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Pr="00086BB4" w:rsidRDefault="004704BB" w:rsidP="001B7364">
      <w:pPr>
        <w:pStyle w:val="Figure"/>
      </w:pPr>
      <w:bookmarkStart w:id="0" w:name="_Hlk140219037"/>
      <w:bookmarkStart w:id="1" w:name="_Toc278187082"/>
      <w:bookmarkStart w:id="2" w:name="_Toc278189218"/>
      <w:bookmarkEnd w:id="0"/>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0B3B7948" w:rsidR="00A17D17" w:rsidRPr="00ED4293" w:rsidRDefault="00D05989" w:rsidP="002C5015">
      <w:pPr>
        <w:pStyle w:val="Heading1"/>
      </w:pPr>
      <w:r>
        <w:t>IT Support Services</w:t>
      </w:r>
    </w:p>
    <w:p w14:paraId="3FDE7D86" w14:textId="47CF3A2B" w:rsidR="00A17D17" w:rsidRDefault="00EB77F4" w:rsidP="00A17D17">
      <w:pPr>
        <w:pStyle w:val="CoverText"/>
      </w:pPr>
      <w:r>
        <w:t>10/29</w:t>
      </w:r>
      <w:r w:rsidR="00FC3AA2">
        <w:t>/2025</w:t>
      </w:r>
    </w:p>
    <w:p w14:paraId="55825E7C" w14:textId="402B7E23" w:rsidR="00A17D17" w:rsidRDefault="00A17D17" w:rsidP="00A17D17">
      <w:pPr>
        <w:pStyle w:val="CoverTextDate"/>
      </w:pPr>
    </w:p>
    <w:p w14:paraId="04DE23D5" w14:textId="28DAE124" w:rsidR="002C5015" w:rsidRDefault="00FC3AA2" w:rsidP="00A17D17">
      <w:pPr>
        <w:pStyle w:val="CoverTextDate"/>
      </w:pPr>
      <w:r>
        <w:t xml:space="preserve"> </w:t>
      </w:r>
    </w:p>
    <w:p w14:paraId="13705601" w14:textId="0EC7EEB2" w:rsidR="008F03D1" w:rsidRPr="000E5004" w:rsidRDefault="008F03D1" w:rsidP="00EB3592">
      <w:pPr>
        <w:pStyle w:val="FrontMatterHeader"/>
        <w:numPr>
          <w:ilvl w:val="0"/>
          <w:numId w:val="0"/>
        </w:numPr>
      </w:pPr>
      <w:r w:rsidRPr="000E5004">
        <w:lastRenderedPageBreak/>
        <w:t>Table of Contents</w:t>
      </w:r>
      <w:bookmarkEnd w:id="1"/>
      <w:bookmarkEnd w:id="2"/>
    </w:p>
    <w:p w14:paraId="06A2F0C3" w14:textId="4951A948" w:rsidR="00EB77F4" w:rsidRDefault="009E54A4">
      <w:pPr>
        <w:pStyle w:val="TOC1"/>
        <w:rPr>
          <w:rFonts w:asciiTheme="minorHAnsi" w:eastAsiaTheme="minorEastAsia" w:hAnsiTheme="minorHAnsi" w:cstheme="minorBidi"/>
          <w:b w:val="0"/>
          <w:kern w:val="2"/>
          <w:szCs w:val="24"/>
          <w14:ligatures w14:val="standardContextual"/>
        </w:rPr>
      </w:pPr>
      <w:r>
        <w:fldChar w:fldCharType="begin"/>
      </w:r>
      <w:r>
        <w:instrText xml:space="preserve"> TOC \h \z \t "Heading 2,1,Heading 3,2,Heading 4,3,Back Matter Heading,1,TableCaption,1,Title Small,1" </w:instrText>
      </w:r>
      <w:r>
        <w:fldChar w:fldCharType="separate"/>
      </w:r>
      <w:hyperlink w:anchor="_Toc212651052" w:history="1">
        <w:r w:rsidR="00EB77F4" w:rsidRPr="00D533D5">
          <w:rPr>
            <w:rStyle w:val="Hyperlink"/>
          </w:rPr>
          <w:t>1.</w:t>
        </w:r>
        <w:r w:rsidR="00EB77F4">
          <w:rPr>
            <w:rFonts w:asciiTheme="minorHAnsi" w:eastAsiaTheme="minorEastAsia" w:hAnsiTheme="minorHAnsi" w:cstheme="minorBidi"/>
            <w:b w:val="0"/>
            <w:kern w:val="2"/>
            <w:szCs w:val="24"/>
            <w14:ligatures w14:val="standardContextual"/>
          </w:rPr>
          <w:tab/>
        </w:r>
        <w:r w:rsidR="00EB77F4" w:rsidRPr="00D533D5">
          <w:rPr>
            <w:rStyle w:val="Hyperlink"/>
          </w:rPr>
          <w:t>K&amp;M Tire</w:t>
        </w:r>
        <w:r w:rsidR="00EB77F4">
          <w:rPr>
            <w:webHidden/>
          </w:rPr>
          <w:tab/>
        </w:r>
        <w:r w:rsidR="00EB77F4">
          <w:rPr>
            <w:webHidden/>
          </w:rPr>
          <w:fldChar w:fldCharType="begin"/>
        </w:r>
        <w:r w:rsidR="00EB77F4">
          <w:rPr>
            <w:webHidden/>
          </w:rPr>
          <w:instrText xml:space="preserve"> PAGEREF _Toc212651052 \h </w:instrText>
        </w:r>
        <w:r w:rsidR="00EB77F4">
          <w:rPr>
            <w:webHidden/>
          </w:rPr>
        </w:r>
        <w:r w:rsidR="00EB77F4">
          <w:rPr>
            <w:webHidden/>
          </w:rPr>
          <w:fldChar w:fldCharType="separate"/>
        </w:r>
        <w:r w:rsidR="00EB77F4">
          <w:rPr>
            <w:webHidden/>
          </w:rPr>
          <w:t>1</w:t>
        </w:r>
        <w:r w:rsidR="00EB77F4">
          <w:rPr>
            <w:webHidden/>
          </w:rPr>
          <w:fldChar w:fldCharType="end"/>
        </w:r>
      </w:hyperlink>
    </w:p>
    <w:p w14:paraId="33FB137A" w14:textId="656B20FD" w:rsidR="00EB77F4" w:rsidRDefault="00EB77F4">
      <w:pPr>
        <w:pStyle w:val="TOC1"/>
        <w:rPr>
          <w:rFonts w:asciiTheme="minorHAnsi" w:eastAsiaTheme="minorEastAsia" w:hAnsiTheme="minorHAnsi" w:cstheme="minorBidi"/>
          <w:b w:val="0"/>
          <w:kern w:val="2"/>
          <w:szCs w:val="24"/>
          <w14:ligatures w14:val="standardContextual"/>
        </w:rPr>
      </w:pPr>
      <w:hyperlink w:anchor="_Toc212651053" w:history="1">
        <w:r w:rsidRPr="00D533D5">
          <w:rPr>
            <w:rStyle w:val="Hyperlink"/>
          </w:rPr>
          <w:t>2.</w:t>
        </w:r>
        <w:r>
          <w:rPr>
            <w:rFonts w:asciiTheme="minorHAnsi" w:eastAsiaTheme="minorEastAsia" w:hAnsiTheme="minorHAnsi" w:cstheme="minorBidi"/>
            <w:b w:val="0"/>
            <w:kern w:val="2"/>
            <w:szCs w:val="24"/>
            <w14:ligatures w14:val="standardContextual"/>
          </w:rPr>
          <w:tab/>
        </w:r>
        <w:r w:rsidRPr="00D533D5">
          <w:rPr>
            <w:rStyle w:val="Hyperlink"/>
          </w:rPr>
          <w:t>Office Manual Introduction</w:t>
        </w:r>
        <w:r>
          <w:rPr>
            <w:webHidden/>
          </w:rPr>
          <w:tab/>
        </w:r>
        <w:r>
          <w:rPr>
            <w:webHidden/>
          </w:rPr>
          <w:fldChar w:fldCharType="begin"/>
        </w:r>
        <w:r>
          <w:rPr>
            <w:webHidden/>
          </w:rPr>
          <w:instrText xml:space="preserve"> PAGEREF _Toc212651053 \h </w:instrText>
        </w:r>
        <w:r>
          <w:rPr>
            <w:webHidden/>
          </w:rPr>
        </w:r>
        <w:r>
          <w:rPr>
            <w:webHidden/>
          </w:rPr>
          <w:fldChar w:fldCharType="separate"/>
        </w:r>
        <w:r>
          <w:rPr>
            <w:webHidden/>
          </w:rPr>
          <w:t>4</w:t>
        </w:r>
        <w:r>
          <w:rPr>
            <w:webHidden/>
          </w:rPr>
          <w:fldChar w:fldCharType="end"/>
        </w:r>
      </w:hyperlink>
    </w:p>
    <w:p w14:paraId="4226F05C" w14:textId="2225366D" w:rsidR="00EB77F4" w:rsidRDefault="00EB77F4">
      <w:pPr>
        <w:pStyle w:val="TOC1"/>
        <w:rPr>
          <w:rFonts w:asciiTheme="minorHAnsi" w:eastAsiaTheme="minorEastAsia" w:hAnsiTheme="minorHAnsi" w:cstheme="minorBidi"/>
          <w:b w:val="0"/>
          <w:kern w:val="2"/>
          <w:szCs w:val="24"/>
          <w14:ligatures w14:val="standardContextual"/>
        </w:rPr>
      </w:pPr>
      <w:hyperlink w:anchor="_Toc212651054" w:history="1">
        <w:r w:rsidRPr="00D533D5">
          <w:rPr>
            <w:rStyle w:val="Hyperlink"/>
          </w:rPr>
          <w:t>3.</w:t>
        </w:r>
        <w:r>
          <w:rPr>
            <w:rFonts w:asciiTheme="minorHAnsi" w:eastAsiaTheme="minorEastAsia" w:hAnsiTheme="minorHAnsi" w:cstheme="minorBidi"/>
            <w:b w:val="0"/>
            <w:kern w:val="2"/>
            <w:szCs w:val="24"/>
            <w14:ligatures w14:val="standardContextual"/>
          </w:rPr>
          <w:tab/>
        </w:r>
        <w:r w:rsidRPr="00D533D5">
          <w:rPr>
            <w:rStyle w:val="Hyperlink"/>
          </w:rPr>
          <w:t>Conventions</w:t>
        </w:r>
        <w:r>
          <w:rPr>
            <w:webHidden/>
          </w:rPr>
          <w:tab/>
        </w:r>
        <w:r>
          <w:rPr>
            <w:webHidden/>
          </w:rPr>
          <w:fldChar w:fldCharType="begin"/>
        </w:r>
        <w:r>
          <w:rPr>
            <w:webHidden/>
          </w:rPr>
          <w:instrText xml:space="preserve"> PAGEREF _Toc212651054 \h </w:instrText>
        </w:r>
        <w:r>
          <w:rPr>
            <w:webHidden/>
          </w:rPr>
        </w:r>
        <w:r>
          <w:rPr>
            <w:webHidden/>
          </w:rPr>
          <w:fldChar w:fldCharType="separate"/>
        </w:r>
        <w:r>
          <w:rPr>
            <w:webHidden/>
          </w:rPr>
          <w:t>5</w:t>
        </w:r>
        <w:r>
          <w:rPr>
            <w:webHidden/>
          </w:rPr>
          <w:fldChar w:fldCharType="end"/>
        </w:r>
      </w:hyperlink>
    </w:p>
    <w:p w14:paraId="6ADFC65F" w14:textId="58C1D626" w:rsidR="00EB77F4" w:rsidRDefault="00EB77F4">
      <w:pPr>
        <w:pStyle w:val="TOC2"/>
        <w:rPr>
          <w:rFonts w:asciiTheme="minorHAnsi" w:eastAsiaTheme="minorEastAsia" w:hAnsiTheme="minorHAnsi" w:cstheme="minorBidi"/>
          <w:kern w:val="2"/>
          <w:szCs w:val="24"/>
          <w14:ligatures w14:val="standardContextual"/>
        </w:rPr>
      </w:pPr>
      <w:hyperlink w:anchor="_Toc212651055" w:history="1">
        <w:r w:rsidRPr="00D533D5">
          <w:rPr>
            <w:rStyle w:val="Hyperlink"/>
          </w:rPr>
          <w:t>Cautions &amp; Warnings</w:t>
        </w:r>
        <w:r>
          <w:rPr>
            <w:webHidden/>
          </w:rPr>
          <w:tab/>
        </w:r>
        <w:r>
          <w:rPr>
            <w:webHidden/>
          </w:rPr>
          <w:fldChar w:fldCharType="begin"/>
        </w:r>
        <w:r>
          <w:rPr>
            <w:webHidden/>
          </w:rPr>
          <w:instrText xml:space="preserve"> PAGEREF _Toc212651055 \h </w:instrText>
        </w:r>
        <w:r>
          <w:rPr>
            <w:webHidden/>
          </w:rPr>
        </w:r>
        <w:r>
          <w:rPr>
            <w:webHidden/>
          </w:rPr>
          <w:fldChar w:fldCharType="separate"/>
        </w:r>
        <w:r>
          <w:rPr>
            <w:webHidden/>
          </w:rPr>
          <w:t>5</w:t>
        </w:r>
        <w:r>
          <w:rPr>
            <w:webHidden/>
          </w:rPr>
          <w:fldChar w:fldCharType="end"/>
        </w:r>
      </w:hyperlink>
    </w:p>
    <w:p w14:paraId="25CA1942" w14:textId="2609783F" w:rsidR="00EB77F4" w:rsidRDefault="00EB77F4">
      <w:pPr>
        <w:pStyle w:val="TOC1"/>
        <w:rPr>
          <w:rFonts w:asciiTheme="minorHAnsi" w:eastAsiaTheme="minorEastAsia" w:hAnsiTheme="minorHAnsi" w:cstheme="minorBidi"/>
          <w:b w:val="0"/>
          <w:kern w:val="2"/>
          <w:szCs w:val="24"/>
          <w14:ligatures w14:val="standardContextual"/>
        </w:rPr>
      </w:pPr>
      <w:hyperlink w:anchor="_Toc212651056" w:history="1">
        <w:r w:rsidRPr="00D533D5">
          <w:rPr>
            <w:rStyle w:val="Hyperlink"/>
          </w:rPr>
          <w:t>4.</w:t>
        </w:r>
        <w:r>
          <w:rPr>
            <w:rFonts w:asciiTheme="minorHAnsi" w:eastAsiaTheme="minorEastAsia" w:hAnsiTheme="minorHAnsi" w:cstheme="minorBidi"/>
            <w:b w:val="0"/>
            <w:kern w:val="2"/>
            <w:szCs w:val="24"/>
            <w14:ligatures w14:val="standardContextual"/>
          </w:rPr>
          <w:tab/>
        </w:r>
        <w:r w:rsidRPr="00D533D5">
          <w:rPr>
            <w:rStyle w:val="Hyperlink"/>
          </w:rPr>
          <w:t>Organizational Chart &amp; Contacts</w:t>
        </w:r>
        <w:r>
          <w:rPr>
            <w:webHidden/>
          </w:rPr>
          <w:tab/>
        </w:r>
        <w:r>
          <w:rPr>
            <w:webHidden/>
          </w:rPr>
          <w:fldChar w:fldCharType="begin"/>
        </w:r>
        <w:r>
          <w:rPr>
            <w:webHidden/>
          </w:rPr>
          <w:instrText xml:space="preserve"> PAGEREF _Toc212651056 \h </w:instrText>
        </w:r>
        <w:r>
          <w:rPr>
            <w:webHidden/>
          </w:rPr>
        </w:r>
        <w:r>
          <w:rPr>
            <w:webHidden/>
          </w:rPr>
          <w:fldChar w:fldCharType="separate"/>
        </w:r>
        <w:r>
          <w:rPr>
            <w:webHidden/>
          </w:rPr>
          <w:t>6</w:t>
        </w:r>
        <w:r>
          <w:rPr>
            <w:webHidden/>
          </w:rPr>
          <w:fldChar w:fldCharType="end"/>
        </w:r>
      </w:hyperlink>
    </w:p>
    <w:p w14:paraId="5537BE6F" w14:textId="206517DD" w:rsidR="00EB77F4" w:rsidRDefault="00EB77F4">
      <w:pPr>
        <w:pStyle w:val="TOC2"/>
        <w:rPr>
          <w:rFonts w:asciiTheme="minorHAnsi" w:eastAsiaTheme="minorEastAsia" w:hAnsiTheme="minorHAnsi" w:cstheme="minorBidi"/>
          <w:kern w:val="2"/>
          <w:szCs w:val="24"/>
          <w14:ligatures w14:val="standardContextual"/>
        </w:rPr>
      </w:pPr>
      <w:hyperlink w:anchor="_Toc212651057" w:history="1">
        <w:r w:rsidRPr="00D533D5">
          <w:rPr>
            <w:rStyle w:val="Hyperlink"/>
          </w:rPr>
          <w:t>Organizational Chart</w:t>
        </w:r>
        <w:r>
          <w:rPr>
            <w:webHidden/>
          </w:rPr>
          <w:tab/>
        </w:r>
        <w:r>
          <w:rPr>
            <w:webHidden/>
          </w:rPr>
          <w:fldChar w:fldCharType="begin"/>
        </w:r>
        <w:r>
          <w:rPr>
            <w:webHidden/>
          </w:rPr>
          <w:instrText xml:space="preserve"> PAGEREF _Toc212651057 \h </w:instrText>
        </w:r>
        <w:r>
          <w:rPr>
            <w:webHidden/>
          </w:rPr>
        </w:r>
        <w:r>
          <w:rPr>
            <w:webHidden/>
          </w:rPr>
          <w:fldChar w:fldCharType="separate"/>
        </w:r>
        <w:r>
          <w:rPr>
            <w:webHidden/>
          </w:rPr>
          <w:t>6</w:t>
        </w:r>
        <w:r>
          <w:rPr>
            <w:webHidden/>
          </w:rPr>
          <w:fldChar w:fldCharType="end"/>
        </w:r>
      </w:hyperlink>
    </w:p>
    <w:p w14:paraId="569190C6" w14:textId="0276E348" w:rsidR="00EB77F4" w:rsidRDefault="00EB77F4">
      <w:pPr>
        <w:pStyle w:val="TOC2"/>
        <w:rPr>
          <w:rFonts w:asciiTheme="minorHAnsi" w:eastAsiaTheme="minorEastAsia" w:hAnsiTheme="minorHAnsi" w:cstheme="minorBidi"/>
          <w:kern w:val="2"/>
          <w:szCs w:val="24"/>
          <w14:ligatures w14:val="standardContextual"/>
        </w:rPr>
      </w:pPr>
      <w:hyperlink w:anchor="_Toc212651058" w:history="1">
        <w:r w:rsidRPr="00D533D5">
          <w:rPr>
            <w:rStyle w:val="Hyperlink"/>
          </w:rPr>
          <w:t>3CX – Phone System</w:t>
        </w:r>
        <w:r>
          <w:rPr>
            <w:webHidden/>
          </w:rPr>
          <w:tab/>
        </w:r>
        <w:r>
          <w:rPr>
            <w:webHidden/>
          </w:rPr>
          <w:fldChar w:fldCharType="begin"/>
        </w:r>
        <w:r>
          <w:rPr>
            <w:webHidden/>
          </w:rPr>
          <w:instrText xml:space="preserve"> PAGEREF _Toc212651058 \h </w:instrText>
        </w:r>
        <w:r>
          <w:rPr>
            <w:webHidden/>
          </w:rPr>
        </w:r>
        <w:r>
          <w:rPr>
            <w:webHidden/>
          </w:rPr>
          <w:fldChar w:fldCharType="separate"/>
        </w:r>
        <w:r>
          <w:rPr>
            <w:webHidden/>
          </w:rPr>
          <w:t>6</w:t>
        </w:r>
        <w:r>
          <w:rPr>
            <w:webHidden/>
          </w:rPr>
          <w:fldChar w:fldCharType="end"/>
        </w:r>
      </w:hyperlink>
    </w:p>
    <w:p w14:paraId="296BDDB6" w14:textId="02E8487C" w:rsidR="00EB77F4" w:rsidRDefault="00EB77F4">
      <w:pPr>
        <w:pStyle w:val="TOC2"/>
        <w:rPr>
          <w:rFonts w:asciiTheme="minorHAnsi" w:eastAsiaTheme="minorEastAsia" w:hAnsiTheme="minorHAnsi" w:cstheme="minorBidi"/>
          <w:kern w:val="2"/>
          <w:szCs w:val="24"/>
          <w14:ligatures w14:val="standardContextual"/>
        </w:rPr>
      </w:pPr>
      <w:hyperlink w:anchor="_Toc212651059" w:history="1">
        <w:r w:rsidRPr="00D533D5">
          <w:rPr>
            <w:rStyle w:val="Hyperlink"/>
          </w:rPr>
          <w:t>Location Contact List</w:t>
        </w:r>
        <w:r>
          <w:rPr>
            <w:webHidden/>
          </w:rPr>
          <w:tab/>
        </w:r>
        <w:r>
          <w:rPr>
            <w:webHidden/>
          </w:rPr>
          <w:fldChar w:fldCharType="begin"/>
        </w:r>
        <w:r>
          <w:rPr>
            <w:webHidden/>
          </w:rPr>
          <w:instrText xml:space="preserve"> PAGEREF _Toc212651059 \h </w:instrText>
        </w:r>
        <w:r>
          <w:rPr>
            <w:webHidden/>
          </w:rPr>
        </w:r>
        <w:r>
          <w:rPr>
            <w:webHidden/>
          </w:rPr>
          <w:fldChar w:fldCharType="separate"/>
        </w:r>
        <w:r>
          <w:rPr>
            <w:webHidden/>
          </w:rPr>
          <w:t>6</w:t>
        </w:r>
        <w:r>
          <w:rPr>
            <w:webHidden/>
          </w:rPr>
          <w:fldChar w:fldCharType="end"/>
        </w:r>
      </w:hyperlink>
    </w:p>
    <w:p w14:paraId="2A256A88" w14:textId="175A9A7F" w:rsidR="00EB77F4" w:rsidRDefault="00EB77F4">
      <w:pPr>
        <w:pStyle w:val="TOC2"/>
        <w:rPr>
          <w:rFonts w:asciiTheme="minorHAnsi" w:eastAsiaTheme="minorEastAsia" w:hAnsiTheme="minorHAnsi" w:cstheme="minorBidi"/>
          <w:kern w:val="2"/>
          <w:szCs w:val="24"/>
          <w14:ligatures w14:val="standardContextual"/>
        </w:rPr>
      </w:pPr>
      <w:hyperlink w:anchor="_Toc212651060" w:history="1">
        <w:r w:rsidRPr="00D533D5">
          <w:rPr>
            <w:rStyle w:val="Hyperlink"/>
          </w:rPr>
          <w:t>Organizational Information / Links</w:t>
        </w:r>
        <w:r>
          <w:rPr>
            <w:webHidden/>
          </w:rPr>
          <w:tab/>
        </w:r>
        <w:r>
          <w:rPr>
            <w:webHidden/>
          </w:rPr>
          <w:fldChar w:fldCharType="begin"/>
        </w:r>
        <w:r>
          <w:rPr>
            <w:webHidden/>
          </w:rPr>
          <w:instrText xml:space="preserve"> PAGEREF _Toc212651060 \h </w:instrText>
        </w:r>
        <w:r>
          <w:rPr>
            <w:webHidden/>
          </w:rPr>
        </w:r>
        <w:r>
          <w:rPr>
            <w:webHidden/>
          </w:rPr>
          <w:fldChar w:fldCharType="separate"/>
        </w:r>
        <w:r>
          <w:rPr>
            <w:webHidden/>
          </w:rPr>
          <w:t>6</w:t>
        </w:r>
        <w:r>
          <w:rPr>
            <w:webHidden/>
          </w:rPr>
          <w:fldChar w:fldCharType="end"/>
        </w:r>
      </w:hyperlink>
    </w:p>
    <w:p w14:paraId="7874ADF5" w14:textId="4B679006" w:rsidR="00EB77F4" w:rsidRDefault="00EB77F4">
      <w:pPr>
        <w:pStyle w:val="TOC1"/>
        <w:rPr>
          <w:rFonts w:asciiTheme="minorHAnsi" w:eastAsiaTheme="minorEastAsia" w:hAnsiTheme="minorHAnsi" w:cstheme="minorBidi"/>
          <w:b w:val="0"/>
          <w:kern w:val="2"/>
          <w:szCs w:val="24"/>
          <w14:ligatures w14:val="standardContextual"/>
        </w:rPr>
      </w:pPr>
      <w:hyperlink w:anchor="_Toc212651061" w:history="1">
        <w:r w:rsidRPr="00D533D5">
          <w:rPr>
            <w:rStyle w:val="Hyperlink"/>
          </w:rPr>
          <w:t>5.</w:t>
        </w:r>
        <w:r>
          <w:rPr>
            <w:rFonts w:asciiTheme="minorHAnsi" w:eastAsiaTheme="minorEastAsia" w:hAnsiTheme="minorHAnsi" w:cstheme="minorBidi"/>
            <w:b w:val="0"/>
            <w:kern w:val="2"/>
            <w:szCs w:val="24"/>
            <w14:ligatures w14:val="standardContextual"/>
          </w:rPr>
          <w:tab/>
        </w:r>
        <w:r w:rsidRPr="00D533D5">
          <w:rPr>
            <w:rStyle w:val="Hyperlink"/>
          </w:rPr>
          <w:t>Security Guidelines for SOPs</w:t>
        </w:r>
        <w:r>
          <w:rPr>
            <w:webHidden/>
          </w:rPr>
          <w:tab/>
        </w:r>
        <w:r>
          <w:rPr>
            <w:webHidden/>
          </w:rPr>
          <w:fldChar w:fldCharType="begin"/>
        </w:r>
        <w:r>
          <w:rPr>
            <w:webHidden/>
          </w:rPr>
          <w:instrText xml:space="preserve"> PAGEREF _Toc212651061 \h </w:instrText>
        </w:r>
        <w:r>
          <w:rPr>
            <w:webHidden/>
          </w:rPr>
        </w:r>
        <w:r>
          <w:rPr>
            <w:webHidden/>
          </w:rPr>
          <w:fldChar w:fldCharType="separate"/>
        </w:r>
        <w:r>
          <w:rPr>
            <w:webHidden/>
          </w:rPr>
          <w:t>7</w:t>
        </w:r>
        <w:r>
          <w:rPr>
            <w:webHidden/>
          </w:rPr>
          <w:fldChar w:fldCharType="end"/>
        </w:r>
      </w:hyperlink>
    </w:p>
    <w:p w14:paraId="2F4285F1" w14:textId="16935A4E" w:rsidR="00EB77F4" w:rsidRDefault="00EB77F4">
      <w:pPr>
        <w:pStyle w:val="TOC1"/>
        <w:rPr>
          <w:rFonts w:asciiTheme="minorHAnsi" w:eastAsiaTheme="minorEastAsia" w:hAnsiTheme="minorHAnsi" w:cstheme="minorBidi"/>
          <w:b w:val="0"/>
          <w:kern w:val="2"/>
          <w:szCs w:val="24"/>
          <w14:ligatures w14:val="standardContextual"/>
        </w:rPr>
      </w:pPr>
      <w:hyperlink w:anchor="_Toc212651062" w:history="1">
        <w:r w:rsidRPr="00D533D5">
          <w:rPr>
            <w:rStyle w:val="Hyperlink"/>
          </w:rPr>
          <w:t>6.</w:t>
        </w:r>
        <w:r>
          <w:rPr>
            <w:rFonts w:asciiTheme="minorHAnsi" w:eastAsiaTheme="minorEastAsia" w:hAnsiTheme="minorHAnsi" w:cstheme="minorBidi"/>
            <w:b w:val="0"/>
            <w:kern w:val="2"/>
            <w:szCs w:val="24"/>
            <w14:ligatures w14:val="standardContextual"/>
          </w:rPr>
          <w:tab/>
        </w:r>
        <w:r w:rsidRPr="00D533D5">
          <w:rPr>
            <w:rStyle w:val="Hyperlink"/>
          </w:rPr>
          <w:t>SOP Management</w:t>
        </w:r>
        <w:r>
          <w:rPr>
            <w:webHidden/>
          </w:rPr>
          <w:tab/>
        </w:r>
        <w:r>
          <w:rPr>
            <w:webHidden/>
          </w:rPr>
          <w:fldChar w:fldCharType="begin"/>
        </w:r>
        <w:r>
          <w:rPr>
            <w:webHidden/>
          </w:rPr>
          <w:instrText xml:space="preserve"> PAGEREF _Toc212651062 \h </w:instrText>
        </w:r>
        <w:r>
          <w:rPr>
            <w:webHidden/>
          </w:rPr>
        </w:r>
        <w:r>
          <w:rPr>
            <w:webHidden/>
          </w:rPr>
          <w:fldChar w:fldCharType="separate"/>
        </w:r>
        <w:r>
          <w:rPr>
            <w:webHidden/>
          </w:rPr>
          <w:t>8</w:t>
        </w:r>
        <w:r>
          <w:rPr>
            <w:webHidden/>
          </w:rPr>
          <w:fldChar w:fldCharType="end"/>
        </w:r>
      </w:hyperlink>
    </w:p>
    <w:p w14:paraId="261944CC" w14:textId="3D646123" w:rsidR="00EB77F4" w:rsidRDefault="00EB77F4">
      <w:pPr>
        <w:pStyle w:val="TOC2"/>
        <w:rPr>
          <w:rFonts w:asciiTheme="minorHAnsi" w:eastAsiaTheme="minorEastAsia" w:hAnsiTheme="minorHAnsi" w:cstheme="minorBidi"/>
          <w:kern w:val="2"/>
          <w:szCs w:val="24"/>
          <w14:ligatures w14:val="standardContextual"/>
        </w:rPr>
      </w:pPr>
      <w:hyperlink w:anchor="_Toc212651063" w:history="1">
        <w:r w:rsidRPr="00D533D5">
          <w:rPr>
            <w:rStyle w:val="Hyperlink"/>
          </w:rPr>
          <w:t>6.1</w:t>
        </w:r>
        <w:r>
          <w:rPr>
            <w:rFonts w:asciiTheme="minorHAnsi" w:eastAsiaTheme="minorEastAsia" w:hAnsiTheme="minorHAnsi" w:cstheme="minorBidi"/>
            <w:kern w:val="2"/>
            <w:szCs w:val="24"/>
            <w14:ligatures w14:val="standardContextual"/>
          </w:rPr>
          <w:tab/>
        </w:r>
        <w:r w:rsidRPr="00D533D5">
          <w:rPr>
            <w:rStyle w:val="Hyperlink"/>
          </w:rPr>
          <w:t>SOP Source Documents</w:t>
        </w:r>
        <w:r>
          <w:rPr>
            <w:webHidden/>
          </w:rPr>
          <w:tab/>
        </w:r>
        <w:r>
          <w:rPr>
            <w:webHidden/>
          </w:rPr>
          <w:fldChar w:fldCharType="begin"/>
        </w:r>
        <w:r>
          <w:rPr>
            <w:webHidden/>
          </w:rPr>
          <w:instrText xml:space="preserve"> PAGEREF _Toc212651063 \h </w:instrText>
        </w:r>
        <w:r>
          <w:rPr>
            <w:webHidden/>
          </w:rPr>
        </w:r>
        <w:r>
          <w:rPr>
            <w:webHidden/>
          </w:rPr>
          <w:fldChar w:fldCharType="separate"/>
        </w:r>
        <w:r>
          <w:rPr>
            <w:webHidden/>
          </w:rPr>
          <w:t>8</w:t>
        </w:r>
        <w:r>
          <w:rPr>
            <w:webHidden/>
          </w:rPr>
          <w:fldChar w:fldCharType="end"/>
        </w:r>
      </w:hyperlink>
    </w:p>
    <w:p w14:paraId="3270FC35" w14:textId="4DA6A649" w:rsidR="00EB77F4" w:rsidRDefault="00EB77F4">
      <w:pPr>
        <w:pStyle w:val="TOC2"/>
        <w:rPr>
          <w:rFonts w:asciiTheme="minorHAnsi" w:eastAsiaTheme="minorEastAsia" w:hAnsiTheme="minorHAnsi" w:cstheme="minorBidi"/>
          <w:kern w:val="2"/>
          <w:szCs w:val="24"/>
          <w14:ligatures w14:val="standardContextual"/>
        </w:rPr>
      </w:pPr>
      <w:hyperlink w:anchor="_Toc212651064" w:history="1">
        <w:r w:rsidRPr="00D533D5">
          <w:rPr>
            <w:rStyle w:val="Hyperlink"/>
          </w:rPr>
          <w:t>6.2</w:t>
        </w:r>
        <w:r>
          <w:rPr>
            <w:rFonts w:asciiTheme="minorHAnsi" w:eastAsiaTheme="minorEastAsia" w:hAnsiTheme="minorHAnsi" w:cstheme="minorBidi"/>
            <w:kern w:val="2"/>
            <w:szCs w:val="24"/>
            <w14:ligatures w14:val="standardContextual"/>
          </w:rPr>
          <w:tab/>
        </w:r>
        <w:r w:rsidRPr="00D533D5">
          <w:rPr>
            <w:rStyle w:val="Hyperlink"/>
          </w:rPr>
          <w:t>Creating SOPs</w:t>
        </w:r>
        <w:r>
          <w:rPr>
            <w:webHidden/>
          </w:rPr>
          <w:tab/>
        </w:r>
        <w:r>
          <w:rPr>
            <w:webHidden/>
          </w:rPr>
          <w:fldChar w:fldCharType="begin"/>
        </w:r>
        <w:r>
          <w:rPr>
            <w:webHidden/>
          </w:rPr>
          <w:instrText xml:space="preserve"> PAGEREF _Toc212651064 \h </w:instrText>
        </w:r>
        <w:r>
          <w:rPr>
            <w:webHidden/>
          </w:rPr>
        </w:r>
        <w:r>
          <w:rPr>
            <w:webHidden/>
          </w:rPr>
          <w:fldChar w:fldCharType="separate"/>
        </w:r>
        <w:r>
          <w:rPr>
            <w:webHidden/>
          </w:rPr>
          <w:t>8</w:t>
        </w:r>
        <w:r>
          <w:rPr>
            <w:webHidden/>
          </w:rPr>
          <w:fldChar w:fldCharType="end"/>
        </w:r>
      </w:hyperlink>
    </w:p>
    <w:p w14:paraId="33885CA4" w14:textId="5501B484" w:rsidR="00EB77F4" w:rsidRDefault="00EB77F4">
      <w:pPr>
        <w:pStyle w:val="TOC2"/>
        <w:rPr>
          <w:rFonts w:asciiTheme="minorHAnsi" w:eastAsiaTheme="minorEastAsia" w:hAnsiTheme="minorHAnsi" w:cstheme="minorBidi"/>
          <w:kern w:val="2"/>
          <w:szCs w:val="24"/>
          <w14:ligatures w14:val="standardContextual"/>
        </w:rPr>
      </w:pPr>
      <w:hyperlink w:anchor="_Toc212651065" w:history="1">
        <w:r w:rsidRPr="00D533D5">
          <w:rPr>
            <w:rStyle w:val="Hyperlink"/>
          </w:rPr>
          <w:t>6.3</w:t>
        </w:r>
        <w:r>
          <w:rPr>
            <w:rFonts w:asciiTheme="minorHAnsi" w:eastAsiaTheme="minorEastAsia" w:hAnsiTheme="minorHAnsi" w:cstheme="minorBidi"/>
            <w:kern w:val="2"/>
            <w:szCs w:val="24"/>
            <w14:ligatures w14:val="standardContextual"/>
          </w:rPr>
          <w:tab/>
        </w:r>
        <w:r w:rsidRPr="00D533D5">
          <w:rPr>
            <w:rStyle w:val="Hyperlink"/>
          </w:rPr>
          <w:t>Updating SOPs</w:t>
        </w:r>
        <w:r>
          <w:rPr>
            <w:webHidden/>
          </w:rPr>
          <w:tab/>
        </w:r>
        <w:r>
          <w:rPr>
            <w:webHidden/>
          </w:rPr>
          <w:fldChar w:fldCharType="begin"/>
        </w:r>
        <w:r>
          <w:rPr>
            <w:webHidden/>
          </w:rPr>
          <w:instrText xml:space="preserve"> PAGEREF _Toc212651065 \h </w:instrText>
        </w:r>
        <w:r>
          <w:rPr>
            <w:webHidden/>
          </w:rPr>
        </w:r>
        <w:r>
          <w:rPr>
            <w:webHidden/>
          </w:rPr>
          <w:fldChar w:fldCharType="separate"/>
        </w:r>
        <w:r>
          <w:rPr>
            <w:webHidden/>
          </w:rPr>
          <w:t>9</w:t>
        </w:r>
        <w:r>
          <w:rPr>
            <w:webHidden/>
          </w:rPr>
          <w:fldChar w:fldCharType="end"/>
        </w:r>
      </w:hyperlink>
    </w:p>
    <w:p w14:paraId="1156BBD3" w14:textId="1B20232B" w:rsidR="00EB77F4" w:rsidRDefault="00EB77F4">
      <w:pPr>
        <w:pStyle w:val="TOC1"/>
        <w:rPr>
          <w:rFonts w:asciiTheme="minorHAnsi" w:eastAsiaTheme="minorEastAsia" w:hAnsiTheme="minorHAnsi" w:cstheme="minorBidi"/>
          <w:b w:val="0"/>
          <w:kern w:val="2"/>
          <w:szCs w:val="24"/>
          <w14:ligatures w14:val="standardContextual"/>
        </w:rPr>
      </w:pPr>
      <w:hyperlink w:anchor="_Toc212651066" w:history="1">
        <w:r w:rsidRPr="00D533D5">
          <w:rPr>
            <w:rStyle w:val="Hyperlink"/>
          </w:rPr>
          <w:t>7.</w:t>
        </w:r>
        <w:r>
          <w:rPr>
            <w:rFonts w:asciiTheme="minorHAnsi" w:eastAsiaTheme="minorEastAsia" w:hAnsiTheme="minorHAnsi" w:cstheme="minorBidi"/>
            <w:b w:val="0"/>
            <w:kern w:val="2"/>
            <w:szCs w:val="24"/>
            <w14:ligatures w14:val="standardContextual"/>
          </w:rPr>
          <w:tab/>
        </w:r>
        <w:r w:rsidRPr="00D533D5">
          <w:rPr>
            <w:rStyle w:val="Hyperlink"/>
          </w:rPr>
          <w:t>Communicating High Priority Issues</w:t>
        </w:r>
        <w:r>
          <w:rPr>
            <w:webHidden/>
          </w:rPr>
          <w:tab/>
        </w:r>
        <w:r>
          <w:rPr>
            <w:webHidden/>
          </w:rPr>
          <w:fldChar w:fldCharType="begin"/>
        </w:r>
        <w:r>
          <w:rPr>
            <w:webHidden/>
          </w:rPr>
          <w:instrText xml:space="preserve"> PAGEREF _Toc212651066 \h </w:instrText>
        </w:r>
        <w:r>
          <w:rPr>
            <w:webHidden/>
          </w:rPr>
        </w:r>
        <w:r>
          <w:rPr>
            <w:webHidden/>
          </w:rPr>
          <w:fldChar w:fldCharType="separate"/>
        </w:r>
        <w:r>
          <w:rPr>
            <w:webHidden/>
          </w:rPr>
          <w:t>10</w:t>
        </w:r>
        <w:r>
          <w:rPr>
            <w:webHidden/>
          </w:rPr>
          <w:fldChar w:fldCharType="end"/>
        </w:r>
      </w:hyperlink>
    </w:p>
    <w:p w14:paraId="477042A0" w14:textId="6F473234" w:rsidR="00EB77F4" w:rsidRDefault="00EB77F4">
      <w:pPr>
        <w:pStyle w:val="TOC2"/>
        <w:rPr>
          <w:rFonts w:asciiTheme="minorHAnsi" w:eastAsiaTheme="minorEastAsia" w:hAnsiTheme="minorHAnsi" w:cstheme="minorBidi"/>
          <w:kern w:val="2"/>
          <w:szCs w:val="24"/>
          <w14:ligatures w14:val="standardContextual"/>
        </w:rPr>
      </w:pPr>
      <w:hyperlink w:anchor="_Toc212651067" w:history="1">
        <w:r w:rsidRPr="00D533D5">
          <w:rPr>
            <w:rStyle w:val="Hyperlink"/>
          </w:rPr>
          <w:t>7.1</w:t>
        </w:r>
        <w:r>
          <w:rPr>
            <w:rFonts w:asciiTheme="minorHAnsi" w:eastAsiaTheme="minorEastAsia" w:hAnsiTheme="minorHAnsi" w:cstheme="minorBidi"/>
            <w:kern w:val="2"/>
            <w:szCs w:val="24"/>
            <w14:ligatures w14:val="standardContextual"/>
          </w:rPr>
          <w:tab/>
        </w:r>
        <w:r w:rsidRPr="00D533D5">
          <w:rPr>
            <w:rStyle w:val="Hyperlink"/>
          </w:rPr>
          <w:t>Identifying a High Priority Problem (Critical or Major)</w:t>
        </w:r>
        <w:r>
          <w:rPr>
            <w:webHidden/>
          </w:rPr>
          <w:tab/>
        </w:r>
        <w:r>
          <w:rPr>
            <w:webHidden/>
          </w:rPr>
          <w:fldChar w:fldCharType="begin"/>
        </w:r>
        <w:r>
          <w:rPr>
            <w:webHidden/>
          </w:rPr>
          <w:instrText xml:space="preserve"> PAGEREF _Toc212651067 \h </w:instrText>
        </w:r>
        <w:r>
          <w:rPr>
            <w:webHidden/>
          </w:rPr>
        </w:r>
        <w:r>
          <w:rPr>
            <w:webHidden/>
          </w:rPr>
          <w:fldChar w:fldCharType="separate"/>
        </w:r>
        <w:r>
          <w:rPr>
            <w:webHidden/>
          </w:rPr>
          <w:t>10</w:t>
        </w:r>
        <w:r>
          <w:rPr>
            <w:webHidden/>
          </w:rPr>
          <w:fldChar w:fldCharType="end"/>
        </w:r>
      </w:hyperlink>
    </w:p>
    <w:p w14:paraId="38B8DE13" w14:textId="428822F3" w:rsidR="00EB77F4" w:rsidRDefault="00EB77F4">
      <w:pPr>
        <w:pStyle w:val="TOC2"/>
        <w:rPr>
          <w:rFonts w:asciiTheme="minorHAnsi" w:eastAsiaTheme="minorEastAsia" w:hAnsiTheme="minorHAnsi" w:cstheme="minorBidi"/>
          <w:kern w:val="2"/>
          <w:szCs w:val="24"/>
          <w14:ligatures w14:val="standardContextual"/>
        </w:rPr>
      </w:pPr>
      <w:hyperlink w:anchor="_Toc212651068" w:history="1">
        <w:r w:rsidRPr="00D533D5">
          <w:rPr>
            <w:rStyle w:val="Hyperlink"/>
          </w:rPr>
          <w:t>7.2</w:t>
        </w:r>
        <w:r>
          <w:rPr>
            <w:rFonts w:asciiTheme="minorHAnsi" w:eastAsiaTheme="minorEastAsia" w:hAnsiTheme="minorHAnsi" w:cstheme="minorBidi"/>
            <w:kern w:val="2"/>
            <w:szCs w:val="24"/>
            <w14:ligatures w14:val="standardContextual"/>
          </w:rPr>
          <w:tab/>
        </w:r>
        <w:r w:rsidRPr="00D533D5">
          <w:rPr>
            <w:rStyle w:val="Hyperlink"/>
          </w:rPr>
          <w:t>Communicating Unplanned Issues to Relevant Stakeholders</w:t>
        </w:r>
        <w:r>
          <w:rPr>
            <w:webHidden/>
          </w:rPr>
          <w:tab/>
        </w:r>
        <w:r>
          <w:rPr>
            <w:webHidden/>
          </w:rPr>
          <w:fldChar w:fldCharType="begin"/>
        </w:r>
        <w:r>
          <w:rPr>
            <w:webHidden/>
          </w:rPr>
          <w:instrText xml:space="preserve"> PAGEREF _Toc212651068 \h </w:instrText>
        </w:r>
        <w:r>
          <w:rPr>
            <w:webHidden/>
          </w:rPr>
        </w:r>
        <w:r>
          <w:rPr>
            <w:webHidden/>
          </w:rPr>
          <w:fldChar w:fldCharType="separate"/>
        </w:r>
        <w:r>
          <w:rPr>
            <w:webHidden/>
          </w:rPr>
          <w:t>10</w:t>
        </w:r>
        <w:r>
          <w:rPr>
            <w:webHidden/>
          </w:rPr>
          <w:fldChar w:fldCharType="end"/>
        </w:r>
      </w:hyperlink>
    </w:p>
    <w:p w14:paraId="272C5299" w14:textId="66DDE426" w:rsidR="00EB77F4" w:rsidRDefault="00EB77F4">
      <w:pPr>
        <w:pStyle w:val="TOC2"/>
        <w:rPr>
          <w:rFonts w:asciiTheme="minorHAnsi" w:eastAsiaTheme="minorEastAsia" w:hAnsiTheme="minorHAnsi" w:cstheme="minorBidi"/>
          <w:kern w:val="2"/>
          <w:szCs w:val="24"/>
          <w14:ligatures w14:val="standardContextual"/>
        </w:rPr>
      </w:pPr>
      <w:hyperlink w:anchor="_Toc212651069" w:history="1">
        <w:r w:rsidRPr="00D533D5">
          <w:rPr>
            <w:rStyle w:val="Hyperlink"/>
          </w:rPr>
          <w:t>7.3</w:t>
        </w:r>
        <w:r>
          <w:rPr>
            <w:rFonts w:asciiTheme="minorHAnsi" w:eastAsiaTheme="minorEastAsia" w:hAnsiTheme="minorHAnsi" w:cstheme="minorBidi"/>
            <w:kern w:val="2"/>
            <w:szCs w:val="24"/>
            <w14:ligatures w14:val="standardContextual"/>
          </w:rPr>
          <w:tab/>
        </w:r>
        <w:r w:rsidRPr="00D533D5">
          <w:rPr>
            <w:rStyle w:val="Hyperlink"/>
          </w:rPr>
          <w:t>Communication for Planned Outages</w:t>
        </w:r>
        <w:r>
          <w:rPr>
            <w:webHidden/>
          </w:rPr>
          <w:tab/>
        </w:r>
        <w:r>
          <w:rPr>
            <w:webHidden/>
          </w:rPr>
          <w:fldChar w:fldCharType="begin"/>
        </w:r>
        <w:r>
          <w:rPr>
            <w:webHidden/>
          </w:rPr>
          <w:instrText xml:space="preserve"> PAGEREF _Toc212651069 \h </w:instrText>
        </w:r>
        <w:r>
          <w:rPr>
            <w:webHidden/>
          </w:rPr>
        </w:r>
        <w:r>
          <w:rPr>
            <w:webHidden/>
          </w:rPr>
          <w:fldChar w:fldCharType="separate"/>
        </w:r>
        <w:r>
          <w:rPr>
            <w:webHidden/>
          </w:rPr>
          <w:t>11</w:t>
        </w:r>
        <w:r>
          <w:rPr>
            <w:webHidden/>
          </w:rPr>
          <w:fldChar w:fldCharType="end"/>
        </w:r>
      </w:hyperlink>
    </w:p>
    <w:p w14:paraId="6A698D4C" w14:textId="649CBCC4" w:rsidR="00EB77F4" w:rsidRDefault="00EB77F4">
      <w:pPr>
        <w:pStyle w:val="TOC2"/>
        <w:rPr>
          <w:rFonts w:asciiTheme="minorHAnsi" w:eastAsiaTheme="minorEastAsia" w:hAnsiTheme="minorHAnsi" w:cstheme="minorBidi"/>
          <w:kern w:val="2"/>
          <w:szCs w:val="24"/>
          <w14:ligatures w14:val="standardContextual"/>
        </w:rPr>
      </w:pPr>
      <w:hyperlink w:anchor="_Toc212651070" w:history="1">
        <w:r w:rsidRPr="00D533D5">
          <w:rPr>
            <w:rStyle w:val="Hyperlink"/>
          </w:rPr>
          <w:t>7.4</w:t>
        </w:r>
        <w:r>
          <w:rPr>
            <w:rFonts w:asciiTheme="minorHAnsi" w:eastAsiaTheme="minorEastAsia" w:hAnsiTheme="minorHAnsi" w:cstheme="minorBidi"/>
            <w:kern w:val="2"/>
            <w:szCs w:val="24"/>
            <w14:ligatures w14:val="standardContextual"/>
          </w:rPr>
          <w:tab/>
        </w:r>
        <w:r w:rsidRPr="00D533D5">
          <w:rPr>
            <w:rStyle w:val="Hyperlink"/>
          </w:rPr>
          <w:t>Frequency and Groups for Communications</w:t>
        </w:r>
        <w:r>
          <w:rPr>
            <w:webHidden/>
          </w:rPr>
          <w:tab/>
        </w:r>
        <w:r>
          <w:rPr>
            <w:webHidden/>
          </w:rPr>
          <w:fldChar w:fldCharType="begin"/>
        </w:r>
        <w:r>
          <w:rPr>
            <w:webHidden/>
          </w:rPr>
          <w:instrText xml:space="preserve"> PAGEREF _Toc212651070 \h </w:instrText>
        </w:r>
        <w:r>
          <w:rPr>
            <w:webHidden/>
          </w:rPr>
        </w:r>
        <w:r>
          <w:rPr>
            <w:webHidden/>
          </w:rPr>
          <w:fldChar w:fldCharType="separate"/>
        </w:r>
        <w:r>
          <w:rPr>
            <w:webHidden/>
          </w:rPr>
          <w:t>11</w:t>
        </w:r>
        <w:r>
          <w:rPr>
            <w:webHidden/>
          </w:rPr>
          <w:fldChar w:fldCharType="end"/>
        </w:r>
      </w:hyperlink>
    </w:p>
    <w:p w14:paraId="6E5E9504" w14:textId="38A83DCE" w:rsidR="00EB77F4" w:rsidRDefault="00EB77F4">
      <w:pPr>
        <w:pStyle w:val="TOC2"/>
        <w:rPr>
          <w:rFonts w:asciiTheme="minorHAnsi" w:eastAsiaTheme="minorEastAsia" w:hAnsiTheme="minorHAnsi" w:cstheme="minorBidi"/>
          <w:kern w:val="2"/>
          <w:szCs w:val="24"/>
          <w14:ligatures w14:val="standardContextual"/>
        </w:rPr>
      </w:pPr>
      <w:hyperlink w:anchor="_Toc212651071" w:history="1">
        <w:r w:rsidRPr="00D533D5">
          <w:rPr>
            <w:rStyle w:val="Hyperlink"/>
          </w:rPr>
          <w:t>7.5</w:t>
        </w:r>
        <w:r>
          <w:rPr>
            <w:rFonts w:asciiTheme="minorHAnsi" w:eastAsiaTheme="minorEastAsia" w:hAnsiTheme="minorHAnsi" w:cstheme="minorBidi"/>
            <w:kern w:val="2"/>
            <w:szCs w:val="24"/>
            <w14:ligatures w14:val="standardContextual"/>
          </w:rPr>
          <w:tab/>
        </w:r>
        <w:r w:rsidRPr="00D533D5">
          <w:rPr>
            <w:rStyle w:val="Hyperlink"/>
          </w:rPr>
          <w:t>Incident Reporting</w:t>
        </w:r>
        <w:r>
          <w:rPr>
            <w:webHidden/>
          </w:rPr>
          <w:tab/>
        </w:r>
        <w:r>
          <w:rPr>
            <w:webHidden/>
          </w:rPr>
          <w:fldChar w:fldCharType="begin"/>
        </w:r>
        <w:r>
          <w:rPr>
            <w:webHidden/>
          </w:rPr>
          <w:instrText xml:space="preserve"> PAGEREF _Toc212651071 \h </w:instrText>
        </w:r>
        <w:r>
          <w:rPr>
            <w:webHidden/>
          </w:rPr>
        </w:r>
        <w:r>
          <w:rPr>
            <w:webHidden/>
          </w:rPr>
          <w:fldChar w:fldCharType="separate"/>
        </w:r>
        <w:r>
          <w:rPr>
            <w:webHidden/>
          </w:rPr>
          <w:t>13</w:t>
        </w:r>
        <w:r>
          <w:rPr>
            <w:webHidden/>
          </w:rPr>
          <w:fldChar w:fldCharType="end"/>
        </w:r>
      </w:hyperlink>
    </w:p>
    <w:p w14:paraId="3D87B6AF" w14:textId="2B4B7D97" w:rsidR="00EB77F4" w:rsidRDefault="00EB77F4">
      <w:pPr>
        <w:pStyle w:val="TOC2"/>
        <w:rPr>
          <w:rFonts w:asciiTheme="minorHAnsi" w:eastAsiaTheme="minorEastAsia" w:hAnsiTheme="minorHAnsi" w:cstheme="minorBidi"/>
          <w:kern w:val="2"/>
          <w:szCs w:val="24"/>
          <w14:ligatures w14:val="standardContextual"/>
        </w:rPr>
      </w:pPr>
      <w:hyperlink w:anchor="_Toc212651072" w:history="1">
        <w:r w:rsidRPr="00D533D5">
          <w:rPr>
            <w:rStyle w:val="Hyperlink"/>
          </w:rPr>
          <w:t>7.6</w:t>
        </w:r>
        <w:r>
          <w:rPr>
            <w:rFonts w:asciiTheme="minorHAnsi" w:eastAsiaTheme="minorEastAsia" w:hAnsiTheme="minorHAnsi" w:cstheme="minorBidi"/>
            <w:kern w:val="2"/>
            <w:szCs w:val="24"/>
            <w14:ligatures w14:val="standardContextual"/>
          </w:rPr>
          <w:tab/>
        </w:r>
        <w:r w:rsidRPr="00D533D5">
          <w:rPr>
            <w:rStyle w:val="Hyperlink"/>
          </w:rPr>
          <w:t>Issue or Incident Tracking Log</w:t>
        </w:r>
        <w:r>
          <w:rPr>
            <w:webHidden/>
          </w:rPr>
          <w:tab/>
        </w:r>
        <w:r>
          <w:rPr>
            <w:webHidden/>
          </w:rPr>
          <w:fldChar w:fldCharType="begin"/>
        </w:r>
        <w:r>
          <w:rPr>
            <w:webHidden/>
          </w:rPr>
          <w:instrText xml:space="preserve"> PAGEREF _Toc212651072 \h </w:instrText>
        </w:r>
        <w:r>
          <w:rPr>
            <w:webHidden/>
          </w:rPr>
        </w:r>
        <w:r>
          <w:rPr>
            <w:webHidden/>
          </w:rPr>
          <w:fldChar w:fldCharType="separate"/>
        </w:r>
        <w:r>
          <w:rPr>
            <w:webHidden/>
          </w:rPr>
          <w:t>13</w:t>
        </w:r>
        <w:r>
          <w:rPr>
            <w:webHidden/>
          </w:rPr>
          <w:fldChar w:fldCharType="end"/>
        </w:r>
      </w:hyperlink>
    </w:p>
    <w:p w14:paraId="1A7837B6" w14:textId="3605C8BC" w:rsidR="00EB77F4" w:rsidRDefault="00EB77F4">
      <w:pPr>
        <w:pStyle w:val="TOC1"/>
        <w:rPr>
          <w:rFonts w:asciiTheme="minorHAnsi" w:eastAsiaTheme="minorEastAsia" w:hAnsiTheme="minorHAnsi" w:cstheme="minorBidi"/>
          <w:b w:val="0"/>
          <w:kern w:val="2"/>
          <w:szCs w:val="24"/>
          <w14:ligatures w14:val="standardContextual"/>
        </w:rPr>
      </w:pPr>
      <w:hyperlink w:anchor="_Toc212651073" w:history="1">
        <w:r w:rsidRPr="00D533D5">
          <w:rPr>
            <w:rStyle w:val="Hyperlink"/>
          </w:rPr>
          <w:t>8.</w:t>
        </w:r>
        <w:r>
          <w:rPr>
            <w:rFonts w:asciiTheme="minorHAnsi" w:eastAsiaTheme="minorEastAsia" w:hAnsiTheme="minorHAnsi" w:cstheme="minorBidi"/>
            <w:b w:val="0"/>
            <w:kern w:val="2"/>
            <w:szCs w:val="24"/>
            <w14:ligatures w14:val="standardContextual"/>
          </w:rPr>
          <w:tab/>
        </w:r>
        <w:r w:rsidRPr="00D533D5">
          <w:rPr>
            <w:rStyle w:val="Hyperlink"/>
          </w:rPr>
          <w:t>Email Distribution List</w:t>
        </w:r>
        <w:r>
          <w:rPr>
            <w:webHidden/>
          </w:rPr>
          <w:tab/>
        </w:r>
        <w:r>
          <w:rPr>
            <w:webHidden/>
          </w:rPr>
          <w:fldChar w:fldCharType="begin"/>
        </w:r>
        <w:r>
          <w:rPr>
            <w:webHidden/>
          </w:rPr>
          <w:instrText xml:space="preserve"> PAGEREF _Toc212651073 \h </w:instrText>
        </w:r>
        <w:r>
          <w:rPr>
            <w:webHidden/>
          </w:rPr>
        </w:r>
        <w:r>
          <w:rPr>
            <w:webHidden/>
          </w:rPr>
          <w:fldChar w:fldCharType="separate"/>
        </w:r>
        <w:r>
          <w:rPr>
            <w:webHidden/>
          </w:rPr>
          <w:t>15</w:t>
        </w:r>
        <w:r>
          <w:rPr>
            <w:webHidden/>
          </w:rPr>
          <w:fldChar w:fldCharType="end"/>
        </w:r>
      </w:hyperlink>
    </w:p>
    <w:p w14:paraId="10FDF652" w14:textId="77A4BFA9" w:rsidR="00EB77F4" w:rsidRDefault="00EB77F4">
      <w:pPr>
        <w:pStyle w:val="TOC2"/>
        <w:rPr>
          <w:rFonts w:asciiTheme="minorHAnsi" w:eastAsiaTheme="minorEastAsia" w:hAnsiTheme="minorHAnsi" w:cstheme="minorBidi"/>
          <w:kern w:val="2"/>
          <w:szCs w:val="24"/>
          <w14:ligatures w14:val="standardContextual"/>
        </w:rPr>
      </w:pPr>
      <w:hyperlink w:anchor="_Toc212651074" w:history="1">
        <w:r w:rsidRPr="00D533D5">
          <w:rPr>
            <w:rStyle w:val="Hyperlink"/>
          </w:rPr>
          <w:t>8.1</w:t>
        </w:r>
        <w:r>
          <w:rPr>
            <w:rFonts w:asciiTheme="minorHAnsi" w:eastAsiaTheme="minorEastAsia" w:hAnsiTheme="minorHAnsi" w:cstheme="minorBidi"/>
            <w:kern w:val="2"/>
            <w:szCs w:val="24"/>
            <w14:ligatures w14:val="standardContextual"/>
          </w:rPr>
          <w:tab/>
        </w:r>
        <w:r w:rsidRPr="00D533D5">
          <w:rPr>
            <w:rStyle w:val="Hyperlink"/>
          </w:rPr>
          <w:t>Follow these guidelines when assigning Active Directory rights to employees.</w:t>
        </w:r>
        <w:r>
          <w:rPr>
            <w:webHidden/>
          </w:rPr>
          <w:tab/>
        </w:r>
        <w:r>
          <w:rPr>
            <w:webHidden/>
          </w:rPr>
          <w:fldChar w:fldCharType="begin"/>
        </w:r>
        <w:r>
          <w:rPr>
            <w:webHidden/>
          </w:rPr>
          <w:instrText xml:space="preserve"> PAGEREF _Toc212651074 \h </w:instrText>
        </w:r>
        <w:r>
          <w:rPr>
            <w:webHidden/>
          </w:rPr>
        </w:r>
        <w:r>
          <w:rPr>
            <w:webHidden/>
          </w:rPr>
          <w:fldChar w:fldCharType="separate"/>
        </w:r>
        <w:r>
          <w:rPr>
            <w:webHidden/>
          </w:rPr>
          <w:t>15</w:t>
        </w:r>
        <w:r>
          <w:rPr>
            <w:webHidden/>
          </w:rPr>
          <w:fldChar w:fldCharType="end"/>
        </w:r>
      </w:hyperlink>
    </w:p>
    <w:p w14:paraId="79DF59EA" w14:textId="374F44E7" w:rsidR="00EB77F4" w:rsidRDefault="00EB77F4">
      <w:pPr>
        <w:pStyle w:val="TOC2"/>
        <w:rPr>
          <w:rFonts w:asciiTheme="minorHAnsi" w:eastAsiaTheme="minorEastAsia" w:hAnsiTheme="minorHAnsi" w:cstheme="minorBidi"/>
          <w:kern w:val="2"/>
          <w:szCs w:val="24"/>
          <w14:ligatures w14:val="standardContextual"/>
        </w:rPr>
      </w:pPr>
      <w:hyperlink w:anchor="_Toc212651075" w:history="1">
        <w:r w:rsidRPr="00D533D5">
          <w:rPr>
            <w:rStyle w:val="Hyperlink"/>
          </w:rPr>
          <w:t>8.2</w:t>
        </w:r>
        <w:r>
          <w:rPr>
            <w:rFonts w:asciiTheme="minorHAnsi" w:eastAsiaTheme="minorEastAsia" w:hAnsiTheme="minorHAnsi" w:cstheme="minorBidi"/>
            <w:kern w:val="2"/>
            <w:szCs w:val="24"/>
            <w14:ligatures w14:val="standardContextual"/>
          </w:rPr>
          <w:tab/>
        </w:r>
        <w:r w:rsidRPr="00D533D5">
          <w:rPr>
            <w:rStyle w:val="Hyperlink"/>
          </w:rPr>
          <w:t>All inactive users need to be removed from email distribution lists.</w:t>
        </w:r>
        <w:r>
          <w:rPr>
            <w:webHidden/>
          </w:rPr>
          <w:tab/>
        </w:r>
        <w:r>
          <w:rPr>
            <w:webHidden/>
          </w:rPr>
          <w:fldChar w:fldCharType="begin"/>
        </w:r>
        <w:r>
          <w:rPr>
            <w:webHidden/>
          </w:rPr>
          <w:instrText xml:space="preserve"> PAGEREF _Toc212651075 \h </w:instrText>
        </w:r>
        <w:r>
          <w:rPr>
            <w:webHidden/>
          </w:rPr>
        </w:r>
        <w:r>
          <w:rPr>
            <w:webHidden/>
          </w:rPr>
          <w:fldChar w:fldCharType="separate"/>
        </w:r>
        <w:r>
          <w:rPr>
            <w:webHidden/>
          </w:rPr>
          <w:t>15</w:t>
        </w:r>
        <w:r>
          <w:rPr>
            <w:webHidden/>
          </w:rPr>
          <w:fldChar w:fldCharType="end"/>
        </w:r>
      </w:hyperlink>
    </w:p>
    <w:p w14:paraId="088953B5" w14:textId="35BEE06F" w:rsidR="00EB77F4" w:rsidRDefault="00EB77F4">
      <w:pPr>
        <w:pStyle w:val="TOC1"/>
        <w:rPr>
          <w:rFonts w:asciiTheme="minorHAnsi" w:eastAsiaTheme="minorEastAsia" w:hAnsiTheme="minorHAnsi" w:cstheme="minorBidi"/>
          <w:b w:val="0"/>
          <w:kern w:val="2"/>
          <w:szCs w:val="24"/>
          <w14:ligatures w14:val="standardContextual"/>
        </w:rPr>
      </w:pPr>
      <w:hyperlink w:anchor="_Toc212651076" w:history="1">
        <w:r w:rsidRPr="00D533D5">
          <w:rPr>
            <w:rStyle w:val="Hyperlink"/>
          </w:rPr>
          <w:t>9.</w:t>
        </w:r>
        <w:r>
          <w:rPr>
            <w:rFonts w:asciiTheme="minorHAnsi" w:eastAsiaTheme="minorEastAsia" w:hAnsiTheme="minorHAnsi" w:cstheme="minorBidi"/>
            <w:b w:val="0"/>
            <w:kern w:val="2"/>
            <w:szCs w:val="24"/>
            <w14:ligatures w14:val="standardContextual"/>
          </w:rPr>
          <w:tab/>
        </w:r>
        <w:r w:rsidRPr="00D533D5">
          <w:rPr>
            <w:rStyle w:val="Hyperlink"/>
          </w:rPr>
          <w:t>Call Escalation</w:t>
        </w:r>
        <w:r>
          <w:rPr>
            <w:webHidden/>
          </w:rPr>
          <w:tab/>
        </w:r>
        <w:r>
          <w:rPr>
            <w:webHidden/>
          </w:rPr>
          <w:fldChar w:fldCharType="begin"/>
        </w:r>
        <w:r>
          <w:rPr>
            <w:webHidden/>
          </w:rPr>
          <w:instrText xml:space="preserve"> PAGEREF _Toc212651076 \h </w:instrText>
        </w:r>
        <w:r>
          <w:rPr>
            <w:webHidden/>
          </w:rPr>
        </w:r>
        <w:r>
          <w:rPr>
            <w:webHidden/>
          </w:rPr>
          <w:fldChar w:fldCharType="separate"/>
        </w:r>
        <w:r>
          <w:rPr>
            <w:webHidden/>
          </w:rPr>
          <w:t>16</w:t>
        </w:r>
        <w:r>
          <w:rPr>
            <w:webHidden/>
          </w:rPr>
          <w:fldChar w:fldCharType="end"/>
        </w:r>
      </w:hyperlink>
    </w:p>
    <w:p w14:paraId="175CF73C" w14:textId="11E81A85" w:rsidR="00EB77F4" w:rsidRDefault="00EB77F4">
      <w:pPr>
        <w:pStyle w:val="TOC2"/>
        <w:rPr>
          <w:rFonts w:asciiTheme="minorHAnsi" w:eastAsiaTheme="minorEastAsia" w:hAnsiTheme="minorHAnsi" w:cstheme="minorBidi"/>
          <w:kern w:val="2"/>
          <w:szCs w:val="24"/>
          <w14:ligatures w14:val="standardContextual"/>
        </w:rPr>
      </w:pPr>
      <w:hyperlink w:anchor="_Toc212651077" w:history="1">
        <w:r w:rsidRPr="00D533D5">
          <w:rPr>
            <w:rStyle w:val="Hyperlink"/>
          </w:rPr>
          <w:t>9.1</w:t>
        </w:r>
        <w:r>
          <w:rPr>
            <w:rFonts w:asciiTheme="minorHAnsi" w:eastAsiaTheme="minorEastAsia" w:hAnsiTheme="minorHAnsi" w:cstheme="minorBidi"/>
            <w:kern w:val="2"/>
            <w:szCs w:val="24"/>
            <w14:ligatures w14:val="standardContextual"/>
          </w:rPr>
          <w:tab/>
        </w:r>
        <w:r w:rsidRPr="00D533D5">
          <w:rPr>
            <w:rStyle w:val="Hyperlink"/>
          </w:rPr>
          <w:t>Priority 1 Support</w:t>
        </w:r>
        <w:r>
          <w:rPr>
            <w:webHidden/>
          </w:rPr>
          <w:tab/>
        </w:r>
        <w:r>
          <w:rPr>
            <w:webHidden/>
          </w:rPr>
          <w:fldChar w:fldCharType="begin"/>
        </w:r>
        <w:r>
          <w:rPr>
            <w:webHidden/>
          </w:rPr>
          <w:instrText xml:space="preserve"> PAGEREF _Toc212651077 \h </w:instrText>
        </w:r>
        <w:r>
          <w:rPr>
            <w:webHidden/>
          </w:rPr>
        </w:r>
        <w:r>
          <w:rPr>
            <w:webHidden/>
          </w:rPr>
          <w:fldChar w:fldCharType="separate"/>
        </w:r>
        <w:r>
          <w:rPr>
            <w:webHidden/>
          </w:rPr>
          <w:t>16</w:t>
        </w:r>
        <w:r>
          <w:rPr>
            <w:webHidden/>
          </w:rPr>
          <w:fldChar w:fldCharType="end"/>
        </w:r>
      </w:hyperlink>
    </w:p>
    <w:p w14:paraId="64858047" w14:textId="21CF7C96" w:rsidR="00EB77F4" w:rsidRDefault="00EB77F4">
      <w:pPr>
        <w:pStyle w:val="TOC2"/>
        <w:rPr>
          <w:rFonts w:asciiTheme="minorHAnsi" w:eastAsiaTheme="minorEastAsia" w:hAnsiTheme="minorHAnsi" w:cstheme="minorBidi"/>
          <w:kern w:val="2"/>
          <w:szCs w:val="24"/>
          <w14:ligatures w14:val="standardContextual"/>
        </w:rPr>
      </w:pPr>
      <w:hyperlink w:anchor="_Toc212651078" w:history="1">
        <w:r w:rsidRPr="00D533D5">
          <w:rPr>
            <w:rStyle w:val="Hyperlink"/>
          </w:rPr>
          <w:t>9.2</w:t>
        </w:r>
        <w:r>
          <w:rPr>
            <w:rFonts w:asciiTheme="minorHAnsi" w:eastAsiaTheme="minorEastAsia" w:hAnsiTheme="minorHAnsi" w:cstheme="minorBidi"/>
            <w:kern w:val="2"/>
            <w:szCs w:val="24"/>
            <w14:ligatures w14:val="standardContextual"/>
          </w:rPr>
          <w:tab/>
        </w:r>
        <w:r w:rsidRPr="00D533D5">
          <w:rPr>
            <w:rStyle w:val="Hyperlink"/>
          </w:rPr>
          <w:t>Priority 2 Support</w:t>
        </w:r>
        <w:r>
          <w:rPr>
            <w:webHidden/>
          </w:rPr>
          <w:tab/>
        </w:r>
        <w:r>
          <w:rPr>
            <w:webHidden/>
          </w:rPr>
          <w:fldChar w:fldCharType="begin"/>
        </w:r>
        <w:r>
          <w:rPr>
            <w:webHidden/>
          </w:rPr>
          <w:instrText xml:space="preserve"> PAGEREF _Toc212651078 \h </w:instrText>
        </w:r>
        <w:r>
          <w:rPr>
            <w:webHidden/>
          </w:rPr>
        </w:r>
        <w:r>
          <w:rPr>
            <w:webHidden/>
          </w:rPr>
          <w:fldChar w:fldCharType="separate"/>
        </w:r>
        <w:r>
          <w:rPr>
            <w:webHidden/>
          </w:rPr>
          <w:t>16</w:t>
        </w:r>
        <w:r>
          <w:rPr>
            <w:webHidden/>
          </w:rPr>
          <w:fldChar w:fldCharType="end"/>
        </w:r>
      </w:hyperlink>
    </w:p>
    <w:p w14:paraId="70970892" w14:textId="734BB504" w:rsidR="00EB77F4" w:rsidRDefault="00EB77F4">
      <w:pPr>
        <w:pStyle w:val="TOC2"/>
        <w:rPr>
          <w:rFonts w:asciiTheme="minorHAnsi" w:eastAsiaTheme="minorEastAsia" w:hAnsiTheme="minorHAnsi" w:cstheme="minorBidi"/>
          <w:kern w:val="2"/>
          <w:szCs w:val="24"/>
          <w14:ligatures w14:val="standardContextual"/>
        </w:rPr>
      </w:pPr>
      <w:hyperlink w:anchor="_Toc212651079" w:history="1">
        <w:r w:rsidRPr="00D533D5">
          <w:rPr>
            <w:rStyle w:val="Hyperlink"/>
          </w:rPr>
          <w:t>9.3</w:t>
        </w:r>
        <w:r>
          <w:rPr>
            <w:rFonts w:asciiTheme="minorHAnsi" w:eastAsiaTheme="minorEastAsia" w:hAnsiTheme="minorHAnsi" w:cstheme="minorBidi"/>
            <w:kern w:val="2"/>
            <w:szCs w:val="24"/>
            <w14:ligatures w14:val="standardContextual"/>
          </w:rPr>
          <w:tab/>
        </w:r>
        <w:r w:rsidRPr="00D533D5">
          <w:rPr>
            <w:rStyle w:val="Hyperlink"/>
          </w:rPr>
          <w:t>Priority 3 Support</w:t>
        </w:r>
        <w:r>
          <w:rPr>
            <w:webHidden/>
          </w:rPr>
          <w:tab/>
        </w:r>
        <w:r>
          <w:rPr>
            <w:webHidden/>
          </w:rPr>
          <w:fldChar w:fldCharType="begin"/>
        </w:r>
        <w:r>
          <w:rPr>
            <w:webHidden/>
          </w:rPr>
          <w:instrText xml:space="preserve"> PAGEREF _Toc212651079 \h </w:instrText>
        </w:r>
        <w:r>
          <w:rPr>
            <w:webHidden/>
          </w:rPr>
        </w:r>
        <w:r>
          <w:rPr>
            <w:webHidden/>
          </w:rPr>
          <w:fldChar w:fldCharType="separate"/>
        </w:r>
        <w:r>
          <w:rPr>
            <w:webHidden/>
          </w:rPr>
          <w:t>17</w:t>
        </w:r>
        <w:r>
          <w:rPr>
            <w:webHidden/>
          </w:rPr>
          <w:fldChar w:fldCharType="end"/>
        </w:r>
      </w:hyperlink>
    </w:p>
    <w:p w14:paraId="6D30AEA4" w14:textId="662FDB32" w:rsidR="00EB77F4" w:rsidRDefault="00EB77F4">
      <w:pPr>
        <w:pStyle w:val="TOC2"/>
        <w:rPr>
          <w:rFonts w:asciiTheme="minorHAnsi" w:eastAsiaTheme="minorEastAsia" w:hAnsiTheme="minorHAnsi" w:cstheme="minorBidi"/>
          <w:kern w:val="2"/>
          <w:szCs w:val="24"/>
          <w14:ligatures w14:val="standardContextual"/>
        </w:rPr>
      </w:pPr>
      <w:hyperlink w:anchor="_Toc212651080" w:history="1">
        <w:r w:rsidRPr="00D533D5">
          <w:rPr>
            <w:rStyle w:val="Hyperlink"/>
          </w:rPr>
          <w:t>9.4</w:t>
        </w:r>
        <w:r>
          <w:rPr>
            <w:rFonts w:asciiTheme="minorHAnsi" w:eastAsiaTheme="minorEastAsia" w:hAnsiTheme="minorHAnsi" w:cstheme="minorBidi"/>
            <w:kern w:val="2"/>
            <w:szCs w:val="24"/>
            <w14:ligatures w14:val="standardContextual"/>
          </w:rPr>
          <w:tab/>
        </w:r>
        <w:r w:rsidRPr="00D533D5">
          <w:rPr>
            <w:rStyle w:val="Hyperlink"/>
          </w:rPr>
          <w:t>After hours calls</w:t>
        </w:r>
        <w:r>
          <w:rPr>
            <w:webHidden/>
          </w:rPr>
          <w:tab/>
        </w:r>
        <w:r>
          <w:rPr>
            <w:webHidden/>
          </w:rPr>
          <w:fldChar w:fldCharType="begin"/>
        </w:r>
        <w:r>
          <w:rPr>
            <w:webHidden/>
          </w:rPr>
          <w:instrText xml:space="preserve"> PAGEREF _Toc212651080 \h </w:instrText>
        </w:r>
        <w:r>
          <w:rPr>
            <w:webHidden/>
          </w:rPr>
        </w:r>
        <w:r>
          <w:rPr>
            <w:webHidden/>
          </w:rPr>
          <w:fldChar w:fldCharType="separate"/>
        </w:r>
        <w:r>
          <w:rPr>
            <w:webHidden/>
          </w:rPr>
          <w:t>18</w:t>
        </w:r>
        <w:r>
          <w:rPr>
            <w:webHidden/>
          </w:rPr>
          <w:fldChar w:fldCharType="end"/>
        </w:r>
      </w:hyperlink>
    </w:p>
    <w:p w14:paraId="7FA8AF1A" w14:textId="6E15E843" w:rsidR="00EB77F4" w:rsidRDefault="00EB77F4">
      <w:pPr>
        <w:pStyle w:val="TOC2"/>
        <w:rPr>
          <w:rFonts w:asciiTheme="minorHAnsi" w:eastAsiaTheme="minorEastAsia" w:hAnsiTheme="minorHAnsi" w:cstheme="minorBidi"/>
          <w:kern w:val="2"/>
          <w:szCs w:val="24"/>
          <w14:ligatures w14:val="standardContextual"/>
        </w:rPr>
      </w:pPr>
      <w:hyperlink w:anchor="_Toc212651081" w:history="1">
        <w:r w:rsidRPr="00D533D5">
          <w:rPr>
            <w:rStyle w:val="Hyperlink"/>
          </w:rPr>
          <w:t>9.5</w:t>
        </w:r>
        <w:r>
          <w:rPr>
            <w:rFonts w:asciiTheme="minorHAnsi" w:eastAsiaTheme="minorEastAsia" w:hAnsiTheme="minorHAnsi" w:cstheme="minorBidi"/>
            <w:kern w:val="2"/>
            <w:szCs w:val="24"/>
            <w14:ligatures w14:val="standardContextual"/>
          </w:rPr>
          <w:tab/>
        </w:r>
        <w:r w:rsidRPr="00D533D5">
          <w:rPr>
            <w:rStyle w:val="Hyperlink"/>
          </w:rPr>
          <w:t>Follow up.</w:t>
        </w:r>
        <w:r>
          <w:rPr>
            <w:webHidden/>
          </w:rPr>
          <w:tab/>
        </w:r>
        <w:r>
          <w:rPr>
            <w:webHidden/>
          </w:rPr>
          <w:fldChar w:fldCharType="begin"/>
        </w:r>
        <w:r>
          <w:rPr>
            <w:webHidden/>
          </w:rPr>
          <w:instrText xml:space="preserve"> PAGEREF _Toc212651081 \h </w:instrText>
        </w:r>
        <w:r>
          <w:rPr>
            <w:webHidden/>
          </w:rPr>
        </w:r>
        <w:r>
          <w:rPr>
            <w:webHidden/>
          </w:rPr>
          <w:fldChar w:fldCharType="separate"/>
        </w:r>
        <w:r>
          <w:rPr>
            <w:webHidden/>
          </w:rPr>
          <w:t>18</w:t>
        </w:r>
        <w:r>
          <w:rPr>
            <w:webHidden/>
          </w:rPr>
          <w:fldChar w:fldCharType="end"/>
        </w:r>
      </w:hyperlink>
    </w:p>
    <w:p w14:paraId="05527D72" w14:textId="100A6098" w:rsidR="00EB77F4" w:rsidRDefault="00EB77F4">
      <w:pPr>
        <w:pStyle w:val="TOC1"/>
        <w:rPr>
          <w:rFonts w:asciiTheme="minorHAnsi" w:eastAsiaTheme="minorEastAsia" w:hAnsiTheme="minorHAnsi" w:cstheme="minorBidi"/>
          <w:b w:val="0"/>
          <w:kern w:val="2"/>
          <w:szCs w:val="24"/>
          <w14:ligatures w14:val="standardContextual"/>
        </w:rPr>
      </w:pPr>
      <w:hyperlink w:anchor="_Toc212651082" w:history="1">
        <w:r w:rsidRPr="00D533D5">
          <w:rPr>
            <w:rStyle w:val="Hyperlink"/>
          </w:rPr>
          <w:t>10.</w:t>
        </w:r>
        <w:r>
          <w:rPr>
            <w:rFonts w:asciiTheme="minorHAnsi" w:eastAsiaTheme="minorEastAsia" w:hAnsiTheme="minorHAnsi" w:cstheme="minorBidi"/>
            <w:b w:val="0"/>
            <w:kern w:val="2"/>
            <w:szCs w:val="24"/>
            <w14:ligatures w14:val="standardContextual"/>
          </w:rPr>
          <w:tab/>
        </w:r>
        <w:r w:rsidRPr="00D533D5">
          <w:rPr>
            <w:rStyle w:val="Hyperlink"/>
          </w:rPr>
          <w:t>Purchasing PC’s and User Devices</w:t>
        </w:r>
        <w:r>
          <w:rPr>
            <w:webHidden/>
          </w:rPr>
          <w:tab/>
        </w:r>
        <w:r>
          <w:rPr>
            <w:webHidden/>
          </w:rPr>
          <w:fldChar w:fldCharType="begin"/>
        </w:r>
        <w:r>
          <w:rPr>
            <w:webHidden/>
          </w:rPr>
          <w:instrText xml:space="preserve"> PAGEREF _Toc212651082 \h </w:instrText>
        </w:r>
        <w:r>
          <w:rPr>
            <w:webHidden/>
          </w:rPr>
        </w:r>
        <w:r>
          <w:rPr>
            <w:webHidden/>
          </w:rPr>
          <w:fldChar w:fldCharType="separate"/>
        </w:r>
        <w:r>
          <w:rPr>
            <w:webHidden/>
          </w:rPr>
          <w:t>19</w:t>
        </w:r>
        <w:r>
          <w:rPr>
            <w:webHidden/>
          </w:rPr>
          <w:fldChar w:fldCharType="end"/>
        </w:r>
      </w:hyperlink>
    </w:p>
    <w:p w14:paraId="48A341C6" w14:textId="1FCCA691" w:rsidR="00EB77F4" w:rsidRDefault="00EB77F4">
      <w:pPr>
        <w:pStyle w:val="TOC2"/>
        <w:rPr>
          <w:rFonts w:asciiTheme="minorHAnsi" w:eastAsiaTheme="minorEastAsia" w:hAnsiTheme="minorHAnsi" w:cstheme="minorBidi"/>
          <w:kern w:val="2"/>
          <w:szCs w:val="24"/>
          <w14:ligatures w14:val="standardContextual"/>
        </w:rPr>
      </w:pPr>
      <w:hyperlink w:anchor="_Toc212651083" w:history="1">
        <w:r w:rsidRPr="00D533D5">
          <w:rPr>
            <w:rStyle w:val="Hyperlink"/>
          </w:rPr>
          <w:t>10.1</w:t>
        </w:r>
        <w:r>
          <w:rPr>
            <w:rFonts w:asciiTheme="minorHAnsi" w:eastAsiaTheme="minorEastAsia" w:hAnsiTheme="minorHAnsi" w:cstheme="minorBidi"/>
            <w:kern w:val="2"/>
            <w:szCs w:val="24"/>
            <w14:ligatures w14:val="standardContextual"/>
          </w:rPr>
          <w:tab/>
        </w:r>
        <w:r w:rsidRPr="00D533D5">
          <w:rPr>
            <w:rStyle w:val="Hyperlink"/>
          </w:rPr>
          <w:t>How to Procure New PC’s and User Devices. In this document, the following will be designated as Devices:</w:t>
        </w:r>
        <w:r>
          <w:rPr>
            <w:webHidden/>
          </w:rPr>
          <w:tab/>
        </w:r>
        <w:r>
          <w:rPr>
            <w:webHidden/>
          </w:rPr>
          <w:fldChar w:fldCharType="begin"/>
        </w:r>
        <w:r>
          <w:rPr>
            <w:webHidden/>
          </w:rPr>
          <w:instrText xml:space="preserve"> PAGEREF _Toc212651083 \h </w:instrText>
        </w:r>
        <w:r>
          <w:rPr>
            <w:webHidden/>
          </w:rPr>
        </w:r>
        <w:r>
          <w:rPr>
            <w:webHidden/>
          </w:rPr>
          <w:fldChar w:fldCharType="separate"/>
        </w:r>
        <w:r>
          <w:rPr>
            <w:webHidden/>
          </w:rPr>
          <w:t>19</w:t>
        </w:r>
        <w:r>
          <w:rPr>
            <w:webHidden/>
          </w:rPr>
          <w:fldChar w:fldCharType="end"/>
        </w:r>
      </w:hyperlink>
    </w:p>
    <w:p w14:paraId="3A1F2E15" w14:textId="7CD42270" w:rsidR="00EB77F4" w:rsidRDefault="00EB77F4">
      <w:pPr>
        <w:pStyle w:val="TOC2"/>
        <w:rPr>
          <w:rFonts w:asciiTheme="minorHAnsi" w:eastAsiaTheme="minorEastAsia" w:hAnsiTheme="minorHAnsi" w:cstheme="minorBidi"/>
          <w:kern w:val="2"/>
          <w:szCs w:val="24"/>
          <w14:ligatures w14:val="standardContextual"/>
        </w:rPr>
      </w:pPr>
      <w:hyperlink w:anchor="_Toc212651084" w:history="1">
        <w:r w:rsidRPr="00D533D5">
          <w:rPr>
            <w:rStyle w:val="Hyperlink"/>
          </w:rPr>
          <w:t>10.2</w:t>
        </w:r>
        <w:r>
          <w:rPr>
            <w:rFonts w:asciiTheme="minorHAnsi" w:eastAsiaTheme="minorEastAsia" w:hAnsiTheme="minorHAnsi" w:cstheme="minorBidi"/>
            <w:kern w:val="2"/>
            <w:szCs w:val="24"/>
            <w14:ligatures w14:val="standardContextual"/>
          </w:rPr>
          <w:tab/>
        </w:r>
        <w:r w:rsidRPr="00D533D5">
          <w:rPr>
            <w:rStyle w:val="Hyperlink"/>
          </w:rPr>
          <w:t>Identifying a need for new PC’s and User Devices</w:t>
        </w:r>
        <w:r>
          <w:rPr>
            <w:webHidden/>
          </w:rPr>
          <w:tab/>
        </w:r>
        <w:r>
          <w:rPr>
            <w:webHidden/>
          </w:rPr>
          <w:fldChar w:fldCharType="begin"/>
        </w:r>
        <w:r>
          <w:rPr>
            <w:webHidden/>
          </w:rPr>
          <w:instrText xml:space="preserve"> PAGEREF _Toc212651084 \h </w:instrText>
        </w:r>
        <w:r>
          <w:rPr>
            <w:webHidden/>
          </w:rPr>
        </w:r>
        <w:r>
          <w:rPr>
            <w:webHidden/>
          </w:rPr>
          <w:fldChar w:fldCharType="separate"/>
        </w:r>
        <w:r>
          <w:rPr>
            <w:webHidden/>
          </w:rPr>
          <w:t>19</w:t>
        </w:r>
        <w:r>
          <w:rPr>
            <w:webHidden/>
          </w:rPr>
          <w:fldChar w:fldCharType="end"/>
        </w:r>
      </w:hyperlink>
    </w:p>
    <w:p w14:paraId="5937BDB5" w14:textId="5DA15EDA" w:rsidR="00EB77F4" w:rsidRDefault="00EB77F4">
      <w:pPr>
        <w:pStyle w:val="TOC2"/>
        <w:rPr>
          <w:rFonts w:asciiTheme="minorHAnsi" w:eastAsiaTheme="minorEastAsia" w:hAnsiTheme="minorHAnsi" w:cstheme="minorBidi"/>
          <w:kern w:val="2"/>
          <w:szCs w:val="24"/>
          <w14:ligatures w14:val="standardContextual"/>
        </w:rPr>
      </w:pPr>
      <w:hyperlink w:anchor="_Toc212651085" w:history="1">
        <w:r w:rsidRPr="00D533D5">
          <w:rPr>
            <w:rStyle w:val="Hyperlink"/>
          </w:rPr>
          <w:t>10.3</w:t>
        </w:r>
        <w:r>
          <w:rPr>
            <w:rFonts w:asciiTheme="minorHAnsi" w:eastAsiaTheme="minorEastAsia" w:hAnsiTheme="minorHAnsi" w:cstheme="minorBidi"/>
            <w:kern w:val="2"/>
            <w:szCs w:val="24"/>
            <w14:ligatures w14:val="standardContextual"/>
          </w:rPr>
          <w:tab/>
        </w:r>
        <w:r w:rsidRPr="00D533D5">
          <w:rPr>
            <w:rStyle w:val="Hyperlink"/>
          </w:rPr>
          <w:t>Getting Pricing for a Device</w:t>
        </w:r>
        <w:r>
          <w:rPr>
            <w:webHidden/>
          </w:rPr>
          <w:tab/>
        </w:r>
        <w:r>
          <w:rPr>
            <w:webHidden/>
          </w:rPr>
          <w:fldChar w:fldCharType="begin"/>
        </w:r>
        <w:r>
          <w:rPr>
            <w:webHidden/>
          </w:rPr>
          <w:instrText xml:space="preserve"> PAGEREF _Toc212651085 \h </w:instrText>
        </w:r>
        <w:r>
          <w:rPr>
            <w:webHidden/>
          </w:rPr>
        </w:r>
        <w:r>
          <w:rPr>
            <w:webHidden/>
          </w:rPr>
          <w:fldChar w:fldCharType="separate"/>
        </w:r>
        <w:r>
          <w:rPr>
            <w:webHidden/>
          </w:rPr>
          <w:t>20</w:t>
        </w:r>
        <w:r>
          <w:rPr>
            <w:webHidden/>
          </w:rPr>
          <w:fldChar w:fldCharType="end"/>
        </w:r>
      </w:hyperlink>
    </w:p>
    <w:p w14:paraId="4A75C00A" w14:textId="04B346D7" w:rsidR="00EB77F4" w:rsidRDefault="00EB77F4">
      <w:pPr>
        <w:pStyle w:val="TOC2"/>
        <w:rPr>
          <w:rFonts w:asciiTheme="minorHAnsi" w:eastAsiaTheme="minorEastAsia" w:hAnsiTheme="minorHAnsi" w:cstheme="minorBidi"/>
          <w:kern w:val="2"/>
          <w:szCs w:val="24"/>
          <w14:ligatures w14:val="standardContextual"/>
        </w:rPr>
      </w:pPr>
      <w:hyperlink w:anchor="_Toc212651086" w:history="1">
        <w:r w:rsidRPr="00D533D5">
          <w:rPr>
            <w:rStyle w:val="Hyperlink"/>
          </w:rPr>
          <w:t>10.4</w:t>
        </w:r>
        <w:r>
          <w:rPr>
            <w:rFonts w:asciiTheme="minorHAnsi" w:eastAsiaTheme="minorEastAsia" w:hAnsiTheme="minorHAnsi" w:cstheme="minorBidi"/>
            <w:kern w:val="2"/>
            <w:szCs w:val="24"/>
            <w14:ligatures w14:val="standardContextual"/>
          </w:rPr>
          <w:tab/>
        </w:r>
        <w:r w:rsidRPr="00D533D5">
          <w:rPr>
            <w:rStyle w:val="Hyperlink"/>
          </w:rPr>
          <w:t>Submitting Devices for Approval</w:t>
        </w:r>
        <w:r>
          <w:rPr>
            <w:webHidden/>
          </w:rPr>
          <w:tab/>
        </w:r>
        <w:r>
          <w:rPr>
            <w:webHidden/>
          </w:rPr>
          <w:fldChar w:fldCharType="begin"/>
        </w:r>
        <w:r>
          <w:rPr>
            <w:webHidden/>
          </w:rPr>
          <w:instrText xml:space="preserve"> PAGEREF _Toc212651086 \h </w:instrText>
        </w:r>
        <w:r>
          <w:rPr>
            <w:webHidden/>
          </w:rPr>
        </w:r>
        <w:r>
          <w:rPr>
            <w:webHidden/>
          </w:rPr>
          <w:fldChar w:fldCharType="separate"/>
        </w:r>
        <w:r>
          <w:rPr>
            <w:webHidden/>
          </w:rPr>
          <w:t>20</w:t>
        </w:r>
        <w:r>
          <w:rPr>
            <w:webHidden/>
          </w:rPr>
          <w:fldChar w:fldCharType="end"/>
        </w:r>
      </w:hyperlink>
    </w:p>
    <w:p w14:paraId="22552011" w14:textId="6D221FA4" w:rsidR="00EB77F4" w:rsidRDefault="00EB77F4">
      <w:pPr>
        <w:pStyle w:val="TOC2"/>
        <w:rPr>
          <w:rFonts w:asciiTheme="minorHAnsi" w:eastAsiaTheme="minorEastAsia" w:hAnsiTheme="minorHAnsi" w:cstheme="minorBidi"/>
          <w:kern w:val="2"/>
          <w:szCs w:val="24"/>
          <w14:ligatures w14:val="standardContextual"/>
        </w:rPr>
      </w:pPr>
      <w:hyperlink w:anchor="_Toc212651087" w:history="1">
        <w:r w:rsidRPr="00D533D5">
          <w:rPr>
            <w:rStyle w:val="Hyperlink"/>
          </w:rPr>
          <w:t>10.5</w:t>
        </w:r>
        <w:r>
          <w:rPr>
            <w:rFonts w:asciiTheme="minorHAnsi" w:eastAsiaTheme="minorEastAsia" w:hAnsiTheme="minorHAnsi" w:cstheme="minorBidi"/>
            <w:kern w:val="2"/>
            <w:szCs w:val="24"/>
            <w14:ligatures w14:val="standardContextual"/>
          </w:rPr>
          <w:tab/>
        </w:r>
        <w:r w:rsidRPr="00D533D5">
          <w:rPr>
            <w:rStyle w:val="Hyperlink"/>
          </w:rPr>
          <w:t>Purchasing</w:t>
        </w:r>
        <w:r>
          <w:rPr>
            <w:webHidden/>
          </w:rPr>
          <w:tab/>
        </w:r>
        <w:r>
          <w:rPr>
            <w:webHidden/>
          </w:rPr>
          <w:fldChar w:fldCharType="begin"/>
        </w:r>
        <w:r>
          <w:rPr>
            <w:webHidden/>
          </w:rPr>
          <w:instrText xml:space="preserve"> PAGEREF _Toc212651087 \h </w:instrText>
        </w:r>
        <w:r>
          <w:rPr>
            <w:webHidden/>
          </w:rPr>
        </w:r>
        <w:r>
          <w:rPr>
            <w:webHidden/>
          </w:rPr>
          <w:fldChar w:fldCharType="separate"/>
        </w:r>
        <w:r>
          <w:rPr>
            <w:webHidden/>
          </w:rPr>
          <w:t>21</w:t>
        </w:r>
        <w:r>
          <w:rPr>
            <w:webHidden/>
          </w:rPr>
          <w:fldChar w:fldCharType="end"/>
        </w:r>
      </w:hyperlink>
    </w:p>
    <w:p w14:paraId="36BBFD40" w14:textId="0A092E2B" w:rsidR="00EB77F4" w:rsidRDefault="00EB77F4">
      <w:pPr>
        <w:pStyle w:val="TOC2"/>
        <w:rPr>
          <w:rFonts w:asciiTheme="minorHAnsi" w:eastAsiaTheme="minorEastAsia" w:hAnsiTheme="minorHAnsi" w:cstheme="minorBidi"/>
          <w:kern w:val="2"/>
          <w:szCs w:val="24"/>
          <w14:ligatures w14:val="standardContextual"/>
        </w:rPr>
      </w:pPr>
      <w:hyperlink w:anchor="_Toc212651088" w:history="1">
        <w:r w:rsidRPr="00D533D5">
          <w:rPr>
            <w:rStyle w:val="Hyperlink"/>
          </w:rPr>
          <w:t>10.6 Computer Setup</w:t>
        </w:r>
        <w:r>
          <w:rPr>
            <w:webHidden/>
          </w:rPr>
          <w:tab/>
        </w:r>
        <w:r>
          <w:rPr>
            <w:webHidden/>
          </w:rPr>
          <w:fldChar w:fldCharType="begin"/>
        </w:r>
        <w:r>
          <w:rPr>
            <w:webHidden/>
          </w:rPr>
          <w:instrText xml:space="preserve"> PAGEREF _Toc212651088 \h </w:instrText>
        </w:r>
        <w:r>
          <w:rPr>
            <w:webHidden/>
          </w:rPr>
        </w:r>
        <w:r>
          <w:rPr>
            <w:webHidden/>
          </w:rPr>
          <w:fldChar w:fldCharType="separate"/>
        </w:r>
        <w:r>
          <w:rPr>
            <w:webHidden/>
          </w:rPr>
          <w:t>21</w:t>
        </w:r>
        <w:r>
          <w:rPr>
            <w:webHidden/>
          </w:rPr>
          <w:fldChar w:fldCharType="end"/>
        </w:r>
      </w:hyperlink>
    </w:p>
    <w:p w14:paraId="64EF4841" w14:textId="45C49C30" w:rsidR="00EB77F4" w:rsidRDefault="00EB77F4">
      <w:pPr>
        <w:pStyle w:val="TOC1"/>
        <w:rPr>
          <w:rFonts w:asciiTheme="minorHAnsi" w:eastAsiaTheme="minorEastAsia" w:hAnsiTheme="minorHAnsi" w:cstheme="minorBidi"/>
          <w:b w:val="0"/>
          <w:kern w:val="2"/>
          <w:szCs w:val="24"/>
          <w14:ligatures w14:val="standardContextual"/>
        </w:rPr>
      </w:pPr>
      <w:hyperlink w:anchor="_Toc212651089" w:history="1">
        <w:r w:rsidRPr="00D533D5">
          <w:rPr>
            <w:rStyle w:val="Hyperlink"/>
          </w:rPr>
          <w:t>11.</w:t>
        </w:r>
        <w:r>
          <w:rPr>
            <w:rFonts w:asciiTheme="minorHAnsi" w:eastAsiaTheme="minorEastAsia" w:hAnsiTheme="minorHAnsi" w:cstheme="minorBidi"/>
            <w:b w:val="0"/>
            <w:kern w:val="2"/>
            <w:szCs w:val="24"/>
            <w14:ligatures w14:val="standardContextual"/>
          </w:rPr>
          <w:tab/>
        </w:r>
        <w:r w:rsidRPr="00D533D5">
          <w:rPr>
            <w:rStyle w:val="Hyperlink"/>
          </w:rPr>
          <w:t>Setting up Desktop Phones and Extensions (3CX)</w:t>
        </w:r>
        <w:r>
          <w:rPr>
            <w:webHidden/>
          </w:rPr>
          <w:tab/>
        </w:r>
        <w:r>
          <w:rPr>
            <w:webHidden/>
          </w:rPr>
          <w:fldChar w:fldCharType="begin"/>
        </w:r>
        <w:r>
          <w:rPr>
            <w:webHidden/>
          </w:rPr>
          <w:instrText xml:space="preserve"> PAGEREF _Toc212651089 \h </w:instrText>
        </w:r>
        <w:r>
          <w:rPr>
            <w:webHidden/>
          </w:rPr>
        </w:r>
        <w:r>
          <w:rPr>
            <w:webHidden/>
          </w:rPr>
          <w:fldChar w:fldCharType="separate"/>
        </w:r>
        <w:r>
          <w:rPr>
            <w:webHidden/>
          </w:rPr>
          <w:t>31</w:t>
        </w:r>
        <w:r>
          <w:rPr>
            <w:webHidden/>
          </w:rPr>
          <w:fldChar w:fldCharType="end"/>
        </w:r>
      </w:hyperlink>
    </w:p>
    <w:p w14:paraId="4AB3D4CE" w14:textId="401E32D9" w:rsidR="00EB77F4" w:rsidRDefault="00EB77F4">
      <w:pPr>
        <w:pStyle w:val="TOC2"/>
        <w:rPr>
          <w:rFonts w:asciiTheme="minorHAnsi" w:eastAsiaTheme="minorEastAsia" w:hAnsiTheme="minorHAnsi" w:cstheme="minorBidi"/>
          <w:kern w:val="2"/>
          <w:szCs w:val="24"/>
          <w14:ligatures w14:val="standardContextual"/>
        </w:rPr>
      </w:pPr>
      <w:hyperlink w:anchor="_Toc212651090" w:history="1">
        <w:r w:rsidRPr="00D533D5">
          <w:rPr>
            <w:rStyle w:val="Hyperlink"/>
          </w:rPr>
          <w:t>11.1</w:t>
        </w:r>
        <w:r>
          <w:rPr>
            <w:rFonts w:asciiTheme="minorHAnsi" w:eastAsiaTheme="minorEastAsia" w:hAnsiTheme="minorHAnsi" w:cstheme="minorBidi"/>
            <w:kern w:val="2"/>
            <w:szCs w:val="24"/>
            <w14:ligatures w14:val="standardContextual"/>
          </w:rPr>
          <w:tab/>
        </w:r>
        <w:r w:rsidRPr="00D533D5">
          <w:rPr>
            <w:rStyle w:val="Hyperlink"/>
          </w:rPr>
          <w:t>Identifying what phone is needed for position.</w:t>
        </w:r>
        <w:r>
          <w:rPr>
            <w:webHidden/>
          </w:rPr>
          <w:tab/>
        </w:r>
        <w:r>
          <w:rPr>
            <w:webHidden/>
          </w:rPr>
          <w:fldChar w:fldCharType="begin"/>
        </w:r>
        <w:r>
          <w:rPr>
            <w:webHidden/>
          </w:rPr>
          <w:instrText xml:space="preserve"> PAGEREF _Toc212651090 \h </w:instrText>
        </w:r>
        <w:r>
          <w:rPr>
            <w:webHidden/>
          </w:rPr>
        </w:r>
        <w:r>
          <w:rPr>
            <w:webHidden/>
          </w:rPr>
          <w:fldChar w:fldCharType="separate"/>
        </w:r>
        <w:r>
          <w:rPr>
            <w:webHidden/>
          </w:rPr>
          <w:t>31</w:t>
        </w:r>
        <w:r>
          <w:rPr>
            <w:webHidden/>
          </w:rPr>
          <w:fldChar w:fldCharType="end"/>
        </w:r>
      </w:hyperlink>
    </w:p>
    <w:p w14:paraId="6FF7D1F4" w14:textId="2971066C" w:rsidR="00EB77F4" w:rsidRDefault="00EB77F4">
      <w:pPr>
        <w:pStyle w:val="TOC2"/>
        <w:rPr>
          <w:rFonts w:asciiTheme="minorHAnsi" w:eastAsiaTheme="minorEastAsia" w:hAnsiTheme="minorHAnsi" w:cstheme="minorBidi"/>
          <w:kern w:val="2"/>
          <w:szCs w:val="24"/>
          <w14:ligatures w14:val="standardContextual"/>
        </w:rPr>
      </w:pPr>
      <w:hyperlink w:anchor="_Toc212651091" w:history="1">
        <w:r w:rsidRPr="00D533D5">
          <w:rPr>
            <w:rStyle w:val="Hyperlink"/>
          </w:rPr>
          <w:t>11.2</w:t>
        </w:r>
        <w:r>
          <w:rPr>
            <w:rFonts w:asciiTheme="minorHAnsi" w:eastAsiaTheme="minorEastAsia" w:hAnsiTheme="minorHAnsi" w:cstheme="minorBidi"/>
            <w:kern w:val="2"/>
            <w:szCs w:val="24"/>
            <w14:ligatures w14:val="standardContextual"/>
          </w:rPr>
          <w:tab/>
        </w:r>
        <w:r w:rsidRPr="00D533D5">
          <w:rPr>
            <w:rStyle w:val="Hyperlink"/>
          </w:rPr>
          <w:t>Adding New Extensions</w:t>
        </w:r>
        <w:r>
          <w:rPr>
            <w:webHidden/>
          </w:rPr>
          <w:tab/>
        </w:r>
        <w:r>
          <w:rPr>
            <w:webHidden/>
          </w:rPr>
          <w:fldChar w:fldCharType="begin"/>
        </w:r>
        <w:r>
          <w:rPr>
            <w:webHidden/>
          </w:rPr>
          <w:instrText xml:space="preserve"> PAGEREF _Toc212651091 \h </w:instrText>
        </w:r>
        <w:r>
          <w:rPr>
            <w:webHidden/>
          </w:rPr>
        </w:r>
        <w:r>
          <w:rPr>
            <w:webHidden/>
          </w:rPr>
          <w:fldChar w:fldCharType="separate"/>
        </w:r>
        <w:r>
          <w:rPr>
            <w:webHidden/>
          </w:rPr>
          <w:t>31</w:t>
        </w:r>
        <w:r>
          <w:rPr>
            <w:webHidden/>
          </w:rPr>
          <w:fldChar w:fldCharType="end"/>
        </w:r>
      </w:hyperlink>
    </w:p>
    <w:p w14:paraId="113E65CB" w14:textId="36E19F50" w:rsidR="00EB77F4" w:rsidRDefault="00EB77F4">
      <w:pPr>
        <w:pStyle w:val="TOC2"/>
        <w:rPr>
          <w:rFonts w:asciiTheme="minorHAnsi" w:eastAsiaTheme="minorEastAsia" w:hAnsiTheme="minorHAnsi" w:cstheme="minorBidi"/>
          <w:kern w:val="2"/>
          <w:szCs w:val="24"/>
          <w14:ligatures w14:val="standardContextual"/>
        </w:rPr>
      </w:pPr>
      <w:hyperlink w:anchor="_Toc212651092" w:history="1">
        <w:r w:rsidRPr="00D533D5">
          <w:rPr>
            <w:rStyle w:val="Hyperlink"/>
          </w:rPr>
          <w:t>11.3</w:t>
        </w:r>
        <w:r>
          <w:rPr>
            <w:rFonts w:asciiTheme="minorHAnsi" w:eastAsiaTheme="minorEastAsia" w:hAnsiTheme="minorHAnsi" w:cstheme="minorBidi"/>
            <w:kern w:val="2"/>
            <w:szCs w:val="24"/>
            <w14:ligatures w14:val="standardContextual"/>
          </w:rPr>
          <w:tab/>
        </w:r>
        <w:r w:rsidRPr="00D533D5">
          <w:rPr>
            <w:rStyle w:val="Hyperlink"/>
          </w:rPr>
          <w:t>Setting up User in 3CX Web Management Portal</w:t>
        </w:r>
        <w:r>
          <w:rPr>
            <w:webHidden/>
          </w:rPr>
          <w:tab/>
        </w:r>
        <w:r>
          <w:rPr>
            <w:webHidden/>
          </w:rPr>
          <w:fldChar w:fldCharType="begin"/>
        </w:r>
        <w:r>
          <w:rPr>
            <w:webHidden/>
          </w:rPr>
          <w:instrText xml:space="preserve"> PAGEREF _Toc212651092 \h </w:instrText>
        </w:r>
        <w:r>
          <w:rPr>
            <w:webHidden/>
          </w:rPr>
        </w:r>
        <w:r>
          <w:rPr>
            <w:webHidden/>
          </w:rPr>
          <w:fldChar w:fldCharType="separate"/>
        </w:r>
        <w:r>
          <w:rPr>
            <w:webHidden/>
          </w:rPr>
          <w:t>32</w:t>
        </w:r>
        <w:r>
          <w:rPr>
            <w:webHidden/>
          </w:rPr>
          <w:fldChar w:fldCharType="end"/>
        </w:r>
      </w:hyperlink>
    </w:p>
    <w:p w14:paraId="21D3E2CE" w14:textId="69DEAE7D" w:rsidR="00EB77F4" w:rsidRDefault="00EB77F4">
      <w:pPr>
        <w:pStyle w:val="TOC2"/>
        <w:rPr>
          <w:rFonts w:asciiTheme="minorHAnsi" w:eastAsiaTheme="minorEastAsia" w:hAnsiTheme="minorHAnsi" w:cstheme="minorBidi"/>
          <w:kern w:val="2"/>
          <w:szCs w:val="24"/>
          <w14:ligatures w14:val="standardContextual"/>
        </w:rPr>
      </w:pPr>
      <w:hyperlink w:anchor="_Toc212651093" w:history="1">
        <w:r w:rsidRPr="00D533D5">
          <w:rPr>
            <w:rStyle w:val="Hyperlink"/>
          </w:rPr>
          <w:t>11.4</w:t>
        </w:r>
        <w:r>
          <w:rPr>
            <w:rFonts w:asciiTheme="minorHAnsi" w:eastAsiaTheme="minorEastAsia" w:hAnsiTheme="minorHAnsi" w:cstheme="minorBidi"/>
            <w:kern w:val="2"/>
            <w:szCs w:val="24"/>
            <w14:ligatures w14:val="standardContextual"/>
          </w:rPr>
          <w:tab/>
        </w:r>
        <w:r w:rsidRPr="00D533D5">
          <w:rPr>
            <w:rStyle w:val="Hyperlink"/>
          </w:rPr>
          <w:t>Finalizing Account Activation</w:t>
        </w:r>
        <w:r>
          <w:rPr>
            <w:webHidden/>
          </w:rPr>
          <w:tab/>
        </w:r>
        <w:r>
          <w:rPr>
            <w:webHidden/>
          </w:rPr>
          <w:fldChar w:fldCharType="begin"/>
        </w:r>
        <w:r>
          <w:rPr>
            <w:webHidden/>
          </w:rPr>
          <w:instrText xml:space="preserve"> PAGEREF _Toc212651093 \h </w:instrText>
        </w:r>
        <w:r>
          <w:rPr>
            <w:webHidden/>
          </w:rPr>
        </w:r>
        <w:r>
          <w:rPr>
            <w:webHidden/>
          </w:rPr>
          <w:fldChar w:fldCharType="separate"/>
        </w:r>
        <w:r>
          <w:rPr>
            <w:webHidden/>
          </w:rPr>
          <w:t>36</w:t>
        </w:r>
        <w:r>
          <w:rPr>
            <w:webHidden/>
          </w:rPr>
          <w:fldChar w:fldCharType="end"/>
        </w:r>
      </w:hyperlink>
    </w:p>
    <w:p w14:paraId="58B0CC4E" w14:textId="0289336B" w:rsidR="00EB77F4" w:rsidRDefault="00EB77F4">
      <w:pPr>
        <w:pStyle w:val="TOC2"/>
        <w:rPr>
          <w:rFonts w:asciiTheme="minorHAnsi" w:eastAsiaTheme="minorEastAsia" w:hAnsiTheme="minorHAnsi" w:cstheme="minorBidi"/>
          <w:kern w:val="2"/>
          <w:szCs w:val="24"/>
          <w14:ligatures w14:val="standardContextual"/>
        </w:rPr>
      </w:pPr>
      <w:hyperlink w:anchor="_Toc212651094" w:history="1">
        <w:r w:rsidRPr="00D533D5">
          <w:rPr>
            <w:rStyle w:val="Hyperlink"/>
          </w:rPr>
          <w:t>11.5</w:t>
        </w:r>
        <w:r>
          <w:rPr>
            <w:rFonts w:asciiTheme="minorHAnsi" w:eastAsiaTheme="minorEastAsia" w:hAnsiTheme="minorHAnsi" w:cstheme="minorBidi"/>
            <w:kern w:val="2"/>
            <w:szCs w:val="24"/>
            <w14:ligatures w14:val="standardContextual"/>
          </w:rPr>
          <w:tab/>
        </w:r>
        <w:r w:rsidRPr="00D533D5">
          <w:rPr>
            <w:rStyle w:val="Hyperlink"/>
          </w:rPr>
          <w:t>Testing Phone and Extension</w:t>
        </w:r>
        <w:r>
          <w:rPr>
            <w:webHidden/>
          </w:rPr>
          <w:tab/>
        </w:r>
        <w:r>
          <w:rPr>
            <w:webHidden/>
          </w:rPr>
          <w:fldChar w:fldCharType="begin"/>
        </w:r>
        <w:r>
          <w:rPr>
            <w:webHidden/>
          </w:rPr>
          <w:instrText xml:space="preserve"> PAGEREF _Toc212651094 \h </w:instrText>
        </w:r>
        <w:r>
          <w:rPr>
            <w:webHidden/>
          </w:rPr>
        </w:r>
        <w:r>
          <w:rPr>
            <w:webHidden/>
          </w:rPr>
          <w:fldChar w:fldCharType="separate"/>
        </w:r>
        <w:r>
          <w:rPr>
            <w:webHidden/>
          </w:rPr>
          <w:t>39</w:t>
        </w:r>
        <w:r>
          <w:rPr>
            <w:webHidden/>
          </w:rPr>
          <w:fldChar w:fldCharType="end"/>
        </w:r>
      </w:hyperlink>
    </w:p>
    <w:p w14:paraId="119AB384" w14:textId="0FFA662E" w:rsidR="00EB77F4" w:rsidRDefault="00EB77F4">
      <w:pPr>
        <w:pStyle w:val="TOC2"/>
        <w:rPr>
          <w:rFonts w:asciiTheme="minorHAnsi" w:eastAsiaTheme="minorEastAsia" w:hAnsiTheme="minorHAnsi" w:cstheme="minorBidi"/>
          <w:kern w:val="2"/>
          <w:szCs w:val="24"/>
          <w14:ligatures w14:val="standardContextual"/>
        </w:rPr>
      </w:pPr>
      <w:hyperlink w:anchor="_Toc212651095" w:history="1">
        <w:r w:rsidRPr="00D533D5">
          <w:rPr>
            <w:rStyle w:val="Hyperlink"/>
          </w:rPr>
          <w:t>11.6</w:t>
        </w:r>
        <w:r>
          <w:rPr>
            <w:rFonts w:asciiTheme="minorHAnsi" w:eastAsiaTheme="minorEastAsia" w:hAnsiTheme="minorHAnsi" w:cstheme="minorBidi"/>
            <w:kern w:val="2"/>
            <w:szCs w:val="24"/>
            <w14:ligatures w14:val="standardContextual"/>
          </w:rPr>
          <w:tab/>
        </w:r>
        <w:r w:rsidRPr="00D533D5">
          <w:rPr>
            <w:rStyle w:val="Hyperlink"/>
          </w:rPr>
          <w:t>Setting up Inside Sales Phone</w:t>
        </w:r>
        <w:r>
          <w:rPr>
            <w:webHidden/>
          </w:rPr>
          <w:tab/>
        </w:r>
        <w:r>
          <w:rPr>
            <w:webHidden/>
          </w:rPr>
          <w:fldChar w:fldCharType="begin"/>
        </w:r>
        <w:r>
          <w:rPr>
            <w:webHidden/>
          </w:rPr>
          <w:instrText xml:space="preserve"> PAGEREF _Toc212651095 \h </w:instrText>
        </w:r>
        <w:r>
          <w:rPr>
            <w:webHidden/>
          </w:rPr>
        </w:r>
        <w:r>
          <w:rPr>
            <w:webHidden/>
          </w:rPr>
          <w:fldChar w:fldCharType="separate"/>
        </w:r>
        <w:r>
          <w:rPr>
            <w:webHidden/>
          </w:rPr>
          <w:t>40</w:t>
        </w:r>
        <w:r>
          <w:rPr>
            <w:webHidden/>
          </w:rPr>
          <w:fldChar w:fldCharType="end"/>
        </w:r>
      </w:hyperlink>
    </w:p>
    <w:p w14:paraId="76E586FF" w14:textId="5C73B391" w:rsidR="00EB77F4" w:rsidRDefault="00EB77F4">
      <w:pPr>
        <w:pStyle w:val="TOC2"/>
        <w:rPr>
          <w:rFonts w:asciiTheme="minorHAnsi" w:eastAsiaTheme="minorEastAsia" w:hAnsiTheme="minorHAnsi" w:cstheme="minorBidi"/>
          <w:kern w:val="2"/>
          <w:szCs w:val="24"/>
          <w14:ligatures w14:val="standardContextual"/>
        </w:rPr>
      </w:pPr>
      <w:hyperlink w:anchor="_Toc212651096" w:history="1">
        <w:r w:rsidRPr="00D533D5">
          <w:rPr>
            <w:rStyle w:val="Hyperlink"/>
          </w:rPr>
          <w:t>11.7</w:t>
        </w:r>
        <w:r>
          <w:rPr>
            <w:rFonts w:asciiTheme="minorHAnsi" w:eastAsiaTheme="minorEastAsia" w:hAnsiTheme="minorHAnsi" w:cstheme="minorBidi"/>
            <w:kern w:val="2"/>
            <w:szCs w:val="24"/>
            <w14:ligatures w14:val="standardContextual"/>
          </w:rPr>
          <w:tab/>
        </w:r>
        <w:r w:rsidRPr="00D533D5">
          <w:rPr>
            <w:rStyle w:val="Hyperlink"/>
          </w:rPr>
          <w:t>Setting Up Dashboards</w:t>
        </w:r>
        <w:r>
          <w:rPr>
            <w:webHidden/>
          </w:rPr>
          <w:tab/>
        </w:r>
        <w:r>
          <w:rPr>
            <w:webHidden/>
          </w:rPr>
          <w:fldChar w:fldCharType="begin"/>
        </w:r>
        <w:r>
          <w:rPr>
            <w:webHidden/>
          </w:rPr>
          <w:instrText xml:space="preserve"> PAGEREF _Toc212651096 \h </w:instrText>
        </w:r>
        <w:r>
          <w:rPr>
            <w:webHidden/>
          </w:rPr>
        </w:r>
        <w:r>
          <w:rPr>
            <w:webHidden/>
          </w:rPr>
          <w:fldChar w:fldCharType="separate"/>
        </w:r>
        <w:r>
          <w:rPr>
            <w:webHidden/>
          </w:rPr>
          <w:t>46</w:t>
        </w:r>
        <w:r>
          <w:rPr>
            <w:webHidden/>
          </w:rPr>
          <w:fldChar w:fldCharType="end"/>
        </w:r>
      </w:hyperlink>
    </w:p>
    <w:p w14:paraId="5E78DFBE" w14:textId="27D206B0" w:rsidR="00EB77F4" w:rsidRDefault="00EB77F4">
      <w:pPr>
        <w:pStyle w:val="TOC1"/>
        <w:rPr>
          <w:rFonts w:asciiTheme="minorHAnsi" w:eastAsiaTheme="minorEastAsia" w:hAnsiTheme="minorHAnsi" w:cstheme="minorBidi"/>
          <w:b w:val="0"/>
          <w:kern w:val="2"/>
          <w:szCs w:val="24"/>
          <w14:ligatures w14:val="standardContextual"/>
        </w:rPr>
      </w:pPr>
      <w:hyperlink w:anchor="_Toc212651097" w:history="1">
        <w:r w:rsidRPr="00D533D5">
          <w:rPr>
            <w:rStyle w:val="Hyperlink"/>
          </w:rPr>
          <w:t>12.</w:t>
        </w:r>
        <w:r>
          <w:rPr>
            <w:rFonts w:asciiTheme="minorHAnsi" w:eastAsiaTheme="minorEastAsia" w:hAnsiTheme="minorHAnsi" w:cstheme="minorBidi"/>
            <w:b w:val="0"/>
            <w:kern w:val="2"/>
            <w:szCs w:val="24"/>
            <w14:ligatures w14:val="standardContextual"/>
          </w:rPr>
          <w:tab/>
        </w:r>
        <w:r w:rsidRPr="00D533D5">
          <w:rPr>
            <w:rStyle w:val="Hyperlink"/>
          </w:rPr>
          <w:t>Adding Access for New Users</w:t>
        </w:r>
        <w:r>
          <w:rPr>
            <w:webHidden/>
          </w:rPr>
          <w:tab/>
        </w:r>
        <w:r>
          <w:rPr>
            <w:webHidden/>
          </w:rPr>
          <w:fldChar w:fldCharType="begin"/>
        </w:r>
        <w:r>
          <w:rPr>
            <w:webHidden/>
          </w:rPr>
          <w:instrText xml:space="preserve"> PAGEREF _Toc212651097 \h </w:instrText>
        </w:r>
        <w:r>
          <w:rPr>
            <w:webHidden/>
          </w:rPr>
        </w:r>
        <w:r>
          <w:rPr>
            <w:webHidden/>
          </w:rPr>
          <w:fldChar w:fldCharType="separate"/>
        </w:r>
        <w:r>
          <w:rPr>
            <w:webHidden/>
          </w:rPr>
          <w:t>47</w:t>
        </w:r>
        <w:r>
          <w:rPr>
            <w:webHidden/>
          </w:rPr>
          <w:fldChar w:fldCharType="end"/>
        </w:r>
      </w:hyperlink>
    </w:p>
    <w:p w14:paraId="5E2C66A5" w14:textId="13A01839" w:rsidR="00EB77F4" w:rsidRDefault="00EB77F4">
      <w:pPr>
        <w:pStyle w:val="TOC2"/>
        <w:rPr>
          <w:rFonts w:asciiTheme="minorHAnsi" w:eastAsiaTheme="minorEastAsia" w:hAnsiTheme="minorHAnsi" w:cstheme="minorBidi"/>
          <w:kern w:val="2"/>
          <w:szCs w:val="24"/>
          <w14:ligatures w14:val="standardContextual"/>
        </w:rPr>
      </w:pPr>
      <w:hyperlink w:anchor="_Toc212651098" w:history="1">
        <w:r w:rsidRPr="00D533D5">
          <w:rPr>
            <w:rStyle w:val="Hyperlink"/>
          </w:rPr>
          <w:t>12.1</w:t>
        </w:r>
        <w:r>
          <w:rPr>
            <w:rFonts w:asciiTheme="minorHAnsi" w:eastAsiaTheme="minorEastAsia" w:hAnsiTheme="minorHAnsi" w:cstheme="minorBidi"/>
            <w:kern w:val="2"/>
            <w:szCs w:val="24"/>
            <w14:ligatures w14:val="standardContextual"/>
          </w:rPr>
          <w:tab/>
        </w:r>
        <w:r w:rsidRPr="00D533D5">
          <w:rPr>
            <w:rStyle w:val="Hyperlink"/>
          </w:rPr>
          <w:t>Identifying New Hires</w:t>
        </w:r>
        <w:r>
          <w:rPr>
            <w:webHidden/>
          </w:rPr>
          <w:tab/>
        </w:r>
        <w:r>
          <w:rPr>
            <w:webHidden/>
          </w:rPr>
          <w:fldChar w:fldCharType="begin"/>
        </w:r>
        <w:r>
          <w:rPr>
            <w:webHidden/>
          </w:rPr>
          <w:instrText xml:space="preserve"> PAGEREF _Toc212651098 \h </w:instrText>
        </w:r>
        <w:r>
          <w:rPr>
            <w:webHidden/>
          </w:rPr>
        </w:r>
        <w:r>
          <w:rPr>
            <w:webHidden/>
          </w:rPr>
          <w:fldChar w:fldCharType="separate"/>
        </w:r>
        <w:r>
          <w:rPr>
            <w:webHidden/>
          </w:rPr>
          <w:t>47</w:t>
        </w:r>
        <w:r>
          <w:rPr>
            <w:webHidden/>
          </w:rPr>
          <w:fldChar w:fldCharType="end"/>
        </w:r>
      </w:hyperlink>
    </w:p>
    <w:p w14:paraId="686AB3FC" w14:textId="1CE2C9CF" w:rsidR="00EB77F4" w:rsidRDefault="00EB77F4">
      <w:pPr>
        <w:pStyle w:val="TOC2"/>
        <w:rPr>
          <w:rFonts w:asciiTheme="minorHAnsi" w:eastAsiaTheme="minorEastAsia" w:hAnsiTheme="minorHAnsi" w:cstheme="minorBidi"/>
          <w:kern w:val="2"/>
          <w:szCs w:val="24"/>
          <w14:ligatures w14:val="standardContextual"/>
        </w:rPr>
      </w:pPr>
      <w:hyperlink w:anchor="_Toc212651099" w:history="1">
        <w:r w:rsidRPr="00D533D5">
          <w:rPr>
            <w:rStyle w:val="Hyperlink"/>
          </w:rPr>
          <w:t>12.2</w:t>
        </w:r>
        <w:r>
          <w:rPr>
            <w:rFonts w:asciiTheme="minorHAnsi" w:eastAsiaTheme="minorEastAsia" w:hAnsiTheme="minorHAnsi" w:cstheme="minorBidi"/>
            <w:kern w:val="2"/>
            <w:szCs w:val="24"/>
            <w14:ligatures w14:val="standardContextual"/>
          </w:rPr>
          <w:tab/>
        </w:r>
        <w:r w:rsidRPr="00D533D5">
          <w:rPr>
            <w:rStyle w:val="Hyperlink"/>
          </w:rPr>
          <w:t>Opening a Project in ManageEngine for New Hire</w:t>
        </w:r>
        <w:r>
          <w:rPr>
            <w:webHidden/>
          </w:rPr>
          <w:tab/>
        </w:r>
        <w:r>
          <w:rPr>
            <w:webHidden/>
          </w:rPr>
          <w:fldChar w:fldCharType="begin"/>
        </w:r>
        <w:r>
          <w:rPr>
            <w:webHidden/>
          </w:rPr>
          <w:instrText xml:space="preserve"> PAGEREF _Toc212651099 \h </w:instrText>
        </w:r>
        <w:r>
          <w:rPr>
            <w:webHidden/>
          </w:rPr>
        </w:r>
        <w:r>
          <w:rPr>
            <w:webHidden/>
          </w:rPr>
          <w:fldChar w:fldCharType="separate"/>
        </w:r>
        <w:r>
          <w:rPr>
            <w:webHidden/>
          </w:rPr>
          <w:t>47</w:t>
        </w:r>
        <w:r>
          <w:rPr>
            <w:webHidden/>
          </w:rPr>
          <w:fldChar w:fldCharType="end"/>
        </w:r>
      </w:hyperlink>
    </w:p>
    <w:p w14:paraId="6087C7E6" w14:textId="0A54ACF4" w:rsidR="00EB77F4" w:rsidRDefault="00EB77F4">
      <w:pPr>
        <w:pStyle w:val="TOC2"/>
        <w:rPr>
          <w:rFonts w:asciiTheme="minorHAnsi" w:eastAsiaTheme="minorEastAsia" w:hAnsiTheme="minorHAnsi" w:cstheme="minorBidi"/>
          <w:kern w:val="2"/>
          <w:szCs w:val="24"/>
          <w14:ligatures w14:val="standardContextual"/>
        </w:rPr>
      </w:pPr>
      <w:hyperlink w:anchor="_Toc212651100" w:history="1">
        <w:r w:rsidRPr="00D533D5">
          <w:rPr>
            <w:rStyle w:val="Hyperlink"/>
          </w:rPr>
          <w:t>12.3</w:t>
        </w:r>
        <w:r>
          <w:rPr>
            <w:rFonts w:asciiTheme="minorHAnsi" w:eastAsiaTheme="minorEastAsia" w:hAnsiTheme="minorHAnsi" w:cstheme="minorBidi"/>
            <w:kern w:val="2"/>
            <w:szCs w:val="24"/>
            <w14:ligatures w14:val="standardContextual"/>
          </w:rPr>
          <w:tab/>
        </w:r>
        <w:r w:rsidRPr="00D533D5">
          <w:rPr>
            <w:rStyle w:val="Hyperlink"/>
          </w:rPr>
          <w:t>Purchasing the Devices if not in Storage.</w:t>
        </w:r>
        <w:r>
          <w:rPr>
            <w:webHidden/>
          </w:rPr>
          <w:tab/>
        </w:r>
        <w:r>
          <w:rPr>
            <w:webHidden/>
          </w:rPr>
          <w:fldChar w:fldCharType="begin"/>
        </w:r>
        <w:r>
          <w:rPr>
            <w:webHidden/>
          </w:rPr>
          <w:instrText xml:space="preserve"> PAGEREF _Toc212651100 \h </w:instrText>
        </w:r>
        <w:r>
          <w:rPr>
            <w:webHidden/>
          </w:rPr>
        </w:r>
        <w:r>
          <w:rPr>
            <w:webHidden/>
          </w:rPr>
          <w:fldChar w:fldCharType="separate"/>
        </w:r>
        <w:r>
          <w:rPr>
            <w:webHidden/>
          </w:rPr>
          <w:t>48</w:t>
        </w:r>
        <w:r>
          <w:rPr>
            <w:webHidden/>
          </w:rPr>
          <w:fldChar w:fldCharType="end"/>
        </w:r>
      </w:hyperlink>
    </w:p>
    <w:p w14:paraId="540CBE56" w14:textId="4265EF77" w:rsidR="00EB77F4" w:rsidRDefault="00EB77F4">
      <w:pPr>
        <w:pStyle w:val="TOC2"/>
        <w:rPr>
          <w:rFonts w:asciiTheme="minorHAnsi" w:eastAsiaTheme="minorEastAsia" w:hAnsiTheme="minorHAnsi" w:cstheme="minorBidi"/>
          <w:kern w:val="2"/>
          <w:szCs w:val="24"/>
          <w14:ligatures w14:val="standardContextual"/>
        </w:rPr>
      </w:pPr>
      <w:hyperlink w:anchor="_Toc212651101" w:history="1">
        <w:r w:rsidRPr="00D533D5">
          <w:rPr>
            <w:rStyle w:val="Hyperlink"/>
          </w:rPr>
          <w:t>12.4</w:t>
        </w:r>
        <w:r>
          <w:rPr>
            <w:rFonts w:asciiTheme="minorHAnsi" w:eastAsiaTheme="minorEastAsia" w:hAnsiTheme="minorHAnsi" w:cstheme="minorBidi"/>
            <w:kern w:val="2"/>
            <w:szCs w:val="24"/>
            <w14:ligatures w14:val="standardContextual"/>
          </w:rPr>
          <w:tab/>
        </w:r>
        <w:r w:rsidRPr="00D533D5">
          <w:rPr>
            <w:rStyle w:val="Hyperlink"/>
          </w:rPr>
          <w:t>Creating Active Directory (AD) and Mailbox</w:t>
        </w:r>
        <w:r>
          <w:rPr>
            <w:webHidden/>
          </w:rPr>
          <w:tab/>
        </w:r>
        <w:r>
          <w:rPr>
            <w:webHidden/>
          </w:rPr>
          <w:fldChar w:fldCharType="begin"/>
        </w:r>
        <w:r>
          <w:rPr>
            <w:webHidden/>
          </w:rPr>
          <w:instrText xml:space="preserve"> PAGEREF _Toc212651101 \h </w:instrText>
        </w:r>
        <w:r>
          <w:rPr>
            <w:webHidden/>
          </w:rPr>
        </w:r>
        <w:r>
          <w:rPr>
            <w:webHidden/>
          </w:rPr>
          <w:fldChar w:fldCharType="separate"/>
        </w:r>
        <w:r>
          <w:rPr>
            <w:webHidden/>
          </w:rPr>
          <w:t>48</w:t>
        </w:r>
        <w:r>
          <w:rPr>
            <w:webHidden/>
          </w:rPr>
          <w:fldChar w:fldCharType="end"/>
        </w:r>
      </w:hyperlink>
    </w:p>
    <w:p w14:paraId="07EEC5C8" w14:textId="34BF5FD6" w:rsidR="00EB77F4" w:rsidRDefault="00EB77F4">
      <w:pPr>
        <w:pStyle w:val="TOC2"/>
        <w:rPr>
          <w:rFonts w:asciiTheme="minorHAnsi" w:eastAsiaTheme="minorEastAsia" w:hAnsiTheme="minorHAnsi" w:cstheme="minorBidi"/>
          <w:kern w:val="2"/>
          <w:szCs w:val="24"/>
          <w14:ligatures w14:val="standardContextual"/>
        </w:rPr>
      </w:pPr>
      <w:hyperlink w:anchor="_Toc212651102" w:history="1">
        <w:r w:rsidRPr="00D533D5">
          <w:rPr>
            <w:rStyle w:val="Hyperlink"/>
          </w:rPr>
          <w:t>12.5</w:t>
        </w:r>
        <w:r>
          <w:rPr>
            <w:rFonts w:asciiTheme="minorHAnsi" w:eastAsiaTheme="minorEastAsia" w:hAnsiTheme="minorHAnsi" w:cstheme="minorBidi"/>
            <w:kern w:val="2"/>
            <w:szCs w:val="24"/>
            <w14:ligatures w14:val="standardContextual"/>
          </w:rPr>
          <w:tab/>
        </w:r>
        <w:r w:rsidRPr="00D533D5">
          <w:rPr>
            <w:rStyle w:val="Hyperlink"/>
          </w:rPr>
          <w:t>Creating user in MaddenCo sessions</w:t>
        </w:r>
        <w:r>
          <w:rPr>
            <w:webHidden/>
          </w:rPr>
          <w:tab/>
        </w:r>
        <w:r>
          <w:rPr>
            <w:webHidden/>
          </w:rPr>
          <w:fldChar w:fldCharType="begin"/>
        </w:r>
        <w:r>
          <w:rPr>
            <w:webHidden/>
          </w:rPr>
          <w:instrText xml:space="preserve"> PAGEREF _Toc212651102 \h </w:instrText>
        </w:r>
        <w:r>
          <w:rPr>
            <w:webHidden/>
          </w:rPr>
        </w:r>
        <w:r>
          <w:rPr>
            <w:webHidden/>
          </w:rPr>
          <w:fldChar w:fldCharType="separate"/>
        </w:r>
        <w:r>
          <w:rPr>
            <w:webHidden/>
          </w:rPr>
          <w:t>50</w:t>
        </w:r>
        <w:r>
          <w:rPr>
            <w:webHidden/>
          </w:rPr>
          <w:fldChar w:fldCharType="end"/>
        </w:r>
      </w:hyperlink>
    </w:p>
    <w:p w14:paraId="6E2649A4" w14:textId="3942613C" w:rsidR="00EB77F4" w:rsidRDefault="00EB77F4">
      <w:pPr>
        <w:pStyle w:val="TOC2"/>
        <w:rPr>
          <w:rFonts w:asciiTheme="minorHAnsi" w:eastAsiaTheme="minorEastAsia" w:hAnsiTheme="minorHAnsi" w:cstheme="minorBidi"/>
          <w:kern w:val="2"/>
          <w:szCs w:val="24"/>
          <w14:ligatures w14:val="standardContextual"/>
        </w:rPr>
      </w:pPr>
      <w:hyperlink w:anchor="_Toc212651103" w:history="1">
        <w:r w:rsidRPr="00D533D5">
          <w:rPr>
            <w:rStyle w:val="Hyperlink"/>
          </w:rPr>
          <w:t>12.6</w:t>
        </w:r>
        <w:r>
          <w:rPr>
            <w:rFonts w:asciiTheme="minorHAnsi" w:eastAsiaTheme="minorEastAsia" w:hAnsiTheme="minorHAnsi" w:cstheme="minorBidi"/>
            <w:kern w:val="2"/>
            <w:szCs w:val="24"/>
            <w14:ligatures w14:val="standardContextual"/>
          </w:rPr>
          <w:tab/>
        </w:r>
        <w:r w:rsidRPr="00D533D5">
          <w:rPr>
            <w:rStyle w:val="Hyperlink"/>
          </w:rPr>
          <w:t>WISE User Setup</w:t>
        </w:r>
        <w:r>
          <w:rPr>
            <w:webHidden/>
          </w:rPr>
          <w:tab/>
        </w:r>
        <w:r>
          <w:rPr>
            <w:webHidden/>
          </w:rPr>
          <w:fldChar w:fldCharType="begin"/>
        </w:r>
        <w:r>
          <w:rPr>
            <w:webHidden/>
          </w:rPr>
          <w:instrText xml:space="preserve"> PAGEREF _Toc212651103 \h </w:instrText>
        </w:r>
        <w:r>
          <w:rPr>
            <w:webHidden/>
          </w:rPr>
        </w:r>
        <w:r>
          <w:rPr>
            <w:webHidden/>
          </w:rPr>
          <w:fldChar w:fldCharType="separate"/>
        </w:r>
        <w:r>
          <w:rPr>
            <w:webHidden/>
          </w:rPr>
          <w:t>55</w:t>
        </w:r>
        <w:r>
          <w:rPr>
            <w:webHidden/>
          </w:rPr>
          <w:fldChar w:fldCharType="end"/>
        </w:r>
      </w:hyperlink>
    </w:p>
    <w:p w14:paraId="4DE41D6D" w14:textId="02D9A400" w:rsidR="00EB77F4" w:rsidRDefault="00EB77F4">
      <w:pPr>
        <w:pStyle w:val="TOC2"/>
        <w:rPr>
          <w:rFonts w:asciiTheme="minorHAnsi" w:eastAsiaTheme="minorEastAsia" w:hAnsiTheme="minorHAnsi" w:cstheme="minorBidi"/>
          <w:kern w:val="2"/>
          <w:szCs w:val="24"/>
          <w14:ligatures w14:val="standardContextual"/>
        </w:rPr>
      </w:pPr>
      <w:hyperlink w:anchor="_Toc212651104" w:history="1">
        <w:r w:rsidRPr="00D533D5">
          <w:rPr>
            <w:rStyle w:val="Hyperlink"/>
          </w:rPr>
          <w:t>12.7</w:t>
        </w:r>
        <w:r>
          <w:rPr>
            <w:rFonts w:asciiTheme="minorHAnsi" w:eastAsiaTheme="minorEastAsia" w:hAnsiTheme="minorHAnsi" w:cstheme="minorBidi"/>
            <w:kern w:val="2"/>
            <w:szCs w:val="24"/>
            <w14:ligatures w14:val="standardContextual"/>
          </w:rPr>
          <w:tab/>
        </w:r>
        <w:r w:rsidRPr="00D533D5">
          <w:rPr>
            <w:rStyle w:val="Hyperlink"/>
          </w:rPr>
          <w:t xml:space="preserve"> Adding Other Access</w:t>
        </w:r>
        <w:r>
          <w:rPr>
            <w:webHidden/>
          </w:rPr>
          <w:tab/>
        </w:r>
        <w:r>
          <w:rPr>
            <w:webHidden/>
          </w:rPr>
          <w:fldChar w:fldCharType="begin"/>
        </w:r>
        <w:r>
          <w:rPr>
            <w:webHidden/>
          </w:rPr>
          <w:instrText xml:space="preserve"> PAGEREF _Toc212651104 \h </w:instrText>
        </w:r>
        <w:r>
          <w:rPr>
            <w:webHidden/>
          </w:rPr>
        </w:r>
        <w:r>
          <w:rPr>
            <w:webHidden/>
          </w:rPr>
          <w:fldChar w:fldCharType="separate"/>
        </w:r>
        <w:r>
          <w:rPr>
            <w:webHidden/>
          </w:rPr>
          <w:t>58</w:t>
        </w:r>
        <w:r>
          <w:rPr>
            <w:webHidden/>
          </w:rPr>
          <w:fldChar w:fldCharType="end"/>
        </w:r>
      </w:hyperlink>
    </w:p>
    <w:p w14:paraId="4349BA63" w14:textId="1552C6E1" w:rsidR="00EB77F4" w:rsidRDefault="00EB77F4">
      <w:pPr>
        <w:pStyle w:val="TOC2"/>
        <w:rPr>
          <w:rFonts w:asciiTheme="minorHAnsi" w:eastAsiaTheme="minorEastAsia" w:hAnsiTheme="minorHAnsi" w:cstheme="minorBidi"/>
          <w:kern w:val="2"/>
          <w:szCs w:val="24"/>
          <w14:ligatures w14:val="standardContextual"/>
        </w:rPr>
      </w:pPr>
      <w:hyperlink w:anchor="_Toc212651105" w:history="1">
        <w:r w:rsidRPr="00D533D5">
          <w:rPr>
            <w:rStyle w:val="Hyperlink"/>
          </w:rPr>
          <w:t>12.8</w:t>
        </w:r>
        <w:r>
          <w:rPr>
            <w:rFonts w:asciiTheme="minorHAnsi" w:eastAsiaTheme="minorEastAsia" w:hAnsiTheme="minorHAnsi" w:cstheme="minorBidi"/>
            <w:kern w:val="2"/>
            <w:szCs w:val="24"/>
            <w14:ligatures w14:val="standardContextual"/>
          </w:rPr>
          <w:tab/>
        </w:r>
        <w:r w:rsidRPr="00D533D5">
          <w:rPr>
            <w:rStyle w:val="Hyperlink"/>
          </w:rPr>
          <w:t>Communicating New Users Access and Training</w:t>
        </w:r>
        <w:r>
          <w:rPr>
            <w:webHidden/>
          </w:rPr>
          <w:tab/>
        </w:r>
        <w:r>
          <w:rPr>
            <w:webHidden/>
          </w:rPr>
          <w:fldChar w:fldCharType="begin"/>
        </w:r>
        <w:r>
          <w:rPr>
            <w:webHidden/>
          </w:rPr>
          <w:instrText xml:space="preserve"> PAGEREF _Toc212651105 \h </w:instrText>
        </w:r>
        <w:r>
          <w:rPr>
            <w:webHidden/>
          </w:rPr>
        </w:r>
        <w:r>
          <w:rPr>
            <w:webHidden/>
          </w:rPr>
          <w:fldChar w:fldCharType="separate"/>
        </w:r>
        <w:r>
          <w:rPr>
            <w:webHidden/>
          </w:rPr>
          <w:t>58</w:t>
        </w:r>
        <w:r>
          <w:rPr>
            <w:webHidden/>
          </w:rPr>
          <w:fldChar w:fldCharType="end"/>
        </w:r>
      </w:hyperlink>
    </w:p>
    <w:p w14:paraId="7E802EFE" w14:textId="77383406" w:rsidR="00EB77F4" w:rsidRDefault="00EB77F4">
      <w:pPr>
        <w:pStyle w:val="TOC1"/>
        <w:rPr>
          <w:rFonts w:asciiTheme="minorHAnsi" w:eastAsiaTheme="minorEastAsia" w:hAnsiTheme="minorHAnsi" w:cstheme="minorBidi"/>
          <w:b w:val="0"/>
          <w:kern w:val="2"/>
          <w:szCs w:val="24"/>
          <w14:ligatures w14:val="standardContextual"/>
        </w:rPr>
      </w:pPr>
      <w:hyperlink w:anchor="_Toc212651106" w:history="1">
        <w:r w:rsidRPr="00D533D5">
          <w:rPr>
            <w:rStyle w:val="Hyperlink"/>
          </w:rPr>
          <w:t>13.</w:t>
        </w:r>
        <w:r>
          <w:rPr>
            <w:rFonts w:asciiTheme="minorHAnsi" w:eastAsiaTheme="minorEastAsia" w:hAnsiTheme="minorHAnsi" w:cstheme="minorBidi"/>
            <w:b w:val="0"/>
            <w:kern w:val="2"/>
            <w:szCs w:val="24"/>
            <w14:ligatures w14:val="standardContextual"/>
          </w:rPr>
          <w:tab/>
        </w:r>
        <w:r w:rsidRPr="00D533D5">
          <w:rPr>
            <w:rStyle w:val="Hyperlink"/>
          </w:rPr>
          <w:t>Job Transfer</w:t>
        </w:r>
        <w:r>
          <w:rPr>
            <w:webHidden/>
          </w:rPr>
          <w:tab/>
        </w:r>
        <w:r>
          <w:rPr>
            <w:webHidden/>
          </w:rPr>
          <w:fldChar w:fldCharType="begin"/>
        </w:r>
        <w:r>
          <w:rPr>
            <w:webHidden/>
          </w:rPr>
          <w:instrText xml:space="preserve"> PAGEREF _Toc212651106 \h </w:instrText>
        </w:r>
        <w:r>
          <w:rPr>
            <w:webHidden/>
          </w:rPr>
        </w:r>
        <w:r>
          <w:rPr>
            <w:webHidden/>
          </w:rPr>
          <w:fldChar w:fldCharType="separate"/>
        </w:r>
        <w:r>
          <w:rPr>
            <w:webHidden/>
          </w:rPr>
          <w:t>59</w:t>
        </w:r>
        <w:r>
          <w:rPr>
            <w:webHidden/>
          </w:rPr>
          <w:fldChar w:fldCharType="end"/>
        </w:r>
      </w:hyperlink>
    </w:p>
    <w:p w14:paraId="1697CDF9" w14:textId="6280BDFD" w:rsidR="00EB77F4" w:rsidRDefault="00EB77F4">
      <w:pPr>
        <w:pStyle w:val="TOC2"/>
        <w:rPr>
          <w:rFonts w:asciiTheme="minorHAnsi" w:eastAsiaTheme="minorEastAsia" w:hAnsiTheme="minorHAnsi" w:cstheme="minorBidi"/>
          <w:kern w:val="2"/>
          <w:szCs w:val="24"/>
          <w14:ligatures w14:val="standardContextual"/>
        </w:rPr>
      </w:pPr>
      <w:hyperlink w:anchor="_Toc212651107" w:history="1">
        <w:r w:rsidRPr="00D533D5">
          <w:rPr>
            <w:rStyle w:val="Hyperlink"/>
          </w:rPr>
          <w:t>13.1</w:t>
        </w:r>
        <w:r>
          <w:rPr>
            <w:rFonts w:asciiTheme="minorHAnsi" w:eastAsiaTheme="minorEastAsia" w:hAnsiTheme="minorHAnsi" w:cstheme="minorBidi"/>
            <w:kern w:val="2"/>
            <w:szCs w:val="24"/>
            <w14:ligatures w14:val="standardContextual"/>
          </w:rPr>
          <w:tab/>
        </w:r>
        <w:r w:rsidRPr="00D533D5">
          <w:rPr>
            <w:rStyle w:val="Hyperlink"/>
          </w:rPr>
          <w:t>Job Transfer Steps</w:t>
        </w:r>
        <w:r>
          <w:rPr>
            <w:webHidden/>
          </w:rPr>
          <w:tab/>
        </w:r>
        <w:r>
          <w:rPr>
            <w:webHidden/>
          </w:rPr>
          <w:fldChar w:fldCharType="begin"/>
        </w:r>
        <w:r>
          <w:rPr>
            <w:webHidden/>
          </w:rPr>
          <w:instrText xml:space="preserve"> PAGEREF _Toc212651107 \h </w:instrText>
        </w:r>
        <w:r>
          <w:rPr>
            <w:webHidden/>
          </w:rPr>
        </w:r>
        <w:r>
          <w:rPr>
            <w:webHidden/>
          </w:rPr>
          <w:fldChar w:fldCharType="separate"/>
        </w:r>
        <w:r>
          <w:rPr>
            <w:webHidden/>
          </w:rPr>
          <w:t>59</w:t>
        </w:r>
        <w:r>
          <w:rPr>
            <w:webHidden/>
          </w:rPr>
          <w:fldChar w:fldCharType="end"/>
        </w:r>
      </w:hyperlink>
    </w:p>
    <w:p w14:paraId="58C57B22" w14:textId="6CE19FA2" w:rsidR="00EB77F4" w:rsidRDefault="00EB77F4">
      <w:pPr>
        <w:pStyle w:val="TOC1"/>
        <w:rPr>
          <w:rFonts w:asciiTheme="minorHAnsi" w:eastAsiaTheme="minorEastAsia" w:hAnsiTheme="minorHAnsi" w:cstheme="minorBidi"/>
          <w:b w:val="0"/>
          <w:kern w:val="2"/>
          <w:szCs w:val="24"/>
          <w14:ligatures w14:val="standardContextual"/>
        </w:rPr>
      </w:pPr>
      <w:hyperlink w:anchor="_Toc212651108" w:history="1">
        <w:r w:rsidRPr="00D533D5">
          <w:rPr>
            <w:rStyle w:val="Hyperlink"/>
          </w:rPr>
          <w:t>14.</w:t>
        </w:r>
        <w:r>
          <w:rPr>
            <w:rFonts w:asciiTheme="minorHAnsi" w:eastAsiaTheme="minorEastAsia" w:hAnsiTheme="minorHAnsi" w:cstheme="minorBidi"/>
            <w:b w:val="0"/>
            <w:kern w:val="2"/>
            <w:szCs w:val="24"/>
            <w14:ligatures w14:val="standardContextual"/>
          </w:rPr>
          <w:tab/>
        </w:r>
        <w:r w:rsidRPr="00D533D5">
          <w:rPr>
            <w:rStyle w:val="Hyperlink"/>
          </w:rPr>
          <w:t>Termination</w:t>
        </w:r>
        <w:r>
          <w:rPr>
            <w:webHidden/>
          </w:rPr>
          <w:tab/>
        </w:r>
        <w:r>
          <w:rPr>
            <w:webHidden/>
          </w:rPr>
          <w:fldChar w:fldCharType="begin"/>
        </w:r>
        <w:r>
          <w:rPr>
            <w:webHidden/>
          </w:rPr>
          <w:instrText xml:space="preserve"> PAGEREF _Toc212651108 \h </w:instrText>
        </w:r>
        <w:r>
          <w:rPr>
            <w:webHidden/>
          </w:rPr>
        </w:r>
        <w:r>
          <w:rPr>
            <w:webHidden/>
          </w:rPr>
          <w:fldChar w:fldCharType="separate"/>
        </w:r>
        <w:r>
          <w:rPr>
            <w:webHidden/>
          </w:rPr>
          <w:t>61</w:t>
        </w:r>
        <w:r>
          <w:rPr>
            <w:webHidden/>
          </w:rPr>
          <w:fldChar w:fldCharType="end"/>
        </w:r>
      </w:hyperlink>
    </w:p>
    <w:p w14:paraId="2B11B19A" w14:textId="2E1A5850" w:rsidR="00EB77F4" w:rsidRDefault="00EB77F4">
      <w:pPr>
        <w:pStyle w:val="TOC2"/>
        <w:rPr>
          <w:rFonts w:asciiTheme="minorHAnsi" w:eastAsiaTheme="minorEastAsia" w:hAnsiTheme="minorHAnsi" w:cstheme="minorBidi"/>
          <w:kern w:val="2"/>
          <w:szCs w:val="24"/>
          <w14:ligatures w14:val="standardContextual"/>
        </w:rPr>
      </w:pPr>
      <w:hyperlink w:anchor="_Toc212651109" w:history="1">
        <w:r w:rsidRPr="00D533D5">
          <w:rPr>
            <w:rStyle w:val="Hyperlink"/>
          </w:rPr>
          <w:t>14.1</w:t>
        </w:r>
        <w:r>
          <w:rPr>
            <w:rFonts w:asciiTheme="minorHAnsi" w:eastAsiaTheme="minorEastAsia" w:hAnsiTheme="minorHAnsi" w:cstheme="minorBidi"/>
            <w:kern w:val="2"/>
            <w:szCs w:val="24"/>
            <w14:ligatures w14:val="standardContextual"/>
          </w:rPr>
          <w:tab/>
        </w:r>
        <w:r w:rsidRPr="00D533D5">
          <w:rPr>
            <w:rStyle w:val="Hyperlink"/>
          </w:rPr>
          <w:t>Termination Steps</w:t>
        </w:r>
        <w:r>
          <w:rPr>
            <w:webHidden/>
          </w:rPr>
          <w:tab/>
        </w:r>
        <w:r>
          <w:rPr>
            <w:webHidden/>
          </w:rPr>
          <w:fldChar w:fldCharType="begin"/>
        </w:r>
        <w:r>
          <w:rPr>
            <w:webHidden/>
          </w:rPr>
          <w:instrText xml:space="preserve"> PAGEREF _Toc212651109 \h </w:instrText>
        </w:r>
        <w:r>
          <w:rPr>
            <w:webHidden/>
          </w:rPr>
        </w:r>
        <w:r>
          <w:rPr>
            <w:webHidden/>
          </w:rPr>
          <w:fldChar w:fldCharType="separate"/>
        </w:r>
        <w:r>
          <w:rPr>
            <w:webHidden/>
          </w:rPr>
          <w:t>61</w:t>
        </w:r>
        <w:r>
          <w:rPr>
            <w:webHidden/>
          </w:rPr>
          <w:fldChar w:fldCharType="end"/>
        </w:r>
      </w:hyperlink>
    </w:p>
    <w:p w14:paraId="60D72A26" w14:textId="6D058F1A" w:rsidR="00EB77F4" w:rsidRDefault="00EB77F4">
      <w:pPr>
        <w:pStyle w:val="TOC1"/>
        <w:rPr>
          <w:rFonts w:asciiTheme="minorHAnsi" w:eastAsiaTheme="minorEastAsia" w:hAnsiTheme="minorHAnsi" w:cstheme="minorBidi"/>
          <w:b w:val="0"/>
          <w:kern w:val="2"/>
          <w:szCs w:val="24"/>
          <w14:ligatures w14:val="standardContextual"/>
        </w:rPr>
      </w:pPr>
      <w:hyperlink w:anchor="_Toc212651110" w:history="1">
        <w:r w:rsidRPr="00D533D5">
          <w:rPr>
            <w:rStyle w:val="Hyperlink"/>
          </w:rPr>
          <w:t>15.</w:t>
        </w:r>
        <w:r>
          <w:rPr>
            <w:rFonts w:asciiTheme="minorHAnsi" w:eastAsiaTheme="minorEastAsia" w:hAnsiTheme="minorHAnsi" w:cstheme="minorBidi"/>
            <w:b w:val="0"/>
            <w:kern w:val="2"/>
            <w:szCs w:val="24"/>
            <w14:ligatures w14:val="standardContextual"/>
          </w:rPr>
          <w:tab/>
        </w:r>
        <w:r w:rsidRPr="00D533D5">
          <w:rPr>
            <w:rStyle w:val="Hyperlink"/>
          </w:rPr>
          <w:t>Packing of Items</w:t>
        </w:r>
        <w:r>
          <w:rPr>
            <w:webHidden/>
          </w:rPr>
          <w:tab/>
        </w:r>
        <w:r>
          <w:rPr>
            <w:webHidden/>
          </w:rPr>
          <w:fldChar w:fldCharType="begin"/>
        </w:r>
        <w:r>
          <w:rPr>
            <w:webHidden/>
          </w:rPr>
          <w:instrText xml:space="preserve"> PAGEREF _Toc212651110 \h </w:instrText>
        </w:r>
        <w:r>
          <w:rPr>
            <w:webHidden/>
          </w:rPr>
        </w:r>
        <w:r>
          <w:rPr>
            <w:webHidden/>
          </w:rPr>
          <w:fldChar w:fldCharType="separate"/>
        </w:r>
        <w:r>
          <w:rPr>
            <w:webHidden/>
          </w:rPr>
          <w:t>63</w:t>
        </w:r>
        <w:r>
          <w:rPr>
            <w:webHidden/>
          </w:rPr>
          <w:fldChar w:fldCharType="end"/>
        </w:r>
      </w:hyperlink>
    </w:p>
    <w:p w14:paraId="3978DF67" w14:textId="542C2D06" w:rsidR="00EB77F4" w:rsidRDefault="00EB77F4">
      <w:pPr>
        <w:pStyle w:val="TOC2"/>
        <w:rPr>
          <w:rFonts w:asciiTheme="minorHAnsi" w:eastAsiaTheme="minorEastAsia" w:hAnsiTheme="minorHAnsi" w:cstheme="minorBidi"/>
          <w:kern w:val="2"/>
          <w:szCs w:val="24"/>
          <w14:ligatures w14:val="standardContextual"/>
        </w:rPr>
      </w:pPr>
      <w:hyperlink w:anchor="_Toc212651111" w:history="1">
        <w:r w:rsidRPr="00D533D5">
          <w:rPr>
            <w:rStyle w:val="Hyperlink"/>
          </w:rPr>
          <w:t>15.1</w:t>
        </w:r>
        <w:r>
          <w:rPr>
            <w:rFonts w:asciiTheme="minorHAnsi" w:eastAsiaTheme="minorEastAsia" w:hAnsiTheme="minorHAnsi" w:cstheme="minorBidi"/>
            <w:kern w:val="2"/>
            <w:szCs w:val="24"/>
            <w14:ligatures w14:val="standardContextual"/>
          </w:rPr>
          <w:tab/>
        </w:r>
        <w:r w:rsidRPr="00D533D5">
          <w:rPr>
            <w:rStyle w:val="Hyperlink"/>
          </w:rPr>
          <w:t>Single Items in a box</w:t>
        </w:r>
        <w:r>
          <w:rPr>
            <w:webHidden/>
          </w:rPr>
          <w:tab/>
        </w:r>
        <w:r>
          <w:rPr>
            <w:webHidden/>
          </w:rPr>
          <w:fldChar w:fldCharType="begin"/>
        </w:r>
        <w:r>
          <w:rPr>
            <w:webHidden/>
          </w:rPr>
          <w:instrText xml:space="preserve"> PAGEREF _Toc212651111 \h </w:instrText>
        </w:r>
        <w:r>
          <w:rPr>
            <w:webHidden/>
          </w:rPr>
        </w:r>
        <w:r>
          <w:rPr>
            <w:webHidden/>
          </w:rPr>
          <w:fldChar w:fldCharType="separate"/>
        </w:r>
        <w:r>
          <w:rPr>
            <w:webHidden/>
          </w:rPr>
          <w:t>63</w:t>
        </w:r>
        <w:r>
          <w:rPr>
            <w:webHidden/>
          </w:rPr>
          <w:fldChar w:fldCharType="end"/>
        </w:r>
      </w:hyperlink>
    </w:p>
    <w:p w14:paraId="6D1F45F6" w14:textId="41073FE5" w:rsidR="00EB77F4" w:rsidRDefault="00EB77F4">
      <w:pPr>
        <w:pStyle w:val="TOC2"/>
        <w:rPr>
          <w:rFonts w:asciiTheme="minorHAnsi" w:eastAsiaTheme="minorEastAsia" w:hAnsiTheme="minorHAnsi" w:cstheme="minorBidi"/>
          <w:kern w:val="2"/>
          <w:szCs w:val="24"/>
          <w14:ligatures w14:val="standardContextual"/>
        </w:rPr>
      </w:pPr>
      <w:hyperlink w:anchor="_Toc212651112" w:history="1">
        <w:r w:rsidRPr="00D533D5">
          <w:rPr>
            <w:rStyle w:val="Hyperlink"/>
          </w:rPr>
          <w:t>15.2</w:t>
        </w:r>
        <w:r>
          <w:rPr>
            <w:rFonts w:asciiTheme="minorHAnsi" w:eastAsiaTheme="minorEastAsia" w:hAnsiTheme="minorHAnsi" w:cstheme="minorBidi"/>
            <w:kern w:val="2"/>
            <w:szCs w:val="24"/>
            <w14:ligatures w14:val="standardContextual"/>
          </w:rPr>
          <w:tab/>
        </w:r>
        <w:r w:rsidRPr="00D533D5">
          <w:rPr>
            <w:rStyle w:val="Hyperlink"/>
          </w:rPr>
          <w:t>Items in a tote</w:t>
        </w:r>
        <w:r>
          <w:rPr>
            <w:webHidden/>
          </w:rPr>
          <w:tab/>
        </w:r>
        <w:r>
          <w:rPr>
            <w:webHidden/>
          </w:rPr>
          <w:fldChar w:fldCharType="begin"/>
        </w:r>
        <w:r>
          <w:rPr>
            <w:webHidden/>
          </w:rPr>
          <w:instrText xml:space="preserve"> PAGEREF _Toc212651112 \h </w:instrText>
        </w:r>
        <w:r>
          <w:rPr>
            <w:webHidden/>
          </w:rPr>
        </w:r>
        <w:r>
          <w:rPr>
            <w:webHidden/>
          </w:rPr>
          <w:fldChar w:fldCharType="separate"/>
        </w:r>
        <w:r>
          <w:rPr>
            <w:webHidden/>
          </w:rPr>
          <w:t>63</w:t>
        </w:r>
        <w:r>
          <w:rPr>
            <w:webHidden/>
          </w:rPr>
          <w:fldChar w:fldCharType="end"/>
        </w:r>
      </w:hyperlink>
    </w:p>
    <w:p w14:paraId="63CBDC83" w14:textId="61F49B0A" w:rsidR="00EB77F4" w:rsidRDefault="00EB77F4">
      <w:pPr>
        <w:pStyle w:val="TOC1"/>
        <w:rPr>
          <w:rFonts w:asciiTheme="minorHAnsi" w:eastAsiaTheme="minorEastAsia" w:hAnsiTheme="minorHAnsi" w:cstheme="minorBidi"/>
          <w:b w:val="0"/>
          <w:kern w:val="2"/>
          <w:szCs w:val="24"/>
          <w14:ligatures w14:val="standardContextual"/>
        </w:rPr>
      </w:pPr>
      <w:hyperlink w:anchor="_Toc212651113" w:history="1">
        <w:r w:rsidRPr="00D533D5">
          <w:rPr>
            <w:rStyle w:val="Hyperlink"/>
          </w:rPr>
          <w:t>16.</w:t>
        </w:r>
        <w:r>
          <w:rPr>
            <w:rFonts w:asciiTheme="minorHAnsi" w:eastAsiaTheme="minorEastAsia" w:hAnsiTheme="minorHAnsi" w:cstheme="minorBidi"/>
            <w:b w:val="0"/>
            <w:kern w:val="2"/>
            <w:szCs w:val="24"/>
            <w14:ligatures w14:val="standardContextual"/>
          </w:rPr>
          <w:tab/>
        </w:r>
        <w:r w:rsidRPr="00D533D5">
          <w:rPr>
            <w:rStyle w:val="Hyperlink"/>
          </w:rPr>
          <w:t>Creating an Invoice for shipping an Item</w:t>
        </w:r>
        <w:r>
          <w:rPr>
            <w:webHidden/>
          </w:rPr>
          <w:tab/>
        </w:r>
        <w:r>
          <w:rPr>
            <w:webHidden/>
          </w:rPr>
          <w:fldChar w:fldCharType="begin"/>
        </w:r>
        <w:r>
          <w:rPr>
            <w:webHidden/>
          </w:rPr>
          <w:instrText xml:space="preserve"> PAGEREF _Toc212651113 \h </w:instrText>
        </w:r>
        <w:r>
          <w:rPr>
            <w:webHidden/>
          </w:rPr>
        </w:r>
        <w:r>
          <w:rPr>
            <w:webHidden/>
          </w:rPr>
          <w:fldChar w:fldCharType="separate"/>
        </w:r>
        <w:r>
          <w:rPr>
            <w:webHidden/>
          </w:rPr>
          <w:t>64</w:t>
        </w:r>
        <w:r>
          <w:rPr>
            <w:webHidden/>
          </w:rPr>
          <w:fldChar w:fldCharType="end"/>
        </w:r>
      </w:hyperlink>
    </w:p>
    <w:p w14:paraId="1ED76808" w14:textId="34C01EDD" w:rsidR="00EB77F4" w:rsidRDefault="00EB77F4">
      <w:pPr>
        <w:pStyle w:val="TOC2"/>
        <w:rPr>
          <w:rFonts w:asciiTheme="minorHAnsi" w:eastAsiaTheme="minorEastAsia" w:hAnsiTheme="minorHAnsi" w:cstheme="minorBidi"/>
          <w:kern w:val="2"/>
          <w:szCs w:val="24"/>
          <w14:ligatures w14:val="standardContextual"/>
        </w:rPr>
      </w:pPr>
      <w:hyperlink w:anchor="_Toc212651114" w:history="1">
        <w:r w:rsidRPr="00D533D5">
          <w:rPr>
            <w:rStyle w:val="Hyperlink"/>
          </w:rPr>
          <w:t>16.1</w:t>
        </w:r>
        <w:r>
          <w:rPr>
            <w:rFonts w:asciiTheme="minorHAnsi" w:eastAsiaTheme="minorEastAsia" w:hAnsiTheme="minorHAnsi" w:cstheme="minorBidi"/>
            <w:kern w:val="2"/>
            <w:szCs w:val="24"/>
            <w14:ligatures w14:val="standardContextual"/>
          </w:rPr>
          <w:tab/>
        </w:r>
        <w:r w:rsidRPr="00D533D5">
          <w:rPr>
            <w:rStyle w:val="Hyperlink"/>
          </w:rPr>
          <w:t>Madden Co Creating an Invoice</w:t>
        </w:r>
        <w:r>
          <w:rPr>
            <w:webHidden/>
          </w:rPr>
          <w:tab/>
        </w:r>
        <w:r>
          <w:rPr>
            <w:webHidden/>
          </w:rPr>
          <w:fldChar w:fldCharType="begin"/>
        </w:r>
        <w:r>
          <w:rPr>
            <w:webHidden/>
          </w:rPr>
          <w:instrText xml:space="preserve"> PAGEREF _Toc212651114 \h </w:instrText>
        </w:r>
        <w:r>
          <w:rPr>
            <w:webHidden/>
          </w:rPr>
        </w:r>
        <w:r>
          <w:rPr>
            <w:webHidden/>
          </w:rPr>
          <w:fldChar w:fldCharType="separate"/>
        </w:r>
        <w:r>
          <w:rPr>
            <w:webHidden/>
          </w:rPr>
          <w:t>64</w:t>
        </w:r>
        <w:r>
          <w:rPr>
            <w:webHidden/>
          </w:rPr>
          <w:fldChar w:fldCharType="end"/>
        </w:r>
      </w:hyperlink>
    </w:p>
    <w:p w14:paraId="48BEB799" w14:textId="6EB518C3" w:rsidR="00EB77F4" w:rsidRDefault="00EB77F4">
      <w:pPr>
        <w:pStyle w:val="TOC1"/>
        <w:rPr>
          <w:rFonts w:asciiTheme="minorHAnsi" w:eastAsiaTheme="minorEastAsia" w:hAnsiTheme="minorHAnsi" w:cstheme="minorBidi"/>
          <w:b w:val="0"/>
          <w:kern w:val="2"/>
          <w:szCs w:val="24"/>
          <w14:ligatures w14:val="standardContextual"/>
        </w:rPr>
      </w:pPr>
      <w:hyperlink w:anchor="_Toc212651115" w:history="1">
        <w:r w:rsidRPr="00D533D5">
          <w:rPr>
            <w:rStyle w:val="Hyperlink"/>
          </w:rPr>
          <w:t>17.</w:t>
        </w:r>
        <w:r>
          <w:rPr>
            <w:rFonts w:asciiTheme="minorHAnsi" w:eastAsiaTheme="minorEastAsia" w:hAnsiTheme="minorHAnsi" w:cstheme="minorBidi"/>
            <w:b w:val="0"/>
            <w:kern w:val="2"/>
            <w:szCs w:val="24"/>
            <w14:ligatures w14:val="standardContextual"/>
          </w:rPr>
          <w:tab/>
        </w:r>
        <w:r w:rsidRPr="00D533D5">
          <w:rPr>
            <w:rStyle w:val="Hyperlink"/>
          </w:rPr>
          <w:t>Documenting Tickets</w:t>
        </w:r>
        <w:r>
          <w:rPr>
            <w:webHidden/>
          </w:rPr>
          <w:tab/>
        </w:r>
        <w:r>
          <w:rPr>
            <w:webHidden/>
          </w:rPr>
          <w:fldChar w:fldCharType="begin"/>
        </w:r>
        <w:r>
          <w:rPr>
            <w:webHidden/>
          </w:rPr>
          <w:instrText xml:space="preserve"> PAGEREF _Toc212651115 \h </w:instrText>
        </w:r>
        <w:r>
          <w:rPr>
            <w:webHidden/>
          </w:rPr>
        </w:r>
        <w:r>
          <w:rPr>
            <w:webHidden/>
          </w:rPr>
          <w:fldChar w:fldCharType="separate"/>
        </w:r>
        <w:r>
          <w:rPr>
            <w:webHidden/>
          </w:rPr>
          <w:t>65</w:t>
        </w:r>
        <w:r>
          <w:rPr>
            <w:webHidden/>
          </w:rPr>
          <w:fldChar w:fldCharType="end"/>
        </w:r>
      </w:hyperlink>
    </w:p>
    <w:p w14:paraId="5796475D" w14:textId="43BA90A4" w:rsidR="00EB77F4" w:rsidRDefault="00EB77F4">
      <w:pPr>
        <w:pStyle w:val="TOC2"/>
        <w:rPr>
          <w:rFonts w:asciiTheme="minorHAnsi" w:eastAsiaTheme="minorEastAsia" w:hAnsiTheme="minorHAnsi" w:cstheme="minorBidi"/>
          <w:kern w:val="2"/>
          <w:szCs w:val="24"/>
          <w14:ligatures w14:val="standardContextual"/>
        </w:rPr>
      </w:pPr>
      <w:hyperlink w:anchor="_Toc212651116" w:history="1">
        <w:r w:rsidRPr="00D533D5">
          <w:rPr>
            <w:rStyle w:val="Hyperlink"/>
          </w:rPr>
          <w:t>17.1</w:t>
        </w:r>
        <w:r>
          <w:rPr>
            <w:rFonts w:asciiTheme="minorHAnsi" w:eastAsiaTheme="minorEastAsia" w:hAnsiTheme="minorHAnsi" w:cstheme="minorBidi"/>
            <w:kern w:val="2"/>
            <w:szCs w:val="24"/>
            <w14:ligatures w14:val="standardContextual"/>
          </w:rPr>
          <w:tab/>
        </w:r>
        <w:r w:rsidRPr="00D533D5">
          <w:rPr>
            <w:rStyle w:val="Hyperlink"/>
          </w:rPr>
          <w:t>Objective: Documenting Support Calls and Work in      ManageEngine via the creation of tickets</w:t>
        </w:r>
        <w:r>
          <w:rPr>
            <w:webHidden/>
          </w:rPr>
          <w:tab/>
        </w:r>
        <w:r>
          <w:rPr>
            <w:webHidden/>
          </w:rPr>
          <w:fldChar w:fldCharType="begin"/>
        </w:r>
        <w:r>
          <w:rPr>
            <w:webHidden/>
          </w:rPr>
          <w:instrText xml:space="preserve"> PAGEREF _Toc212651116 \h </w:instrText>
        </w:r>
        <w:r>
          <w:rPr>
            <w:webHidden/>
          </w:rPr>
        </w:r>
        <w:r>
          <w:rPr>
            <w:webHidden/>
          </w:rPr>
          <w:fldChar w:fldCharType="separate"/>
        </w:r>
        <w:r>
          <w:rPr>
            <w:webHidden/>
          </w:rPr>
          <w:t>65</w:t>
        </w:r>
        <w:r>
          <w:rPr>
            <w:webHidden/>
          </w:rPr>
          <w:fldChar w:fldCharType="end"/>
        </w:r>
      </w:hyperlink>
    </w:p>
    <w:p w14:paraId="3B3CB25F" w14:textId="5FFC200D" w:rsidR="00EB77F4" w:rsidRDefault="00EB77F4">
      <w:pPr>
        <w:pStyle w:val="TOC2"/>
        <w:rPr>
          <w:rFonts w:asciiTheme="minorHAnsi" w:eastAsiaTheme="minorEastAsia" w:hAnsiTheme="minorHAnsi" w:cstheme="minorBidi"/>
          <w:kern w:val="2"/>
          <w:szCs w:val="24"/>
          <w14:ligatures w14:val="standardContextual"/>
        </w:rPr>
      </w:pPr>
      <w:hyperlink w:anchor="_Toc212651117" w:history="1">
        <w:r w:rsidRPr="00D533D5">
          <w:rPr>
            <w:rStyle w:val="Hyperlink"/>
          </w:rPr>
          <w:t>17.2</w:t>
        </w:r>
        <w:r>
          <w:rPr>
            <w:rFonts w:asciiTheme="minorHAnsi" w:eastAsiaTheme="minorEastAsia" w:hAnsiTheme="minorHAnsi" w:cstheme="minorBidi"/>
            <w:kern w:val="2"/>
            <w:szCs w:val="24"/>
            <w14:ligatures w14:val="standardContextual"/>
          </w:rPr>
          <w:tab/>
        </w:r>
        <w:r w:rsidRPr="00D533D5">
          <w:rPr>
            <w:rStyle w:val="Hyperlink"/>
          </w:rPr>
          <w:t>All Support</w:t>
        </w:r>
        <w:r>
          <w:rPr>
            <w:webHidden/>
          </w:rPr>
          <w:tab/>
        </w:r>
        <w:r>
          <w:rPr>
            <w:webHidden/>
          </w:rPr>
          <w:fldChar w:fldCharType="begin"/>
        </w:r>
        <w:r>
          <w:rPr>
            <w:webHidden/>
          </w:rPr>
          <w:instrText xml:space="preserve"> PAGEREF _Toc212651117 \h </w:instrText>
        </w:r>
        <w:r>
          <w:rPr>
            <w:webHidden/>
          </w:rPr>
        </w:r>
        <w:r>
          <w:rPr>
            <w:webHidden/>
          </w:rPr>
          <w:fldChar w:fldCharType="separate"/>
        </w:r>
        <w:r>
          <w:rPr>
            <w:webHidden/>
          </w:rPr>
          <w:t>65</w:t>
        </w:r>
        <w:r>
          <w:rPr>
            <w:webHidden/>
          </w:rPr>
          <w:fldChar w:fldCharType="end"/>
        </w:r>
      </w:hyperlink>
    </w:p>
    <w:p w14:paraId="2293BC75" w14:textId="02E0FC2B" w:rsidR="00EB77F4" w:rsidRDefault="00EB77F4">
      <w:pPr>
        <w:pStyle w:val="TOC1"/>
        <w:rPr>
          <w:rFonts w:asciiTheme="minorHAnsi" w:eastAsiaTheme="minorEastAsia" w:hAnsiTheme="minorHAnsi" w:cstheme="minorBidi"/>
          <w:b w:val="0"/>
          <w:kern w:val="2"/>
          <w:szCs w:val="24"/>
          <w14:ligatures w14:val="standardContextual"/>
        </w:rPr>
      </w:pPr>
      <w:hyperlink w:anchor="_Toc212651118" w:history="1">
        <w:r w:rsidRPr="00D533D5">
          <w:rPr>
            <w:rStyle w:val="Hyperlink"/>
          </w:rPr>
          <w:t>18.</w:t>
        </w:r>
        <w:r>
          <w:rPr>
            <w:rFonts w:asciiTheme="minorHAnsi" w:eastAsiaTheme="minorEastAsia" w:hAnsiTheme="minorHAnsi" w:cstheme="minorBidi"/>
            <w:b w:val="0"/>
            <w:kern w:val="2"/>
            <w:szCs w:val="24"/>
            <w14:ligatures w14:val="standardContextual"/>
          </w:rPr>
          <w:tab/>
        </w:r>
        <w:r w:rsidRPr="00D533D5">
          <w:rPr>
            <w:rStyle w:val="Hyperlink"/>
          </w:rPr>
          <w:t>Intranet Down</w:t>
        </w:r>
        <w:r>
          <w:rPr>
            <w:webHidden/>
          </w:rPr>
          <w:tab/>
        </w:r>
        <w:r>
          <w:rPr>
            <w:webHidden/>
          </w:rPr>
          <w:fldChar w:fldCharType="begin"/>
        </w:r>
        <w:r>
          <w:rPr>
            <w:webHidden/>
          </w:rPr>
          <w:instrText xml:space="preserve"> PAGEREF _Toc212651118 \h </w:instrText>
        </w:r>
        <w:r>
          <w:rPr>
            <w:webHidden/>
          </w:rPr>
        </w:r>
        <w:r>
          <w:rPr>
            <w:webHidden/>
          </w:rPr>
          <w:fldChar w:fldCharType="separate"/>
        </w:r>
        <w:r>
          <w:rPr>
            <w:webHidden/>
          </w:rPr>
          <w:t>70</w:t>
        </w:r>
        <w:r>
          <w:rPr>
            <w:webHidden/>
          </w:rPr>
          <w:fldChar w:fldCharType="end"/>
        </w:r>
      </w:hyperlink>
    </w:p>
    <w:p w14:paraId="18B19518" w14:textId="2A17F38B" w:rsidR="00EB77F4" w:rsidRDefault="00EB77F4">
      <w:pPr>
        <w:pStyle w:val="TOC2"/>
        <w:rPr>
          <w:rFonts w:asciiTheme="minorHAnsi" w:eastAsiaTheme="minorEastAsia" w:hAnsiTheme="minorHAnsi" w:cstheme="minorBidi"/>
          <w:kern w:val="2"/>
          <w:szCs w:val="24"/>
          <w14:ligatures w14:val="standardContextual"/>
        </w:rPr>
      </w:pPr>
      <w:hyperlink w:anchor="_Toc212651119" w:history="1">
        <w:r w:rsidRPr="00D533D5">
          <w:rPr>
            <w:rStyle w:val="Hyperlink"/>
          </w:rPr>
          <w:t>18.1</w:t>
        </w:r>
        <w:r>
          <w:rPr>
            <w:rFonts w:asciiTheme="minorHAnsi" w:eastAsiaTheme="minorEastAsia" w:hAnsiTheme="minorHAnsi" w:cstheme="minorBidi"/>
            <w:kern w:val="2"/>
            <w:szCs w:val="24"/>
            <w14:ligatures w14:val="standardContextual"/>
          </w:rPr>
          <w:tab/>
        </w:r>
        <w:r w:rsidRPr="00D533D5">
          <w:rPr>
            <w:rStyle w:val="Hyperlink"/>
          </w:rPr>
          <w:t>Objective: Documenting Support Calls and Work in ManageEngine via the creation of tickets – These steps are followed by the Development Team.</w:t>
        </w:r>
        <w:r>
          <w:rPr>
            <w:webHidden/>
          </w:rPr>
          <w:tab/>
        </w:r>
        <w:r>
          <w:rPr>
            <w:webHidden/>
          </w:rPr>
          <w:fldChar w:fldCharType="begin"/>
        </w:r>
        <w:r>
          <w:rPr>
            <w:webHidden/>
          </w:rPr>
          <w:instrText xml:space="preserve"> PAGEREF _Toc212651119 \h </w:instrText>
        </w:r>
        <w:r>
          <w:rPr>
            <w:webHidden/>
          </w:rPr>
        </w:r>
        <w:r>
          <w:rPr>
            <w:webHidden/>
          </w:rPr>
          <w:fldChar w:fldCharType="separate"/>
        </w:r>
        <w:r>
          <w:rPr>
            <w:webHidden/>
          </w:rPr>
          <w:t>70</w:t>
        </w:r>
        <w:r>
          <w:rPr>
            <w:webHidden/>
          </w:rPr>
          <w:fldChar w:fldCharType="end"/>
        </w:r>
      </w:hyperlink>
    </w:p>
    <w:p w14:paraId="6FB18339" w14:textId="7934156D" w:rsidR="00EB77F4" w:rsidRDefault="00EB77F4">
      <w:pPr>
        <w:pStyle w:val="TOC1"/>
        <w:rPr>
          <w:rFonts w:asciiTheme="minorHAnsi" w:eastAsiaTheme="minorEastAsia" w:hAnsiTheme="minorHAnsi" w:cstheme="minorBidi"/>
          <w:b w:val="0"/>
          <w:kern w:val="2"/>
          <w:szCs w:val="24"/>
          <w14:ligatures w14:val="standardContextual"/>
        </w:rPr>
      </w:pPr>
      <w:hyperlink w:anchor="_Toc212651120" w:history="1">
        <w:r w:rsidRPr="00D533D5">
          <w:rPr>
            <w:rStyle w:val="Hyperlink"/>
          </w:rPr>
          <w:t>19.</w:t>
        </w:r>
        <w:r>
          <w:rPr>
            <w:rFonts w:asciiTheme="minorHAnsi" w:eastAsiaTheme="minorEastAsia" w:hAnsiTheme="minorHAnsi" w:cstheme="minorBidi"/>
            <w:b w:val="0"/>
            <w:kern w:val="2"/>
            <w:szCs w:val="24"/>
            <w14:ligatures w14:val="standardContextual"/>
          </w:rPr>
          <w:tab/>
        </w:r>
        <w:r w:rsidRPr="00D533D5">
          <w:rPr>
            <w:rStyle w:val="Hyperlink"/>
          </w:rPr>
          <w:t>IT Internal Project Requests, Project changes, and Approval</w:t>
        </w:r>
        <w:r>
          <w:rPr>
            <w:webHidden/>
          </w:rPr>
          <w:tab/>
        </w:r>
        <w:r>
          <w:rPr>
            <w:webHidden/>
          </w:rPr>
          <w:fldChar w:fldCharType="begin"/>
        </w:r>
        <w:r>
          <w:rPr>
            <w:webHidden/>
          </w:rPr>
          <w:instrText xml:space="preserve"> PAGEREF _Toc212651120 \h </w:instrText>
        </w:r>
        <w:r>
          <w:rPr>
            <w:webHidden/>
          </w:rPr>
        </w:r>
        <w:r>
          <w:rPr>
            <w:webHidden/>
          </w:rPr>
          <w:fldChar w:fldCharType="separate"/>
        </w:r>
        <w:r>
          <w:rPr>
            <w:webHidden/>
          </w:rPr>
          <w:t>71</w:t>
        </w:r>
        <w:r>
          <w:rPr>
            <w:webHidden/>
          </w:rPr>
          <w:fldChar w:fldCharType="end"/>
        </w:r>
      </w:hyperlink>
    </w:p>
    <w:p w14:paraId="080402D1" w14:textId="1780AC1A" w:rsidR="00EB77F4" w:rsidRDefault="00EB77F4">
      <w:pPr>
        <w:pStyle w:val="TOC2"/>
        <w:rPr>
          <w:rFonts w:asciiTheme="minorHAnsi" w:eastAsiaTheme="minorEastAsia" w:hAnsiTheme="minorHAnsi" w:cstheme="minorBidi"/>
          <w:kern w:val="2"/>
          <w:szCs w:val="24"/>
          <w14:ligatures w14:val="standardContextual"/>
        </w:rPr>
      </w:pPr>
      <w:hyperlink w:anchor="_Toc212651121" w:history="1">
        <w:r w:rsidRPr="00D533D5">
          <w:rPr>
            <w:rStyle w:val="Hyperlink"/>
          </w:rPr>
          <w:t>19.1</w:t>
        </w:r>
        <w:r>
          <w:rPr>
            <w:rFonts w:asciiTheme="minorHAnsi" w:eastAsiaTheme="minorEastAsia" w:hAnsiTheme="minorHAnsi" w:cstheme="minorBidi"/>
            <w:kern w:val="2"/>
            <w:szCs w:val="24"/>
            <w14:ligatures w14:val="standardContextual"/>
          </w:rPr>
          <w:tab/>
        </w:r>
        <w:r w:rsidRPr="00D533D5">
          <w:rPr>
            <w:rStyle w:val="Hyperlink"/>
          </w:rPr>
          <w:t>Project Proposal/Change Process</w:t>
        </w:r>
        <w:r>
          <w:rPr>
            <w:webHidden/>
          </w:rPr>
          <w:tab/>
        </w:r>
        <w:r>
          <w:rPr>
            <w:webHidden/>
          </w:rPr>
          <w:fldChar w:fldCharType="begin"/>
        </w:r>
        <w:r>
          <w:rPr>
            <w:webHidden/>
          </w:rPr>
          <w:instrText xml:space="preserve"> PAGEREF _Toc212651121 \h </w:instrText>
        </w:r>
        <w:r>
          <w:rPr>
            <w:webHidden/>
          </w:rPr>
        </w:r>
        <w:r>
          <w:rPr>
            <w:webHidden/>
          </w:rPr>
          <w:fldChar w:fldCharType="separate"/>
        </w:r>
        <w:r>
          <w:rPr>
            <w:webHidden/>
          </w:rPr>
          <w:t>71</w:t>
        </w:r>
        <w:r>
          <w:rPr>
            <w:webHidden/>
          </w:rPr>
          <w:fldChar w:fldCharType="end"/>
        </w:r>
      </w:hyperlink>
    </w:p>
    <w:p w14:paraId="1CECCEFD" w14:textId="300C396A" w:rsidR="00EB77F4" w:rsidRDefault="00EB77F4">
      <w:pPr>
        <w:pStyle w:val="TOC2"/>
        <w:rPr>
          <w:rFonts w:asciiTheme="minorHAnsi" w:eastAsiaTheme="minorEastAsia" w:hAnsiTheme="minorHAnsi" w:cstheme="minorBidi"/>
          <w:kern w:val="2"/>
          <w:szCs w:val="24"/>
          <w14:ligatures w14:val="standardContextual"/>
        </w:rPr>
      </w:pPr>
      <w:hyperlink w:anchor="_Toc212651122" w:history="1">
        <w:r w:rsidRPr="00D533D5">
          <w:rPr>
            <w:rStyle w:val="Hyperlink"/>
          </w:rPr>
          <w:t>19.2</w:t>
        </w:r>
        <w:r>
          <w:rPr>
            <w:rFonts w:asciiTheme="minorHAnsi" w:eastAsiaTheme="minorEastAsia" w:hAnsiTheme="minorHAnsi" w:cstheme="minorBidi"/>
            <w:kern w:val="2"/>
            <w:szCs w:val="24"/>
            <w14:ligatures w14:val="standardContextual"/>
          </w:rPr>
          <w:tab/>
        </w:r>
        <w:r w:rsidRPr="00D533D5">
          <w:rPr>
            <w:rStyle w:val="Hyperlink"/>
          </w:rPr>
          <w:t>Large Project Request (Entire Company/Multiple Departments) (120 hrs.+)</w:t>
        </w:r>
        <w:r>
          <w:rPr>
            <w:webHidden/>
          </w:rPr>
          <w:tab/>
        </w:r>
        <w:r>
          <w:rPr>
            <w:webHidden/>
          </w:rPr>
          <w:fldChar w:fldCharType="begin"/>
        </w:r>
        <w:r>
          <w:rPr>
            <w:webHidden/>
          </w:rPr>
          <w:instrText xml:space="preserve"> PAGEREF _Toc212651122 \h </w:instrText>
        </w:r>
        <w:r>
          <w:rPr>
            <w:webHidden/>
          </w:rPr>
        </w:r>
        <w:r>
          <w:rPr>
            <w:webHidden/>
          </w:rPr>
          <w:fldChar w:fldCharType="separate"/>
        </w:r>
        <w:r>
          <w:rPr>
            <w:webHidden/>
          </w:rPr>
          <w:t>72</w:t>
        </w:r>
        <w:r>
          <w:rPr>
            <w:webHidden/>
          </w:rPr>
          <w:fldChar w:fldCharType="end"/>
        </w:r>
      </w:hyperlink>
    </w:p>
    <w:p w14:paraId="43CD8931" w14:textId="7BA7FCF6" w:rsidR="00EB77F4" w:rsidRDefault="00EB77F4">
      <w:pPr>
        <w:pStyle w:val="TOC2"/>
        <w:rPr>
          <w:rFonts w:asciiTheme="minorHAnsi" w:eastAsiaTheme="minorEastAsia" w:hAnsiTheme="minorHAnsi" w:cstheme="minorBidi"/>
          <w:kern w:val="2"/>
          <w:szCs w:val="24"/>
          <w14:ligatures w14:val="standardContextual"/>
        </w:rPr>
      </w:pPr>
      <w:hyperlink w:anchor="_Toc212651123" w:history="1">
        <w:r w:rsidRPr="00D533D5">
          <w:rPr>
            <w:rStyle w:val="Hyperlink"/>
          </w:rPr>
          <w:t>19.3</w:t>
        </w:r>
        <w:r>
          <w:rPr>
            <w:rFonts w:asciiTheme="minorHAnsi" w:eastAsiaTheme="minorEastAsia" w:hAnsiTheme="minorHAnsi" w:cstheme="minorBidi"/>
            <w:kern w:val="2"/>
            <w:szCs w:val="24"/>
            <w14:ligatures w14:val="standardContextual"/>
          </w:rPr>
          <w:tab/>
        </w:r>
        <w:r w:rsidRPr="00D533D5">
          <w:rPr>
            <w:rStyle w:val="Hyperlink"/>
          </w:rPr>
          <w:t>Small Project Request (Single Department) (&lt;40)</w:t>
        </w:r>
        <w:r>
          <w:rPr>
            <w:webHidden/>
          </w:rPr>
          <w:tab/>
        </w:r>
        <w:r>
          <w:rPr>
            <w:webHidden/>
          </w:rPr>
          <w:fldChar w:fldCharType="begin"/>
        </w:r>
        <w:r>
          <w:rPr>
            <w:webHidden/>
          </w:rPr>
          <w:instrText xml:space="preserve"> PAGEREF _Toc212651123 \h </w:instrText>
        </w:r>
        <w:r>
          <w:rPr>
            <w:webHidden/>
          </w:rPr>
        </w:r>
        <w:r>
          <w:rPr>
            <w:webHidden/>
          </w:rPr>
          <w:fldChar w:fldCharType="separate"/>
        </w:r>
        <w:r>
          <w:rPr>
            <w:webHidden/>
          </w:rPr>
          <w:t>73</w:t>
        </w:r>
        <w:r>
          <w:rPr>
            <w:webHidden/>
          </w:rPr>
          <w:fldChar w:fldCharType="end"/>
        </w:r>
      </w:hyperlink>
    </w:p>
    <w:p w14:paraId="3F14E901" w14:textId="040A2BB0" w:rsidR="00EB77F4" w:rsidRDefault="00EB77F4">
      <w:pPr>
        <w:pStyle w:val="TOC2"/>
        <w:rPr>
          <w:rFonts w:asciiTheme="minorHAnsi" w:eastAsiaTheme="minorEastAsia" w:hAnsiTheme="minorHAnsi" w:cstheme="minorBidi"/>
          <w:kern w:val="2"/>
          <w:szCs w:val="24"/>
          <w14:ligatures w14:val="standardContextual"/>
        </w:rPr>
      </w:pPr>
      <w:hyperlink w:anchor="_Toc212651124" w:history="1">
        <w:r w:rsidRPr="00D533D5">
          <w:rPr>
            <w:rStyle w:val="Hyperlink"/>
          </w:rPr>
          <w:t>19.4</w:t>
        </w:r>
        <w:r>
          <w:rPr>
            <w:rFonts w:asciiTheme="minorHAnsi" w:eastAsiaTheme="minorEastAsia" w:hAnsiTheme="minorHAnsi" w:cstheme="minorBidi"/>
            <w:kern w:val="2"/>
            <w:szCs w:val="24"/>
            <w14:ligatures w14:val="standardContextual"/>
          </w:rPr>
          <w:tab/>
        </w:r>
        <w:r w:rsidRPr="00D533D5">
          <w:rPr>
            <w:rStyle w:val="Hyperlink"/>
          </w:rPr>
          <w:t>Project Request from Detail</w:t>
        </w:r>
        <w:r>
          <w:rPr>
            <w:webHidden/>
          </w:rPr>
          <w:tab/>
        </w:r>
        <w:r>
          <w:rPr>
            <w:webHidden/>
          </w:rPr>
          <w:fldChar w:fldCharType="begin"/>
        </w:r>
        <w:r>
          <w:rPr>
            <w:webHidden/>
          </w:rPr>
          <w:instrText xml:space="preserve"> PAGEREF _Toc212651124 \h </w:instrText>
        </w:r>
        <w:r>
          <w:rPr>
            <w:webHidden/>
          </w:rPr>
        </w:r>
        <w:r>
          <w:rPr>
            <w:webHidden/>
          </w:rPr>
          <w:fldChar w:fldCharType="separate"/>
        </w:r>
        <w:r>
          <w:rPr>
            <w:webHidden/>
          </w:rPr>
          <w:t>74</w:t>
        </w:r>
        <w:r>
          <w:rPr>
            <w:webHidden/>
          </w:rPr>
          <w:fldChar w:fldCharType="end"/>
        </w:r>
      </w:hyperlink>
    </w:p>
    <w:p w14:paraId="203B9ACA" w14:textId="07DB5E2F" w:rsidR="00EB77F4" w:rsidRDefault="00EB77F4">
      <w:pPr>
        <w:pStyle w:val="TOC1"/>
        <w:rPr>
          <w:rFonts w:asciiTheme="minorHAnsi" w:eastAsiaTheme="minorEastAsia" w:hAnsiTheme="minorHAnsi" w:cstheme="minorBidi"/>
          <w:b w:val="0"/>
          <w:kern w:val="2"/>
          <w:szCs w:val="24"/>
          <w14:ligatures w14:val="standardContextual"/>
        </w:rPr>
      </w:pPr>
      <w:hyperlink w:anchor="_Toc212651125" w:history="1">
        <w:r w:rsidRPr="00D533D5">
          <w:rPr>
            <w:rStyle w:val="Hyperlink"/>
          </w:rPr>
          <w:t>20.</w:t>
        </w:r>
        <w:r>
          <w:rPr>
            <w:rFonts w:asciiTheme="minorHAnsi" w:eastAsiaTheme="minorEastAsia" w:hAnsiTheme="minorHAnsi" w:cstheme="minorBidi"/>
            <w:b w:val="0"/>
            <w:kern w:val="2"/>
            <w:szCs w:val="24"/>
            <w14:ligatures w14:val="standardContextual"/>
          </w:rPr>
          <w:tab/>
        </w:r>
        <w:r w:rsidRPr="00D533D5">
          <w:rPr>
            <w:rStyle w:val="Hyperlink"/>
          </w:rPr>
          <w:t>Purchasing New IT Infrastructure</w:t>
        </w:r>
        <w:r>
          <w:rPr>
            <w:webHidden/>
          </w:rPr>
          <w:tab/>
        </w:r>
        <w:r>
          <w:rPr>
            <w:webHidden/>
          </w:rPr>
          <w:fldChar w:fldCharType="begin"/>
        </w:r>
        <w:r>
          <w:rPr>
            <w:webHidden/>
          </w:rPr>
          <w:instrText xml:space="preserve"> PAGEREF _Toc212651125 \h </w:instrText>
        </w:r>
        <w:r>
          <w:rPr>
            <w:webHidden/>
          </w:rPr>
        </w:r>
        <w:r>
          <w:rPr>
            <w:webHidden/>
          </w:rPr>
          <w:fldChar w:fldCharType="separate"/>
        </w:r>
        <w:r>
          <w:rPr>
            <w:webHidden/>
          </w:rPr>
          <w:t>79</w:t>
        </w:r>
        <w:r>
          <w:rPr>
            <w:webHidden/>
          </w:rPr>
          <w:fldChar w:fldCharType="end"/>
        </w:r>
      </w:hyperlink>
    </w:p>
    <w:p w14:paraId="29ADFF8A" w14:textId="211387AC" w:rsidR="00EB77F4" w:rsidRDefault="00EB77F4">
      <w:pPr>
        <w:pStyle w:val="TOC3"/>
        <w:rPr>
          <w:rFonts w:asciiTheme="minorHAnsi" w:eastAsiaTheme="minorEastAsia" w:hAnsiTheme="minorHAnsi" w:cstheme="minorBidi"/>
          <w:noProof/>
          <w:kern w:val="2"/>
          <w:szCs w:val="24"/>
          <w14:ligatures w14:val="standardContextual"/>
        </w:rPr>
      </w:pPr>
      <w:hyperlink w:anchor="_Toc212651126" w:history="1">
        <w:r w:rsidRPr="00D533D5">
          <w:rPr>
            <w:rStyle w:val="Hyperlink"/>
            <w:noProof/>
          </w:rPr>
          <w:t>20.1</w:t>
        </w:r>
        <w:r>
          <w:rPr>
            <w:rFonts w:asciiTheme="minorHAnsi" w:eastAsiaTheme="minorEastAsia" w:hAnsiTheme="minorHAnsi" w:cstheme="minorBidi"/>
            <w:noProof/>
            <w:kern w:val="2"/>
            <w:szCs w:val="24"/>
            <w14:ligatures w14:val="standardContextual"/>
          </w:rPr>
          <w:tab/>
        </w:r>
        <w:r w:rsidRPr="00D533D5">
          <w:rPr>
            <w:rStyle w:val="Hyperlink"/>
            <w:noProof/>
          </w:rPr>
          <w:t>Identifying a need for new IT Equipment</w:t>
        </w:r>
        <w:r>
          <w:rPr>
            <w:noProof/>
            <w:webHidden/>
          </w:rPr>
          <w:tab/>
        </w:r>
        <w:r>
          <w:rPr>
            <w:noProof/>
            <w:webHidden/>
          </w:rPr>
          <w:fldChar w:fldCharType="begin"/>
        </w:r>
        <w:r>
          <w:rPr>
            <w:noProof/>
            <w:webHidden/>
          </w:rPr>
          <w:instrText xml:space="preserve"> PAGEREF _Toc212651126 \h </w:instrText>
        </w:r>
        <w:r>
          <w:rPr>
            <w:noProof/>
            <w:webHidden/>
          </w:rPr>
        </w:r>
        <w:r>
          <w:rPr>
            <w:noProof/>
            <w:webHidden/>
          </w:rPr>
          <w:fldChar w:fldCharType="separate"/>
        </w:r>
        <w:r>
          <w:rPr>
            <w:noProof/>
            <w:webHidden/>
          </w:rPr>
          <w:t>79</w:t>
        </w:r>
        <w:r>
          <w:rPr>
            <w:noProof/>
            <w:webHidden/>
          </w:rPr>
          <w:fldChar w:fldCharType="end"/>
        </w:r>
      </w:hyperlink>
    </w:p>
    <w:p w14:paraId="133127E7" w14:textId="4DC4F923" w:rsidR="00EB77F4" w:rsidRDefault="00EB77F4">
      <w:pPr>
        <w:pStyle w:val="TOC3"/>
        <w:rPr>
          <w:rFonts w:asciiTheme="minorHAnsi" w:eastAsiaTheme="minorEastAsia" w:hAnsiTheme="minorHAnsi" w:cstheme="minorBidi"/>
          <w:noProof/>
          <w:kern w:val="2"/>
          <w:szCs w:val="24"/>
          <w14:ligatures w14:val="standardContextual"/>
        </w:rPr>
      </w:pPr>
      <w:hyperlink w:anchor="_Toc212651127" w:history="1">
        <w:r w:rsidRPr="00D533D5">
          <w:rPr>
            <w:rStyle w:val="Hyperlink"/>
            <w:noProof/>
          </w:rPr>
          <w:t>20.2</w:t>
        </w:r>
        <w:r>
          <w:rPr>
            <w:rFonts w:asciiTheme="minorHAnsi" w:eastAsiaTheme="minorEastAsia" w:hAnsiTheme="minorHAnsi" w:cstheme="minorBidi"/>
            <w:noProof/>
            <w:kern w:val="2"/>
            <w:szCs w:val="24"/>
            <w14:ligatures w14:val="standardContextual"/>
          </w:rPr>
          <w:tab/>
        </w:r>
        <w:r w:rsidRPr="00D533D5">
          <w:rPr>
            <w:rStyle w:val="Hyperlink"/>
            <w:noProof/>
          </w:rPr>
          <w:t>Getting a Quote for Equipment</w:t>
        </w:r>
        <w:r>
          <w:rPr>
            <w:noProof/>
            <w:webHidden/>
          </w:rPr>
          <w:tab/>
        </w:r>
        <w:r>
          <w:rPr>
            <w:noProof/>
            <w:webHidden/>
          </w:rPr>
          <w:fldChar w:fldCharType="begin"/>
        </w:r>
        <w:r>
          <w:rPr>
            <w:noProof/>
            <w:webHidden/>
          </w:rPr>
          <w:instrText xml:space="preserve"> PAGEREF _Toc212651127 \h </w:instrText>
        </w:r>
        <w:r>
          <w:rPr>
            <w:noProof/>
            <w:webHidden/>
          </w:rPr>
        </w:r>
        <w:r>
          <w:rPr>
            <w:noProof/>
            <w:webHidden/>
          </w:rPr>
          <w:fldChar w:fldCharType="separate"/>
        </w:r>
        <w:r>
          <w:rPr>
            <w:noProof/>
            <w:webHidden/>
          </w:rPr>
          <w:t>79</w:t>
        </w:r>
        <w:r>
          <w:rPr>
            <w:noProof/>
            <w:webHidden/>
          </w:rPr>
          <w:fldChar w:fldCharType="end"/>
        </w:r>
      </w:hyperlink>
    </w:p>
    <w:p w14:paraId="5FD4896E" w14:textId="63CF8619" w:rsidR="00EB77F4" w:rsidRDefault="00EB77F4">
      <w:pPr>
        <w:pStyle w:val="TOC3"/>
        <w:rPr>
          <w:rFonts w:asciiTheme="minorHAnsi" w:eastAsiaTheme="minorEastAsia" w:hAnsiTheme="minorHAnsi" w:cstheme="minorBidi"/>
          <w:noProof/>
          <w:kern w:val="2"/>
          <w:szCs w:val="24"/>
          <w14:ligatures w14:val="standardContextual"/>
        </w:rPr>
      </w:pPr>
      <w:hyperlink w:anchor="_Toc212651128" w:history="1">
        <w:r w:rsidRPr="00D533D5">
          <w:rPr>
            <w:rStyle w:val="Hyperlink"/>
            <w:noProof/>
          </w:rPr>
          <w:t>20.3</w:t>
        </w:r>
        <w:r>
          <w:rPr>
            <w:rFonts w:asciiTheme="minorHAnsi" w:eastAsiaTheme="minorEastAsia" w:hAnsiTheme="minorHAnsi" w:cstheme="minorBidi"/>
            <w:noProof/>
            <w:kern w:val="2"/>
            <w:szCs w:val="24"/>
            <w14:ligatures w14:val="standardContextual"/>
          </w:rPr>
          <w:tab/>
        </w:r>
        <w:r w:rsidRPr="00D533D5">
          <w:rPr>
            <w:rStyle w:val="Hyperlink"/>
            <w:noProof/>
          </w:rPr>
          <w:t>Submitting Quotes for Approval</w:t>
        </w:r>
        <w:r>
          <w:rPr>
            <w:noProof/>
            <w:webHidden/>
          </w:rPr>
          <w:tab/>
        </w:r>
        <w:r>
          <w:rPr>
            <w:noProof/>
            <w:webHidden/>
          </w:rPr>
          <w:fldChar w:fldCharType="begin"/>
        </w:r>
        <w:r>
          <w:rPr>
            <w:noProof/>
            <w:webHidden/>
          </w:rPr>
          <w:instrText xml:space="preserve"> PAGEREF _Toc212651128 \h </w:instrText>
        </w:r>
        <w:r>
          <w:rPr>
            <w:noProof/>
            <w:webHidden/>
          </w:rPr>
        </w:r>
        <w:r>
          <w:rPr>
            <w:noProof/>
            <w:webHidden/>
          </w:rPr>
          <w:fldChar w:fldCharType="separate"/>
        </w:r>
        <w:r>
          <w:rPr>
            <w:noProof/>
            <w:webHidden/>
          </w:rPr>
          <w:t>80</w:t>
        </w:r>
        <w:r>
          <w:rPr>
            <w:noProof/>
            <w:webHidden/>
          </w:rPr>
          <w:fldChar w:fldCharType="end"/>
        </w:r>
      </w:hyperlink>
    </w:p>
    <w:p w14:paraId="77A929DC" w14:textId="79C4626E" w:rsidR="00EB77F4" w:rsidRDefault="00EB77F4">
      <w:pPr>
        <w:pStyle w:val="TOC3"/>
        <w:rPr>
          <w:rFonts w:asciiTheme="minorHAnsi" w:eastAsiaTheme="minorEastAsia" w:hAnsiTheme="minorHAnsi" w:cstheme="minorBidi"/>
          <w:noProof/>
          <w:kern w:val="2"/>
          <w:szCs w:val="24"/>
          <w14:ligatures w14:val="standardContextual"/>
        </w:rPr>
      </w:pPr>
      <w:hyperlink w:anchor="_Toc212651129" w:history="1">
        <w:r w:rsidRPr="00D533D5">
          <w:rPr>
            <w:rStyle w:val="Hyperlink"/>
            <w:noProof/>
          </w:rPr>
          <w:t>20.4</w:t>
        </w:r>
        <w:r>
          <w:rPr>
            <w:rFonts w:asciiTheme="minorHAnsi" w:eastAsiaTheme="minorEastAsia" w:hAnsiTheme="minorHAnsi" w:cstheme="minorBidi"/>
            <w:noProof/>
            <w:kern w:val="2"/>
            <w:szCs w:val="24"/>
            <w14:ligatures w14:val="standardContextual"/>
          </w:rPr>
          <w:tab/>
        </w:r>
        <w:r w:rsidRPr="00D533D5">
          <w:rPr>
            <w:rStyle w:val="Hyperlink"/>
            <w:noProof/>
          </w:rPr>
          <w:t>Purchasing</w:t>
        </w:r>
        <w:r>
          <w:rPr>
            <w:noProof/>
            <w:webHidden/>
          </w:rPr>
          <w:tab/>
        </w:r>
        <w:r>
          <w:rPr>
            <w:noProof/>
            <w:webHidden/>
          </w:rPr>
          <w:fldChar w:fldCharType="begin"/>
        </w:r>
        <w:r>
          <w:rPr>
            <w:noProof/>
            <w:webHidden/>
          </w:rPr>
          <w:instrText xml:space="preserve"> PAGEREF _Toc212651129 \h </w:instrText>
        </w:r>
        <w:r>
          <w:rPr>
            <w:noProof/>
            <w:webHidden/>
          </w:rPr>
        </w:r>
        <w:r>
          <w:rPr>
            <w:noProof/>
            <w:webHidden/>
          </w:rPr>
          <w:fldChar w:fldCharType="separate"/>
        </w:r>
        <w:r>
          <w:rPr>
            <w:noProof/>
            <w:webHidden/>
          </w:rPr>
          <w:t>81</w:t>
        </w:r>
        <w:r>
          <w:rPr>
            <w:noProof/>
            <w:webHidden/>
          </w:rPr>
          <w:fldChar w:fldCharType="end"/>
        </w:r>
      </w:hyperlink>
    </w:p>
    <w:p w14:paraId="2FB7C227" w14:textId="0AC1DAC0" w:rsidR="00EB77F4" w:rsidRDefault="00EB77F4">
      <w:pPr>
        <w:pStyle w:val="TOC3"/>
        <w:rPr>
          <w:rFonts w:asciiTheme="minorHAnsi" w:eastAsiaTheme="minorEastAsia" w:hAnsiTheme="minorHAnsi" w:cstheme="minorBidi"/>
          <w:noProof/>
          <w:kern w:val="2"/>
          <w:szCs w:val="24"/>
          <w14:ligatures w14:val="standardContextual"/>
        </w:rPr>
      </w:pPr>
      <w:hyperlink w:anchor="_Toc212651130" w:history="1">
        <w:r w:rsidRPr="00D533D5">
          <w:rPr>
            <w:rStyle w:val="Hyperlink"/>
            <w:noProof/>
          </w:rPr>
          <w:t>20.5</w:t>
        </w:r>
        <w:r>
          <w:rPr>
            <w:rFonts w:asciiTheme="minorHAnsi" w:eastAsiaTheme="minorEastAsia" w:hAnsiTheme="minorHAnsi" w:cstheme="minorBidi"/>
            <w:noProof/>
            <w:kern w:val="2"/>
            <w:szCs w:val="24"/>
            <w14:ligatures w14:val="standardContextual"/>
          </w:rPr>
          <w:tab/>
        </w:r>
        <w:r w:rsidRPr="00D533D5">
          <w:rPr>
            <w:rStyle w:val="Hyperlink"/>
            <w:noProof/>
          </w:rPr>
          <w:t>Installation of Equipment</w:t>
        </w:r>
        <w:r>
          <w:rPr>
            <w:noProof/>
            <w:webHidden/>
          </w:rPr>
          <w:tab/>
        </w:r>
        <w:r>
          <w:rPr>
            <w:noProof/>
            <w:webHidden/>
          </w:rPr>
          <w:fldChar w:fldCharType="begin"/>
        </w:r>
        <w:r>
          <w:rPr>
            <w:noProof/>
            <w:webHidden/>
          </w:rPr>
          <w:instrText xml:space="preserve"> PAGEREF _Toc212651130 \h </w:instrText>
        </w:r>
        <w:r>
          <w:rPr>
            <w:noProof/>
            <w:webHidden/>
          </w:rPr>
        </w:r>
        <w:r>
          <w:rPr>
            <w:noProof/>
            <w:webHidden/>
          </w:rPr>
          <w:fldChar w:fldCharType="separate"/>
        </w:r>
        <w:r>
          <w:rPr>
            <w:noProof/>
            <w:webHidden/>
          </w:rPr>
          <w:t>81</w:t>
        </w:r>
        <w:r>
          <w:rPr>
            <w:noProof/>
            <w:webHidden/>
          </w:rPr>
          <w:fldChar w:fldCharType="end"/>
        </w:r>
      </w:hyperlink>
    </w:p>
    <w:p w14:paraId="37A014EE" w14:textId="57036496" w:rsidR="00EB77F4" w:rsidRDefault="00EB77F4">
      <w:pPr>
        <w:pStyle w:val="TOC3"/>
        <w:rPr>
          <w:rFonts w:asciiTheme="minorHAnsi" w:eastAsiaTheme="minorEastAsia" w:hAnsiTheme="minorHAnsi" w:cstheme="minorBidi"/>
          <w:noProof/>
          <w:kern w:val="2"/>
          <w:szCs w:val="24"/>
          <w14:ligatures w14:val="standardContextual"/>
        </w:rPr>
      </w:pPr>
      <w:hyperlink w:anchor="_Toc212651131" w:history="1">
        <w:r w:rsidRPr="00D533D5">
          <w:rPr>
            <w:rStyle w:val="Hyperlink"/>
            <w:noProof/>
          </w:rPr>
          <w:t>20.6</w:t>
        </w:r>
        <w:r>
          <w:rPr>
            <w:rFonts w:asciiTheme="minorHAnsi" w:eastAsiaTheme="minorEastAsia" w:hAnsiTheme="minorHAnsi" w:cstheme="minorBidi"/>
            <w:noProof/>
            <w:kern w:val="2"/>
            <w:szCs w:val="24"/>
            <w14:ligatures w14:val="standardContextual"/>
          </w:rPr>
          <w:tab/>
        </w:r>
        <w:r w:rsidRPr="00D533D5">
          <w:rPr>
            <w:rStyle w:val="Hyperlink"/>
            <w:noProof/>
          </w:rPr>
          <w:t>Updating Documentation and Managing Maintenance Renewals</w:t>
        </w:r>
        <w:r>
          <w:rPr>
            <w:noProof/>
            <w:webHidden/>
          </w:rPr>
          <w:tab/>
        </w:r>
        <w:r>
          <w:rPr>
            <w:noProof/>
            <w:webHidden/>
          </w:rPr>
          <w:fldChar w:fldCharType="begin"/>
        </w:r>
        <w:r>
          <w:rPr>
            <w:noProof/>
            <w:webHidden/>
          </w:rPr>
          <w:instrText xml:space="preserve"> PAGEREF _Toc212651131 \h </w:instrText>
        </w:r>
        <w:r>
          <w:rPr>
            <w:noProof/>
            <w:webHidden/>
          </w:rPr>
        </w:r>
        <w:r>
          <w:rPr>
            <w:noProof/>
            <w:webHidden/>
          </w:rPr>
          <w:fldChar w:fldCharType="separate"/>
        </w:r>
        <w:r>
          <w:rPr>
            <w:noProof/>
            <w:webHidden/>
          </w:rPr>
          <w:t>82</w:t>
        </w:r>
        <w:r>
          <w:rPr>
            <w:noProof/>
            <w:webHidden/>
          </w:rPr>
          <w:fldChar w:fldCharType="end"/>
        </w:r>
      </w:hyperlink>
    </w:p>
    <w:p w14:paraId="134FC23C" w14:textId="25E9FF46" w:rsidR="00EB77F4" w:rsidRDefault="00EB77F4">
      <w:pPr>
        <w:pStyle w:val="TOC1"/>
        <w:rPr>
          <w:rFonts w:asciiTheme="minorHAnsi" w:eastAsiaTheme="minorEastAsia" w:hAnsiTheme="minorHAnsi" w:cstheme="minorBidi"/>
          <w:b w:val="0"/>
          <w:kern w:val="2"/>
          <w:szCs w:val="24"/>
          <w14:ligatures w14:val="standardContextual"/>
        </w:rPr>
      </w:pPr>
      <w:hyperlink w:anchor="_Toc212651132" w:history="1">
        <w:r w:rsidRPr="00D533D5">
          <w:rPr>
            <w:rStyle w:val="Hyperlink"/>
          </w:rPr>
          <w:t>21.</w:t>
        </w:r>
        <w:r>
          <w:rPr>
            <w:rFonts w:asciiTheme="minorHAnsi" w:eastAsiaTheme="minorEastAsia" w:hAnsiTheme="minorHAnsi" w:cstheme="minorBidi"/>
            <w:b w:val="0"/>
            <w:kern w:val="2"/>
            <w:szCs w:val="24"/>
            <w14:ligatures w14:val="standardContextual"/>
          </w:rPr>
          <w:tab/>
        </w:r>
        <w:r w:rsidRPr="00D533D5">
          <w:rPr>
            <w:rStyle w:val="Hyperlink"/>
          </w:rPr>
          <w:t>IT Invoice Approval Process</w:t>
        </w:r>
        <w:r>
          <w:rPr>
            <w:webHidden/>
          </w:rPr>
          <w:tab/>
        </w:r>
        <w:r>
          <w:rPr>
            <w:webHidden/>
          </w:rPr>
          <w:fldChar w:fldCharType="begin"/>
        </w:r>
        <w:r>
          <w:rPr>
            <w:webHidden/>
          </w:rPr>
          <w:instrText xml:space="preserve"> PAGEREF _Toc212651132 \h </w:instrText>
        </w:r>
        <w:r>
          <w:rPr>
            <w:webHidden/>
          </w:rPr>
        </w:r>
        <w:r>
          <w:rPr>
            <w:webHidden/>
          </w:rPr>
          <w:fldChar w:fldCharType="separate"/>
        </w:r>
        <w:r>
          <w:rPr>
            <w:webHidden/>
          </w:rPr>
          <w:t>83</w:t>
        </w:r>
        <w:r>
          <w:rPr>
            <w:webHidden/>
          </w:rPr>
          <w:fldChar w:fldCharType="end"/>
        </w:r>
      </w:hyperlink>
    </w:p>
    <w:p w14:paraId="75DB2E1E" w14:textId="2E7851C2" w:rsidR="00EB77F4" w:rsidRDefault="00EB77F4">
      <w:pPr>
        <w:pStyle w:val="TOC3"/>
        <w:rPr>
          <w:rFonts w:asciiTheme="minorHAnsi" w:eastAsiaTheme="minorEastAsia" w:hAnsiTheme="minorHAnsi" w:cstheme="minorBidi"/>
          <w:noProof/>
          <w:kern w:val="2"/>
          <w:szCs w:val="24"/>
          <w14:ligatures w14:val="standardContextual"/>
        </w:rPr>
      </w:pPr>
      <w:hyperlink w:anchor="_Toc212651133" w:history="1">
        <w:r w:rsidRPr="00D533D5">
          <w:rPr>
            <w:rStyle w:val="Hyperlink"/>
            <w:rFonts w:cs="Arial"/>
            <w:noProof/>
          </w:rPr>
          <w:t>21.1</w:t>
        </w:r>
        <w:r>
          <w:rPr>
            <w:rFonts w:asciiTheme="minorHAnsi" w:eastAsiaTheme="minorEastAsia" w:hAnsiTheme="minorHAnsi" w:cstheme="minorBidi"/>
            <w:noProof/>
            <w:kern w:val="2"/>
            <w:szCs w:val="24"/>
            <w14:ligatures w14:val="standardContextual"/>
          </w:rPr>
          <w:tab/>
        </w:r>
        <w:r w:rsidRPr="00D533D5">
          <w:rPr>
            <w:rStyle w:val="Hyperlink"/>
            <w:noProof/>
          </w:rPr>
          <w:t>Invoice Review</w:t>
        </w:r>
        <w:r>
          <w:rPr>
            <w:noProof/>
            <w:webHidden/>
          </w:rPr>
          <w:tab/>
        </w:r>
        <w:r>
          <w:rPr>
            <w:noProof/>
            <w:webHidden/>
          </w:rPr>
          <w:fldChar w:fldCharType="begin"/>
        </w:r>
        <w:r>
          <w:rPr>
            <w:noProof/>
            <w:webHidden/>
          </w:rPr>
          <w:instrText xml:space="preserve"> PAGEREF _Toc212651133 \h </w:instrText>
        </w:r>
        <w:r>
          <w:rPr>
            <w:noProof/>
            <w:webHidden/>
          </w:rPr>
        </w:r>
        <w:r>
          <w:rPr>
            <w:noProof/>
            <w:webHidden/>
          </w:rPr>
          <w:fldChar w:fldCharType="separate"/>
        </w:r>
        <w:r>
          <w:rPr>
            <w:noProof/>
            <w:webHidden/>
          </w:rPr>
          <w:t>83</w:t>
        </w:r>
        <w:r>
          <w:rPr>
            <w:noProof/>
            <w:webHidden/>
          </w:rPr>
          <w:fldChar w:fldCharType="end"/>
        </w:r>
      </w:hyperlink>
    </w:p>
    <w:p w14:paraId="7485292F" w14:textId="724142DA" w:rsidR="00EB77F4" w:rsidRDefault="00EB77F4">
      <w:pPr>
        <w:pStyle w:val="TOC3"/>
        <w:rPr>
          <w:rFonts w:asciiTheme="minorHAnsi" w:eastAsiaTheme="minorEastAsia" w:hAnsiTheme="minorHAnsi" w:cstheme="minorBidi"/>
          <w:noProof/>
          <w:kern w:val="2"/>
          <w:szCs w:val="24"/>
          <w14:ligatures w14:val="standardContextual"/>
        </w:rPr>
      </w:pPr>
      <w:hyperlink w:anchor="_Toc212651134" w:history="1">
        <w:r w:rsidRPr="00D533D5">
          <w:rPr>
            <w:rStyle w:val="Hyperlink"/>
            <w:rFonts w:cs="Arial"/>
            <w:noProof/>
          </w:rPr>
          <w:t>21.2</w:t>
        </w:r>
        <w:r>
          <w:rPr>
            <w:rFonts w:asciiTheme="minorHAnsi" w:eastAsiaTheme="minorEastAsia" w:hAnsiTheme="minorHAnsi" w:cstheme="minorBidi"/>
            <w:noProof/>
            <w:kern w:val="2"/>
            <w:szCs w:val="24"/>
            <w14:ligatures w14:val="standardContextual"/>
          </w:rPr>
          <w:tab/>
        </w:r>
        <w:r w:rsidRPr="00D533D5">
          <w:rPr>
            <w:rStyle w:val="Hyperlink"/>
            <w:noProof/>
          </w:rPr>
          <w:t>Concur Expense Review</w:t>
        </w:r>
        <w:r>
          <w:rPr>
            <w:noProof/>
            <w:webHidden/>
          </w:rPr>
          <w:tab/>
        </w:r>
        <w:r>
          <w:rPr>
            <w:noProof/>
            <w:webHidden/>
          </w:rPr>
          <w:fldChar w:fldCharType="begin"/>
        </w:r>
        <w:r>
          <w:rPr>
            <w:noProof/>
            <w:webHidden/>
          </w:rPr>
          <w:instrText xml:space="preserve"> PAGEREF _Toc212651134 \h </w:instrText>
        </w:r>
        <w:r>
          <w:rPr>
            <w:noProof/>
            <w:webHidden/>
          </w:rPr>
        </w:r>
        <w:r>
          <w:rPr>
            <w:noProof/>
            <w:webHidden/>
          </w:rPr>
          <w:fldChar w:fldCharType="separate"/>
        </w:r>
        <w:r>
          <w:rPr>
            <w:noProof/>
            <w:webHidden/>
          </w:rPr>
          <w:t>83</w:t>
        </w:r>
        <w:r>
          <w:rPr>
            <w:noProof/>
            <w:webHidden/>
          </w:rPr>
          <w:fldChar w:fldCharType="end"/>
        </w:r>
      </w:hyperlink>
    </w:p>
    <w:p w14:paraId="3389ECAE" w14:textId="62E3CD9C" w:rsidR="00EB77F4" w:rsidRDefault="00EB77F4">
      <w:pPr>
        <w:pStyle w:val="TOC3"/>
        <w:rPr>
          <w:rFonts w:asciiTheme="minorHAnsi" w:eastAsiaTheme="minorEastAsia" w:hAnsiTheme="minorHAnsi" w:cstheme="minorBidi"/>
          <w:noProof/>
          <w:kern w:val="2"/>
          <w:szCs w:val="24"/>
          <w14:ligatures w14:val="standardContextual"/>
        </w:rPr>
      </w:pPr>
      <w:hyperlink w:anchor="_Toc212651135" w:history="1">
        <w:r w:rsidRPr="00D533D5">
          <w:rPr>
            <w:rStyle w:val="Hyperlink"/>
            <w:rFonts w:cs="Arial"/>
            <w:noProof/>
          </w:rPr>
          <w:t>21.3</w:t>
        </w:r>
        <w:r>
          <w:rPr>
            <w:rFonts w:asciiTheme="minorHAnsi" w:eastAsiaTheme="minorEastAsia" w:hAnsiTheme="minorHAnsi" w:cstheme="minorBidi"/>
            <w:noProof/>
            <w:kern w:val="2"/>
            <w:szCs w:val="24"/>
            <w14:ligatures w14:val="standardContextual"/>
          </w:rPr>
          <w:tab/>
        </w:r>
        <w:r w:rsidRPr="00D533D5">
          <w:rPr>
            <w:rStyle w:val="Hyperlink"/>
            <w:noProof/>
          </w:rPr>
          <w:t>New Vendor Invoice Processing</w:t>
        </w:r>
        <w:r>
          <w:rPr>
            <w:noProof/>
            <w:webHidden/>
          </w:rPr>
          <w:tab/>
        </w:r>
        <w:r>
          <w:rPr>
            <w:noProof/>
            <w:webHidden/>
          </w:rPr>
          <w:fldChar w:fldCharType="begin"/>
        </w:r>
        <w:r>
          <w:rPr>
            <w:noProof/>
            <w:webHidden/>
          </w:rPr>
          <w:instrText xml:space="preserve"> PAGEREF _Toc212651135 \h </w:instrText>
        </w:r>
        <w:r>
          <w:rPr>
            <w:noProof/>
            <w:webHidden/>
          </w:rPr>
        </w:r>
        <w:r>
          <w:rPr>
            <w:noProof/>
            <w:webHidden/>
          </w:rPr>
          <w:fldChar w:fldCharType="separate"/>
        </w:r>
        <w:r>
          <w:rPr>
            <w:noProof/>
            <w:webHidden/>
          </w:rPr>
          <w:t>83</w:t>
        </w:r>
        <w:r>
          <w:rPr>
            <w:noProof/>
            <w:webHidden/>
          </w:rPr>
          <w:fldChar w:fldCharType="end"/>
        </w:r>
      </w:hyperlink>
    </w:p>
    <w:p w14:paraId="4D49ABBF" w14:textId="21FA2DA5" w:rsidR="00EB77F4" w:rsidRDefault="00EB77F4">
      <w:pPr>
        <w:pStyle w:val="TOC3"/>
        <w:rPr>
          <w:rFonts w:asciiTheme="minorHAnsi" w:eastAsiaTheme="minorEastAsia" w:hAnsiTheme="minorHAnsi" w:cstheme="minorBidi"/>
          <w:noProof/>
          <w:kern w:val="2"/>
          <w:szCs w:val="24"/>
          <w14:ligatures w14:val="standardContextual"/>
        </w:rPr>
      </w:pPr>
      <w:hyperlink w:anchor="_Toc212651136" w:history="1">
        <w:r w:rsidRPr="00D533D5">
          <w:rPr>
            <w:rStyle w:val="Hyperlink"/>
            <w:rFonts w:cs="Arial"/>
            <w:noProof/>
          </w:rPr>
          <w:t>21.4</w:t>
        </w:r>
        <w:r>
          <w:rPr>
            <w:rFonts w:asciiTheme="minorHAnsi" w:eastAsiaTheme="minorEastAsia" w:hAnsiTheme="minorHAnsi" w:cstheme="minorBidi"/>
            <w:noProof/>
            <w:kern w:val="2"/>
            <w:szCs w:val="24"/>
            <w14:ligatures w14:val="standardContextual"/>
          </w:rPr>
          <w:tab/>
        </w:r>
        <w:r w:rsidRPr="00D533D5">
          <w:rPr>
            <w:rStyle w:val="Hyperlink"/>
            <w:noProof/>
          </w:rPr>
          <w:t>Logging Invoices for IT Budget Tracking</w:t>
        </w:r>
        <w:r>
          <w:rPr>
            <w:noProof/>
            <w:webHidden/>
          </w:rPr>
          <w:tab/>
        </w:r>
        <w:r>
          <w:rPr>
            <w:noProof/>
            <w:webHidden/>
          </w:rPr>
          <w:fldChar w:fldCharType="begin"/>
        </w:r>
        <w:r>
          <w:rPr>
            <w:noProof/>
            <w:webHidden/>
          </w:rPr>
          <w:instrText xml:space="preserve"> PAGEREF _Toc212651136 \h </w:instrText>
        </w:r>
        <w:r>
          <w:rPr>
            <w:noProof/>
            <w:webHidden/>
          </w:rPr>
        </w:r>
        <w:r>
          <w:rPr>
            <w:noProof/>
            <w:webHidden/>
          </w:rPr>
          <w:fldChar w:fldCharType="separate"/>
        </w:r>
        <w:r>
          <w:rPr>
            <w:noProof/>
            <w:webHidden/>
          </w:rPr>
          <w:t>84</w:t>
        </w:r>
        <w:r>
          <w:rPr>
            <w:noProof/>
            <w:webHidden/>
          </w:rPr>
          <w:fldChar w:fldCharType="end"/>
        </w:r>
      </w:hyperlink>
    </w:p>
    <w:p w14:paraId="1E4EA4BE" w14:textId="7EDF2B1C" w:rsidR="00EB77F4" w:rsidRDefault="00EB77F4">
      <w:pPr>
        <w:pStyle w:val="TOC1"/>
        <w:rPr>
          <w:rFonts w:asciiTheme="minorHAnsi" w:eastAsiaTheme="minorEastAsia" w:hAnsiTheme="minorHAnsi" w:cstheme="minorBidi"/>
          <w:b w:val="0"/>
          <w:kern w:val="2"/>
          <w:szCs w:val="24"/>
          <w14:ligatures w14:val="standardContextual"/>
        </w:rPr>
      </w:pPr>
      <w:hyperlink w:anchor="_Toc212651137" w:history="1">
        <w:r w:rsidRPr="00D533D5">
          <w:rPr>
            <w:rStyle w:val="Hyperlink"/>
          </w:rPr>
          <w:t>22.</w:t>
        </w:r>
        <w:r>
          <w:rPr>
            <w:rFonts w:asciiTheme="minorHAnsi" w:eastAsiaTheme="minorEastAsia" w:hAnsiTheme="minorHAnsi" w:cstheme="minorBidi"/>
            <w:b w:val="0"/>
            <w:kern w:val="2"/>
            <w:szCs w:val="24"/>
            <w14:ligatures w14:val="standardContextual"/>
          </w:rPr>
          <w:tab/>
        </w:r>
        <w:r w:rsidRPr="00D533D5">
          <w:rPr>
            <w:rStyle w:val="Hyperlink"/>
          </w:rPr>
          <w:t>Hardware Return Policy</w:t>
        </w:r>
        <w:r>
          <w:rPr>
            <w:webHidden/>
          </w:rPr>
          <w:tab/>
        </w:r>
        <w:r>
          <w:rPr>
            <w:webHidden/>
          </w:rPr>
          <w:fldChar w:fldCharType="begin"/>
        </w:r>
        <w:r>
          <w:rPr>
            <w:webHidden/>
          </w:rPr>
          <w:instrText xml:space="preserve"> PAGEREF _Toc212651137 \h </w:instrText>
        </w:r>
        <w:r>
          <w:rPr>
            <w:webHidden/>
          </w:rPr>
        </w:r>
        <w:r>
          <w:rPr>
            <w:webHidden/>
          </w:rPr>
          <w:fldChar w:fldCharType="separate"/>
        </w:r>
        <w:r>
          <w:rPr>
            <w:webHidden/>
          </w:rPr>
          <w:t>85</w:t>
        </w:r>
        <w:r>
          <w:rPr>
            <w:webHidden/>
          </w:rPr>
          <w:fldChar w:fldCharType="end"/>
        </w:r>
      </w:hyperlink>
    </w:p>
    <w:p w14:paraId="4A12C525" w14:textId="72878400" w:rsidR="00EB77F4" w:rsidRDefault="00EB77F4">
      <w:pPr>
        <w:pStyle w:val="TOC3"/>
        <w:rPr>
          <w:rFonts w:asciiTheme="minorHAnsi" w:eastAsiaTheme="minorEastAsia" w:hAnsiTheme="minorHAnsi" w:cstheme="minorBidi"/>
          <w:noProof/>
          <w:kern w:val="2"/>
          <w:szCs w:val="24"/>
          <w14:ligatures w14:val="standardContextual"/>
        </w:rPr>
      </w:pPr>
      <w:hyperlink w:anchor="_Toc212651138" w:history="1">
        <w:r w:rsidRPr="00D533D5">
          <w:rPr>
            <w:rStyle w:val="Hyperlink"/>
            <w:rFonts w:cs="Arial"/>
            <w:noProof/>
          </w:rPr>
          <w:t>22.1</w:t>
        </w:r>
        <w:r>
          <w:rPr>
            <w:rFonts w:asciiTheme="minorHAnsi" w:eastAsiaTheme="minorEastAsia" w:hAnsiTheme="minorHAnsi" w:cstheme="minorBidi"/>
            <w:noProof/>
            <w:kern w:val="2"/>
            <w:szCs w:val="24"/>
            <w14:ligatures w14:val="standardContextual"/>
          </w:rPr>
          <w:tab/>
        </w:r>
        <w:r w:rsidRPr="00D533D5">
          <w:rPr>
            <w:rStyle w:val="Hyperlink"/>
            <w:noProof/>
          </w:rPr>
          <w:t>Inspection</w:t>
        </w:r>
        <w:r>
          <w:rPr>
            <w:noProof/>
            <w:webHidden/>
          </w:rPr>
          <w:tab/>
        </w:r>
        <w:r>
          <w:rPr>
            <w:noProof/>
            <w:webHidden/>
          </w:rPr>
          <w:fldChar w:fldCharType="begin"/>
        </w:r>
        <w:r>
          <w:rPr>
            <w:noProof/>
            <w:webHidden/>
          </w:rPr>
          <w:instrText xml:space="preserve"> PAGEREF _Toc212651138 \h </w:instrText>
        </w:r>
        <w:r>
          <w:rPr>
            <w:noProof/>
            <w:webHidden/>
          </w:rPr>
        </w:r>
        <w:r>
          <w:rPr>
            <w:noProof/>
            <w:webHidden/>
          </w:rPr>
          <w:fldChar w:fldCharType="separate"/>
        </w:r>
        <w:r>
          <w:rPr>
            <w:noProof/>
            <w:webHidden/>
          </w:rPr>
          <w:t>85</w:t>
        </w:r>
        <w:r>
          <w:rPr>
            <w:noProof/>
            <w:webHidden/>
          </w:rPr>
          <w:fldChar w:fldCharType="end"/>
        </w:r>
      </w:hyperlink>
    </w:p>
    <w:p w14:paraId="4D21F827" w14:textId="51D35EC6" w:rsidR="00EB77F4" w:rsidRDefault="00EB77F4">
      <w:pPr>
        <w:pStyle w:val="TOC1"/>
        <w:rPr>
          <w:rFonts w:asciiTheme="minorHAnsi" w:eastAsiaTheme="minorEastAsia" w:hAnsiTheme="minorHAnsi" w:cstheme="minorBidi"/>
          <w:b w:val="0"/>
          <w:kern w:val="2"/>
          <w:szCs w:val="24"/>
          <w14:ligatures w14:val="standardContextual"/>
        </w:rPr>
      </w:pPr>
      <w:hyperlink w:anchor="_Toc212651139" w:history="1">
        <w:r w:rsidRPr="00D533D5">
          <w:rPr>
            <w:rStyle w:val="Hyperlink"/>
          </w:rPr>
          <w:t>23.</w:t>
        </w:r>
        <w:r>
          <w:rPr>
            <w:rFonts w:asciiTheme="minorHAnsi" w:eastAsiaTheme="minorEastAsia" w:hAnsiTheme="minorHAnsi" w:cstheme="minorBidi"/>
            <w:b w:val="0"/>
            <w:kern w:val="2"/>
            <w:szCs w:val="24"/>
            <w14:ligatures w14:val="standardContextual"/>
          </w:rPr>
          <w:tab/>
        </w:r>
        <w:r w:rsidRPr="00D533D5">
          <w:rPr>
            <w:rStyle w:val="Hyperlink"/>
          </w:rPr>
          <w:t>Acquiring New Location Internet/Phone</w:t>
        </w:r>
        <w:r>
          <w:rPr>
            <w:webHidden/>
          </w:rPr>
          <w:tab/>
        </w:r>
        <w:r>
          <w:rPr>
            <w:webHidden/>
          </w:rPr>
          <w:fldChar w:fldCharType="begin"/>
        </w:r>
        <w:r>
          <w:rPr>
            <w:webHidden/>
          </w:rPr>
          <w:instrText xml:space="preserve"> PAGEREF _Toc212651139 \h </w:instrText>
        </w:r>
        <w:r>
          <w:rPr>
            <w:webHidden/>
          </w:rPr>
        </w:r>
        <w:r>
          <w:rPr>
            <w:webHidden/>
          </w:rPr>
          <w:fldChar w:fldCharType="separate"/>
        </w:r>
        <w:r>
          <w:rPr>
            <w:webHidden/>
          </w:rPr>
          <w:t>87</w:t>
        </w:r>
        <w:r>
          <w:rPr>
            <w:webHidden/>
          </w:rPr>
          <w:fldChar w:fldCharType="end"/>
        </w:r>
      </w:hyperlink>
    </w:p>
    <w:p w14:paraId="2B39D699" w14:textId="35372771" w:rsidR="00EB77F4" w:rsidRDefault="00EB77F4">
      <w:pPr>
        <w:pStyle w:val="TOC1"/>
        <w:rPr>
          <w:rFonts w:asciiTheme="minorHAnsi" w:eastAsiaTheme="minorEastAsia" w:hAnsiTheme="minorHAnsi" w:cstheme="minorBidi"/>
          <w:b w:val="0"/>
          <w:kern w:val="2"/>
          <w:szCs w:val="24"/>
          <w14:ligatures w14:val="standardContextual"/>
        </w:rPr>
      </w:pPr>
      <w:hyperlink w:anchor="_Toc212651140" w:history="1">
        <w:r w:rsidRPr="00D533D5">
          <w:rPr>
            <w:rStyle w:val="Hyperlink"/>
          </w:rPr>
          <w:t>24.</w:t>
        </w:r>
        <w:r>
          <w:rPr>
            <w:rFonts w:asciiTheme="minorHAnsi" w:eastAsiaTheme="minorEastAsia" w:hAnsiTheme="minorHAnsi" w:cstheme="minorBidi"/>
            <w:b w:val="0"/>
            <w:kern w:val="2"/>
            <w:szCs w:val="24"/>
            <w14:ligatures w14:val="standardContextual"/>
          </w:rPr>
          <w:tab/>
        </w:r>
        <w:r w:rsidRPr="00D533D5">
          <w:rPr>
            <w:rStyle w:val="Hyperlink"/>
          </w:rPr>
          <w:t>WISE Set Up</w:t>
        </w:r>
        <w:r>
          <w:rPr>
            <w:webHidden/>
          </w:rPr>
          <w:tab/>
        </w:r>
        <w:r>
          <w:rPr>
            <w:webHidden/>
          </w:rPr>
          <w:fldChar w:fldCharType="begin"/>
        </w:r>
        <w:r>
          <w:rPr>
            <w:webHidden/>
          </w:rPr>
          <w:instrText xml:space="preserve"> PAGEREF _Toc212651140 \h </w:instrText>
        </w:r>
        <w:r>
          <w:rPr>
            <w:webHidden/>
          </w:rPr>
        </w:r>
        <w:r>
          <w:rPr>
            <w:webHidden/>
          </w:rPr>
          <w:fldChar w:fldCharType="separate"/>
        </w:r>
        <w:r>
          <w:rPr>
            <w:webHidden/>
          </w:rPr>
          <w:t>90</w:t>
        </w:r>
        <w:r>
          <w:rPr>
            <w:webHidden/>
          </w:rPr>
          <w:fldChar w:fldCharType="end"/>
        </w:r>
      </w:hyperlink>
    </w:p>
    <w:p w14:paraId="64EA6AAB" w14:textId="759ED37A" w:rsidR="00EB77F4" w:rsidRDefault="00EB77F4">
      <w:pPr>
        <w:pStyle w:val="TOC1"/>
        <w:rPr>
          <w:rFonts w:asciiTheme="minorHAnsi" w:eastAsiaTheme="minorEastAsia" w:hAnsiTheme="minorHAnsi" w:cstheme="minorBidi"/>
          <w:b w:val="0"/>
          <w:kern w:val="2"/>
          <w:szCs w:val="24"/>
          <w14:ligatures w14:val="standardContextual"/>
        </w:rPr>
      </w:pPr>
      <w:hyperlink w:anchor="_Toc212651141" w:history="1">
        <w:r w:rsidRPr="00D533D5">
          <w:rPr>
            <w:rStyle w:val="Hyperlink"/>
          </w:rPr>
          <w:t>25.</w:t>
        </w:r>
        <w:r>
          <w:rPr>
            <w:rFonts w:asciiTheme="minorHAnsi" w:eastAsiaTheme="minorEastAsia" w:hAnsiTheme="minorHAnsi" w:cstheme="minorBidi"/>
            <w:b w:val="0"/>
            <w:kern w:val="2"/>
            <w:szCs w:val="24"/>
            <w14:ligatures w14:val="standardContextual"/>
          </w:rPr>
          <w:tab/>
        </w:r>
        <w:r w:rsidRPr="00D533D5">
          <w:rPr>
            <w:rStyle w:val="Hyperlink"/>
          </w:rPr>
          <w:t>Pre-Go Live RDP Sessions for WISE</w:t>
        </w:r>
        <w:r>
          <w:rPr>
            <w:webHidden/>
          </w:rPr>
          <w:tab/>
        </w:r>
        <w:r>
          <w:rPr>
            <w:webHidden/>
          </w:rPr>
          <w:fldChar w:fldCharType="begin"/>
        </w:r>
        <w:r>
          <w:rPr>
            <w:webHidden/>
          </w:rPr>
          <w:instrText xml:space="preserve"> PAGEREF _Toc212651141 \h </w:instrText>
        </w:r>
        <w:r>
          <w:rPr>
            <w:webHidden/>
          </w:rPr>
        </w:r>
        <w:r>
          <w:rPr>
            <w:webHidden/>
          </w:rPr>
          <w:fldChar w:fldCharType="separate"/>
        </w:r>
        <w:r>
          <w:rPr>
            <w:webHidden/>
          </w:rPr>
          <w:t>96</w:t>
        </w:r>
        <w:r>
          <w:rPr>
            <w:webHidden/>
          </w:rPr>
          <w:fldChar w:fldCharType="end"/>
        </w:r>
      </w:hyperlink>
    </w:p>
    <w:p w14:paraId="100B2014" w14:textId="21BFE3FB" w:rsidR="00EB77F4" w:rsidRDefault="00EB77F4">
      <w:pPr>
        <w:pStyle w:val="TOC1"/>
        <w:rPr>
          <w:rFonts w:asciiTheme="minorHAnsi" w:eastAsiaTheme="minorEastAsia" w:hAnsiTheme="minorHAnsi" w:cstheme="minorBidi"/>
          <w:b w:val="0"/>
          <w:kern w:val="2"/>
          <w:szCs w:val="24"/>
          <w14:ligatures w14:val="standardContextual"/>
        </w:rPr>
      </w:pPr>
      <w:hyperlink w:anchor="_Toc212651142" w:history="1">
        <w:r w:rsidRPr="00D533D5">
          <w:rPr>
            <w:rStyle w:val="Hyperlink"/>
          </w:rPr>
          <w:t>26.</w:t>
        </w:r>
        <w:r>
          <w:rPr>
            <w:rFonts w:asciiTheme="minorHAnsi" w:eastAsiaTheme="minorEastAsia" w:hAnsiTheme="minorHAnsi" w:cstheme="minorBidi"/>
            <w:b w:val="0"/>
            <w:kern w:val="2"/>
            <w:szCs w:val="24"/>
            <w14:ligatures w14:val="standardContextual"/>
          </w:rPr>
          <w:tab/>
        </w:r>
        <w:r w:rsidRPr="00D533D5">
          <w:rPr>
            <w:rStyle w:val="Hyperlink"/>
          </w:rPr>
          <w:t>WISE Go Live</w:t>
        </w:r>
        <w:r>
          <w:rPr>
            <w:webHidden/>
          </w:rPr>
          <w:tab/>
        </w:r>
        <w:r>
          <w:rPr>
            <w:webHidden/>
          </w:rPr>
          <w:fldChar w:fldCharType="begin"/>
        </w:r>
        <w:r>
          <w:rPr>
            <w:webHidden/>
          </w:rPr>
          <w:instrText xml:space="preserve"> PAGEREF _Toc212651142 \h </w:instrText>
        </w:r>
        <w:r>
          <w:rPr>
            <w:webHidden/>
          </w:rPr>
        </w:r>
        <w:r>
          <w:rPr>
            <w:webHidden/>
          </w:rPr>
          <w:fldChar w:fldCharType="separate"/>
        </w:r>
        <w:r>
          <w:rPr>
            <w:webHidden/>
          </w:rPr>
          <w:t>98</w:t>
        </w:r>
        <w:r>
          <w:rPr>
            <w:webHidden/>
          </w:rPr>
          <w:fldChar w:fldCharType="end"/>
        </w:r>
      </w:hyperlink>
    </w:p>
    <w:p w14:paraId="15DA5FB5" w14:textId="7BDB0C92" w:rsidR="00EB77F4" w:rsidRDefault="00EB77F4">
      <w:pPr>
        <w:pStyle w:val="TOC1"/>
        <w:rPr>
          <w:rFonts w:asciiTheme="minorHAnsi" w:eastAsiaTheme="minorEastAsia" w:hAnsiTheme="minorHAnsi" w:cstheme="minorBidi"/>
          <w:b w:val="0"/>
          <w:kern w:val="2"/>
          <w:szCs w:val="24"/>
          <w14:ligatures w14:val="standardContextual"/>
        </w:rPr>
      </w:pPr>
      <w:hyperlink w:anchor="_Toc212651143" w:history="1">
        <w:r w:rsidRPr="00D533D5">
          <w:rPr>
            <w:rStyle w:val="Hyperlink"/>
          </w:rPr>
          <w:t>27.</w:t>
        </w:r>
        <w:r>
          <w:rPr>
            <w:rFonts w:asciiTheme="minorHAnsi" w:eastAsiaTheme="minorEastAsia" w:hAnsiTheme="minorHAnsi" w:cstheme="minorBidi"/>
            <w:b w:val="0"/>
            <w:kern w:val="2"/>
            <w:szCs w:val="24"/>
            <w14:ligatures w14:val="standardContextual"/>
          </w:rPr>
          <w:tab/>
        </w:r>
        <w:r w:rsidRPr="00D533D5">
          <w:rPr>
            <w:rStyle w:val="Hyperlink"/>
          </w:rPr>
          <w:t>Password Management</w:t>
        </w:r>
        <w:r>
          <w:rPr>
            <w:webHidden/>
          </w:rPr>
          <w:tab/>
        </w:r>
        <w:r>
          <w:rPr>
            <w:webHidden/>
          </w:rPr>
          <w:fldChar w:fldCharType="begin"/>
        </w:r>
        <w:r>
          <w:rPr>
            <w:webHidden/>
          </w:rPr>
          <w:instrText xml:space="preserve"> PAGEREF _Toc212651143 \h </w:instrText>
        </w:r>
        <w:r>
          <w:rPr>
            <w:webHidden/>
          </w:rPr>
        </w:r>
        <w:r>
          <w:rPr>
            <w:webHidden/>
          </w:rPr>
          <w:fldChar w:fldCharType="separate"/>
        </w:r>
        <w:r>
          <w:rPr>
            <w:webHidden/>
          </w:rPr>
          <w:t>108</w:t>
        </w:r>
        <w:r>
          <w:rPr>
            <w:webHidden/>
          </w:rPr>
          <w:fldChar w:fldCharType="end"/>
        </w:r>
      </w:hyperlink>
    </w:p>
    <w:p w14:paraId="75965E52" w14:textId="0F819F61" w:rsidR="00EB77F4" w:rsidRDefault="00EB77F4">
      <w:pPr>
        <w:pStyle w:val="TOC1"/>
        <w:rPr>
          <w:rFonts w:asciiTheme="minorHAnsi" w:eastAsiaTheme="minorEastAsia" w:hAnsiTheme="minorHAnsi" w:cstheme="minorBidi"/>
          <w:b w:val="0"/>
          <w:kern w:val="2"/>
          <w:szCs w:val="24"/>
          <w14:ligatures w14:val="standardContextual"/>
        </w:rPr>
      </w:pPr>
      <w:hyperlink w:anchor="_Toc212651144" w:history="1">
        <w:r w:rsidRPr="00D533D5">
          <w:rPr>
            <w:rStyle w:val="Hyperlink"/>
          </w:rPr>
          <w:t>28.</w:t>
        </w:r>
        <w:r>
          <w:rPr>
            <w:rFonts w:asciiTheme="minorHAnsi" w:eastAsiaTheme="minorEastAsia" w:hAnsiTheme="minorHAnsi" w:cstheme="minorBidi"/>
            <w:b w:val="0"/>
            <w:kern w:val="2"/>
            <w:szCs w:val="24"/>
            <w14:ligatures w14:val="standardContextual"/>
          </w:rPr>
          <w:tab/>
        </w:r>
        <w:r w:rsidRPr="00D533D5">
          <w:rPr>
            <w:rStyle w:val="Hyperlink"/>
          </w:rPr>
          <w:t>Customer Number Change</w:t>
        </w:r>
        <w:r>
          <w:rPr>
            <w:webHidden/>
          </w:rPr>
          <w:tab/>
        </w:r>
        <w:r>
          <w:rPr>
            <w:webHidden/>
          </w:rPr>
          <w:fldChar w:fldCharType="begin"/>
        </w:r>
        <w:r>
          <w:rPr>
            <w:webHidden/>
          </w:rPr>
          <w:instrText xml:space="preserve"> PAGEREF _Toc212651144 \h </w:instrText>
        </w:r>
        <w:r>
          <w:rPr>
            <w:webHidden/>
          </w:rPr>
        </w:r>
        <w:r>
          <w:rPr>
            <w:webHidden/>
          </w:rPr>
          <w:fldChar w:fldCharType="separate"/>
        </w:r>
        <w:r>
          <w:rPr>
            <w:webHidden/>
          </w:rPr>
          <w:t>109</w:t>
        </w:r>
        <w:r>
          <w:rPr>
            <w:webHidden/>
          </w:rPr>
          <w:fldChar w:fldCharType="end"/>
        </w:r>
      </w:hyperlink>
    </w:p>
    <w:p w14:paraId="24AD5924" w14:textId="0000F6F1" w:rsidR="00EB77F4" w:rsidRDefault="00EB77F4">
      <w:pPr>
        <w:pStyle w:val="TOC1"/>
        <w:rPr>
          <w:rFonts w:asciiTheme="minorHAnsi" w:eastAsiaTheme="minorEastAsia" w:hAnsiTheme="minorHAnsi" w:cstheme="minorBidi"/>
          <w:b w:val="0"/>
          <w:kern w:val="2"/>
          <w:szCs w:val="24"/>
          <w14:ligatures w14:val="standardContextual"/>
        </w:rPr>
      </w:pPr>
      <w:hyperlink w:anchor="_Toc212651145" w:history="1">
        <w:r w:rsidRPr="00D533D5">
          <w:rPr>
            <w:rStyle w:val="Hyperlink"/>
          </w:rPr>
          <w:t>29.</w:t>
        </w:r>
        <w:r>
          <w:rPr>
            <w:rFonts w:asciiTheme="minorHAnsi" w:eastAsiaTheme="minorEastAsia" w:hAnsiTheme="minorHAnsi" w:cstheme="minorBidi"/>
            <w:b w:val="0"/>
            <w:kern w:val="2"/>
            <w:szCs w:val="24"/>
            <w14:ligatures w14:val="standardContextual"/>
          </w:rPr>
          <w:tab/>
        </w:r>
        <w:r w:rsidRPr="00D533D5">
          <w:rPr>
            <w:rStyle w:val="Hyperlink"/>
          </w:rPr>
          <w:t>Quoting Branch Services</w:t>
        </w:r>
        <w:r>
          <w:rPr>
            <w:webHidden/>
          </w:rPr>
          <w:tab/>
        </w:r>
        <w:r>
          <w:rPr>
            <w:webHidden/>
          </w:rPr>
          <w:fldChar w:fldCharType="begin"/>
        </w:r>
        <w:r>
          <w:rPr>
            <w:webHidden/>
          </w:rPr>
          <w:instrText xml:space="preserve"> PAGEREF _Toc212651145 \h </w:instrText>
        </w:r>
        <w:r>
          <w:rPr>
            <w:webHidden/>
          </w:rPr>
        </w:r>
        <w:r>
          <w:rPr>
            <w:webHidden/>
          </w:rPr>
          <w:fldChar w:fldCharType="separate"/>
        </w:r>
        <w:r>
          <w:rPr>
            <w:webHidden/>
          </w:rPr>
          <w:t>118</w:t>
        </w:r>
        <w:r>
          <w:rPr>
            <w:webHidden/>
          </w:rPr>
          <w:fldChar w:fldCharType="end"/>
        </w:r>
      </w:hyperlink>
    </w:p>
    <w:p w14:paraId="29417C8B" w14:textId="7854D210" w:rsidR="00EB77F4" w:rsidRDefault="00EB77F4">
      <w:pPr>
        <w:pStyle w:val="TOC1"/>
        <w:rPr>
          <w:rFonts w:asciiTheme="minorHAnsi" w:eastAsiaTheme="minorEastAsia" w:hAnsiTheme="minorHAnsi" w:cstheme="minorBidi"/>
          <w:b w:val="0"/>
          <w:kern w:val="2"/>
          <w:szCs w:val="24"/>
          <w14:ligatures w14:val="standardContextual"/>
        </w:rPr>
      </w:pPr>
      <w:hyperlink w:anchor="_Toc212651146" w:history="1">
        <w:r w:rsidRPr="00D533D5">
          <w:rPr>
            <w:rStyle w:val="Hyperlink"/>
          </w:rPr>
          <w:t>30.</w:t>
        </w:r>
        <w:r>
          <w:rPr>
            <w:rFonts w:asciiTheme="minorHAnsi" w:eastAsiaTheme="minorEastAsia" w:hAnsiTheme="minorHAnsi" w:cstheme="minorBidi"/>
            <w:b w:val="0"/>
            <w:kern w:val="2"/>
            <w:szCs w:val="24"/>
            <w14:ligatures w14:val="standardContextual"/>
          </w:rPr>
          <w:tab/>
        </w:r>
        <w:r w:rsidRPr="00D533D5">
          <w:rPr>
            <w:rStyle w:val="Hyperlink"/>
          </w:rPr>
          <w:t>Quoting Equipment</w:t>
        </w:r>
        <w:r>
          <w:rPr>
            <w:webHidden/>
          </w:rPr>
          <w:tab/>
        </w:r>
        <w:r>
          <w:rPr>
            <w:webHidden/>
          </w:rPr>
          <w:fldChar w:fldCharType="begin"/>
        </w:r>
        <w:r>
          <w:rPr>
            <w:webHidden/>
          </w:rPr>
          <w:instrText xml:space="preserve"> PAGEREF _Toc212651146 \h </w:instrText>
        </w:r>
        <w:r>
          <w:rPr>
            <w:webHidden/>
          </w:rPr>
        </w:r>
        <w:r>
          <w:rPr>
            <w:webHidden/>
          </w:rPr>
          <w:fldChar w:fldCharType="separate"/>
        </w:r>
        <w:r>
          <w:rPr>
            <w:webHidden/>
          </w:rPr>
          <w:t>120</w:t>
        </w:r>
        <w:r>
          <w:rPr>
            <w:webHidden/>
          </w:rPr>
          <w:fldChar w:fldCharType="end"/>
        </w:r>
      </w:hyperlink>
    </w:p>
    <w:p w14:paraId="50539864" w14:textId="7E52D34E" w:rsidR="00EB77F4" w:rsidRDefault="00EB77F4">
      <w:pPr>
        <w:pStyle w:val="TOC1"/>
        <w:rPr>
          <w:rFonts w:asciiTheme="minorHAnsi" w:eastAsiaTheme="minorEastAsia" w:hAnsiTheme="minorHAnsi" w:cstheme="minorBidi"/>
          <w:b w:val="0"/>
          <w:kern w:val="2"/>
          <w:szCs w:val="24"/>
          <w14:ligatures w14:val="standardContextual"/>
        </w:rPr>
      </w:pPr>
      <w:hyperlink w:anchor="_Toc212651147" w:history="1">
        <w:r w:rsidRPr="00D533D5">
          <w:rPr>
            <w:rStyle w:val="Hyperlink"/>
          </w:rPr>
          <w:t>31.</w:t>
        </w:r>
        <w:r>
          <w:rPr>
            <w:rFonts w:asciiTheme="minorHAnsi" w:eastAsiaTheme="minorEastAsia" w:hAnsiTheme="minorHAnsi" w:cstheme="minorBidi"/>
            <w:b w:val="0"/>
            <w:kern w:val="2"/>
            <w:szCs w:val="24"/>
            <w14:ligatures w14:val="standardContextual"/>
          </w:rPr>
          <w:tab/>
        </w:r>
        <w:r w:rsidRPr="00D533D5">
          <w:rPr>
            <w:rStyle w:val="Hyperlink"/>
          </w:rPr>
          <w:t>OE Connection Setup</w:t>
        </w:r>
        <w:r>
          <w:rPr>
            <w:webHidden/>
          </w:rPr>
          <w:tab/>
        </w:r>
        <w:r>
          <w:rPr>
            <w:webHidden/>
          </w:rPr>
          <w:fldChar w:fldCharType="begin"/>
        </w:r>
        <w:r>
          <w:rPr>
            <w:webHidden/>
          </w:rPr>
          <w:instrText xml:space="preserve"> PAGEREF _Toc212651147 \h </w:instrText>
        </w:r>
        <w:r>
          <w:rPr>
            <w:webHidden/>
          </w:rPr>
        </w:r>
        <w:r>
          <w:rPr>
            <w:webHidden/>
          </w:rPr>
          <w:fldChar w:fldCharType="separate"/>
        </w:r>
        <w:r>
          <w:rPr>
            <w:webHidden/>
          </w:rPr>
          <w:t>121</w:t>
        </w:r>
        <w:r>
          <w:rPr>
            <w:webHidden/>
          </w:rPr>
          <w:fldChar w:fldCharType="end"/>
        </w:r>
      </w:hyperlink>
    </w:p>
    <w:p w14:paraId="320A2180" w14:textId="5F7835E9" w:rsidR="00EB77F4" w:rsidRDefault="00EB77F4">
      <w:pPr>
        <w:pStyle w:val="TOC1"/>
        <w:rPr>
          <w:rFonts w:asciiTheme="minorHAnsi" w:eastAsiaTheme="minorEastAsia" w:hAnsiTheme="minorHAnsi" w:cstheme="minorBidi"/>
          <w:b w:val="0"/>
          <w:kern w:val="2"/>
          <w:szCs w:val="24"/>
          <w14:ligatures w14:val="standardContextual"/>
        </w:rPr>
      </w:pPr>
      <w:hyperlink w:anchor="_Toc212651148" w:history="1">
        <w:r w:rsidRPr="00D533D5">
          <w:rPr>
            <w:rStyle w:val="Hyperlink"/>
          </w:rPr>
          <w:t>32.</w:t>
        </w:r>
        <w:r>
          <w:rPr>
            <w:rFonts w:asciiTheme="minorHAnsi" w:eastAsiaTheme="minorEastAsia" w:hAnsiTheme="minorHAnsi" w:cstheme="minorBidi"/>
            <w:b w:val="0"/>
            <w:kern w:val="2"/>
            <w:szCs w:val="24"/>
            <w14:ligatures w14:val="standardContextual"/>
          </w:rPr>
          <w:tab/>
        </w:r>
        <w:r w:rsidRPr="00D533D5">
          <w:rPr>
            <w:rStyle w:val="Hyperlink"/>
          </w:rPr>
          <w:t>Cell Phone</w:t>
        </w:r>
        <w:r>
          <w:rPr>
            <w:webHidden/>
          </w:rPr>
          <w:tab/>
        </w:r>
        <w:r>
          <w:rPr>
            <w:webHidden/>
          </w:rPr>
          <w:fldChar w:fldCharType="begin"/>
        </w:r>
        <w:r>
          <w:rPr>
            <w:webHidden/>
          </w:rPr>
          <w:instrText xml:space="preserve"> PAGEREF _Toc212651148 \h </w:instrText>
        </w:r>
        <w:r>
          <w:rPr>
            <w:webHidden/>
          </w:rPr>
        </w:r>
        <w:r>
          <w:rPr>
            <w:webHidden/>
          </w:rPr>
          <w:fldChar w:fldCharType="separate"/>
        </w:r>
        <w:r>
          <w:rPr>
            <w:webHidden/>
          </w:rPr>
          <w:t>127</w:t>
        </w:r>
        <w:r>
          <w:rPr>
            <w:webHidden/>
          </w:rPr>
          <w:fldChar w:fldCharType="end"/>
        </w:r>
      </w:hyperlink>
    </w:p>
    <w:p w14:paraId="49B3F7ED" w14:textId="5302CCFC" w:rsidR="00EB77F4" w:rsidRDefault="00EB77F4">
      <w:pPr>
        <w:pStyle w:val="TOC1"/>
        <w:rPr>
          <w:rFonts w:asciiTheme="minorHAnsi" w:eastAsiaTheme="minorEastAsia" w:hAnsiTheme="minorHAnsi" w:cstheme="minorBidi"/>
          <w:b w:val="0"/>
          <w:kern w:val="2"/>
          <w:szCs w:val="24"/>
          <w14:ligatures w14:val="standardContextual"/>
        </w:rPr>
      </w:pPr>
      <w:hyperlink w:anchor="_Toc212651149" w:history="1">
        <w:r w:rsidRPr="00D533D5">
          <w:rPr>
            <w:rStyle w:val="Hyperlink"/>
          </w:rPr>
          <w:t>33.</w:t>
        </w:r>
        <w:r>
          <w:rPr>
            <w:rFonts w:asciiTheme="minorHAnsi" w:eastAsiaTheme="minorEastAsia" w:hAnsiTheme="minorHAnsi" w:cstheme="minorBidi"/>
            <w:b w:val="0"/>
            <w:kern w:val="2"/>
            <w:szCs w:val="24"/>
            <w14:ligatures w14:val="standardContextual"/>
          </w:rPr>
          <w:tab/>
        </w:r>
        <w:r w:rsidRPr="00D533D5">
          <w:rPr>
            <w:rStyle w:val="Hyperlink"/>
          </w:rPr>
          <w:t>Cell Phone Maintenance</w:t>
        </w:r>
        <w:r>
          <w:rPr>
            <w:webHidden/>
          </w:rPr>
          <w:tab/>
        </w:r>
        <w:r>
          <w:rPr>
            <w:webHidden/>
          </w:rPr>
          <w:fldChar w:fldCharType="begin"/>
        </w:r>
        <w:r>
          <w:rPr>
            <w:webHidden/>
          </w:rPr>
          <w:instrText xml:space="preserve"> PAGEREF _Toc212651149 \h </w:instrText>
        </w:r>
        <w:r>
          <w:rPr>
            <w:webHidden/>
          </w:rPr>
        </w:r>
        <w:r>
          <w:rPr>
            <w:webHidden/>
          </w:rPr>
          <w:fldChar w:fldCharType="separate"/>
        </w:r>
        <w:r>
          <w:rPr>
            <w:webHidden/>
          </w:rPr>
          <w:t>128</w:t>
        </w:r>
        <w:r>
          <w:rPr>
            <w:webHidden/>
          </w:rPr>
          <w:fldChar w:fldCharType="end"/>
        </w:r>
      </w:hyperlink>
    </w:p>
    <w:p w14:paraId="183B236E" w14:textId="720537D9" w:rsidR="00EB77F4" w:rsidRDefault="00EB77F4">
      <w:pPr>
        <w:pStyle w:val="TOC1"/>
        <w:rPr>
          <w:rFonts w:asciiTheme="minorHAnsi" w:eastAsiaTheme="minorEastAsia" w:hAnsiTheme="minorHAnsi" w:cstheme="minorBidi"/>
          <w:b w:val="0"/>
          <w:kern w:val="2"/>
          <w:szCs w:val="24"/>
          <w14:ligatures w14:val="standardContextual"/>
        </w:rPr>
      </w:pPr>
      <w:hyperlink w:anchor="_Toc212651150" w:history="1">
        <w:r w:rsidRPr="00D533D5">
          <w:rPr>
            <w:rStyle w:val="Hyperlink"/>
          </w:rPr>
          <w:t>34.</w:t>
        </w:r>
        <w:r>
          <w:rPr>
            <w:rFonts w:asciiTheme="minorHAnsi" w:eastAsiaTheme="minorEastAsia" w:hAnsiTheme="minorHAnsi" w:cstheme="minorBidi"/>
            <w:b w:val="0"/>
            <w:kern w:val="2"/>
            <w:szCs w:val="24"/>
            <w14:ligatures w14:val="standardContextual"/>
          </w:rPr>
          <w:tab/>
        </w:r>
        <w:r w:rsidRPr="00D533D5">
          <w:rPr>
            <w:rStyle w:val="Hyperlink"/>
          </w:rPr>
          <w:t>Year End Tasks</w:t>
        </w:r>
        <w:r>
          <w:rPr>
            <w:webHidden/>
          </w:rPr>
          <w:tab/>
        </w:r>
        <w:r>
          <w:rPr>
            <w:webHidden/>
          </w:rPr>
          <w:fldChar w:fldCharType="begin"/>
        </w:r>
        <w:r>
          <w:rPr>
            <w:webHidden/>
          </w:rPr>
          <w:instrText xml:space="preserve"> PAGEREF _Toc212651150 \h </w:instrText>
        </w:r>
        <w:r>
          <w:rPr>
            <w:webHidden/>
          </w:rPr>
        </w:r>
        <w:r>
          <w:rPr>
            <w:webHidden/>
          </w:rPr>
          <w:fldChar w:fldCharType="separate"/>
        </w:r>
        <w:r>
          <w:rPr>
            <w:webHidden/>
          </w:rPr>
          <w:t>129</w:t>
        </w:r>
        <w:r>
          <w:rPr>
            <w:webHidden/>
          </w:rPr>
          <w:fldChar w:fldCharType="end"/>
        </w:r>
      </w:hyperlink>
    </w:p>
    <w:p w14:paraId="2FCAEEC1" w14:textId="251CCA30" w:rsidR="00EB77F4" w:rsidRDefault="00EB77F4">
      <w:pPr>
        <w:pStyle w:val="TOC1"/>
        <w:rPr>
          <w:rFonts w:asciiTheme="minorHAnsi" w:eastAsiaTheme="minorEastAsia" w:hAnsiTheme="minorHAnsi" w:cstheme="minorBidi"/>
          <w:b w:val="0"/>
          <w:kern w:val="2"/>
          <w:szCs w:val="24"/>
          <w14:ligatures w14:val="standardContextual"/>
        </w:rPr>
      </w:pPr>
      <w:hyperlink w:anchor="_Toc212651151" w:history="1">
        <w:r w:rsidRPr="00D533D5">
          <w:rPr>
            <w:rStyle w:val="Hyperlink"/>
          </w:rPr>
          <w:t>35.</w:t>
        </w:r>
        <w:r>
          <w:rPr>
            <w:rFonts w:asciiTheme="minorHAnsi" w:eastAsiaTheme="minorEastAsia" w:hAnsiTheme="minorHAnsi" w:cstheme="minorBidi"/>
            <w:b w:val="0"/>
            <w:kern w:val="2"/>
            <w:szCs w:val="24"/>
            <w14:ligatures w14:val="standardContextual"/>
          </w:rPr>
          <w:tab/>
        </w:r>
        <w:r w:rsidRPr="00D533D5">
          <w:rPr>
            <w:rStyle w:val="Hyperlink"/>
          </w:rPr>
          <w:t>IT Acquisition</w:t>
        </w:r>
        <w:r>
          <w:rPr>
            <w:webHidden/>
          </w:rPr>
          <w:tab/>
        </w:r>
        <w:r>
          <w:rPr>
            <w:webHidden/>
          </w:rPr>
          <w:fldChar w:fldCharType="begin"/>
        </w:r>
        <w:r>
          <w:rPr>
            <w:webHidden/>
          </w:rPr>
          <w:instrText xml:space="preserve"> PAGEREF _Toc212651151 \h </w:instrText>
        </w:r>
        <w:r>
          <w:rPr>
            <w:webHidden/>
          </w:rPr>
        </w:r>
        <w:r>
          <w:rPr>
            <w:webHidden/>
          </w:rPr>
          <w:fldChar w:fldCharType="separate"/>
        </w:r>
        <w:r>
          <w:rPr>
            <w:webHidden/>
          </w:rPr>
          <w:t>132</w:t>
        </w:r>
        <w:r>
          <w:rPr>
            <w:webHidden/>
          </w:rPr>
          <w:fldChar w:fldCharType="end"/>
        </w:r>
      </w:hyperlink>
    </w:p>
    <w:p w14:paraId="17363A02" w14:textId="0370C8FB" w:rsidR="00EB77F4" w:rsidRDefault="00EB77F4">
      <w:pPr>
        <w:pStyle w:val="TOC1"/>
        <w:rPr>
          <w:rFonts w:asciiTheme="minorHAnsi" w:eastAsiaTheme="minorEastAsia" w:hAnsiTheme="minorHAnsi" w:cstheme="minorBidi"/>
          <w:b w:val="0"/>
          <w:kern w:val="2"/>
          <w:szCs w:val="24"/>
          <w14:ligatures w14:val="standardContextual"/>
        </w:rPr>
      </w:pPr>
      <w:hyperlink w:anchor="_Toc212651152" w:history="1">
        <w:r w:rsidRPr="00D533D5">
          <w:rPr>
            <w:rStyle w:val="Hyperlink"/>
          </w:rPr>
          <w:t>36.</w:t>
        </w:r>
        <w:r>
          <w:rPr>
            <w:rFonts w:asciiTheme="minorHAnsi" w:eastAsiaTheme="minorEastAsia" w:hAnsiTheme="minorHAnsi" w:cstheme="minorBidi"/>
            <w:b w:val="0"/>
            <w:kern w:val="2"/>
            <w:szCs w:val="24"/>
            <w14:ligatures w14:val="standardContextual"/>
          </w:rPr>
          <w:tab/>
        </w:r>
        <w:r w:rsidRPr="00D533D5">
          <w:rPr>
            <w:rStyle w:val="Hyperlink"/>
          </w:rPr>
          <w:t>New Location Install</w:t>
        </w:r>
        <w:r>
          <w:rPr>
            <w:webHidden/>
          </w:rPr>
          <w:tab/>
        </w:r>
        <w:r>
          <w:rPr>
            <w:webHidden/>
          </w:rPr>
          <w:fldChar w:fldCharType="begin"/>
        </w:r>
        <w:r>
          <w:rPr>
            <w:webHidden/>
          </w:rPr>
          <w:instrText xml:space="preserve"> PAGEREF _Toc212651152 \h </w:instrText>
        </w:r>
        <w:r>
          <w:rPr>
            <w:webHidden/>
          </w:rPr>
        </w:r>
        <w:r>
          <w:rPr>
            <w:webHidden/>
          </w:rPr>
          <w:fldChar w:fldCharType="separate"/>
        </w:r>
        <w:r>
          <w:rPr>
            <w:webHidden/>
          </w:rPr>
          <w:t>137</w:t>
        </w:r>
        <w:r>
          <w:rPr>
            <w:webHidden/>
          </w:rPr>
          <w:fldChar w:fldCharType="end"/>
        </w:r>
      </w:hyperlink>
    </w:p>
    <w:p w14:paraId="165C14AE" w14:textId="23909C6C" w:rsidR="00EB77F4" w:rsidRDefault="00EB77F4">
      <w:pPr>
        <w:pStyle w:val="TOC1"/>
        <w:rPr>
          <w:rFonts w:asciiTheme="minorHAnsi" w:eastAsiaTheme="minorEastAsia" w:hAnsiTheme="minorHAnsi" w:cstheme="minorBidi"/>
          <w:b w:val="0"/>
          <w:kern w:val="2"/>
          <w:szCs w:val="24"/>
          <w14:ligatures w14:val="standardContextual"/>
        </w:rPr>
      </w:pPr>
      <w:hyperlink w:anchor="_Toc212651153" w:history="1">
        <w:r w:rsidRPr="00D533D5">
          <w:rPr>
            <w:rStyle w:val="Hyperlink"/>
          </w:rPr>
          <w:t>37.</w:t>
        </w:r>
        <w:r>
          <w:rPr>
            <w:rFonts w:asciiTheme="minorHAnsi" w:eastAsiaTheme="minorEastAsia" w:hAnsiTheme="minorHAnsi" w:cstheme="minorBidi"/>
            <w:b w:val="0"/>
            <w:kern w:val="2"/>
            <w:szCs w:val="24"/>
            <w14:ligatures w14:val="standardContextual"/>
          </w:rPr>
          <w:tab/>
        </w:r>
        <w:r w:rsidRPr="00D533D5">
          <w:rPr>
            <w:rStyle w:val="Hyperlink"/>
          </w:rPr>
          <w:t>Sophos Notification</w:t>
        </w:r>
        <w:r>
          <w:rPr>
            <w:webHidden/>
          </w:rPr>
          <w:tab/>
        </w:r>
        <w:r>
          <w:rPr>
            <w:webHidden/>
          </w:rPr>
          <w:fldChar w:fldCharType="begin"/>
        </w:r>
        <w:r>
          <w:rPr>
            <w:webHidden/>
          </w:rPr>
          <w:instrText xml:space="preserve"> PAGEREF _Toc212651153 \h </w:instrText>
        </w:r>
        <w:r>
          <w:rPr>
            <w:webHidden/>
          </w:rPr>
        </w:r>
        <w:r>
          <w:rPr>
            <w:webHidden/>
          </w:rPr>
          <w:fldChar w:fldCharType="separate"/>
        </w:r>
        <w:r>
          <w:rPr>
            <w:webHidden/>
          </w:rPr>
          <w:t>141</w:t>
        </w:r>
        <w:r>
          <w:rPr>
            <w:webHidden/>
          </w:rPr>
          <w:fldChar w:fldCharType="end"/>
        </w:r>
      </w:hyperlink>
    </w:p>
    <w:p w14:paraId="6592024B" w14:textId="5480AFEA" w:rsidR="00EB77F4" w:rsidRDefault="00EB77F4">
      <w:pPr>
        <w:pStyle w:val="TOC1"/>
        <w:rPr>
          <w:rFonts w:asciiTheme="minorHAnsi" w:eastAsiaTheme="minorEastAsia" w:hAnsiTheme="minorHAnsi" w:cstheme="minorBidi"/>
          <w:b w:val="0"/>
          <w:kern w:val="2"/>
          <w:szCs w:val="24"/>
          <w14:ligatures w14:val="standardContextual"/>
        </w:rPr>
      </w:pPr>
      <w:hyperlink w:anchor="_Toc212651154" w:history="1">
        <w:r w:rsidRPr="00D533D5">
          <w:rPr>
            <w:rStyle w:val="Hyperlink"/>
          </w:rPr>
          <w:t>38.</w:t>
        </w:r>
        <w:r>
          <w:rPr>
            <w:rFonts w:asciiTheme="minorHAnsi" w:eastAsiaTheme="minorEastAsia" w:hAnsiTheme="minorHAnsi" w:cstheme="minorBidi"/>
            <w:b w:val="0"/>
            <w:kern w:val="2"/>
            <w:szCs w:val="24"/>
            <w14:ligatures w14:val="standardContextual"/>
          </w:rPr>
          <w:tab/>
        </w:r>
        <w:r w:rsidRPr="00D533D5">
          <w:rPr>
            <w:rStyle w:val="Hyperlink"/>
          </w:rPr>
          <w:t>Cyber Security</w:t>
        </w:r>
        <w:r>
          <w:rPr>
            <w:webHidden/>
          </w:rPr>
          <w:tab/>
        </w:r>
        <w:r>
          <w:rPr>
            <w:webHidden/>
          </w:rPr>
          <w:fldChar w:fldCharType="begin"/>
        </w:r>
        <w:r>
          <w:rPr>
            <w:webHidden/>
          </w:rPr>
          <w:instrText xml:space="preserve"> PAGEREF _Toc212651154 \h </w:instrText>
        </w:r>
        <w:r>
          <w:rPr>
            <w:webHidden/>
          </w:rPr>
        </w:r>
        <w:r>
          <w:rPr>
            <w:webHidden/>
          </w:rPr>
          <w:fldChar w:fldCharType="separate"/>
        </w:r>
        <w:r>
          <w:rPr>
            <w:webHidden/>
          </w:rPr>
          <w:t>142</w:t>
        </w:r>
        <w:r>
          <w:rPr>
            <w:webHidden/>
          </w:rPr>
          <w:fldChar w:fldCharType="end"/>
        </w:r>
      </w:hyperlink>
    </w:p>
    <w:p w14:paraId="2D6EE218" w14:textId="049073DE" w:rsidR="00EB77F4" w:rsidRDefault="00EB77F4">
      <w:pPr>
        <w:pStyle w:val="TOC1"/>
        <w:rPr>
          <w:rFonts w:asciiTheme="minorHAnsi" w:eastAsiaTheme="minorEastAsia" w:hAnsiTheme="minorHAnsi" w:cstheme="minorBidi"/>
          <w:b w:val="0"/>
          <w:kern w:val="2"/>
          <w:szCs w:val="24"/>
          <w14:ligatures w14:val="standardContextual"/>
        </w:rPr>
      </w:pPr>
      <w:hyperlink w:anchor="_Toc212651155" w:history="1">
        <w:r w:rsidRPr="00D533D5">
          <w:rPr>
            <w:rStyle w:val="Hyperlink"/>
          </w:rPr>
          <w:t>39.</w:t>
        </w:r>
        <w:r>
          <w:rPr>
            <w:rFonts w:asciiTheme="minorHAnsi" w:eastAsiaTheme="minorEastAsia" w:hAnsiTheme="minorHAnsi" w:cstheme="minorBidi"/>
            <w:b w:val="0"/>
            <w:kern w:val="2"/>
            <w:szCs w:val="24"/>
            <w14:ligatures w14:val="standardContextual"/>
          </w:rPr>
          <w:tab/>
        </w:r>
        <w:r w:rsidRPr="00D533D5">
          <w:rPr>
            <w:rStyle w:val="Hyperlink"/>
          </w:rPr>
          <w:t>Sophos User Quarantine</w:t>
        </w:r>
        <w:r>
          <w:rPr>
            <w:webHidden/>
          </w:rPr>
          <w:tab/>
        </w:r>
        <w:r>
          <w:rPr>
            <w:webHidden/>
          </w:rPr>
          <w:fldChar w:fldCharType="begin"/>
        </w:r>
        <w:r>
          <w:rPr>
            <w:webHidden/>
          </w:rPr>
          <w:instrText xml:space="preserve"> PAGEREF _Toc212651155 \h </w:instrText>
        </w:r>
        <w:r>
          <w:rPr>
            <w:webHidden/>
          </w:rPr>
        </w:r>
        <w:r>
          <w:rPr>
            <w:webHidden/>
          </w:rPr>
          <w:fldChar w:fldCharType="separate"/>
        </w:r>
        <w:r>
          <w:rPr>
            <w:webHidden/>
          </w:rPr>
          <w:t>150</w:t>
        </w:r>
        <w:r>
          <w:rPr>
            <w:webHidden/>
          </w:rPr>
          <w:fldChar w:fldCharType="end"/>
        </w:r>
      </w:hyperlink>
    </w:p>
    <w:p w14:paraId="11E48D4F" w14:textId="56BD6B16" w:rsidR="00EB77F4" w:rsidRDefault="00EB77F4">
      <w:pPr>
        <w:pStyle w:val="TOC1"/>
        <w:rPr>
          <w:rFonts w:asciiTheme="minorHAnsi" w:eastAsiaTheme="minorEastAsia" w:hAnsiTheme="minorHAnsi" w:cstheme="minorBidi"/>
          <w:b w:val="0"/>
          <w:kern w:val="2"/>
          <w:szCs w:val="24"/>
          <w14:ligatures w14:val="standardContextual"/>
        </w:rPr>
      </w:pPr>
      <w:hyperlink w:anchor="_Toc212651156" w:history="1">
        <w:r w:rsidRPr="00D533D5">
          <w:rPr>
            <w:rStyle w:val="Hyperlink"/>
          </w:rPr>
          <w:t>40.</w:t>
        </w:r>
        <w:r>
          <w:rPr>
            <w:rFonts w:asciiTheme="minorHAnsi" w:eastAsiaTheme="minorEastAsia" w:hAnsiTheme="minorHAnsi" w:cstheme="minorBidi"/>
            <w:b w:val="0"/>
            <w:kern w:val="2"/>
            <w:szCs w:val="24"/>
            <w14:ligatures w14:val="standardContextual"/>
          </w:rPr>
          <w:tab/>
        </w:r>
        <w:r w:rsidRPr="00D533D5">
          <w:rPr>
            <w:rStyle w:val="Hyperlink"/>
          </w:rPr>
          <w:t>Using the Sophos Self Service Portal</w:t>
        </w:r>
        <w:r>
          <w:rPr>
            <w:webHidden/>
          </w:rPr>
          <w:tab/>
        </w:r>
        <w:r>
          <w:rPr>
            <w:webHidden/>
          </w:rPr>
          <w:fldChar w:fldCharType="begin"/>
        </w:r>
        <w:r>
          <w:rPr>
            <w:webHidden/>
          </w:rPr>
          <w:instrText xml:space="preserve"> PAGEREF _Toc212651156 \h </w:instrText>
        </w:r>
        <w:r>
          <w:rPr>
            <w:webHidden/>
          </w:rPr>
        </w:r>
        <w:r>
          <w:rPr>
            <w:webHidden/>
          </w:rPr>
          <w:fldChar w:fldCharType="separate"/>
        </w:r>
        <w:r>
          <w:rPr>
            <w:webHidden/>
          </w:rPr>
          <w:t>153</w:t>
        </w:r>
        <w:r>
          <w:rPr>
            <w:webHidden/>
          </w:rPr>
          <w:fldChar w:fldCharType="end"/>
        </w:r>
      </w:hyperlink>
    </w:p>
    <w:p w14:paraId="080DDA55" w14:textId="1F62587B" w:rsidR="00EB77F4" w:rsidRDefault="00EB77F4">
      <w:pPr>
        <w:pStyle w:val="TOC1"/>
        <w:rPr>
          <w:rFonts w:asciiTheme="minorHAnsi" w:eastAsiaTheme="minorEastAsia" w:hAnsiTheme="minorHAnsi" w:cstheme="minorBidi"/>
          <w:b w:val="0"/>
          <w:kern w:val="2"/>
          <w:szCs w:val="24"/>
          <w14:ligatures w14:val="standardContextual"/>
        </w:rPr>
      </w:pPr>
      <w:hyperlink w:anchor="_Toc212651157" w:history="1">
        <w:r w:rsidRPr="00D533D5">
          <w:rPr>
            <w:rStyle w:val="Hyperlink"/>
          </w:rPr>
          <w:t>41.</w:t>
        </w:r>
        <w:r>
          <w:rPr>
            <w:rFonts w:asciiTheme="minorHAnsi" w:eastAsiaTheme="minorEastAsia" w:hAnsiTheme="minorHAnsi" w:cstheme="minorBidi"/>
            <w:b w:val="0"/>
            <w:kern w:val="2"/>
            <w:szCs w:val="24"/>
            <w14:ligatures w14:val="standardContextual"/>
          </w:rPr>
          <w:tab/>
        </w:r>
        <w:r w:rsidRPr="00D533D5">
          <w:rPr>
            <w:rStyle w:val="Hyperlink"/>
          </w:rPr>
          <w:t>Threats Detected on the Network</w:t>
        </w:r>
        <w:r>
          <w:rPr>
            <w:webHidden/>
          </w:rPr>
          <w:tab/>
        </w:r>
        <w:r>
          <w:rPr>
            <w:webHidden/>
          </w:rPr>
          <w:fldChar w:fldCharType="begin"/>
        </w:r>
        <w:r>
          <w:rPr>
            <w:webHidden/>
          </w:rPr>
          <w:instrText xml:space="preserve"> PAGEREF _Toc212651157 \h </w:instrText>
        </w:r>
        <w:r>
          <w:rPr>
            <w:webHidden/>
          </w:rPr>
        </w:r>
        <w:r>
          <w:rPr>
            <w:webHidden/>
          </w:rPr>
          <w:fldChar w:fldCharType="separate"/>
        </w:r>
        <w:r>
          <w:rPr>
            <w:webHidden/>
          </w:rPr>
          <w:t>155</w:t>
        </w:r>
        <w:r>
          <w:rPr>
            <w:webHidden/>
          </w:rPr>
          <w:fldChar w:fldCharType="end"/>
        </w:r>
      </w:hyperlink>
    </w:p>
    <w:p w14:paraId="167D9F10" w14:textId="7EF04248" w:rsidR="00EB77F4" w:rsidRDefault="00EB77F4">
      <w:pPr>
        <w:pStyle w:val="TOC1"/>
        <w:rPr>
          <w:rFonts w:asciiTheme="minorHAnsi" w:eastAsiaTheme="minorEastAsia" w:hAnsiTheme="minorHAnsi" w:cstheme="minorBidi"/>
          <w:b w:val="0"/>
          <w:kern w:val="2"/>
          <w:szCs w:val="24"/>
          <w14:ligatures w14:val="standardContextual"/>
        </w:rPr>
      </w:pPr>
      <w:hyperlink w:anchor="_Toc212651158" w:history="1">
        <w:r w:rsidRPr="00D533D5">
          <w:rPr>
            <w:rStyle w:val="Hyperlink"/>
          </w:rPr>
          <w:t>42.</w:t>
        </w:r>
        <w:r>
          <w:rPr>
            <w:rFonts w:asciiTheme="minorHAnsi" w:eastAsiaTheme="minorEastAsia" w:hAnsiTheme="minorHAnsi" w:cstheme="minorBidi"/>
            <w:b w:val="0"/>
            <w:kern w:val="2"/>
            <w:szCs w:val="24"/>
            <w14:ligatures w14:val="standardContextual"/>
          </w:rPr>
          <w:tab/>
        </w:r>
        <w:r w:rsidRPr="00D533D5">
          <w:rPr>
            <w:rStyle w:val="Hyperlink"/>
          </w:rPr>
          <w:t>Milestone Server Set Up</w:t>
        </w:r>
        <w:r>
          <w:rPr>
            <w:webHidden/>
          </w:rPr>
          <w:tab/>
        </w:r>
        <w:r>
          <w:rPr>
            <w:webHidden/>
          </w:rPr>
          <w:fldChar w:fldCharType="begin"/>
        </w:r>
        <w:r>
          <w:rPr>
            <w:webHidden/>
          </w:rPr>
          <w:instrText xml:space="preserve"> PAGEREF _Toc212651158 \h </w:instrText>
        </w:r>
        <w:r>
          <w:rPr>
            <w:webHidden/>
          </w:rPr>
        </w:r>
        <w:r>
          <w:rPr>
            <w:webHidden/>
          </w:rPr>
          <w:fldChar w:fldCharType="separate"/>
        </w:r>
        <w:r>
          <w:rPr>
            <w:webHidden/>
          </w:rPr>
          <w:t>159</w:t>
        </w:r>
        <w:r>
          <w:rPr>
            <w:webHidden/>
          </w:rPr>
          <w:fldChar w:fldCharType="end"/>
        </w:r>
      </w:hyperlink>
    </w:p>
    <w:p w14:paraId="6C4BD46B" w14:textId="4532827F" w:rsidR="00EB77F4" w:rsidRDefault="00EB77F4">
      <w:pPr>
        <w:pStyle w:val="TOC1"/>
        <w:rPr>
          <w:rFonts w:asciiTheme="minorHAnsi" w:eastAsiaTheme="minorEastAsia" w:hAnsiTheme="minorHAnsi" w:cstheme="minorBidi"/>
          <w:b w:val="0"/>
          <w:kern w:val="2"/>
          <w:szCs w:val="24"/>
          <w14:ligatures w14:val="standardContextual"/>
        </w:rPr>
      </w:pPr>
      <w:hyperlink w:anchor="_Toc212651159" w:history="1">
        <w:r w:rsidRPr="00D533D5">
          <w:rPr>
            <w:rStyle w:val="Hyperlink"/>
          </w:rPr>
          <w:t>43.</w:t>
        </w:r>
        <w:r>
          <w:rPr>
            <w:rFonts w:asciiTheme="minorHAnsi" w:eastAsiaTheme="minorEastAsia" w:hAnsiTheme="minorHAnsi" w:cstheme="minorBidi"/>
            <w:b w:val="0"/>
            <w:kern w:val="2"/>
            <w:szCs w:val="24"/>
            <w14:ligatures w14:val="standardContextual"/>
          </w:rPr>
          <w:tab/>
        </w:r>
        <w:r w:rsidRPr="00D533D5">
          <w:rPr>
            <w:rStyle w:val="Hyperlink"/>
          </w:rPr>
          <w:t>Zebra Label Ordering</w:t>
        </w:r>
        <w:r>
          <w:rPr>
            <w:webHidden/>
          </w:rPr>
          <w:tab/>
        </w:r>
        <w:r>
          <w:rPr>
            <w:webHidden/>
          </w:rPr>
          <w:fldChar w:fldCharType="begin"/>
        </w:r>
        <w:r>
          <w:rPr>
            <w:webHidden/>
          </w:rPr>
          <w:instrText xml:space="preserve"> PAGEREF _Toc212651159 \h </w:instrText>
        </w:r>
        <w:r>
          <w:rPr>
            <w:webHidden/>
          </w:rPr>
        </w:r>
        <w:r>
          <w:rPr>
            <w:webHidden/>
          </w:rPr>
          <w:fldChar w:fldCharType="separate"/>
        </w:r>
        <w:r>
          <w:rPr>
            <w:webHidden/>
          </w:rPr>
          <w:t>163</w:t>
        </w:r>
        <w:r>
          <w:rPr>
            <w:webHidden/>
          </w:rPr>
          <w:fldChar w:fldCharType="end"/>
        </w:r>
      </w:hyperlink>
    </w:p>
    <w:p w14:paraId="34210223" w14:textId="4BC10F29" w:rsidR="00EB77F4" w:rsidRDefault="00EB77F4">
      <w:pPr>
        <w:pStyle w:val="TOC1"/>
        <w:rPr>
          <w:rFonts w:asciiTheme="minorHAnsi" w:eastAsiaTheme="minorEastAsia" w:hAnsiTheme="minorHAnsi" w:cstheme="minorBidi"/>
          <w:b w:val="0"/>
          <w:kern w:val="2"/>
          <w:szCs w:val="24"/>
          <w14:ligatures w14:val="standardContextual"/>
        </w:rPr>
      </w:pPr>
      <w:hyperlink w:anchor="_Toc212651160" w:history="1">
        <w:r w:rsidRPr="00D533D5">
          <w:rPr>
            <w:rStyle w:val="Hyperlink"/>
          </w:rPr>
          <w:t>44.</w:t>
        </w:r>
        <w:r>
          <w:rPr>
            <w:rFonts w:asciiTheme="minorHAnsi" w:eastAsiaTheme="minorEastAsia" w:hAnsiTheme="minorHAnsi" w:cstheme="minorBidi"/>
            <w:b w:val="0"/>
            <w:kern w:val="2"/>
            <w:szCs w:val="24"/>
            <w14:ligatures w14:val="standardContextual"/>
          </w:rPr>
          <w:tab/>
        </w:r>
        <w:r w:rsidRPr="00D533D5">
          <w:rPr>
            <w:rStyle w:val="Hyperlink"/>
          </w:rPr>
          <w:t>Existing User Requests</w:t>
        </w:r>
        <w:r>
          <w:rPr>
            <w:webHidden/>
          </w:rPr>
          <w:tab/>
        </w:r>
        <w:r>
          <w:rPr>
            <w:webHidden/>
          </w:rPr>
          <w:fldChar w:fldCharType="begin"/>
        </w:r>
        <w:r>
          <w:rPr>
            <w:webHidden/>
          </w:rPr>
          <w:instrText xml:space="preserve"> PAGEREF _Toc212651160 \h </w:instrText>
        </w:r>
        <w:r>
          <w:rPr>
            <w:webHidden/>
          </w:rPr>
        </w:r>
        <w:r>
          <w:rPr>
            <w:webHidden/>
          </w:rPr>
          <w:fldChar w:fldCharType="separate"/>
        </w:r>
        <w:r>
          <w:rPr>
            <w:webHidden/>
          </w:rPr>
          <w:t>165</w:t>
        </w:r>
        <w:r>
          <w:rPr>
            <w:webHidden/>
          </w:rPr>
          <w:fldChar w:fldCharType="end"/>
        </w:r>
      </w:hyperlink>
    </w:p>
    <w:p w14:paraId="715BB687" w14:textId="7462C260" w:rsidR="00EB77F4" w:rsidRDefault="00EB77F4">
      <w:pPr>
        <w:pStyle w:val="TOC1"/>
        <w:rPr>
          <w:rFonts w:asciiTheme="minorHAnsi" w:eastAsiaTheme="minorEastAsia" w:hAnsiTheme="minorHAnsi" w:cstheme="minorBidi"/>
          <w:b w:val="0"/>
          <w:kern w:val="2"/>
          <w:szCs w:val="24"/>
          <w14:ligatures w14:val="standardContextual"/>
        </w:rPr>
      </w:pPr>
      <w:hyperlink w:anchor="_Toc212651161" w:history="1">
        <w:r w:rsidRPr="00D533D5">
          <w:rPr>
            <w:rStyle w:val="Hyperlink"/>
          </w:rPr>
          <w:t>45.</w:t>
        </w:r>
        <w:r>
          <w:rPr>
            <w:rFonts w:asciiTheme="minorHAnsi" w:eastAsiaTheme="minorEastAsia" w:hAnsiTheme="minorHAnsi" w:cstheme="minorBidi"/>
            <w:b w:val="0"/>
            <w:kern w:val="2"/>
            <w:szCs w:val="24"/>
            <w14:ligatures w14:val="standardContextual"/>
          </w:rPr>
          <w:tab/>
        </w:r>
        <w:r w:rsidRPr="00D533D5">
          <w:rPr>
            <w:rStyle w:val="Hyperlink"/>
          </w:rPr>
          <w:t>Daily System Check</w:t>
        </w:r>
        <w:r>
          <w:rPr>
            <w:webHidden/>
          </w:rPr>
          <w:tab/>
        </w:r>
        <w:r>
          <w:rPr>
            <w:webHidden/>
          </w:rPr>
          <w:fldChar w:fldCharType="begin"/>
        </w:r>
        <w:r>
          <w:rPr>
            <w:webHidden/>
          </w:rPr>
          <w:instrText xml:space="preserve"> PAGEREF _Toc212651161 \h </w:instrText>
        </w:r>
        <w:r>
          <w:rPr>
            <w:webHidden/>
          </w:rPr>
        </w:r>
        <w:r>
          <w:rPr>
            <w:webHidden/>
          </w:rPr>
          <w:fldChar w:fldCharType="separate"/>
        </w:r>
        <w:r>
          <w:rPr>
            <w:webHidden/>
          </w:rPr>
          <w:t>166</w:t>
        </w:r>
        <w:r>
          <w:rPr>
            <w:webHidden/>
          </w:rPr>
          <w:fldChar w:fldCharType="end"/>
        </w:r>
      </w:hyperlink>
    </w:p>
    <w:p w14:paraId="667653A0" w14:textId="0A349F93" w:rsidR="00EB77F4" w:rsidRDefault="00EB77F4">
      <w:pPr>
        <w:pStyle w:val="TOC1"/>
        <w:rPr>
          <w:rFonts w:asciiTheme="minorHAnsi" w:eastAsiaTheme="minorEastAsia" w:hAnsiTheme="minorHAnsi" w:cstheme="minorBidi"/>
          <w:b w:val="0"/>
          <w:kern w:val="2"/>
          <w:szCs w:val="24"/>
          <w14:ligatures w14:val="standardContextual"/>
        </w:rPr>
      </w:pPr>
      <w:hyperlink w:anchor="_Toc212651162" w:history="1">
        <w:r w:rsidRPr="00D533D5">
          <w:rPr>
            <w:rStyle w:val="Hyperlink"/>
          </w:rPr>
          <w:t>46.</w:t>
        </w:r>
        <w:r>
          <w:rPr>
            <w:rFonts w:asciiTheme="minorHAnsi" w:eastAsiaTheme="minorEastAsia" w:hAnsiTheme="minorHAnsi" w:cstheme="minorBidi"/>
            <w:b w:val="0"/>
            <w:kern w:val="2"/>
            <w:szCs w:val="24"/>
            <w14:ligatures w14:val="standardContextual"/>
          </w:rPr>
          <w:tab/>
        </w:r>
        <w:r w:rsidRPr="00D533D5">
          <w:rPr>
            <w:rStyle w:val="Hyperlink"/>
          </w:rPr>
          <w:t>Monthly System Clean UP</w:t>
        </w:r>
        <w:r>
          <w:rPr>
            <w:webHidden/>
          </w:rPr>
          <w:tab/>
        </w:r>
        <w:r>
          <w:rPr>
            <w:webHidden/>
          </w:rPr>
          <w:fldChar w:fldCharType="begin"/>
        </w:r>
        <w:r>
          <w:rPr>
            <w:webHidden/>
          </w:rPr>
          <w:instrText xml:space="preserve"> PAGEREF _Toc212651162 \h </w:instrText>
        </w:r>
        <w:r>
          <w:rPr>
            <w:webHidden/>
          </w:rPr>
        </w:r>
        <w:r>
          <w:rPr>
            <w:webHidden/>
          </w:rPr>
          <w:fldChar w:fldCharType="separate"/>
        </w:r>
        <w:r>
          <w:rPr>
            <w:webHidden/>
          </w:rPr>
          <w:t>167</w:t>
        </w:r>
        <w:r>
          <w:rPr>
            <w:webHidden/>
          </w:rPr>
          <w:fldChar w:fldCharType="end"/>
        </w:r>
      </w:hyperlink>
    </w:p>
    <w:p w14:paraId="64730142" w14:textId="1D8901FD" w:rsidR="00EB77F4" w:rsidRDefault="00EB77F4">
      <w:pPr>
        <w:pStyle w:val="TOC1"/>
        <w:rPr>
          <w:rFonts w:asciiTheme="minorHAnsi" w:eastAsiaTheme="minorEastAsia" w:hAnsiTheme="minorHAnsi" w:cstheme="minorBidi"/>
          <w:b w:val="0"/>
          <w:kern w:val="2"/>
          <w:szCs w:val="24"/>
          <w14:ligatures w14:val="standardContextual"/>
        </w:rPr>
      </w:pPr>
      <w:hyperlink w:anchor="_Toc212651163" w:history="1">
        <w:r w:rsidRPr="00D533D5">
          <w:rPr>
            <w:rStyle w:val="Hyperlink"/>
            <w:rFonts w:cs="Arial"/>
          </w:rPr>
          <w:t>Appendix A: Revision History Tracking</w:t>
        </w:r>
        <w:r>
          <w:rPr>
            <w:webHidden/>
          </w:rPr>
          <w:tab/>
        </w:r>
        <w:r>
          <w:rPr>
            <w:webHidden/>
          </w:rPr>
          <w:fldChar w:fldCharType="begin"/>
        </w:r>
        <w:r>
          <w:rPr>
            <w:webHidden/>
          </w:rPr>
          <w:instrText xml:space="preserve"> PAGEREF _Toc212651163 \h </w:instrText>
        </w:r>
        <w:r>
          <w:rPr>
            <w:webHidden/>
          </w:rPr>
        </w:r>
        <w:r>
          <w:rPr>
            <w:webHidden/>
          </w:rPr>
          <w:fldChar w:fldCharType="separate"/>
        </w:r>
        <w:r>
          <w:rPr>
            <w:webHidden/>
          </w:rPr>
          <w:t>168</w:t>
        </w:r>
        <w:r>
          <w:rPr>
            <w:webHidden/>
          </w:rPr>
          <w:fldChar w:fldCharType="end"/>
        </w:r>
      </w:hyperlink>
    </w:p>
    <w:p w14:paraId="19A722B8" w14:textId="2B041C8A" w:rsidR="008E64DE" w:rsidRPr="009E54A4" w:rsidRDefault="009E54A4" w:rsidP="009E54A4">
      <w:pPr>
        <w:pStyle w:val="ParagraphSpacer10"/>
      </w:pPr>
      <w:r>
        <w:fldChar w:fldCharType="end"/>
      </w:r>
    </w:p>
    <w:p w14:paraId="147C39F1" w14:textId="24A882EE" w:rsidR="00FC6830" w:rsidRPr="00FC6830" w:rsidRDefault="00FC6830" w:rsidP="00FC6830">
      <w:pPr>
        <w:pStyle w:val="BodyText"/>
      </w:pPr>
      <w:bookmarkStart w:id="3" w:name="_Toc497634056"/>
      <w:bookmarkStart w:id="4" w:name="_Toc498235584"/>
      <w:bookmarkStart w:id="5" w:name="_Toc498325024"/>
      <w:bookmarkStart w:id="6" w:name="_Toc499106663"/>
    </w:p>
    <w:p w14:paraId="7CC796E2" w14:textId="47995045" w:rsidR="00FC6830" w:rsidRPr="00FC6830" w:rsidRDefault="00FC6830" w:rsidP="00FC6830">
      <w:pPr>
        <w:pStyle w:val="BodyText"/>
        <w:sectPr w:rsidR="00FC6830" w:rsidRPr="00FC6830" w:rsidSect="005515E8">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6AC004F6" w14:textId="77777777" w:rsidR="008C3A0D" w:rsidRDefault="008C3A0D" w:rsidP="00060C4E">
      <w:pPr>
        <w:pStyle w:val="Heading2"/>
        <w:numPr>
          <w:ilvl w:val="1"/>
          <w:numId w:val="32"/>
        </w:numPr>
      </w:pPr>
      <w:bookmarkStart w:id="7" w:name="_Toc52187672"/>
      <w:bookmarkStart w:id="8" w:name="_Toc497871702"/>
      <w:bookmarkStart w:id="9" w:name="_Toc497872046"/>
      <w:bookmarkStart w:id="10" w:name="_Toc497872814"/>
      <w:bookmarkStart w:id="11" w:name="_Toc497872969"/>
      <w:bookmarkStart w:id="12" w:name="_Toc497873017"/>
      <w:bookmarkStart w:id="13" w:name="_Toc212651052"/>
      <w:bookmarkEnd w:id="3"/>
      <w:bookmarkEnd w:id="4"/>
      <w:bookmarkEnd w:id="5"/>
      <w:bookmarkEnd w:id="6"/>
      <w:r>
        <w:lastRenderedPageBreak/>
        <w:t>K&amp;M Tire</w:t>
      </w:r>
      <w:bookmarkEnd w:id="7"/>
      <w:bookmarkEnd w:id="13"/>
      <w:r>
        <w:t xml:space="preserve">  </w:t>
      </w:r>
    </w:p>
    <w:p w14:paraId="638B43C8" w14:textId="260307ED" w:rsidR="008C3A0D" w:rsidRDefault="008C3A0D" w:rsidP="008C3A0D">
      <w:pPr>
        <w:jc w:val="center"/>
        <w:rPr>
          <w:rFonts w:ascii="Arial Narrow" w:eastAsiaTheme="majorEastAsia" w:hAnsi="Arial Narrow" w:cstheme="majorBidi"/>
          <w:b/>
          <w:sz w:val="36"/>
          <w:szCs w:val="36"/>
        </w:rPr>
      </w:pPr>
      <w:r>
        <w:rPr>
          <w:noProof/>
        </w:rPr>
        <w:drawing>
          <wp:inline distT="0" distB="0" distL="0" distR="0" wp14:anchorId="460FF07A" wp14:editId="0EDBEC40">
            <wp:extent cx="5638800" cy="729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8800" cy="7296150"/>
                    </a:xfrm>
                    <a:prstGeom prst="rect">
                      <a:avLst/>
                    </a:prstGeom>
                    <a:noFill/>
                    <a:ln>
                      <a:noFill/>
                    </a:ln>
                  </pic:spPr>
                </pic:pic>
              </a:graphicData>
            </a:graphic>
          </wp:inline>
        </w:drawing>
      </w:r>
    </w:p>
    <w:p w14:paraId="70B43781" w14:textId="77777777" w:rsidR="008C3A0D" w:rsidRDefault="008C3A0D" w:rsidP="008C3A0D"/>
    <w:p w14:paraId="4CC246A0" w14:textId="77777777" w:rsidR="008C3A0D" w:rsidRDefault="008C3A0D" w:rsidP="008C3A0D"/>
    <w:p w14:paraId="541C3E37" w14:textId="77777777" w:rsidR="008C3A0D" w:rsidRDefault="008C3A0D" w:rsidP="008C3A0D"/>
    <w:p w14:paraId="5A8BB8DE" w14:textId="77777777" w:rsidR="008C3A0D" w:rsidRDefault="008C3A0D" w:rsidP="008C3A0D"/>
    <w:p w14:paraId="3D400446" w14:textId="2658412C" w:rsidR="008C3A0D" w:rsidRDefault="008C3A0D" w:rsidP="008C3A0D">
      <w:pPr>
        <w:jc w:val="center"/>
      </w:pPr>
      <w:r>
        <w:rPr>
          <w:noProof/>
        </w:rPr>
        <w:drawing>
          <wp:inline distT="0" distB="0" distL="0" distR="0" wp14:anchorId="6C894F9C" wp14:editId="63E43FB6">
            <wp:extent cx="5276850" cy="692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6850" cy="6924675"/>
                    </a:xfrm>
                    <a:prstGeom prst="rect">
                      <a:avLst/>
                    </a:prstGeom>
                    <a:noFill/>
                    <a:ln>
                      <a:noFill/>
                    </a:ln>
                  </pic:spPr>
                </pic:pic>
              </a:graphicData>
            </a:graphic>
          </wp:inline>
        </w:drawing>
      </w:r>
    </w:p>
    <w:p w14:paraId="5BF0D349" w14:textId="77777777" w:rsidR="008C3A0D" w:rsidRDefault="008C3A0D" w:rsidP="008C3A0D">
      <w:pPr>
        <w:pStyle w:val="BodyText"/>
        <w:rPr>
          <w:lang w:eastAsia="ar-SA"/>
        </w:rPr>
      </w:pPr>
    </w:p>
    <w:p w14:paraId="40E679E7" w14:textId="77777777" w:rsidR="008C3A0D" w:rsidRDefault="008C3A0D" w:rsidP="008C3A0D">
      <w:pPr>
        <w:pStyle w:val="BodyText"/>
        <w:rPr>
          <w:lang w:eastAsia="ar-SA"/>
        </w:rPr>
      </w:pPr>
    </w:p>
    <w:p w14:paraId="64DF5959" w14:textId="77777777" w:rsidR="008C3A0D" w:rsidRDefault="008C3A0D" w:rsidP="008C3A0D">
      <w:pPr>
        <w:pStyle w:val="BodyText"/>
        <w:rPr>
          <w:lang w:eastAsia="ar-SA"/>
        </w:rPr>
      </w:pPr>
    </w:p>
    <w:p w14:paraId="54044283" w14:textId="77777777" w:rsidR="008C3A0D" w:rsidRPr="006C3943" w:rsidRDefault="008C3A0D" w:rsidP="008C3A0D">
      <w:pPr>
        <w:pStyle w:val="BodyText"/>
        <w:rPr>
          <w:szCs w:val="22"/>
          <w:u w:val="single"/>
          <w:lang w:eastAsia="ar-SA"/>
        </w:rPr>
      </w:pPr>
      <w:r w:rsidRPr="006C3943">
        <w:rPr>
          <w:szCs w:val="22"/>
          <w:u w:val="single"/>
          <w:lang w:eastAsia="ar-SA"/>
        </w:rPr>
        <w:lastRenderedPageBreak/>
        <w:t>K&amp;M Tire US Footprint</w:t>
      </w:r>
    </w:p>
    <w:p w14:paraId="42786BD7" w14:textId="77777777" w:rsidR="008C3A0D" w:rsidRPr="006C3943" w:rsidRDefault="008C3A0D" w:rsidP="008C3A0D">
      <w:pPr>
        <w:pStyle w:val="BodyText"/>
        <w:rPr>
          <w:szCs w:val="22"/>
          <w:lang w:eastAsia="ar-SA"/>
        </w:rPr>
      </w:pPr>
      <w:r w:rsidRPr="006C3943">
        <w:rPr>
          <w:szCs w:val="22"/>
          <w:lang w:eastAsia="ar-SA"/>
        </w:rPr>
        <w:t>Click on the below link to see the footprint map</w:t>
      </w:r>
    </w:p>
    <w:p w14:paraId="20CDDF30" w14:textId="77777777" w:rsidR="008C3A0D" w:rsidRPr="006C3943" w:rsidRDefault="008C3A0D" w:rsidP="008C3A0D">
      <w:pPr>
        <w:rPr>
          <w:rFonts w:ascii="Calibri" w:hAnsi="Calibri"/>
          <w:szCs w:val="22"/>
        </w:rPr>
      </w:pPr>
      <w:hyperlink r:id="rId17" w:history="1">
        <w:r w:rsidRPr="006C3943">
          <w:rPr>
            <w:rStyle w:val="Hyperlink"/>
            <w:szCs w:val="22"/>
          </w:rPr>
          <w:t>http://kmtire.com/km-cgi/distmap</w:t>
        </w:r>
      </w:hyperlink>
    </w:p>
    <w:p w14:paraId="3CBE3E51" w14:textId="77777777" w:rsidR="006C3943" w:rsidRPr="006C3943" w:rsidRDefault="006C3943" w:rsidP="006C3943">
      <w:pPr>
        <w:rPr>
          <w:lang w:eastAsia="ar-SA"/>
        </w:rPr>
      </w:pPr>
    </w:p>
    <w:p w14:paraId="28C5CC38" w14:textId="77777777" w:rsidR="008C3A0D" w:rsidRPr="00060C4E" w:rsidRDefault="008C3A0D" w:rsidP="00060C4E">
      <w:pPr>
        <w:pStyle w:val="Heading2"/>
        <w:numPr>
          <w:ilvl w:val="1"/>
          <w:numId w:val="32"/>
        </w:numPr>
      </w:pPr>
      <w:bookmarkStart w:id="14" w:name="_Toc52187673"/>
      <w:bookmarkStart w:id="15" w:name="_Toc212651053"/>
      <w:r w:rsidRPr="00060C4E">
        <w:lastRenderedPageBreak/>
        <w:t>Office Manual Introduction</w:t>
      </w:r>
      <w:bookmarkEnd w:id="14"/>
      <w:bookmarkEnd w:id="15"/>
    </w:p>
    <w:p w14:paraId="47384B46" w14:textId="766A869C" w:rsidR="008C3A0D" w:rsidRPr="006C3943" w:rsidRDefault="008C3A0D" w:rsidP="008C3A0D">
      <w:pPr>
        <w:pStyle w:val="InstructionalText"/>
        <w:rPr>
          <w:i w:val="0"/>
          <w:color w:val="auto"/>
          <w:sz w:val="22"/>
          <w:szCs w:val="22"/>
        </w:rPr>
      </w:pPr>
      <w:r w:rsidRPr="006C3943">
        <w:rPr>
          <w:i w:val="0"/>
          <w:color w:val="auto"/>
          <w:sz w:val="22"/>
          <w:szCs w:val="22"/>
        </w:rPr>
        <w:t xml:space="preserve">This manual is intended to </w:t>
      </w:r>
      <w:r w:rsidR="00FC4B6C" w:rsidRPr="006C3943">
        <w:rPr>
          <w:i w:val="0"/>
          <w:color w:val="auto"/>
          <w:sz w:val="22"/>
          <w:szCs w:val="22"/>
        </w:rPr>
        <w:t>aid</w:t>
      </w:r>
      <w:r w:rsidRPr="006C3943">
        <w:rPr>
          <w:i w:val="0"/>
          <w:color w:val="auto"/>
          <w:sz w:val="22"/>
          <w:szCs w:val="22"/>
        </w:rPr>
        <w:t xml:space="preserve"> in the training of the K&amp;M Tire (</w:t>
      </w:r>
      <w:r w:rsidR="00716507">
        <w:rPr>
          <w:i w:val="0"/>
          <w:color w:val="auto"/>
          <w:sz w:val="22"/>
          <w:szCs w:val="22"/>
        </w:rPr>
        <w:t>IT Department</w:t>
      </w:r>
      <w:r w:rsidRPr="006C3943">
        <w:rPr>
          <w:i w:val="0"/>
          <w:color w:val="auto"/>
          <w:sz w:val="22"/>
          <w:szCs w:val="22"/>
        </w:rPr>
        <w:t>) team by providing step by step detail of the processes.</w:t>
      </w:r>
    </w:p>
    <w:p w14:paraId="55AC887B" w14:textId="77777777" w:rsidR="008C3A0D" w:rsidRDefault="008C3A0D" w:rsidP="008C3A0D">
      <w:pPr>
        <w:pStyle w:val="InstructionalText"/>
        <w:rPr>
          <w:i w:val="0"/>
          <w:color w:val="auto"/>
        </w:rPr>
      </w:pPr>
    </w:p>
    <w:p w14:paraId="56FCBE88" w14:textId="4FB4E348" w:rsidR="008C3A0D" w:rsidRDefault="008C3A0D" w:rsidP="008C3A0D">
      <w:pPr>
        <w:pStyle w:val="BodyText"/>
        <w:rPr>
          <w:lang w:eastAsia="ar-SA"/>
        </w:rPr>
      </w:pPr>
      <w:r>
        <w:rPr>
          <w:lang w:eastAsia="ar-SA"/>
        </w:rPr>
        <w:t xml:space="preserve">Provide link &amp; path of where to find </w:t>
      </w:r>
      <w:r w:rsidR="00FC4B6C">
        <w:rPr>
          <w:lang w:eastAsia="ar-SA"/>
        </w:rPr>
        <w:t>up to date</w:t>
      </w:r>
      <w:r>
        <w:rPr>
          <w:lang w:eastAsia="ar-SA"/>
        </w:rPr>
        <w:t xml:space="preserve"> version</w:t>
      </w:r>
    </w:p>
    <w:p w14:paraId="39265E2B" w14:textId="77777777" w:rsidR="008C3A0D" w:rsidRDefault="008C3A0D" w:rsidP="008C3A0D">
      <w:pPr>
        <w:pStyle w:val="BodyText"/>
        <w:rPr>
          <w:lang w:eastAsia="ar-SA"/>
        </w:rPr>
      </w:pPr>
    </w:p>
    <w:p w14:paraId="0FF76DA4" w14:textId="77777777" w:rsidR="008C3A0D" w:rsidRDefault="008C3A0D" w:rsidP="008C3A0D">
      <w:pPr>
        <w:pStyle w:val="InstructionalText"/>
        <w:rPr>
          <w:i w:val="0"/>
          <w:color w:val="auto"/>
        </w:rPr>
      </w:pPr>
      <w:r>
        <w:rPr>
          <w:i w:val="0"/>
          <w:color w:val="auto"/>
        </w:rPr>
        <w:t xml:space="preserve">ADD PRIVACY AND/OR SECURITY CONSIDERATIONS HERE. </w:t>
      </w:r>
    </w:p>
    <w:p w14:paraId="2235F423" w14:textId="77777777" w:rsidR="008C3A0D" w:rsidRDefault="008C3A0D" w:rsidP="008C3A0D">
      <w:pPr>
        <w:pStyle w:val="BodyText"/>
        <w:rPr>
          <w:lang w:eastAsia="ar-SA"/>
        </w:rPr>
      </w:pPr>
    </w:p>
    <w:p w14:paraId="5AB4A890" w14:textId="77777777" w:rsidR="008C3A0D" w:rsidRDefault="008C3A0D" w:rsidP="00581BF7">
      <w:pPr>
        <w:pStyle w:val="Heading3"/>
      </w:pPr>
      <w:bookmarkStart w:id="16" w:name="_Toc288057811"/>
      <w:bookmarkStart w:id="17" w:name="_Toc288057812"/>
      <w:bookmarkStart w:id="18" w:name="_Toc288057813"/>
      <w:bookmarkStart w:id="19" w:name="_Toc288057814"/>
      <w:bookmarkStart w:id="20" w:name="_Toc288057839"/>
      <w:bookmarkStart w:id="21" w:name="_Toc288057840"/>
      <w:bookmarkStart w:id="22" w:name="_Toc396110068"/>
      <w:bookmarkEnd w:id="8"/>
      <w:bookmarkEnd w:id="9"/>
      <w:bookmarkEnd w:id="10"/>
      <w:bookmarkEnd w:id="11"/>
      <w:bookmarkEnd w:id="12"/>
      <w:bookmarkEnd w:id="16"/>
      <w:bookmarkEnd w:id="17"/>
      <w:bookmarkEnd w:id="18"/>
      <w:bookmarkEnd w:id="19"/>
      <w:bookmarkEnd w:id="20"/>
      <w:bookmarkEnd w:id="21"/>
    </w:p>
    <w:p w14:paraId="5FB38237" w14:textId="335EB75B" w:rsidR="008C3A0D" w:rsidRDefault="008C3A0D" w:rsidP="00FC4B6C">
      <w:pPr>
        <w:pStyle w:val="Heading2"/>
        <w:numPr>
          <w:ilvl w:val="1"/>
          <w:numId w:val="32"/>
        </w:numPr>
      </w:pPr>
      <w:bookmarkStart w:id="23" w:name="_Toc52187675"/>
      <w:bookmarkStart w:id="24" w:name="_Toc212651054"/>
      <w:r>
        <w:lastRenderedPageBreak/>
        <w:t>Conventions</w:t>
      </w:r>
      <w:bookmarkEnd w:id="22"/>
      <w:bookmarkEnd w:id="23"/>
      <w:bookmarkEnd w:id="24"/>
    </w:p>
    <w:p w14:paraId="04975306" w14:textId="346B70D2" w:rsidR="008C3A0D" w:rsidRDefault="008C3A0D" w:rsidP="008C3A0D">
      <w:pPr>
        <w:pStyle w:val="BodyText"/>
      </w:pPr>
      <w:r>
        <w:t>This document provides screen prints and corresponding narrative to describe how to use the Madden</w:t>
      </w:r>
      <w:r w:rsidR="007D4CA7">
        <w:t>C</w:t>
      </w:r>
      <w:r>
        <w:t xml:space="preserve">o, WISE and K&amp;M Intranet, known as “company </w:t>
      </w:r>
      <w:r w:rsidR="00FC4B6C">
        <w:t>systems.</w:t>
      </w:r>
      <w:r>
        <w:t xml:space="preserve">” </w:t>
      </w:r>
    </w:p>
    <w:p w14:paraId="3C58B4E4" w14:textId="77777777" w:rsidR="008C3A0D" w:rsidRDefault="008C3A0D" w:rsidP="008C3A0D">
      <w:pPr>
        <w:pStyle w:val="BodyText"/>
      </w:pPr>
      <w:r>
        <w:t>When an action is required on the part of the reader, it is indicated by a line beginning with the word “Action:” For example:</w:t>
      </w:r>
    </w:p>
    <w:p w14:paraId="32207302" w14:textId="77777777" w:rsidR="008C3A0D" w:rsidRDefault="008C3A0D" w:rsidP="008C3A0D">
      <w:pPr>
        <w:pStyle w:val="BodyText"/>
      </w:pPr>
      <w:r>
        <w:rPr>
          <w:rStyle w:val="BodyTextBoldChar"/>
          <w:rFonts w:eastAsiaTheme="majorEastAsia"/>
        </w:rPr>
        <w:t>Action</w:t>
      </w:r>
      <w:r>
        <w:t>: Click on OK.</w:t>
      </w:r>
    </w:p>
    <w:p w14:paraId="21E8E7F3" w14:textId="77777777" w:rsidR="008C3A0D" w:rsidRDefault="008C3A0D" w:rsidP="008C3A0D">
      <w:pPr>
        <w:pStyle w:val="BodyText"/>
      </w:pPr>
      <w:r>
        <w:t>Fields or buttons to be acted upon are indicated in bold italics in the Action statement; links to be acted upon are indicated as links in underlined blue text in the Action statement.</w:t>
      </w:r>
    </w:p>
    <w:p w14:paraId="7F170F0B" w14:textId="77777777" w:rsidR="008C3A0D" w:rsidRDefault="008C3A0D" w:rsidP="008C3A0D">
      <w:pPr>
        <w:pStyle w:val="BodyText"/>
      </w:pPr>
      <w:r>
        <w:rPr>
          <w:rStyle w:val="BodyTextBoldChar"/>
          <w:rFonts w:eastAsiaTheme="majorEastAsia"/>
        </w:rPr>
        <w:t>Note</w:t>
      </w:r>
      <w:r>
        <w:t xml:space="preserve">: The term ‘user’ is used throughout this document to refer to a person who requires and/or has acquired access to the company systems.  </w:t>
      </w:r>
    </w:p>
    <w:p w14:paraId="32A91AEC" w14:textId="77777777" w:rsidR="008C3A0D" w:rsidRDefault="008C3A0D" w:rsidP="00581BF7">
      <w:pPr>
        <w:pStyle w:val="Heading3"/>
      </w:pPr>
      <w:bookmarkStart w:id="25" w:name="_Toc396110069"/>
      <w:bookmarkStart w:id="26" w:name="_Toc52187676"/>
      <w:bookmarkStart w:id="27" w:name="_Toc212651055"/>
      <w:r>
        <w:t>Cautions &amp; Warnings</w:t>
      </w:r>
      <w:bookmarkEnd w:id="25"/>
      <w:bookmarkEnd w:id="26"/>
      <w:bookmarkEnd w:id="27"/>
    </w:p>
    <w:p w14:paraId="1C7AA861" w14:textId="77777777" w:rsidR="008C3A0D" w:rsidRDefault="008C3A0D" w:rsidP="008C3A0D">
      <w:pPr>
        <w:pStyle w:val="BodyText"/>
        <w:rPr>
          <w:lang w:eastAsia="ar-SA"/>
        </w:rPr>
      </w:pPr>
      <w:r>
        <w:rPr>
          <w:lang w:eastAsia="ar-SA"/>
        </w:rPr>
        <w:t>This manual does not supersede any safety or company policy.</w:t>
      </w:r>
    </w:p>
    <w:p w14:paraId="289A4025" w14:textId="77777777" w:rsidR="008C3A0D" w:rsidRDefault="008C3A0D" w:rsidP="00060C4E">
      <w:pPr>
        <w:pStyle w:val="Heading2"/>
        <w:numPr>
          <w:ilvl w:val="1"/>
          <w:numId w:val="32"/>
        </w:numPr>
      </w:pPr>
      <w:bookmarkStart w:id="28" w:name="_Toc52187677"/>
      <w:bookmarkStart w:id="29" w:name="_Toc212651056"/>
      <w:r>
        <w:lastRenderedPageBreak/>
        <w:t>Organizational Chart &amp; Contacts</w:t>
      </w:r>
      <w:bookmarkEnd w:id="28"/>
      <w:bookmarkEnd w:id="29"/>
    </w:p>
    <w:p w14:paraId="409B9A0B" w14:textId="77777777" w:rsidR="008C3A0D" w:rsidRDefault="008C3A0D" w:rsidP="00581BF7">
      <w:pPr>
        <w:pStyle w:val="Heading3"/>
      </w:pPr>
      <w:bookmarkStart w:id="30" w:name="_Toc52187678"/>
      <w:bookmarkStart w:id="31" w:name="_Toc212651057"/>
      <w:r>
        <w:t>Organizational Chart</w:t>
      </w:r>
      <w:bookmarkStart w:id="32" w:name="_Toc396110070"/>
      <w:bookmarkEnd w:id="30"/>
      <w:bookmarkEnd w:id="31"/>
      <w:r>
        <w:tab/>
      </w:r>
    </w:p>
    <w:p w14:paraId="14856ECF" w14:textId="7E2F1F0C" w:rsidR="008C3A0D" w:rsidRDefault="006C3943" w:rsidP="006C3943">
      <w:pPr>
        <w:ind w:left="720"/>
      </w:pPr>
      <w:hyperlink r:id="rId18" w:history="1">
        <w:r w:rsidRPr="005E55D5">
          <w:rPr>
            <w:rStyle w:val="Hyperlink"/>
            <w:rFonts w:cs="Arial"/>
            <w:szCs w:val="22"/>
          </w:rPr>
          <w:t>Organizational Chart</w:t>
        </w:r>
      </w:hyperlink>
    </w:p>
    <w:p w14:paraId="2DD9A4B2" w14:textId="267B582E" w:rsidR="008C3A0D" w:rsidRDefault="008C3A0D" w:rsidP="00581BF7">
      <w:pPr>
        <w:pStyle w:val="Heading3"/>
      </w:pPr>
      <w:bookmarkStart w:id="33" w:name="_Toc52187679"/>
      <w:bookmarkStart w:id="34" w:name="_Toc212651058"/>
      <w:r>
        <w:t>3CX – Phone System</w:t>
      </w:r>
      <w:bookmarkEnd w:id="33"/>
      <w:bookmarkEnd w:id="34"/>
    </w:p>
    <w:p w14:paraId="1190151D" w14:textId="77777777" w:rsidR="008C3A0D" w:rsidRDefault="008C3A0D" w:rsidP="008C3A0D"/>
    <w:p w14:paraId="5F86A1D8" w14:textId="77777777" w:rsidR="008C3A0D" w:rsidRDefault="008C3A0D" w:rsidP="00581BF7">
      <w:pPr>
        <w:pStyle w:val="Heading3"/>
      </w:pPr>
      <w:bookmarkStart w:id="35" w:name="_Toc52187680"/>
      <w:bookmarkStart w:id="36" w:name="_Toc212651059"/>
      <w:r>
        <w:t>Location Contact List</w:t>
      </w:r>
      <w:bookmarkEnd w:id="35"/>
      <w:bookmarkEnd w:id="36"/>
    </w:p>
    <w:p w14:paraId="4AFBD108" w14:textId="0021D8EA" w:rsidR="008C3A0D" w:rsidRDefault="006C3943" w:rsidP="008C3A0D">
      <w:pPr>
        <w:ind w:left="720"/>
      </w:pPr>
      <w:hyperlink r:id="rId19" w:history="1">
        <w:r w:rsidRPr="006C3943">
          <w:rPr>
            <w:rStyle w:val="Hyperlink"/>
          </w:rPr>
          <w:t>IT Contact List</w:t>
        </w:r>
      </w:hyperlink>
    </w:p>
    <w:p w14:paraId="398EF985" w14:textId="77777777" w:rsidR="008C3A0D" w:rsidRDefault="008C3A0D" w:rsidP="008C3A0D"/>
    <w:p w14:paraId="3D074672" w14:textId="77777777" w:rsidR="008C3A0D" w:rsidRDefault="008C3A0D" w:rsidP="00581BF7">
      <w:pPr>
        <w:pStyle w:val="Heading3"/>
      </w:pPr>
      <w:bookmarkStart w:id="37" w:name="_Toc52187681"/>
      <w:bookmarkStart w:id="38" w:name="_Hlk532203344"/>
      <w:bookmarkStart w:id="39" w:name="_Toc212651060"/>
      <w:r>
        <w:t>Organizational Information / Links</w:t>
      </w:r>
      <w:bookmarkEnd w:id="37"/>
      <w:bookmarkEnd w:id="39"/>
    </w:p>
    <w:bookmarkStart w:id="40" w:name="_Hlk102034616"/>
    <w:p w14:paraId="46D0D071" w14:textId="77777777" w:rsidR="006C3943" w:rsidRPr="00070E0F" w:rsidRDefault="006C3943" w:rsidP="006C3943">
      <w:pPr>
        <w:ind w:firstLine="720"/>
        <w:rPr>
          <w:rStyle w:val="Hyperlink"/>
          <w:rFonts w:cs="Arial"/>
          <w:szCs w:val="22"/>
          <w:u w:val="none"/>
        </w:rPr>
      </w:pPr>
      <w:r>
        <w:rPr>
          <w:rFonts w:cs="Arial"/>
          <w:szCs w:val="22"/>
        </w:rPr>
        <w:fldChar w:fldCharType="begin"/>
      </w:r>
      <w:r>
        <w:rPr>
          <w:rFonts w:cs="Arial"/>
          <w:szCs w:val="22"/>
        </w:rPr>
        <w:instrText>HYPERLINK "\\\\file-a.kmtire.local\\File Server\\Human Resources\\Public"</w:instrText>
      </w:r>
      <w:r>
        <w:rPr>
          <w:rFonts w:cs="Arial"/>
          <w:szCs w:val="22"/>
        </w:rPr>
      </w:r>
      <w:r>
        <w:rPr>
          <w:rFonts w:cs="Arial"/>
          <w:szCs w:val="22"/>
        </w:rPr>
        <w:fldChar w:fldCharType="separate"/>
      </w:r>
      <w:r w:rsidRPr="00070E0F">
        <w:rPr>
          <w:rStyle w:val="Hyperlink"/>
          <w:rFonts w:cs="Arial"/>
          <w:szCs w:val="22"/>
        </w:rPr>
        <w:t>ORG CHART / EXT</w:t>
      </w:r>
    </w:p>
    <w:p w14:paraId="6B9D63B8" w14:textId="53D9585D" w:rsidR="008C3A0D" w:rsidRDefault="006C3943" w:rsidP="006C3943">
      <w:pPr>
        <w:ind w:left="720"/>
      </w:pPr>
      <w:r>
        <w:rPr>
          <w:rFonts w:cs="Arial"/>
          <w:szCs w:val="22"/>
        </w:rPr>
        <w:fldChar w:fldCharType="end"/>
      </w:r>
      <w:bookmarkEnd w:id="40"/>
    </w:p>
    <w:bookmarkEnd w:id="38"/>
    <w:p w14:paraId="10078687" w14:textId="77777777" w:rsidR="008C3A0D" w:rsidRDefault="008C3A0D" w:rsidP="008C3A0D"/>
    <w:p w14:paraId="0BC0A61D" w14:textId="77777777" w:rsidR="008C3A0D" w:rsidRDefault="008C3A0D" w:rsidP="008C3A0D">
      <w:pPr>
        <w:rPr>
          <w:sz w:val="20"/>
        </w:rPr>
      </w:pPr>
    </w:p>
    <w:p w14:paraId="78B15B6E" w14:textId="77777777" w:rsidR="008C3A0D" w:rsidRDefault="008C3A0D" w:rsidP="008C3A0D"/>
    <w:bookmarkEnd w:id="32"/>
    <w:p w14:paraId="470D944E" w14:textId="77777777" w:rsidR="008C3A0D" w:rsidRDefault="008C3A0D" w:rsidP="008C3A0D">
      <w:pPr>
        <w:pStyle w:val="BodyText"/>
        <w:spacing w:line="480" w:lineRule="auto"/>
        <w:rPr>
          <w:lang w:eastAsia="ar-SA"/>
        </w:rPr>
      </w:pPr>
    </w:p>
    <w:p w14:paraId="6EFF4C39" w14:textId="77777777" w:rsidR="008C3A0D" w:rsidRDefault="008C3A0D" w:rsidP="008C3A0D">
      <w:pPr>
        <w:pStyle w:val="BodyText"/>
        <w:spacing w:line="480" w:lineRule="auto"/>
        <w:ind w:left="360"/>
        <w:rPr>
          <w:lang w:eastAsia="ar-SA"/>
        </w:rPr>
      </w:pPr>
    </w:p>
    <w:p w14:paraId="531C2962" w14:textId="77777777" w:rsidR="008C3A0D" w:rsidRDefault="008C3A0D" w:rsidP="008C3A0D">
      <w:pPr>
        <w:pStyle w:val="BodyText"/>
        <w:rPr>
          <w:lang w:eastAsia="ar-SA"/>
        </w:rPr>
      </w:pPr>
    </w:p>
    <w:p w14:paraId="7A6C660C" w14:textId="77777777" w:rsidR="008C3A0D" w:rsidRDefault="008C3A0D" w:rsidP="008C3A0D">
      <w:pPr>
        <w:pStyle w:val="BodyText"/>
        <w:rPr>
          <w:lang w:eastAsia="ar-SA"/>
        </w:rPr>
      </w:pPr>
    </w:p>
    <w:p w14:paraId="2B93C535" w14:textId="57EE3BD9" w:rsidR="008C3A0D" w:rsidRDefault="005F10F2" w:rsidP="00060C4E">
      <w:pPr>
        <w:pStyle w:val="Heading2"/>
        <w:numPr>
          <w:ilvl w:val="1"/>
          <w:numId w:val="32"/>
        </w:numPr>
      </w:pPr>
      <w:bookmarkStart w:id="41" w:name="_Toc212651061"/>
      <w:r>
        <w:lastRenderedPageBreak/>
        <w:t>Security Guidelines for SOPs</w:t>
      </w:r>
      <w:bookmarkEnd w:id="41"/>
    </w:p>
    <w:p w14:paraId="5F015CFE" w14:textId="77777777" w:rsidR="008C3A0D" w:rsidRDefault="008C3A0D" w:rsidP="008C3A0D">
      <w:pPr>
        <w:rPr>
          <w:rFonts w:cs="Arial"/>
        </w:rPr>
      </w:pPr>
    </w:p>
    <w:p w14:paraId="735FC982" w14:textId="293384B5" w:rsidR="005F10F2" w:rsidRPr="00770F44" w:rsidRDefault="005F10F2" w:rsidP="005F10F2">
      <w:pPr>
        <w:rPr>
          <w:szCs w:val="22"/>
        </w:rPr>
      </w:pPr>
      <w:bookmarkStart w:id="42" w:name="_Hlk102372952"/>
      <w:bookmarkStart w:id="43" w:name="_Hlk531756463"/>
      <w:bookmarkStart w:id="44" w:name="_Hlk531756427"/>
      <w:bookmarkStart w:id="45" w:name="_Hlk531710545"/>
      <w:r w:rsidRPr="00770F44">
        <w:rPr>
          <w:szCs w:val="22"/>
        </w:rPr>
        <w:t xml:space="preserve">When creating SOPs, keeping security in mind is a priority. SOPs contain a lot of critical business processes, </w:t>
      </w:r>
      <w:r w:rsidR="00FC4B6C" w:rsidRPr="00770F44">
        <w:rPr>
          <w:szCs w:val="22"/>
        </w:rPr>
        <w:t>procedures,</w:t>
      </w:r>
      <w:r w:rsidRPr="00770F44">
        <w:rPr>
          <w:szCs w:val="22"/>
        </w:rPr>
        <w:t xml:space="preserve"> and data, they are also available to anyone on the network. If a malicious actor were to get a hold of these, it could very easily lead to an attack or security breach. So, it is important to make sure that we are security conscious when creating them.</w:t>
      </w:r>
    </w:p>
    <w:p w14:paraId="3CC28107" w14:textId="77777777" w:rsidR="005F10F2" w:rsidRPr="00770F44" w:rsidRDefault="005F10F2" w:rsidP="005F10F2">
      <w:pPr>
        <w:rPr>
          <w:szCs w:val="22"/>
          <w:u w:val="single"/>
        </w:rPr>
      </w:pPr>
      <w:r w:rsidRPr="00770F44">
        <w:rPr>
          <w:szCs w:val="22"/>
          <w:u w:val="single"/>
        </w:rPr>
        <w:t>To help combat this, here are some general guidelines to follow to mitigate the risk:</w:t>
      </w:r>
    </w:p>
    <w:p w14:paraId="0CDCCCAD" w14:textId="28D30C7B" w:rsidR="005F10F2" w:rsidRPr="00770F44" w:rsidRDefault="005F10F2" w:rsidP="002C5015">
      <w:pPr>
        <w:numPr>
          <w:ilvl w:val="0"/>
          <w:numId w:val="34"/>
        </w:numPr>
        <w:suppressAutoHyphens/>
        <w:spacing w:before="0" w:after="0"/>
        <w:rPr>
          <w:szCs w:val="22"/>
        </w:rPr>
      </w:pPr>
      <w:r w:rsidRPr="00770F44">
        <w:rPr>
          <w:b/>
          <w:bCs/>
          <w:szCs w:val="22"/>
        </w:rPr>
        <w:t>Generalize the information.</w:t>
      </w:r>
      <w:r w:rsidRPr="00770F44">
        <w:rPr>
          <w:szCs w:val="22"/>
        </w:rPr>
        <w:t xml:space="preserve"> The information should not be </w:t>
      </w:r>
      <w:r w:rsidR="00FC4B6C" w:rsidRPr="00770F44">
        <w:rPr>
          <w:szCs w:val="22"/>
        </w:rPr>
        <w:t>step</w:t>
      </w:r>
      <w:r w:rsidRPr="00770F44">
        <w:rPr>
          <w:szCs w:val="22"/>
        </w:rPr>
        <w:t>-by-step, be as general as possible when it comes to defining the process. Replace sensitive information with random amounts of asterisks or reference the sensitive information to a secure document.</w:t>
      </w:r>
    </w:p>
    <w:p w14:paraId="0DA4C83E" w14:textId="77777777" w:rsidR="005F10F2" w:rsidRPr="00770F44" w:rsidRDefault="005F10F2" w:rsidP="002C5015">
      <w:pPr>
        <w:numPr>
          <w:ilvl w:val="0"/>
          <w:numId w:val="34"/>
        </w:numPr>
        <w:suppressAutoHyphens/>
        <w:spacing w:before="0" w:after="0"/>
        <w:rPr>
          <w:szCs w:val="22"/>
        </w:rPr>
      </w:pPr>
      <w:r w:rsidRPr="00770F44">
        <w:rPr>
          <w:b/>
          <w:bCs/>
          <w:szCs w:val="22"/>
        </w:rPr>
        <w:t>Do not include credentials.</w:t>
      </w:r>
      <w:r w:rsidRPr="00770F44">
        <w:rPr>
          <w:szCs w:val="22"/>
        </w:rPr>
        <w:t xml:space="preserve"> By putting credentials inside of the SOP, anyone who can view that document can now access that system with the credentials provided. This causes a big concern for security because the malicious actor now has a way to escalate in the network. Either replace all usernames and passwords with a random number of asterisks or remove the information and reference it to a secured document.</w:t>
      </w:r>
    </w:p>
    <w:p w14:paraId="05A29944" w14:textId="31D22995" w:rsidR="005F10F2" w:rsidRPr="00770F44" w:rsidRDefault="005F10F2" w:rsidP="002C5015">
      <w:pPr>
        <w:numPr>
          <w:ilvl w:val="0"/>
          <w:numId w:val="34"/>
        </w:numPr>
        <w:suppressAutoHyphens/>
        <w:spacing w:before="0" w:after="0"/>
        <w:rPr>
          <w:szCs w:val="22"/>
        </w:rPr>
      </w:pPr>
      <w:r w:rsidRPr="00770F44">
        <w:rPr>
          <w:b/>
          <w:bCs/>
          <w:szCs w:val="22"/>
        </w:rPr>
        <w:t xml:space="preserve">Do not include IP Addresses, </w:t>
      </w:r>
      <w:r w:rsidR="00FC4B6C" w:rsidRPr="00770F44">
        <w:rPr>
          <w:b/>
          <w:bCs/>
          <w:szCs w:val="22"/>
        </w:rPr>
        <w:t>Hostnames</w:t>
      </w:r>
      <w:r w:rsidRPr="00770F44">
        <w:rPr>
          <w:b/>
          <w:bCs/>
          <w:szCs w:val="22"/>
        </w:rPr>
        <w:t>, or Ports.</w:t>
      </w:r>
      <w:r w:rsidRPr="00770F44">
        <w:rPr>
          <w:szCs w:val="22"/>
        </w:rPr>
        <w:t xml:space="preserve"> </w:t>
      </w:r>
      <w:r w:rsidR="00FC4B6C" w:rsidRPr="00770F44">
        <w:rPr>
          <w:szCs w:val="22"/>
        </w:rPr>
        <w:t>Exposing IP addresses, hostnames, and ports</w:t>
      </w:r>
      <w:r w:rsidRPr="00770F44">
        <w:rPr>
          <w:szCs w:val="22"/>
        </w:rPr>
        <w:t xml:space="preserve"> can help an attacker map out the network with ease. They can also figure out naming conventions and addressing schemes which will only aid them enumeration and possibly allow them to escalate privileges within the network. Either replace all networking information with a random number of asterisks or remove the information and reference it to a </w:t>
      </w:r>
      <w:r w:rsidR="00FC4B6C" w:rsidRPr="00770F44">
        <w:rPr>
          <w:szCs w:val="22"/>
        </w:rPr>
        <w:t>secure</w:t>
      </w:r>
      <w:r w:rsidRPr="00770F44">
        <w:rPr>
          <w:szCs w:val="22"/>
        </w:rPr>
        <w:t xml:space="preserve"> document.</w:t>
      </w:r>
    </w:p>
    <w:p w14:paraId="49DE75A8" w14:textId="77777777" w:rsidR="005F10F2" w:rsidRPr="00770F44" w:rsidRDefault="005F10F2" w:rsidP="002C5015">
      <w:pPr>
        <w:numPr>
          <w:ilvl w:val="0"/>
          <w:numId w:val="34"/>
        </w:numPr>
        <w:suppressAutoHyphens/>
        <w:spacing w:before="0" w:after="0"/>
        <w:rPr>
          <w:szCs w:val="22"/>
        </w:rPr>
      </w:pPr>
      <w:r w:rsidRPr="00770F44">
        <w:rPr>
          <w:b/>
          <w:bCs/>
          <w:szCs w:val="22"/>
        </w:rPr>
        <w:t>Do not include links to internal systems.</w:t>
      </w:r>
      <w:r w:rsidRPr="00770F44">
        <w:rPr>
          <w:szCs w:val="22"/>
        </w:rPr>
        <w:t xml:space="preserve"> By including links to internal systems, a malicious actor can use this information to find exploits and map out what we use internally. When including information about internal systems, do not put links to it and generalize information about the system as much as possible.</w:t>
      </w:r>
    </w:p>
    <w:p w14:paraId="76549175" w14:textId="497D0DEB" w:rsidR="005F10F2" w:rsidRPr="00770F44" w:rsidRDefault="005F10F2" w:rsidP="002C5015">
      <w:pPr>
        <w:numPr>
          <w:ilvl w:val="0"/>
          <w:numId w:val="34"/>
        </w:numPr>
        <w:suppressAutoHyphens/>
        <w:spacing w:before="0" w:after="0"/>
        <w:rPr>
          <w:b/>
          <w:bCs/>
          <w:szCs w:val="22"/>
        </w:rPr>
      </w:pPr>
      <w:r w:rsidRPr="00770F44">
        <w:rPr>
          <w:b/>
          <w:bCs/>
          <w:szCs w:val="22"/>
        </w:rPr>
        <w:t xml:space="preserve">Do not include paths to critical directories. </w:t>
      </w:r>
      <w:r w:rsidRPr="00770F44">
        <w:rPr>
          <w:szCs w:val="22"/>
        </w:rPr>
        <w:t xml:space="preserve">If critical directory information is found by a malicious actor, they will most likely target it depending on what their goal is. This can lead to sensitive business data to be compromised with ease. Remove this information and reference to a </w:t>
      </w:r>
      <w:r w:rsidR="00FC4B6C" w:rsidRPr="00770F44">
        <w:rPr>
          <w:szCs w:val="22"/>
        </w:rPr>
        <w:t>secure</w:t>
      </w:r>
      <w:r w:rsidRPr="00770F44">
        <w:rPr>
          <w:szCs w:val="22"/>
        </w:rPr>
        <w:t xml:space="preserve"> document if necessary.</w:t>
      </w:r>
    </w:p>
    <w:p w14:paraId="255D3722" w14:textId="533997E4" w:rsidR="005F10F2" w:rsidRPr="00770F44" w:rsidRDefault="005F10F2" w:rsidP="002C5015">
      <w:pPr>
        <w:numPr>
          <w:ilvl w:val="0"/>
          <w:numId w:val="34"/>
        </w:numPr>
        <w:suppressAutoHyphens/>
        <w:spacing w:before="0" w:after="0"/>
        <w:rPr>
          <w:szCs w:val="22"/>
        </w:rPr>
      </w:pPr>
      <w:r w:rsidRPr="00770F44">
        <w:rPr>
          <w:b/>
          <w:bCs/>
          <w:szCs w:val="22"/>
        </w:rPr>
        <w:t>Do not expose how sensitive data is obtained.</w:t>
      </w:r>
      <w:r w:rsidRPr="00770F44">
        <w:rPr>
          <w:szCs w:val="22"/>
        </w:rPr>
        <w:t xml:space="preserve"> By explaining where we obtain employee and customer information from, we are putting a target our back. If a malicious actor finds out the procedure, they will </w:t>
      </w:r>
      <w:r w:rsidR="00FC4B6C" w:rsidRPr="00770F44">
        <w:rPr>
          <w:szCs w:val="22"/>
        </w:rPr>
        <w:t>attack</w:t>
      </w:r>
      <w:r w:rsidRPr="00770F44">
        <w:rPr>
          <w:szCs w:val="22"/>
        </w:rPr>
        <w:t xml:space="preserve"> that system or users. We are putting our users and customers at risk by doing this. This should not be referenced or defined in the SOP.</w:t>
      </w:r>
    </w:p>
    <w:p w14:paraId="0418D01F" w14:textId="77777777" w:rsidR="005F10F2" w:rsidRPr="00770F44" w:rsidRDefault="005F10F2" w:rsidP="002C5015">
      <w:pPr>
        <w:numPr>
          <w:ilvl w:val="0"/>
          <w:numId w:val="34"/>
        </w:numPr>
        <w:suppressAutoHyphens/>
        <w:spacing w:before="0" w:after="0"/>
        <w:rPr>
          <w:szCs w:val="22"/>
        </w:rPr>
      </w:pPr>
      <w:r w:rsidRPr="00770F44">
        <w:rPr>
          <w:b/>
          <w:bCs/>
          <w:szCs w:val="22"/>
        </w:rPr>
        <w:t>Be cautious with screenshots and charts.</w:t>
      </w:r>
      <w:r w:rsidRPr="00770F44">
        <w:rPr>
          <w:szCs w:val="22"/>
        </w:rPr>
        <w:t xml:space="preserve"> When inputting screenshots and charts, verify that there is no sensitive information in them. It is easy to miss, so just make sure to double check that the screenshot is in compliance with the other guidelines stated above.</w:t>
      </w:r>
    </w:p>
    <w:bookmarkEnd w:id="42"/>
    <w:p w14:paraId="41262B74" w14:textId="77777777" w:rsidR="008C3A0D" w:rsidRDefault="008C3A0D" w:rsidP="008C3A0D">
      <w:pPr>
        <w:rPr>
          <w:rFonts w:cs="Arial"/>
          <w:b/>
          <w:bCs/>
          <w:sz w:val="32"/>
          <w:szCs w:val="32"/>
        </w:rPr>
      </w:pPr>
      <w:r>
        <w:rPr>
          <w:rFonts w:ascii="Arial Narrow" w:hAnsi="Arial Narrow" w:cs="Arial"/>
          <w:b/>
          <w:bCs/>
          <w:sz w:val="32"/>
          <w:szCs w:val="32"/>
        </w:rPr>
        <w:tab/>
      </w:r>
      <w:r>
        <w:rPr>
          <w:rFonts w:cs="Arial"/>
          <w:b/>
          <w:bCs/>
          <w:sz w:val="32"/>
          <w:szCs w:val="32"/>
        </w:rPr>
        <w:tab/>
      </w:r>
    </w:p>
    <w:p w14:paraId="705DDD99" w14:textId="77777777" w:rsidR="008C3A0D" w:rsidRDefault="008C3A0D" w:rsidP="008C3A0D">
      <w:pPr>
        <w:rPr>
          <w:rFonts w:cs="Arial"/>
          <w:b/>
          <w:bCs/>
          <w:sz w:val="32"/>
          <w:szCs w:val="32"/>
        </w:rPr>
      </w:pPr>
    </w:p>
    <w:p w14:paraId="5C0B3C54" w14:textId="77777777" w:rsidR="008C3A0D" w:rsidRDefault="008C3A0D" w:rsidP="008C3A0D">
      <w:pPr>
        <w:rPr>
          <w:rFonts w:cs="Arial"/>
          <w:b/>
          <w:bCs/>
          <w:sz w:val="32"/>
          <w:szCs w:val="32"/>
        </w:rPr>
      </w:pPr>
      <w:r>
        <w:rPr>
          <w:rFonts w:cs="Arial"/>
          <w:b/>
          <w:bCs/>
          <w:sz w:val="32"/>
          <w:szCs w:val="32"/>
        </w:rPr>
        <w:t xml:space="preserve">    </w:t>
      </w:r>
      <w:r>
        <w:rPr>
          <w:rFonts w:cs="Arial"/>
          <w:b/>
          <w:bCs/>
          <w:sz w:val="32"/>
          <w:szCs w:val="32"/>
        </w:rPr>
        <w:tab/>
      </w:r>
    </w:p>
    <w:p w14:paraId="36164532" w14:textId="77777777" w:rsidR="008C3A0D" w:rsidRDefault="008C3A0D" w:rsidP="008C3A0D">
      <w:pPr>
        <w:rPr>
          <w:rFonts w:ascii="Arial Narrow" w:hAnsi="Arial Narrow" w:cs="Arial"/>
          <w:b/>
          <w:bCs/>
          <w:sz w:val="32"/>
          <w:szCs w:val="32"/>
        </w:rPr>
      </w:pPr>
    </w:p>
    <w:p w14:paraId="4BF1794E" w14:textId="4E6C7FF1" w:rsidR="008C3A0D" w:rsidRDefault="00307F42" w:rsidP="00060C4E">
      <w:pPr>
        <w:pStyle w:val="Heading2"/>
        <w:numPr>
          <w:ilvl w:val="1"/>
          <w:numId w:val="32"/>
        </w:numPr>
      </w:pPr>
      <w:bookmarkStart w:id="46" w:name="_Toc212651062"/>
      <w:r>
        <w:lastRenderedPageBreak/>
        <w:t>SOP Management</w:t>
      </w:r>
      <w:bookmarkEnd w:id="46"/>
    </w:p>
    <w:p w14:paraId="6F5D480F" w14:textId="77777777" w:rsidR="00307F42" w:rsidRPr="003D0E75" w:rsidRDefault="00307F42" w:rsidP="00307F42">
      <w:pPr>
        <w:rPr>
          <w:rFonts w:cs="Arial"/>
          <w:szCs w:val="22"/>
        </w:rPr>
      </w:pPr>
      <w:r w:rsidRPr="003D0E75">
        <w:rPr>
          <w:rFonts w:cs="Arial"/>
          <w:szCs w:val="22"/>
        </w:rPr>
        <w:t>To give direction on the creating, updating and management of IT Standard Operating Procedures.</w:t>
      </w:r>
    </w:p>
    <w:p w14:paraId="09C77789" w14:textId="77777777" w:rsidR="008C3A0D" w:rsidRDefault="008C3A0D" w:rsidP="008C3A0D">
      <w:pPr>
        <w:pStyle w:val="BodyText"/>
        <w:rPr>
          <w:rFonts w:cs="Arial"/>
        </w:rPr>
      </w:pPr>
      <w:r>
        <w:rPr>
          <w:rFonts w:cs="Arial"/>
        </w:rPr>
        <w:tab/>
      </w:r>
      <w:r>
        <w:rPr>
          <w:rFonts w:cs="Arial"/>
        </w:rPr>
        <w:tab/>
      </w:r>
    </w:p>
    <w:p w14:paraId="44418036" w14:textId="7E95499C" w:rsidR="008C3A0D" w:rsidRDefault="00FC4B6C" w:rsidP="00581BF7">
      <w:pPr>
        <w:pStyle w:val="Heading3"/>
      </w:pPr>
      <w:bookmarkStart w:id="47" w:name="_Toc212651063"/>
      <w:r>
        <w:t>6.1</w:t>
      </w:r>
      <w:r>
        <w:tab/>
      </w:r>
      <w:r w:rsidR="00307F42">
        <w:t>SOP Source Documents</w:t>
      </w:r>
      <w:bookmarkEnd w:id="47"/>
    </w:p>
    <w:p w14:paraId="48878124" w14:textId="7197411A" w:rsidR="00D05989" w:rsidRPr="00D05989" w:rsidRDefault="00307F42" w:rsidP="002C5015">
      <w:pPr>
        <w:pStyle w:val="ListParagraph"/>
        <w:numPr>
          <w:ilvl w:val="0"/>
          <w:numId w:val="33"/>
        </w:numPr>
      </w:pPr>
      <w:r w:rsidRPr="00D05989">
        <w:t>For security and process management, IT maintains multiple sources of SOP documentation.</w:t>
      </w:r>
    </w:p>
    <w:p w14:paraId="7C9A30B6" w14:textId="77777777" w:rsidR="00D05989" w:rsidRDefault="00307F42" w:rsidP="002C5015">
      <w:pPr>
        <w:pStyle w:val="ListParagraph"/>
        <w:numPr>
          <w:ilvl w:val="1"/>
          <w:numId w:val="33"/>
        </w:numPr>
      </w:pPr>
      <w:r w:rsidRPr="00D05989">
        <w:t xml:space="preserve">Microsoft Word </w:t>
      </w:r>
      <w:hyperlink r:id="rId20" w:history="1">
        <w:r w:rsidRPr="00D05989">
          <w:t>F:\SOP\IT\Approved</w:t>
        </w:r>
      </w:hyperlink>
    </w:p>
    <w:p w14:paraId="56EA76B4" w14:textId="1E383757" w:rsidR="00D05989" w:rsidRPr="00D05989" w:rsidRDefault="00E16337" w:rsidP="002C5015">
      <w:pPr>
        <w:pStyle w:val="ListParagraph"/>
        <w:numPr>
          <w:ilvl w:val="2"/>
          <w:numId w:val="33"/>
        </w:numPr>
      </w:pPr>
      <w:r>
        <w:rPr>
          <w:rFonts w:cs="Arial"/>
          <w:bCs/>
        </w:rPr>
        <w:t>Director of IT (DIT)</w:t>
      </w:r>
    </w:p>
    <w:p w14:paraId="22F46694" w14:textId="77777777" w:rsidR="00D05989" w:rsidRPr="00D05989" w:rsidRDefault="00307F42" w:rsidP="002C5015">
      <w:pPr>
        <w:pStyle w:val="ListParagraph"/>
        <w:numPr>
          <w:ilvl w:val="1"/>
          <w:numId w:val="33"/>
        </w:numPr>
      </w:pPr>
      <w:r w:rsidRPr="00D05989">
        <w:rPr>
          <w:rFonts w:cs="Arial"/>
          <w:bCs/>
        </w:rPr>
        <w:t>OneNote</w:t>
      </w:r>
    </w:p>
    <w:p w14:paraId="5329383F" w14:textId="2287E2B0" w:rsidR="00D05989" w:rsidRPr="00D05989" w:rsidRDefault="00E16337" w:rsidP="002C5015">
      <w:pPr>
        <w:pStyle w:val="ListParagraph"/>
        <w:numPr>
          <w:ilvl w:val="2"/>
          <w:numId w:val="33"/>
        </w:numPr>
      </w:pPr>
      <w:r>
        <w:rPr>
          <w:rFonts w:cs="Arial"/>
          <w:bCs/>
        </w:rPr>
        <w:t>Help Desk Manager</w:t>
      </w:r>
    </w:p>
    <w:p w14:paraId="6C8692E3" w14:textId="1E12D2AF" w:rsidR="00307F42" w:rsidRPr="00D05989" w:rsidRDefault="00307F42" w:rsidP="002C5015">
      <w:pPr>
        <w:pStyle w:val="ListParagraph"/>
        <w:numPr>
          <w:ilvl w:val="1"/>
          <w:numId w:val="33"/>
        </w:numPr>
      </w:pPr>
      <w:r w:rsidRPr="00D05989">
        <w:rPr>
          <w:rFonts w:cs="Arial"/>
          <w:bCs/>
        </w:rPr>
        <w:t>Zoho ManageEngine</w:t>
      </w:r>
    </w:p>
    <w:p w14:paraId="7575D2FE" w14:textId="2639F0A5" w:rsidR="00307F42" w:rsidRPr="00D50EC0" w:rsidRDefault="00E16337" w:rsidP="002C5015">
      <w:pPr>
        <w:pStyle w:val="NoSpacing"/>
        <w:numPr>
          <w:ilvl w:val="3"/>
          <w:numId w:val="35"/>
        </w:numPr>
        <w:spacing w:line="276" w:lineRule="auto"/>
        <w:rPr>
          <w:rFonts w:ascii="Arial" w:hAnsi="Arial" w:cs="Arial"/>
          <w:bCs/>
        </w:rPr>
      </w:pPr>
      <w:r>
        <w:rPr>
          <w:rFonts w:ascii="Arial" w:hAnsi="Arial" w:cs="Arial"/>
          <w:bCs/>
        </w:rPr>
        <w:t>Help Desk Manager</w:t>
      </w:r>
    </w:p>
    <w:p w14:paraId="442C5D06" w14:textId="77777777" w:rsidR="00307F42" w:rsidRPr="00DB1822" w:rsidRDefault="00307F42" w:rsidP="002C5015">
      <w:pPr>
        <w:pStyle w:val="ListParagraph"/>
        <w:numPr>
          <w:ilvl w:val="0"/>
          <w:numId w:val="33"/>
        </w:numPr>
      </w:pPr>
      <w:r w:rsidRPr="00DB1822">
        <w:t>All sources need to be maintained with updated SOP processes.</w:t>
      </w:r>
    </w:p>
    <w:p w14:paraId="24FD00DB" w14:textId="0EAD8088" w:rsidR="00DB1822" w:rsidRDefault="00307F42" w:rsidP="002C5015">
      <w:pPr>
        <w:pStyle w:val="ListParagraph"/>
        <w:numPr>
          <w:ilvl w:val="0"/>
          <w:numId w:val="33"/>
        </w:numPr>
      </w:pPr>
      <w:r w:rsidRPr="00DB1822">
        <w:t xml:space="preserve">The </w:t>
      </w:r>
      <w:r w:rsidR="00E16337">
        <w:t xml:space="preserve">DIT </w:t>
      </w:r>
      <w:r w:rsidRPr="00DB1822">
        <w:t xml:space="preserve">will provide a final copy of the approved SOP to the Director of Support Services, </w:t>
      </w:r>
      <w:r w:rsidR="00E16337">
        <w:t>Help Desk Manager</w:t>
      </w:r>
      <w:r w:rsidRPr="00DB1822">
        <w:t xml:space="preserve"> the Development Manager </w:t>
      </w:r>
      <w:r w:rsidR="00FC4B6C" w:rsidRPr="00DB1822">
        <w:t>within</w:t>
      </w:r>
      <w:r w:rsidRPr="00DB1822">
        <w:t xml:space="preserve"> 5 days of receiving the approval from </w:t>
      </w:r>
      <w:r w:rsidR="00E16337" w:rsidRPr="00DB1822">
        <w:t>the IT</w:t>
      </w:r>
      <w:r w:rsidR="005D15CF">
        <w:t xml:space="preserve"> Managing Director</w:t>
      </w:r>
      <w:r w:rsidRPr="00DB1822">
        <w:t>.</w:t>
      </w:r>
    </w:p>
    <w:p w14:paraId="18D2B92E" w14:textId="77777777" w:rsidR="00DB1822" w:rsidRPr="00DB1822" w:rsidRDefault="00307F42" w:rsidP="002C5015">
      <w:pPr>
        <w:pStyle w:val="ListParagraph"/>
        <w:numPr>
          <w:ilvl w:val="1"/>
          <w:numId w:val="33"/>
        </w:numPr>
      </w:pPr>
      <w:r w:rsidRPr="00DB1822">
        <w:rPr>
          <w:rFonts w:cs="Arial"/>
          <w:bCs/>
        </w:rPr>
        <w:t>It is the responsibility of the appropriate IT employee listed above, to update the source document when the Information Technology SOP is final approved by the President.</w:t>
      </w:r>
    </w:p>
    <w:p w14:paraId="7AB160C4" w14:textId="0E80778B" w:rsidR="00307F42" w:rsidRPr="00DB1822" w:rsidRDefault="00307F42" w:rsidP="002C5015">
      <w:pPr>
        <w:pStyle w:val="ListParagraph"/>
        <w:numPr>
          <w:ilvl w:val="1"/>
          <w:numId w:val="33"/>
        </w:numPr>
      </w:pPr>
      <w:r w:rsidRPr="00DB1822">
        <w:rPr>
          <w:rFonts w:cs="Arial"/>
          <w:bCs/>
        </w:rPr>
        <w:t xml:space="preserve">These source documents should be updated within 15 days of receiving the approved copy from </w:t>
      </w:r>
      <w:r w:rsidR="00E16337">
        <w:rPr>
          <w:rFonts w:cs="Arial"/>
          <w:bCs/>
        </w:rPr>
        <w:t>DIT</w:t>
      </w:r>
      <w:r w:rsidRPr="00DB1822">
        <w:rPr>
          <w:rFonts w:cs="Arial"/>
          <w:bCs/>
        </w:rPr>
        <w:t>.</w:t>
      </w:r>
    </w:p>
    <w:p w14:paraId="1BBF8246" w14:textId="77777777" w:rsidR="008C3A0D" w:rsidRDefault="008C3A0D" w:rsidP="008C3A0D"/>
    <w:p w14:paraId="1143733A" w14:textId="62D7A82E" w:rsidR="008C3A0D" w:rsidRDefault="008C3A0D" w:rsidP="00307F42">
      <w:r>
        <w:t xml:space="preserve">      </w:t>
      </w:r>
    </w:p>
    <w:p w14:paraId="63A83DFA" w14:textId="77777777" w:rsidR="008C3A0D" w:rsidRDefault="008C3A0D" w:rsidP="008C3A0D"/>
    <w:p w14:paraId="485E8BB8" w14:textId="642F26DD" w:rsidR="008C3A0D" w:rsidRDefault="00FC4B6C" w:rsidP="00581BF7">
      <w:pPr>
        <w:pStyle w:val="Heading3"/>
      </w:pPr>
      <w:bookmarkStart w:id="48" w:name="_Toc212651064"/>
      <w:r>
        <w:t>6.2</w:t>
      </w:r>
      <w:r>
        <w:tab/>
      </w:r>
      <w:r w:rsidR="008B5C22">
        <w:t>Creating SOPs</w:t>
      </w:r>
      <w:bookmarkEnd w:id="48"/>
    </w:p>
    <w:p w14:paraId="3B6D40A1" w14:textId="3E08DBE9" w:rsidR="008B5C22" w:rsidRPr="00DB1822" w:rsidRDefault="008B5C22" w:rsidP="00FC5F85">
      <w:pPr>
        <w:pStyle w:val="ListParagraph"/>
        <w:numPr>
          <w:ilvl w:val="0"/>
          <w:numId w:val="218"/>
        </w:numPr>
      </w:pPr>
      <w:r w:rsidRPr="00DB1822">
        <w:t xml:space="preserve">It is the responsibility of the Director </w:t>
      </w:r>
      <w:r w:rsidR="00E16337">
        <w:t xml:space="preserve">of IT Development and Projects or Help Desk Manager </w:t>
      </w:r>
      <w:r w:rsidR="00E16337" w:rsidRPr="00DB1822">
        <w:t>to</w:t>
      </w:r>
      <w:r w:rsidRPr="00DB1822">
        <w:t xml:space="preserve"> notify the</w:t>
      </w:r>
      <w:r w:rsidR="00E16337">
        <w:t xml:space="preserve"> Director</w:t>
      </w:r>
      <w:r w:rsidRPr="00DB1822">
        <w:t xml:space="preserve"> </w:t>
      </w:r>
      <w:r w:rsidR="00107E69">
        <w:t xml:space="preserve">of </w:t>
      </w:r>
      <w:r w:rsidRPr="00DB1822">
        <w:t>IT Business Analyst within 3 business days if new software or hardware is added that would create the need for a new SOP.</w:t>
      </w:r>
    </w:p>
    <w:p w14:paraId="695525DF" w14:textId="3CC087F5" w:rsidR="008B5C22" w:rsidRPr="00DB1822" w:rsidRDefault="008B5C22" w:rsidP="00FC5F85">
      <w:pPr>
        <w:pStyle w:val="ListParagraph"/>
        <w:numPr>
          <w:ilvl w:val="0"/>
          <w:numId w:val="218"/>
        </w:numPr>
      </w:pPr>
      <w:r w:rsidRPr="00DB1822">
        <w:t xml:space="preserve">The </w:t>
      </w:r>
      <w:r w:rsidR="00E16337">
        <w:t>DIT</w:t>
      </w:r>
      <w:r w:rsidRPr="00DB1822">
        <w:t xml:space="preserve"> will be responsible for working with </w:t>
      </w:r>
      <w:r w:rsidR="00E16337">
        <w:t xml:space="preserve">IT </w:t>
      </w:r>
      <w:r w:rsidRPr="00DB1822">
        <w:t>Staff to determine the steps required to create the new SOP. The new SOP should be written within 30 days of notification.</w:t>
      </w:r>
    </w:p>
    <w:p w14:paraId="576D3DD6" w14:textId="33147EAB" w:rsidR="00DB1822" w:rsidRDefault="008B5C22" w:rsidP="00FC5F85">
      <w:pPr>
        <w:pStyle w:val="ListParagraph"/>
        <w:numPr>
          <w:ilvl w:val="0"/>
          <w:numId w:val="218"/>
        </w:numPr>
      </w:pPr>
      <w:r w:rsidRPr="00DB1822">
        <w:t>Upon completion of the draft being written, th</w:t>
      </w:r>
      <w:r w:rsidR="00E16337">
        <w:t>e DIT</w:t>
      </w:r>
      <w:r w:rsidRPr="00DB1822">
        <w:t xml:space="preserve"> should present the draft to the</w:t>
      </w:r>
      <w:r w:rsidR="00E16337">
        <w:t xml:space="preserve"> VP of IT</w:t>
      </w:r>
      <w:r w:rsidR="005D15CF">
        <w:t xml:space="preserve"> </w:t>
      </w:r>
      <w:r w:rsidRPr="00DB1822">
        <w:t>for review.</w:t>
      </w:r>
    </w:p>
    <w:p w14:paraId="056470AE" w14:textId="1CCD8A6D" w:rsidR="008B5C22" w:rsidRPr="00DB1822" w:rsidRDefault="008B5C22" w:rsidP="00FC5F85">
      <w:pPr>
        <w:pStyle w:val="ListParagraph"/>
        <w:numPr>
          <w:ilvl w:val="1"/>
          <w:numId w:val="218"/>
        </w:numPr>
      </w:pPr>
      <w:r w:rsidRPr="00DB1822">
        <w:rPr>
          <w:rFonts w:cs="Arial"/>
          <w:bCs/>
        </w:rPr>
        <w:t xml:space="preserve">If modifications need </w:t>
      </w:r>
      <w:r w:rsidR="00FC4B6C" w:rsidRPr="00DB1822">
        <w:rPr>
          <w:rFonts w:cs="Arial"/>
          <w:bCs/>
        </w:rPr>
        <w:t>to be made</w:t>
      </w:r>
      <w:r w:rsidRPr="00DB1822">
        <w:rPr>
          <w:rFonts w:cs="Arial"/>
          <w:bCs/>
        </w:rPr>
        <w:t xml:space="preserve">, </w:t>
      </w:r>
      <w:r w:rsidR="00107E69">
        <w:rPr>
          <w:rFonts w:cs="Arial"/>
          <w:bCs/>
        </w:rPr>
        <w:t xml:space="preserve">the </w:t>
      </w:r>
      <w:r w:rsidR="00E16337" w:rsidRPr="00DB1822">
        <w:rPr>
          <w:rFonts w:cs="Arial"/>
          <w:bCs/>
        </w:rPr>
        <w:t>DIT</w:t>
      </w:r>
      <w:r w:rsidR="00E16337">
        <w:rPr>
          <w:rFonts w:cs="Arial"/>
          <w:bCs/>
        </w:rPr>
        <w:t xml:space="preserve"> </w:t>
      </w:r>
      <w:r w:rsidR="00E16337" w:rsidRPr="00DB1822">
        <w:rPr>
          <w:rFonts w:cs="Arial"/>
          <w:bCs/>
        </w:rPr>
        <w:t>is</w:t>
      </w:r>
      <w:r w:rsidRPr="00DB1822">
        <w:rPr>
          <w:rFonts w:cs="Arial"/>
          <w:bCs/>
        </w:rPr>
        <w:t xml:space="preserve"> responsible </w:t>
      </w:r>
      <w:r w:rsidR="00FC4B6C" w:rsidRPr="00DB1822">
        <w:rPr>
          <w:rFonts w:cs="Arial"/>
          <w:bCs/>
        </w:rPr>
        <w:t>for making</w:t>
      </w:r>
      <w:r w:rsidRPr="00DB1822">
        <w:rPr>
          <w:rFonts w:cs="Arial"/>
          <w:bCs/>
        </w:rPr>
        <w:t xml:space="preserve"> these changes.</w:t>
      </w:r>
    </w:p>
    <w:p w14:paraId="6058638F" w14:textId="2E5AEC96" w:rsidR="00DB1822" w:rsidRDefault="008B5C22" w:rsidP="00FC5F85">
      <w:pPr>
        <w:pStyle w:val="ListParagraph"/>
        <w:numPr>
          <w:ilvl w:val="0"/>
          <w:numId w:val="218"/>
        </w:numPr>
      </w:pPr>
      <w:r w:rsidRPr="00DB1822">
        <w:t xml:space="preserve">After the </w:t>
      </w:r>
      <w:r w:rsidR="00E16337">
        <w:t>VP of IT</w:t>
      </w:r>
      <w:r w:rsidRPr="00DB1822">
        <w:t xml:space="preserve"> signs off on the draft, it will be presented to the President for final review and sign off.</w:t>
      </w:r>
    </w:p>
    <w:p w14:paraId="2C5B2489" w14:textId="160B1D49" w:rsidR="008B5C22" w:rsidRPr="00DB1822" w:rsidRDefault="008B5C22" w:rsidP="00FC5F85">
      <w:pPr>
        <w:pStyle w:val="ListParagraph"/>
        <w:numPr>
          <w:ilvl w:val="1"/>
          <w:numId w:val="218"/>
        </w:numPr>
      </w:pPr>
      <w:r w:rsidRPr="00DB1822">
        <w:rPr>
          <w:rFonts w:cs="Arial"/>
          <w:bCs/>
        </w:rPr>
        <w:t xml:space="preserve">If modifications need </w:t>
      </w:r>
      <w:r w:rsidR="00FC4B6C" w:rsidRPr="00DB1822">
        <w:rPr>
          <w:rFonts w:cs="Arial"/>
          <w:bCs/>
        </w:rPr>
        <w:t>to be made</w:t>
      </w:r>
      <w:r w:rsidRPr="00DB1822">
        <w:rPr>
          <w:rFonts w:cs="Arial"/>
          <w:bCs/>
        </w:rPr>
        <w:t xml:space="preserve">, the </w:t>
      </w:r>
      <w:r w:rsidR="00E16337">
        <w:t>VP of IT</w:t>
      </w:r>
      <w:r w:rsidRPr="00DB1822">
        <w:rPr>
          <w:rFonts w:cs="Arial"/>
          <w:bCs/>
        </w:rPr>
        <w:t xml:space="preserve"> should communicate this to the </w:t>
      </w:r>
      <w:r w:rsidR="00456CC8">
        <w:rPr>
          <w:rFonts w:cs="Arial"/>
          <w:bCs/>
        </w:rPr>
        <w:t>DIT</w:t>
      </w:r>
      <w:r w:rsidRPr="00DB1822">
        <w:rPr>
          <w:rFonts w:cs="Arial"/>
          <w:bCs/>
        </w:rPr>
        <w:t xml:space="preserve"> for </w:t>
      </w:r>
      <w:r w:rsidR="00FC4B6C" w:rsidRPr="00DB1822">
        <w:rPr>
          <w:rFonts w:cs="Arial"/>
          <w:bCs/>
        </w:rPr>
        <w:t>updates</w:t>
      </w:r>
      <w:r w:rsidRPr="00DB1822">
        <w:rPr>
          <w:rFonts w:cs="Arial"/>
          <w:bCs/>
        </w:rPr>
        <w:t xml:space="preserve">. It is the </w:t>
      </w:r>
      <w:r w:rsidR="00456CC8">
        <w:rPr>
          <w:rFonts w:cs="Arial"/>
          <w:bCs/>
        </w:rPr>
        <w:t>DIT</w:t>
      </w:r>
      <w:r w:rsidRPr="00DB1822">
        <w:rPr>
          <w:rFonts w:cs="Arial"/>
          <w:bCs/>
        </w:rPr>
        <w:t xml:space="preserve"> responsibility to make these changes.</w:t>
      </w:r>
    </w:p>
    <w:p w14:paraId="46D1B4BF" w14:textId="291DE044" w:rsidR="008B5C22" w:rsidRPr="008B5C22" w:rsidRDefault="008B5C22" w:rsidP="008B5C22">
      <w:r w:rsidRPr="003D0E75">
        <w:rPr>
          <w:rFonts w:cs="Arial"/>
          <w:bCs/>
        </w:rPr>
        <w:t xml:space="preserve">Upon sign </w:t>
      </w:r>
      <w:r w:rsidR="00FC4B6C">
        <w:rPr>
          <w:rFonts w:cs="Arial"/>
          <w:bCs/>
        </w:rPr>
        <w:t xml:space="preserve">off </w:t>
      </w:r>
      <w:r w:rsidR="00FC4B6C" w:rsidRPr="003D0E75">
        <w:rPr>
          <w:rFonts w:cs="Arial"/>
          <w:bCs/>
        </w:rPr>
        <w:t>from</w:t>
      </w:r>
      <w:r w:rsidRPr="003D0E75">
        <w:rPr>
          <w:rFonts w:cs="Arial"/>
          <w:bCs/>
        </w:rPr>
        <w:t xml:space="preserve"> the President, the SOP will be moved to Approved SOP folder on the F: drive. </w:t>
      </w:r>
      <w:hyperlink r:id="rId21" w:history="1">
        <w:r w:rsidRPr="003D0E75">
          <w:rPr>
            <w:rStyle w:val="Hyperlink"/>
            <w:rFonts w:cs="Arial"/>
            <w:bCs/>
          </w:rPr>
          <w:t>F:\SOP\IT\Approved</w:t>
        </w:r>
      </w:hyperlink>
    </w:p>
    <w:p w14:paraId="41ACC08E" w14:textId="6EB1A9F5" w:rsidR="008C3A0D" w:rsidRDefault="00FC4B6C" w:rsidP="00581BF7">
      <w:pPr>
        <w:pStyle w:val="Heading3"/>
      </w:pPr>
      <w:bookmarkStart w:id="49" w:name="_Toc212651065"/>
      <w:r>
        <w:lastRenderedPageBreak/>
        <w:t>6.3</w:t>
      </w:r>
      <w:r>
        <w:tab/>
      </w:r>
      <w:r w:rsidR="00F07E93">
        <w:t>Updating SOPs</w:t>
      </w:r>
      <w:bookmarkEnd w:id="49"/>
    </w:p>
    <w:p w14:paraId="4488232F" w14:textId="774697ED" w:rsidR="00F07E93" w:rsidRPr="00DB1822" w:rsidRDefault="00F07E93" w:rsidP="00FC5F85">
      <w:pPr>
        <w:pStyle w:val="ListParagraph"/>
        <w:numPr>
          <w:ilvl w:val="0"/>
          <w:numId w:val="219"/>
        </w:numPr>
      </w:pPr>
      <w:r w:rsidRPr="00DB1822">
        <w:t xml:space="preserve">The Information Technology SOP should go through an annual review for accuracy and </w:t>
      </w:r>
      <w:r w:rsidR="00FC4B6C" w:rsidRPr="00DB1822">
        <w:t>make</w:t>
      </w:r>
      <w:r w:rsidRPr="00DB1822">
        <w:t xml:space="preserve"> appropriate updates.</w:t>
      </w:r>
    </w:p>
    <w:p w14:paraId="3D62D8FB" w14:textId="5D3B7313" w:rsidR="00DB1822" w:rsidRDefault="00F07E93" w:rsidP="00FC5F85">
      <w:pPr>
        <w:pStyle w:val="ListParagraph"/>
        <w:numPr>
          <w:ilvl w:val="0"/>
          <w:numId w:val="219"/>
        </w:numPr>
      </w:pPr>
      <w:r w:rsidRPr="00DB1822">
        <w:t xml:space="preserve">It is the responsibility of the </w:t>
      </w:r>
      <w:r w:rsidR="00456CC8">
        <w:t>DIT</w:t>
      </w:r>
      <w:r w:rsidRPr="00DB1822">
        <w:t xml:space="preserve"> to ensure the review occurs on an annual basis. The review should start in January of each year and be completed by the end of February of the same year.</w:t>
      </w:r>
    </w:p>
    <w:p w14:paraId="484A8E1F" w14:textId="7A703309" w:rsidR="00F07E93" w:rsidRPr="00DB1822" w:rsidRDefault="00F07E93" w:rsidP="00FC5F85">
      <w:pPr>
        <w:pStyle w:val="ListParagraph"/>
        <w:numPr>
          <w:ilvl w:val="1"/>
          <w:numId w:val="219"/>
        </w:numPr>
      </w:pPr>
      <w:r w:rsidRPr="00DB1822">
        <w:rPr>
          <w:rFonts w:cs="Arial"/>
          <w:bCs/>
        </w:rPr>
        <w:t>SOP sections will be presented to the appropriate IT employee for review.</w:t>
      </w:r>
    </w:p>
    <w:p w14:paraId="79163050" w14:textId="2C575D59" w:rsidR="00F07E93" w:rsidRPr="003D0E75" w:rsidRDefault="00F07E93" w:rsidP="002C5015">
      <w:pPr>
        <w:pStyle w:val="NoSpacing"/>
        <w:numPr>
          <w:ilvl w:val="1"/>
          <w:numId w:val="36"/>
        </w:numPr>
        <w:spacing w:line="276" w:lineRule="auto"/>
        <w:rPr>
          <w:rFonts w:ascii="Arial" w:hAnsi="Arial" w:cs="Arial"/>
          <w:bCs/>
        </w:rPr>
      </w:pPr>
      <w:r w:rsidRPr="003D0E75">
        <w:rPr>
          <w:rFonts w:ascii="Arial" w:hAnsi="Arial" w:cs="Arial"/>
          <w:bCs/>
        </w:rPr>
        <w:t xml:space="preserve">If there are changes, the IT employee should notify the </w:t>
      </w:r>
      <w:r w:rsidR="00456CC8">
        <w:rPr>
          <w:rFonts w:ascii="Arial" w:hAnsi="Arial" w:cs="Arial"/>
          <w:bCs/>
        </w:rPr>
        <w:t xml:space="preserve">DIT </w:t>
      </w:r>
      <w:r w:rsidRPr="003D0E75">
        <w:rPr>
          <w:rFonts w:ascii="Arial" w:hAnsi="Arial" w:cs="Arial"/>
          <w:bCs/>
        </w:rPr>
        <w:t>of these changes so the updates can be documented.</w:t>
      </w:r>
    </w:p>
    <w:p w14:paraId="6348634C" w14:textId="128C3990" w:rsidR="00F07E93" w:rsidRPr="003D0E75" w:rsidRDefault="00F07E93" w:rsidP="002C5015">
      <w:pPr>
        <w:pStyle w:val="NoSpacing"/>
        <w:numPr>
          <w:ilvl w:val="1"/>
          <w:numId w:val="36"/>
        </w:numPr>
        <w:spacing w:line="276" w:lineRule="auto"/>
        <w:rPr>
          <w:rFonts w:ascii="Arial" w:hAnsi="Arial" w:cs="Arial"/>
          <w:bCs/>
        </w:rPr>
      </w:pPr>
      <w:r w:rsidRPr="003D0E75">
        <w:rPr>
          <w:rFonts w:ascii="Arial" w:hAnsi="Arial" w:cs="Arial"/>
          <w:bCs/>
        </w:rPr>
        <w:t xml:space="preserve">If there are no changes, the IT employee should notify the </w:t>
      </w:r>
      <w:r w:rsidR="00456CC8">
        <w:rPr>
          <w:rFonts w:ascii="Arial" w:hAnsi="Arial" w:cs="Arial"/>
          <w:bCs/>
        </w:rPr>
        <w:t>DIT</w:t>
      </w:r>
      <w:r w:rsidRPr="003D0E75">
        <w:rPr>
          <w:rFonts w:ascii="Arial" w:hAnsi="Arial" w:cs="Arial"/>
          <w:bCs/>
        </w:rPr>
        <w:t xml:space="preserve"> so the SOP section can be marked as reviewed for the annual process.</w:t>
      </w:r>
    </w:p>
    <w:p w14:paraId="4F0EB1D4" w14:textId="6BCA28D3" w:rsidR="00DB1822" w:rsidRDefault="00F07E93" w:rsidP="00FC5F85">
      <w:pPr>
        <w:pStyle w:val="ListParagraph"/>
        <w:numPr>
          <w:ilvl w:val="0"/>
          <w:numId w:val="219"/>
        </w:numPr>
      </w:pPr>
      <w:r w:rsidRPr="00DB1822">
        <w:t xml:space="preserve">Upon review of the entire SOP, the </w:t>
      </w:r>
      <w:r w:rsidR="00456CC8">
        <w:t>DIT</w:t>
      </w:r>
      <w:r w:rsidRPr="00DB1822">
        <w:t xml:space="preserve"> should present i</w:t>
      </w:r>
      <w:r w:rsidR="005D15CF">
        <w:t xml:space="preserve">t to the </w:t>
      </w:r>
      <w:r w:rsidR="00456CC8">
        <w:t>VP of IT</w:t>
      </w:r>
      <w:r w:rsidRPr="00DB1822">
        <w:t xml:space="preserve"> for review.</w:t>
      </w:r>
    </w:p>
    <w:p w14:paraId="2669381C" w14:textId="01ECBCF5" w:rsidR="00DB1822" w:rsidRPr="00DB1822" w:rsidRDefault="00F07E93" w:rsidP="00FC5F85">
      <w:pPr>
        <w:pStyle w:val="ListParagraph"/>
        <w:numPr>
          <w:ilvl w:val="1"/>
          <w:numId w:val="219"/>
        </w:numPr>
      </w:pPr>
      <w:r w:rsidRPr="00DB1822">
        <w:rPr>
          <w:rFonts w:cs="Arial"/>
          <w:bCs/>
        </w:rPr>
        <w:t xml:space="preserve">If modifications need </w:t>
      </w:r>
      <w:r w:rsidR="00FC4B6C" w:rsidRPr="00DB1822">
        <w:rPr>
          <w:rFonts w:cs="Arial"/>
          <w:bCs/>
        </w:rPr>
        <w:t>to be made</w:t>
      </w:r>
      <w:r w:rsidRPr="00DB1822">
        <w:rPr>
          <w:rFonts w:cs="Arial"/>
          <w:bCs/>
        </w:rPr>
        <w:t xml:space="preserve">, the </w:t>
      </w:r>
      <w:r w:rsidR="00456CC8">
        <w:rPr>
          <w:rFonts w:cs="Arial"/>
          <w:bCs/>
        </w:rPr>
        <w:t>DIT</w:t>
      </w:r>
      <w:r w:rsidRPr="00DB1822">
        <w:rPr>
          <w:rFonts w:cs="Arial"/>
          <w:bCs/>
        </w:rPr>
        <w:t xml:space="preserve"> is responsible </w:t>
      </w:r>
      <w:r w:rsidR="00FC4B6C" w:rsidRPr="00DB1822">
        <w:rPr>
          <w:rFonts w:cs="Arial"/>
          <w:bCs/>
        </w:rPr>
        <w:t>for making</w:t>
      </w:r>
      <w:r w:rsidRPr="00DB1822">
        <w:rPr>
          <w:rFonts w:cs="Arial"/>
          <w:bCs/>
        </w:rPr>
        <w:t xml:space="preserve"> these changes.</w:t>
      </w:r>
    </w:p>
    <w:p w14:paraId="223B8CFB" w14:textId="708A029E" w:rsidR="00DB1822" w:rsidRPr="00DB1822" w:rsidRDefault="00F07E93" w:rsidP="00FC5F85">
      <w:pPr>
        <w:pStyle w:val="ListParagraph"/>
        <w:numPr>
          <w:ilvl w:val="0"/>
          <w:numId w:val="219"/>
        </w:numPr>
      </w:pPr>
      <w:r w:rsidRPr="00DB1822">
        <w:rPr>
          <w:rFonts w:cs="Arial"/>
          <w:bCs/>
        </w:rPr>
        <w:t xml:space="preserve">After the </w:t>
      </w:r>
      <w:r w:rsidR="00F9297F">
        <w:t>VP of IT</w:t>
      </w:r>
      <w:r w:rsidRPr="00DB1822">
        <w:rPr>
          <w:rFonts w:cs="Arial"/>
          <w:bCs/>
        </w:rPr>
        <w:t xml:space="preserve"> signs off on the modifications, it will be presented to the President for final review and sign off.</w:t>
      </w:r>
    </w:p>
    <w:p w14:paraId="00E7BC04" w14:textId="74C231CD" w:rsidR="00DB1822" w:rsidRPr="00DB1822" w:rsidRDefault="00F07E93" w:rsidP="00FC5F85">
      <w:pPr>
        <w:pStyle w:val="ListParagraph"/>
        <w:numPr>
          <w:ilvl w:val="1"/>
          <w:numId w:val="219"/>
        </w:numPr>
      </w:pPr>
      <w:r w:rsidRPr="00DB1822">
        <w:rPr>
          <w:rFonts w:cs="Arial"/>
          <w:bCs/>
        </w:rPr>
        <w:t xml:space="preserve">If modifications need </w:t>
      </w:r>
      <w:r w:rsidR="00FC4B6C" w:rsidRPr="00DB1822">
        <w:rPr>
          <w:rFonts w:cs="Arial"/>
          <w:bCs/>
        </w:rPr>
        <w:t>to be made</w:t>
      </w:r>
      <w:r w:rsidRPr="00DB1822">
        <w:rPr>
          <w:rFonts w:cs="Arial"/>
          <w:bCs/>
        </w:rPr>
        <w:t>, the</w:t>
      </w:r>
      <w:r w:rsidR="00456CC8">
        <w:rPr>
          <w:rFonts w:cs="Arial"/>
          <w:bCs/>
        </w:rPr>
        <w:t xml:space="preserve"> VP of IT</w:t>
      </w:r>
      <w:r w:rsidRPr="00DB1822">
        <w:rPr>
          <w:rFonts w:cs="Arial"/>
          <w:bCs/>
        </w:rPr>
        <w:t xml:space="preserve"> should communicate this to </w:t>
      </w:r>
      <w:r w:rsidR="00456CC8">
        <w:rPr>
          <w:rFonts w:cs="Arial"/>
          <w:bCs/>
        </w:rPr>
        <w:t>the DIT</w:t>
      </w:r>
      <w:r w:rsidRPr="00DB1822">
        <w:rPr>
          <w:rFonts w:cs="Arial"/>
          <w:bCs/>
        </w:rPr>
        <w:t xml:space="preserve"> for </w:t>
      </w:r>
      <w:r w:rsidR="00FC4B6C" w:rsidRPr="00DB1822">
        <w:rPr>
          <w:rFonts w:cs="Arial"/>
          <w:bCs/>
        </w:rPr>
        <w:t>updates</w:t>
      </w:r>
      <w:r w:rsidRPr="00DB1822">
        <w:rPr>
          <w:rFonts w:cs="Arial"/>
          <w:bCs/>
        </w:rPr>
        <w:t xml:space="preserve">. It is the </w:t>
      </w:r>
      <w:r w:rsidR="00456CC8">
        <w:rPr>
          <w:rFonts w:cs="Arial"/>
          <w:bCs/>
        </w:rPr>
        <w:t>DIT</w:t>
      </w:r>
      <w:r w:rsidRPr="00DB1822">
        <w:rPr>
          <w:rFonts w:cs="Arial"/>
          <w:bCs/>
        </w:rPr>
        <w:t xml:space="preserve"> responsibility to make these changes.</w:t>
      </w:r>
    </w:p>
    <w:p w14:paraId="4C8CCCEC" w14:textId="40DA93B0" w:rsidR="00F07E93" w:rsidRPr="00DB1822" w:rsidRDefault="00F07E93" w:rsidP="00FC5F85">
      <w:pPr>
        <w:pStyle w:val="ListParagraph"/>
        <w:numPr>
          <w:ilvl w:val="0"/>
          <w:numId w:val="219"/>
        </w:numPr>
      </w:pPr>
      <w:r w:rsidRPr="00DB1822">
        <w:rPr>
          <w:rFonts w:cs="Arial"/>
          <w:bCs/>
        </w:rPr>
        <w:t xml:space="preserve">Upon sign </w:t>
      </w:r>
      <w:r w:rsidR="00FC4B6C" w:rsidRPr="00DB1822">
        <w:rPr>
          <w:rFonts w:cs="Arial"/>
          <w:bCs/>
        </w:rPr>
        <w:t>off</w:t>
      </w:r>
      <w:r w:rsidRPr="00DB1822">
        <w:rPr>
          <w:rFonts w:cs="Arial"/>
          <w:bCs/>
        </w:rPr>
        <w:t xml:space="preserve"> </w:t>
      </w:r>
      <w:r w:rsidR="00FC4B6C">
        <w:rPr>
          <w:rFonts w:cs="Arial"/>
          <w:bCs/>
        </w:rPr>
        <w:t xml:space="preserve">from </w:t>
      </w:r>
      <w:r w:rsidRPr="00DB1822">
        <w:rPr>
          <w:rFonts w:cs="Arial"/>
          <w:bCs/>
        </w:rPr>
        <w:t xml:space="preserve">the President, the SOP version will be updated and moved to Approved SOP folder on the F: drive and replace the existing version. </w:t>
      </w:r>
      <w:hyperlink r:id="rId22" w:history="1">
        <w:r w:rsidRPr="00DB1822">
          <w:rPr>
            <w:rStyle w:val="Hyperlink"/>
            <w:rFonts w:cs="Arial"/>
            <w:bCs/>
          </w:rPr>
          <w:t>F:\SOP\IT\Approved</w:t>
        </w:r>
      </w:hyperlink>
    </w:p>
    <w:p w14:paraId="7E1318B9" w14:textId="77777777" w:rsidR="00F07E93" w:rsidRPr="00F07E93" w:rsidRDefault="00F07E93" w:rsidP="00F07E93"/>
    <w:p w14:paraId="1B63DCC8" w14:textId="77777777" w:rsidR="008C3A0D" w:rsidRDefault="008C3A0D" w:rsidP="008C3A0D"/>
    <w:p w14:paraId="6119AC49" w14:textId="40472B8C" w:rsidR="008C3A0D" w:rsidRDefault="0098202D" w:rsidP="00060C4E">
      <w:pPr>
        <w:pStyle w:val="Heading2"/>
        <w:numPr>
          <w:ilvl w:val="1"/>
          <w:numId w:val="32"/>
        </w:numPr>
      </w:pPr>
      <w:bookmarkStart w:id="50" w:name="_Toc212651066"/>
      <w:r>
        <w:lastRenderedPageBreak/>
        <w:t>Communicating High Priority Issues</w:t>
      </w:r>
      <w:bookmarkEnd w:id="50"/>
    </w:p>
    <w:p w14:paraId="046BDD8B" w14:textId="77777777" w:rsidR="004F69CB" w:rsidRPr="00E92514" w:rsidRDefault="004F69CB" w:rsidP="004F69CB">
      <w:pPr>
        <w:spacing w:before="100" w:beforeAutospacing="1" w:after="100" w:afterAutospacing="1"/>
        <w:rPr>
          <w:rFonts w:ascii="Times New Roman" w:hAnsi="Times New Roman"/>
          <w:sz w:val="24"/>
          <w:szCs w:val="24"/>
        </w:rPr>
      </w:pPr>
      <w:r w:rsidRPr="00E92514">
        <w:rPr>
          <w:rFonts w:ascii="Times New Roman" w:hAnsi="Times New Roman"/>
          <w:sz w:val="24"/>
          <w:szCs w:val="24"/>
        </w:rPr>
        <w:t>This SOP outlines the process for the IT Department and Support Staff to effectively communicate high-priority or critical issues, including planned and unplanned outages, to ensure timely updates and clear communication as the issues are being addressed.</w:t>
      </w:r>
    </w:p>
    <w:p w14:paraId="03995E29" w14:textId="77777777" w:rsidR="008C3A0D" w:rsidRDefault="008C3A0D" w:rsidP="008C3A0D">
      <w:pPr>
        <w:pStyle w:val="BodyText"/>
        <w:rPr>
          <w:rFonts w:cs="Arial"/>
        </w:rPr>
      </w:pPr>
      <w:r>
        <w:rPr>
          <w:rFonts w:cs="Arial"/>
        </w:rPr>
        <w:tab/>
      </w:r>
      <w:r>
        <w:rPr>
          <w:rFonts w:cs="Arial"/>
        </w:rPr>
        <w:tab/>
      </w:r>
    </w:p>
    <w:p w14:paraId="2DBE0ACF" w14:textId="3D78A672" w:rsidR="008C3A0D" w:rsidRDefault="00FC4B6C" w:rsidP="00581BF7">
      <w:pPr>
        <w:pStyle w:val="Heading3"/>
      </w:pPr>
      <w:bookmarkStart w:id="51" w:name="_Toc212651067"/>
      <w:r>
        <w:t>7.1</w:t>
      </w:r>
      <w:r>
        <w:tab/>
      </w:r>
      <w:r w:rsidR="004F69CB" w:rsidRPr="004F69CB">
        <w:t>Identifying a High Priority Problem (Critical or Major)</w:t>
      </w:r>
      <w:bookmarkEnd w:id="51"/>
    </w:p>
    <w:p w14:paraId="645B0247" w14:textId="77777777" w:rsidR="004F69CB" w:rsidRPr="00EF028E" w:rsidRDefault="004F69CB" w:rsidP="00FC5F85">
      <w:pPr>
        <w:pStyle w:val="ListParagraph"/>
        <w:numPr>
          <w:ilvl w:val="0"/>
          <w:numId w:val="319"/>
        </w:numPr>
        <w:spacing w:before="100" w:beforeAutospacing="1" w:after="100" w:afterAutospacing="1"/>
        <w:rPr>
          <w:rFonts w:ascii="Times New Roman" w:hAnsi="Times New Roman"/>
          <w:sz w:val="24"/>
          <w:szCs w:val="24"/>
        </w:rPr>
      </w:pPr>
      <w:r w:rsidRPr="00EF028E">
        <w:rPr>
          <w:rFonts w:ascii="Times New Roman" w:hAnsi="Times New Roman"/>
          <w:sz w:val="24"/>
          <w:szCs w:val="24"/>
        </w:rPr>
        <w:t>High-priority issues involve significant outages or a complete loss of functionality in critical systems. Examples of high-priority technologies include:</w:t>
      </w:r>
    </w:p>
    <w:p w14:paraId="12733935"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MaddenCo</w:t>
      </w:r>
    </w:p>
    <w:p w14:paraId="696670CE"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Desktop Phones (3cx)</w:t>
      </w:r>
    </w:p>
    <w:p w14:paraId="1A0284C7"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Weblink</w:t>
      </w:r>
    </w:p>
    <w:p w14:paraId="6DAC7605"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Intranet</w:t>
      </w:r>
    </w:p>
    <w:p w14:paraId="0C3892B5"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E</w:t>
      </w:r>
      <w:r>
        <w:rPr>
          <w:rFonts w:ascii="Times New Roman" w:hAnsi="Times New Roman"/>
          <w:sz w:val="24"/>
          <w:szCs w:val="24"/>
        </w:rPr>
        <w:t>mail</w:t>
      </w:r>
    </w:p>
    <w:p w14:paraId="7160EB04"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Corporate Internet</w:t>
      </w:r>
    </w:p>
    <w:p w14:paraId="2E24DA50"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WISE</w:t>
      </w:r>
    </w:p>
    <w:p w14:paraId="56D7EB3B"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eCommerce</w:t>
      </w:r>
    </w:p>
    <w:p w14:paraId="34680ACE"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Location-specific internet or power outage</w:t>
      </w:r>
    </w:p>
    <w:p w14:paraId="1673488C" w14:textId="77777777" w:rsidR="004F69CB" w:rsidRPr="00EF028E" w:rsidRDefault="004F69CB" w:rsidP="00FC5F85">
      <w:pPr>
        <w:pStyle w:val="ListParagraph"/>
        <w:numPr>
          <w:ilvl w:val="0"/>
          <w:numId w:val="319"/>
        </w:numPr>
        <w:spacing w:before="100" w:beforeAutospacing="1" w:after="100" w:afterAutospacing="1"/>
        <w:rPr>
          <w:rFonts w:ascii="Times New Roman" w:hAnsi="Times New Roman"/>
          <w:sz w:val="24"/>
          <w:szCs w:val="24"/>
        </w:rPr>
      </w:pPr>
      <w:r w:rsidRPr="00EF028E">
        <w:rPr>
          <w:rFonts w:ascii="Times New Roman" w:hAnsi="Times New Roman"/>
          <w:b/>
          <w:bCs/>
          <w:sz w:val="24"/>
          <w:szCs w:val="24"/>
        </w:rPr>
        <w:t>Identification Process:</w:t>
      </w:r>
    </w:p>
    <w:p w14:paraId="5FB2CFD1"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sz w:val="24"/>
          <w:szCs w:val="24"/>
        </w:rPr>
        <w:t>IT staff must assess the scope and impact on users or customers.</w:t>
      </w:r>
    </w:p>
    <w:p w14:paraId="69DB5E2A" w14:textId="77777777" w:rsidR="004F69CB" w:rsidRPr="00E92514" w:rsidRDefault="004F69CB" w:rsidP="00FC5F85">
      <w:pPr>
        <w:numPr>
          <w:ilvl w:val="1"/>
          <w:numId w:val="319"/>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Examples</w:t>
      </w:r>
      <w:r w:rsidRPr="00E92514">
        <w:rPr>
          <w:rFonts w:ascii="Times New Roman" w:hAnsi="Times New Roman"/>
          <w:sz w:val="24"/>
          <w:szCs w:val="24"/>
        </w:rPr>
        <w:t>:</w:t>
      </w:r>
    </w:p>
    <w:p w14:paraId="1FB857E9" w14:textId="77777777" w:rsidR="004F69CB" w:rsidRDefault="004F69CB" w:rsidP="00FC5F85">
      <w:pPr>
        <w:numPr>
          <w:ilvl w:val="2"/>
          <w:numId w:val="319"/>
        </w:numPr>
        <w:spacing w:before="100" w:beforeAutospacing="1" w:after="100" w:afterAutospacing="1"/>
        <w:rPr>
          <w:rFonts w:ascii="Times New Roman" w:hAnsi="Times New Roman"/>
          <w:sz w:val="24"/>
          <w:szCs w:val="24"/>
        </w:rPr>
      </w:pPr>
      <w:r w:rsidRPr="00E92514">
        <w:rPr>
          <w:rFonts w:ascii="Times New Roman" w:hAnsi="Times New Roman"/>
          <w:i/>
          <w:iCs/>
          <w:sz w:val="24"/>
          <w:szCs w:val="24"/>
        </w:rPr>
        <w:t>Critical</w:t>
      </w:r>
      <w:r w:rsidRPr="00E92514">
        <w:rPr>
          <w:rFonts w:ascii="Times New Roman" w:hAnsi="Times New Roman"/>
          <w:sz w:val="24"/>
          <w:szCs w:val="24"/>
        </w:rPr>
        <w:t xml:space="preserve">: </w:t>
      </w:r>
      <w:r>
        <w:rPr>
          <w:rFonts w:ascii="Times New Roman" w:hAnsi="Times New Roman"/>
          <w:sz w:val="24"/>
          <w:szCs w:val="24"/>
        </w:rPr>
        <w:t>Weblink, WISE or Intranet completely down</w:t>
      </w:r>
    </w:p>
    <w:p w14:paraId="7E1159A3" w14:textId="77777777" w:rsidR="004F69CB" w:rsidRPr="00E92514" w:rsidRDefault="004F69CB" w:rsidP="00FC5F85">
      <w:pPr>
        <w:numPr>
          <w:ilvl w:val="2"/>
          <w:numId w:val="319"/>
        </w:numPr>
        <w:spacing w:before="100" w:beforeAutospacing="1" w:after="100" w:afterAutospacing="1"/>
        <w:rPr>
          <w:rFonts w:ascii="Times New Roman" w:hAnsi="Times New Roman"/>
          <w:sz w:val="24"/>
          <w:szCs w:val="24"/>
        </w:rPr>
      </w:pPr>
      <w:r>
        <w:rPr>
          <w:rFonts w:ascii="Times New Roman" w:hAnsi="Times New Roman"/>
          <w:i/>
          <w:iCs/>
          <w:sz w:val="24"/>
          <w:szCs w:val="24"/>
        </w:rPr>
        <w:t>Major</w:t>
      </w:r>
      <w:r w:rsidRPr="00E92514">
        <w:rPr>
          <w:rFonts w:ascii="Times New Roman" w:hAnsi="Times New Roman"/>
          <w:sz w:val="24"/>
          <w:szCs w:val="24"/>
        </w:rPr>
        <w:t>:</w:t>
      </w:r>
      <w:r>
        <w:rPr>
          <w:rFonts w:ascii="Times New Roman" w:hAnsi="Times New Roman"/>
          <w:sz w:val="24"/>
          <w:szCs w:val="24"/>
        </w:rPr>
        <w:t xml:space="preserve"> </w:t>
      </w:r>
      <w:r w:rsidRPr="00E92514">
        <w:rPr>
          <w:rFonts w:ascii="Times New Roman" w:hAnsi="Times New Roman"/>
          <w:sz w:val="24"/>
          <w:szCs w:val="24"/>
        </w:rPr>
        <w:t xml:space="preserve">Widespread connectivity loss in a warehouse, affecting </w:t>
      </w:r>
      <w:r>
        <w:rPr>
          <w:rFonts w:ascii="Times New Roman" w:hAnsi="Times New Roman"/>
          <w:sz w:val="24"/>
          <w:szCs w:val="24"/>
        </w:rPr>
        <w:t>location</w:t>
      </w:r>
    </w:p>
    <w:p w14:paraId="7AA8B3CE" w14:textId="77777777" w:rsidR="004F69CB" w:rsidRDefault="004F69CB" w:rsidP="00FC5F85">
      <w:pPr>
        <w:numPr>
          <w:ilvl w:val="2"/>
          <w:numId w:val="319"/>
        </w:numPr>
        <w:spacing w:before="100" w:beforeAutospacing="1" w:after="100" w:afterAutospacing="1"/>
        <w:rPr>
          <w:rFonts w:ascii="Times New Roman" w:hAnsi="Times New Roman"/>
          <w:sz w:val="24"/>
          <w:szCs w:val="24"/>
        </w:rPr>
      </w:pPr>
      <w:r>
        <w:rPr>
          <w:rFonts w:ascii="Times New Roman" w:hAnsi="Times New Roman"/>
          <w:i/>
          <w:iCs/>
          <w:sz w:val="24"/>
          <w:szCs w:val="24"/>
        </w:rPr>
        <w:t>Minor</w:t>
      </w:r>
      <w:r w:rsidRPr="00E92514">
        <w:rPr>
          <w:rFonts w:ascii="Times New Roman" w:hAnsi="Times New Roman"/>
          <w:sz w:val="24"/>
          <w:szCs w:val="24"/>
        </w:rPr>
        <w:t>: A single user’s scanning gun connectivity error, not impacting others.</w:t>
      </w:r>
    </w:p>
    <w:p w14:paraId="1977BA62" w14:textId="0D5C5CC3" w:rsidR="008C3A0D" w:rsidRDefault="00FC4B6C" w:rsidP="00581BF7">
      <w:pPr>
        <w:pStyle w:val="Heading3"/>
      </w:pPr>
      <w:bookmarkStart w:id="52" w:name="_Toc212651068"/>
      <w:r>
        <w:t>7.2</w:t>
      </w:r>
      <w:r>
        <w:tab/>
      </w:r>
      <w:r w:rsidR="004F69CB" w:rsidRPr="004F69CB">
        <w:t>Communicating Unplanned Issues to Relevant Stakeholders</w:t>
      </w:r>
      <w:bookmarkEnd w:id="52"/>
      <w:r w:rsidR="004F69CB">
        <w:t xml:space="preserve"> </w:t>
      </w:r>
    </w:p>
    <w:p w14:paraId="72D49610" w14:textId="77777777" w:rsidR="004F69CB" w:rsidRPr="00E92514" w:rsidRDefault="004F69CB" w:rsidP="004F69CB">
      <w:pPr>
        <w:spacing w:before="100" w:beforeAutospacing="1" w:after="100" w:afterAutospacing="1"/>
        <w:rPr>
          <w:rFonts w:ascii="Times New Roman" w:hAnsi="Times New Roman"/>
          <w:sz w:val="24"/>
          <w:szCs w:val="24"/>
        </w:rPr>
      </w:pPr>
      <w:r w:rsidRPr="00E92514">
        <w:rPr>
          <w:rFonts w:ascii="Times New Roman" w:hAnsi="Times New Roman"/>
          <w:sz w:val="24"/>
          <w:szCs w:val="24"/>
        </w:rPr>
        <w:t>Once identified, the issue should be promptly communicated to impacted groups and necessary personnel.</w:t>
      </w:r>
    </w:p>
    <w:p w14:paraId="608DD4E1" w14:textId="77777777" w:rsidR="004F69CB" w:rsidRPr="00EF028E" w:rsidRDefault="004F69CB" w:rsidP="00FC5F85">
      <w:pPr>
        <w:pStyle w:val="ListParagraph"/>
        <w:numPr>
          <w:ilvl w:val="0"/>
          <w:numId w:val="320"/>
        </w:numPr>
        <w:spacing w:before="100" w:beforeAutospacing="1" w:after="100" w:afterAutospacing="1"/>
        <w:rPr>
          <w:rFonts w:ascii="Times New Roman" w:hAnsi="Times New Roman"/>
          <w:sz w:val="24"/>
          <w:szCs w:val="24"/>
        </w:rPr>
      </w:pPr>
      <w:r w:rsidRPr="00EF028E">
        <w:rPr>
          <w:rFonts w:ascii="Times New Roman" w:hAnsi="Times New Roman"/>
          <w:b/>
          <w:bCs/>
          <w:sz w:val="24"/>
          <w:szCs w:val="24"/>
        </w:rPr>
        <w:t>Best Practices for Unplanned Outage Communication</w:t>
      </w:r>
      <w:r w:rsidRPr="00EF028E">
        <w:rPr>
          <w:rFonts w:ascii="Times New Roman" w:hAnsi="Times New Roman"/>
          <w:sz w:val="24"/>
          <w:szCs w:val="24"/>
        </w:rPr>
        <w:t>:</w:t>
      </w:r>
    </w:p>
    <w:p w14:paraId="3C2C9953" w14:textId="77777777" w:rsidR="004F69CB" w:rsidRPr="00E92514" w:rsidRDefault="004F69CB" w:rsidP="00FC5F85">
      <w:pPr>
        <w:numPr>
          <w:ilvl w:val="1"/>
          <w:numId w:val="320"/>
        </w:numPr>
        <w:spacing w:before="100" w:beforeAutospacing="1" w:after="100" w:afterAutospacing="1"/>
        <w:rPr>
          <w:rFonts w:ascii="Times New Roman" w:hAnsi="Times New Roman"/>
          <w:sz w:val="24"/>
          <w:szCs w:val="24"/>
        </w:rPr>
      </w:pPr>
      <w:r w:rsidRPr="00E92514">
        <w:rPr>
          <w:rFonts w:ascii="Times New Roman" w:hAnsi="Times New Roman"/>
          <w:sz w:val="24"/>
          <w:szCs w:val="24"/>
        </w:rPr>
        <w:t>Send alerts quickly to affected staff to manage expectations and reduce Help Desk inquiries.</w:t>
      </w:r>
    </w:p>
    <w:p w14:paraId="1602D9F9" w14:textId="77777777" w:rsidR="004F69CB" w:rsidRPr="00E92514" w:rsidRDefault="004F69CB" w:rsidP="00FC5F85">
      <w:pPr>
        <w:numPr>
          <w:ilvl w:val="0"/>
          <w:numId w:val="320"/>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Include the following details</w:t>
      </w:r>
      <w:r w:rsidRPr="00E92514">
        <w:rPr>
          <w:rFonts w:ascii="Times New Roman" w:hAnsi="Times New Roman"/>
          <w:sz w:val="24"/>
          <w:szCs w:val="24"/>
        </w:rPr>
        <w:t>:</w:t>
      </w:r>
    </w:p>
    <w:p w14:paraId="0670F09D" w14:textId="77777777" w:rsidR="004F69CB" w:rsidRPr="00E92514" w:rsidRDefault="004F69CB" w:rsidP="00FC5F85">
      <w:pPr>
        <w:numPr>
          <w:ilvl w:val="1"/>
          <w:numId w:val="320"/>
        </w:numPr>
        <w:spacing w:before="100" w:beforeAutospacing="1" w:after="100" w:afterAutospacing="1"/>
        <w:rPr>
          <w:rFonts w:ascii="Times New Roman" w:hAnsi="Times New Roman"/>
          <w:sz w:val="24"/>
          <w:szCs w:val="24"/>
        </w:rPr>
      </w:pPr>
      <w:r w:rsidRPr="00E92514">
        <w:rPr>
          <w:rFonts w:ascii="Times New Roman" w:hAnsi="Times New Roman"/>
          <w:sz w:val="24"/>
          <w:szCs w:val="24"/>
        </w:rPr>
        <w:t>Affected services (state if the service is slow, intermittent, or completely down).</w:t>
      </w:r>
    </w:p>
    <w:p w14:paraId="35CB71A1" w14:textId="77777777" w:rsidR="004F69CB" w:rsidRPr="00E92514" w:rsidRDefault="004F69CB" w:rsidP="00FC5F85">
      <w:pPr>
        <w:numPr>
          <w:ilvl w:val="1"/>
          <w:numId w:val="320"/>
        </w:numPr>
        <w:spacing w:before="100" w:beforeAutospacing="1" w:after="100" w:afterAutospacing="1"/>
        <w:rPr>
          <w:rFonts w:ascii="Times New Roman" w:hAnsi="Times New Roman"/>
          <w:sz w:val="24"/>
          <w:szCs w:val="24"/>
        </w:rPr>
      </w:pPr>
      <w:r w:rsidRPr="00E92514">
        <w:rPr>
          <w:rFonts w:ascii="Times New Roman" w:hAnsi="Times New Roman"/>
          <w:sz w:val="24"/>
          <w:szCs w:val="24"/>
        </w:rPr>
        <w:t>A brief, non-technical explanation of the issue.</w:t>
      </w:r>
    </w:p>
    <w:p w14:paraId="58D308F9" w14:textId="77777777" w:rsidR="004F69CB" w:rsidRPr="00E92514" w:rsidRDefault="004F69CB" w:rsidP="00FC5F85">
      <w:pPr>
        <w:numPr>
          <w:ilvl w:val="1"/>
          <w:numId w:val="320"/>
        </w:numPr>
        <w:spacing w:before="100" w:beforeAutospacing="1" w:after="100" w:afterAutospacing="1"/>
        <w:rPr>
          <w:rFonts w:ascii="Times New Roman" w:hAnsi="Times New Roman"/>
          <w:sz w:val="24"/>
          <w:szCs w:val="24"/>
        </w:rPr>
      </w:pPr>
      <w:r w:rsidRPr="00E92514">
        <w:rPr>
          <w:rFonts w:ascii="Times New Roman" w:hAnsi="Times New Roman"/>
          <w:sz w:val="24"/>
          <w:szCs w:val="24"/>
        </w:rPr>
        <w:t>Next steps and estimated resolution time (if known).</w:t>
      </w:r>
    </w:p>
    <w:p w14:paraId="330C3058" w14:textId="77777777" w:rsidR="004F69CB" w:rsidRDefault="004F69CB" w:rsidP="00FC5F85">
      <w:pPr>
        <w:numPr>
          <w:ilvl w:val="1"/>
          <w:numId w:val="320"/>
        </w:numPr>
        <w:spacing w:before="100" w:beforeAutospacing="1" w:after="100" w:afterAutospacing="1"/>
        <w:rPr>
          <w:rFonts w:ascii="Times New Roman" w:hAnsi="Times New Roman"/>
          <w:sz w:val="24"/>
          <w:szCs w:val="24"/>
        </w:rPr>
      </w:pPr>
      <w:r w:rsidRPr="00E92514">
        <w:rPr>
          <w:rFonts w:ascii="Times New Roman" w:hAnsi="Times New Roman"/>
          <w:sz w:val="24"/>
          <w:szCs w:val="24"/>
        </w:rPr>
        <w:t>Contact information for further assistance.</w:t>
      </w:r>
    </w:p>
    <w:p w14:paraId="75A76B6B" w14:textId="77777777" w:rsidR="004F69CB" w:rsidRDefault="004F69CB" w:rsidP="004F69CB">
      <w:pPr>
        <w:spacing w:before="100" w:beforeAutospacing="1" w:after="100" w:afterAutospacing="1"/>
        <w:rPr>
          <w:rFonts w:ascii="Times New Roman" w:hAnsi="Times New Roman"/>
          <w:sz w:val="24"/>
          <w:szCs w:val="24"/>
        </w:rPr>
      </w:pPr>
    </w:p>
    <w:p w14:paraId="12E2988C" w14:textId="77777777" w:rsidR="004F69CB" w:rsidRDefault="004F69CB" w:rsidP="00FC5F85">
      <w:pPr>
        <w:pStyle w:val="ListParagraph"/>
        <w:numPr>
          <w:ilvl w:val="0"/>
          <w:numId w:val="320"/>
        </w:numPr>
        <w:spacing w:before="100" w:beforeAutospacing="1" w:after="100" w:afterAutospacing="1"/>
        <w:rPr>
          <w:rFonts w:ascii="Times New Roman" w:hAnsi="Times New Roman"/>
          <w:sz w:val="24"/>
          <w:szCs w:val="24"/>
        </w:rPr>
      </w:pPr>
      <w:r>
        <w:rPr>
          <w:rFonts w:ascii="Times New Roman" w:hAnsi="Times New Roman"/>
          <w:b/>
          <w:bCs/>
          <w:sz w:val="24"/>
          <w:szCs w:val="24"/>
        </w:rPr>
        <w:lastRenderedPageBreak/>
        <w:t xml:space="preserve">Follow </w:t>
      </w:r>
      <w:r w:rsidRPr="00EF028E">
        <w:rPr>
          <w:rFonts w:ascii="Times New Roman" w:hAnsi="Times New Roman"/>
          <w:b/>
          <w:bCs/>
          <w:sz w:val="24"/>
          <w:szCs w:val="24"/>
        </w:rPr>
        <w:t xml:space="preserve">Sample Notification </w:t>
      </w:r>
      <w:r>
        <w:rPr>
          <w:rFonts w:ascii="Times New Roman" w:hAnsi="Times New Roman"/>
          <w:b/>
          <w:bCs/>
          <w:sz w:val="24"/>
          <w:szCs w:val="24"/>
        </w:rPr>
        <w:t xml:space="preserve">Template </w:t>
      </w:r>
      <w:r w:rsidRPr="00EF028E">
        <w:rPr>
          <w:rFonts w:ascii="Times New Roman" w:hAnsi="Times New Roman"/>
          <w:b/>
          <w:bCs/>
          <w:sz w:val="24"/>
          <w:szCs w:val="24"/>
        </w:rPr>
        <w:t>(Unplanned Outage)</w:t>
      </w:r>
      <w:r w:rsidRPr="00EF028E">
        <w:rPr>
          <w:rFonts w:ascii="Times New Roman" w:hAnsi="Times New Roman"/>
          <w:sz w:val="24"/>
          <w:szCs w:val="24"/>
        </w:rPr>
        <w:t>:</w:t>
      </w:r>
    </w:p>
    <w:p w14:paraId="1A02ED75" w14:textId="77777777" w:rsidR="004F69CB" w:rsidRPr="00EF028E" w:rsidRDefault="004F69CB" w:rsidP="004F69CB">
      <w:pPr>
        <w:pStyle w:val="ListParagraph"/>
        <w:spacing w:before="100" w:beforeAutospacing="1" w:after="100" w:afterAutospacing="1"/>
        <w:rPr>
          <w:rFonts w:ascii="Times New Roman" w:hAnsi="Times New Roman"/>
          <w:sz w:val="24"/>
          <w:szCs w:val="24"/>
        </w:rPr>
      </w:pPr>
    </w:p>
    <w:p w14:paraId="7D5C56A0" w14:textId="77777777" w:rsidR="004F69CB" w:rsidRPr="003410E4" w:rsidRDefault="004F69CB" w:rsidP="00FC5F85">
      <w:pPr>
        <w:pStyle w:val="ListParagraph"/>
        <w:numPr>
          <w:ilvl w:val="1"/>
          <w:numId w:val="320"/>
        </w:numPr>
        <w:spacing w:before="0" w:beforeAutospacing="1" w:after="100" w:afterAutospacing="1"/>
        <w:rPr>
          <w:rFonts w:ascii="Times New Roman" w:hAnsi="Times New Roman"/>
          <w:sz w:val="24"/>
          <w:szCs w:val="24"/>
        </w:rPr>
      </w:pPr>
      <w:r w:rsidRPr="00EF028E">
        <w:rPr>
          <w:rFonts w:ascii="Times New Roman" w:hAnsi="Times New Roman"/>
          <w:b/>
          <w:bCs/>
          <w:sz w:val="24"/>
          <w:szCs w:val="24"/>
        </w:rPr>
        <w:t>Issue with Delphos Internet</w:t>
      </w:r>
      <w:r w:rsidRPr="00EF028E">
        <w:rPr>
          <w:rFonts w:ascii="Times New Roman" w:hAnsi="Times New Roman"/>
          <w:sz w:val="24"/>
          <w:szCs w:val="24"/>
        </w:rPr>
        <w:br/>
        <w:t>Delphos Internet connection has been experiencing intermittent connectivity issues since 8:00 am EST on 11/11/24. Users in Delphos Corporate and Warehouse report limited access on workstations and scan guns.</w:t>
      </w:r>
      <w:r w:rsidRPr="00EF028E">
        <w:rPr>
          <w:rFonts w:ascii="Times New Roman" w:hAnsi="Times New Roman"/>
          <w:sz w:val="24"/>
          <w:szCs w:val="24"/>
        </w:rPr>
        <w:br/>
        <w:t>The IT Team is working to resolve this issue. An update will be provided at 8:20 am EST.</w:t>
      </w:r>
      <w:r w:rsidRPr="00EF028E">
        <w:rPr>
          <w:rFonts w:ascii="Times New Roman" w:hAnsi="Times New Roman"/>
          <w:sz w:val="24"/>
          <w:szCs w:val="24"/>
        </w:rPr>
        <w:br/>
        <w:t>For more information, contact the IT Help Desk at help@kmtire.com or extension 2006.</w:t>
      </w:r>
    </w:p>
    <w:p w14:paraId="56F17A96" w14:textId="77777777" w:rsidR="004F69CB" w:rsidRDefault="00E37EBA" w:rsidP="004F69CB">
      <w:pPr>
        <w:pStyle w:val="Heading3"/>
      </w:pPr>
      <w:bookmarkStart w:id="53" w:name="_Toc212651069"/>
      <w:r>
        <w:t>7.3</w:t>
      </w:r>
      <w:r>
        <w:tab/>
      </w:r>
      <w:r w:rsidR="004F69CB" w:rsidRPr="004F69CB">
        <w:t>Communication for Planned Outages</w:t>
      </w:r>
      <w:bookmarkEnd w:id="53"/>
    </w:p>
    <w:p w14:paraId="08F8C222" w14:textId="77777777" w:rsidR="004F69CB" w:rsidRPr="00E92514" w:rsidRDefault="004F69CB" w:rsidP="004F69CB">
      <w:pPr>
        <w:spacing w:before="100" w:beforeAutospacing="1" w:after="100" w:afterAutospacing="1"/>
        <w:rPr>
          <w:rFonts w:ascii="Times New Roman" w:hAnsi="Times New Roman"/>
          <w:sz w:val="24"/>
          <w:szCs w:val="24"/>
        </w:rPr>
      </w:pPr>
      <w:r w:rsidRPr="00E92514">
        <w:rPr>
          <w:rFonts w:ascii="Times New Roman" w:hAnsi="Times New Roman"/>
          <w:sz w:val="24"/>
          <w:szCs w:val="24"/>
        </w:rPr>
        <w:t>For scheduled maintenance, IT will notify stakeholders in advance, detailing the scope and benefits of the planned outage. Communication should be sent to the same groups impacted by the system or network that will be undergoing maintenance.</w:t>
      </w:r>
    </w:p>
    <w:p w14:paraId="4A3C4C92" w14:textId="77777777" w:rsidR="004F69CB" w:rsidRPr="009F699B" w:rsidRDefault="004F69CB" w:rsidP="00FC5F85">
      <w:pPr>
        <w:pStyle w:val="ListParagraph"/>
        <w:numPr>
          <w:ilvl w:val="0"/>
          <w:numId w:val="321"/>
        </w:numPr>
        <w:spacing w:before="100" w:beforeAutospacing="1" w:after="100" w:afterAutospacing="1"/>
        <w:rPr>
          <w:rFonts w:ascii="Times New Roman" w:hAnsi="Times New Roman"/>
          <w:sz w:val="24"/>
          <w:szCs w:val="24"/>
        </w:rPr>
      </w:pPr>
      <w:r w:rsidRPr="009F699B">
        <w:rPr>
          <w:rFonts w:ascii="Times New Roman" w:hAnsi="Times New Roman"/>
          <w:b/>
          <w:bCs/>
          <w:sz w:val="24"/>
          <w:szCs w:val="24"/>
        </w:rPr>
        <w:t>Include the following information</w:t>
      </w:r>
      <w:r w:rsidRPr="009F699B">
        <w:rPr>
          <w:rFonts w:ascii="Times New Roman" w:hAnsi="Times New Roman"/>
          <w:sz w:val="24"/>
          <w:szCs w:val="24"/>
        </w:rPr>
        <w:t>:</w:t>
      </w:r>
    </w:p>
    <w:p w14:paraId="06525C0D" w14:textId="77777777" w:rsidR="004F69CB" w:rsidRPr="00E92514" w:rsidRDefault="004F69CB" w:rsidP="00FC5F85">
      <w:pPr>
        <w:numPr>
          <w:ilvl w:val="1"/>
          <w:numId w:val="321"/>
        </w:numPr>
        <w:spacing w:before="100" w:beforeAutospacing="1" w:after="100" w:afterAutospacing="1"/>
        <w:rPr>
          <w:rFonts w:ascii="Times New Roman" w:hAnsi="Times New Roman"/>
          <w:sz w:val="24"/>
          <w:szCs w:val="24"/>
        </w:rPr>
      </w:pPr>
      <w:r w:rsidRPr="00E92514">
        <w:rPr>
          <w:rFonts w:ascii="Times New Roman" w:hAnsi="Times New Roman"/>
          <w:sz w:val="24"/>
          <w:szCs w:val="24"/>
        </w:rPr>
        <w:t>A non-technical description of the maintenance or upgrade and the affected services.</w:t>
      </w:r>
    </w:p>
    <w:p w14:paraId="20A21E7D" w14:textId="77777777" w:rsidR="004F69CB" w:rsidRPr="00E92514" w:rsidRDefault="004F69CB" w:rsidP="00FC5F85">
      <w:pPr>
        <w:numPr>
          <w:ilvl w:val="1"/>
          <w:numId w:val="321"/>
        </w:numPr>
        <w:spacing w:before="100" w:beforeAutospacing="1" w:after="100" w:afterAutospacing="1"/>
        <w:rPr>
          <w:rFonts w:ascii="Times New Roman" w:hAnsi="Times New Roman"/>
          <w:sz w:val="24"/>
          <w:szCs w:val="24"/>
        </w:rPr>
      </w:pPr>
      <w:r w:rsidRPr="00E92514">
        <w:rPr>
          <w:rFonts w:ascii="Times New Roman" w:hAnsi="Times New Roman"/>
          <w:sz w:val="24"/>
          <w:szCs w:val="24"/>
        </w:rPr>
        <w:t>Purpose and benefit of maintenance.</w:t>
      </w:r>
    </w:p>
    <w:p w14:paraId="06786AFE" w14:textId="77777777" w:rsidR="004F69CB" w:rsidRPr="00E92514" w:rsidRDefault="004F69CB" w:rsidP="00FC5F85">
      <w:pPr>
        <w:numPr>
          <w:ilvl w:val="1"/>
          <w:numId w:val="321"/>
        </w:numPr>
        <w:spacing w:before="100" w:beforeAutospacing="1" w:after="100" w:afterAutospacing="1"/>
        <w:rPr>
          <w:rFonts w:ascii="Times New Roman" w:hAnsi="Times New Roman"/>
          <w:sz w:val="24"/>
          <w:szCs w:val="24"/>
        </w:rPr>
      </w:pPr>
      <w:r w:rsidRPr="00E92514">
        <w:rPr>
          <w:rFonts w:ascii="Times New Roman" w:hAnsi="Times New Roman"/>
          <w:sz w:val="24"/>
          <w:szCs w:val="24"/>
        </w:rPr>
        <w:t>Start and end times.</w:t>
      </w:r>
    </w:p>
    <w:p w14:paraId="54AD53FC" w14:textId="77777777" w:rsidR="004F69CB" w:rsidRPr="00E92514" w:rsidRDefault="004F69CB" w:rsidP="00FC5F85">
      <w:pPr>
        <w:numPr>
          <w:ilvl w:val="1"/>
          <w:numId w:val="321"/>
        </w:numPr>
        <w:spacing w:before="100" w:beforeAutospacing="1" w:after="100" w:afterAutospacing="1"/>
        <w:rPr>
          <w:rFonts w:ascii="Times New Roman" w:hAnsi="Times New Roman"/>
          <w:sz w:val="24"/>
          <w:szCs w:val="24"/>
        </w:rPr>
      </w:pPr>
      <w:r w:rsidRPr="00E92514">
        <w:rPr>
          <w:rFonts w:ascii="Times New Roman" w:hAnsi="Times New Roman"/>
          <w:sz w:val="24"/>
          <w:szCs w:val="24"/>
        </w:rPr>
        <w:t>Next steps once maintenance is complete.</w:t>
      </w:r>
    </w:p>
    <w:p w14:paraId="187BCFDA" w14:textId="77777777" w:rsidR="004F69CB" w:rsidRDefault="004F69CB" w:rsidP="00FC5F85">
      <w:pPr>
        <w:numPr>
          <w:ilvl w:val="1"/>
          <w:numId w:val="321"/>
        </w:numPr>
        <w:spacing w:before="100" w:beforeAutospacing="1" w:after="100" w:afterAutospacing="1"/>
        <w:rPr>
          <w:rFonts w:ascii="Times New Roman" w:hAnsi="Times New Roman"/>
          <w:sz w:val="24"/>
          <w:szCs w:val="24"/>
        </w:rPr>
      </w:pPr>
      <w:r w:rsidRPr="00E92514">
        <w:rPr>
          <w:rFonts w:ascii="Times New Roman" w:hAnsi="Times New Roman"/>
          <w:sz w:val="24"/>
          <w:szCs w:val="24"/>
        </w:rPr>
        <w:t>Contact details for further inquiries.</w:t>
      </w:r>
    </w:p>
    <w:p w14:paraId="7CC7262A" w14:textId="77777777" w:rsidR="004F69CB" w:rsidRPr="004F69CB" w:rsidRDefault="004F69CB" w:rsidP="004F69CB">
      <w:pPr>
        <w:pStyle w:val="ListParagraph"/>
        <w:spacing w:before="100" w:beforeAutospacing="1" w:after="100" w:afterAutospacing="1"/>
        <w:rPr>
          <w:rFonts w:ascii="Times New Roman" w:hAnsi="Times New Roman"/>
          <w:sz w:val="24"/>
          <w:szCs w:val="24"/>
        </w:rPr>
      </w:pPr>
    </w:p>
    <w:p w14:paraId="4BF11EE0" w14:textId="7E8CDB54" w:rsidR="004F69CB" w:rsidRDefault="004F69CB" w:rsidP="00FC5F85">
      <w:pPr>
        <w:pStyle w:val="ListParagraph"/>
        <w:numPr>
          <w:ilvl w:val="0"/>
          <w:numId w:val="321"/>
        </w:numPr>
        <w:spacing w:before="100" w:beforeAutospacing="1" w:after="100" w:afterAutospacing="1"/>
        <w:rPr>
          <w:rFonts w:ascii="Times New Roman" w:hAnsi="Times New Roman"/>
          <w:sz w:val="24"/>
          <w:szCs w:val="24"/>
        </w:rPr>
      </w:pPr>
      <w:r>
        <w:rPr>
          <w:rFonts w:ascii="Times New Roman" w:hAnsi="Times New Roman"/>
          <w:b/>
          <w:bCs/>
          <w:sz w:val="24"/>
          <w:szCs w:val="24"/>
        </w:rPr>
        <w:t xml:space="preserve">Follow </w:t>
      </w:r>
      <w:r w:rsidRPr="009F699B">
        <w:rPr>
          <w:rFonts w:ascii="Times New Roman" w:hAnsi="Times New Roman"/>
          <w:b/>
          <w:bCs/>
          <w:sz w:val="24"/>
          <w:szCs w:val="24"/>
        </w:rPr>
        <w:t xml:space="preserve">Sample Notification </w:t>
      </w:r>
      <w:r>
        <w:rPr>
          <w:rFonts w:ascii="Times New Roman" w:hAnsi="Times New Roman"/>
          <w:b/>
          <w:bCs/>
          <w:sz w:val="24"/>
          <w:szCs w:val="24"/>
        </w:rPr>
        <w:t xml:space="preserve">Temple </w:t>
      </w:r>
      <w:r w:rsidRPr="009F699B">
        <w:rPr>
          <w:rFonts w:ascii="Times New Roman" w:hAnsi="Times New Roman"/>
          <w:b/>
          <w:bCs/>
          <w:sz w:val="24"/>
          <w:szCs w:val="24"/>
        </w:rPr>
        <w:t>(Planned Outage)</w:t>
      </w:r>
      <w:r w:rsidRPr="009F699B">
        <w:rPr>
          <w:rFonts w:ascii="Times New Roman" w:hAnsi="Times New Roman"/>
          <w:sz w:val="24"/>
          <w:szCs w:val="24"/>
        </w:rPr>
        <w:t>:</w:t>
      </w:r>
    </w:p>
    <w:p w14:paraId="7C3A588E" w14:textId="77777777" w:rsidR="004F69CB" w:rsidRPr="009F699B" w:rsidRDefault="004F69CB" w:rsidP="004F69CB">
      <w:pPr>
        <w:pStyle w:val="ListParagraph"/>
        <w:spacing w:before="100" w:beforeAutospacing="1" w:after="100" w:afterAutospacing="1"/>
        <w:rPr>
          <w:rFonts w:ascii="Times New Roman" w:hAnsi="Times New Roman"/>
          <w:sz w:val="24"/>
          <w:szCs w:val="24"/>
        </w:rPr>
      </w:pPr>
    </w:p>
    <w:p w14:paraId="65642FFA" w14:textId="77777777" w:rsidR="004F69CB" w:rsidRPr="009F699B" w:rsidRDefault="004F69CB" w:rsidP="00FC5F85">
      <w:pPr>
        <w:pStyle w:val="ListParagraph"/>
        <w:numPr>
          <w:ilvl w:val="1"/>
          <w:numId w:val="321"/>
        </w:numPr>
        <w:spacing w:before="0" w:beforeAutospacing="1" w:after="100" w:afterAutospacing="1"/>
        <w:rPr>
          <w:rFonts w:ascii="Times New Roman" w:hAnsi="Times New Roman"/>
          <w:sz w:val="24"/>
          <w:szCs w:val="24"/>
        </w:rPr>
      </w:pPr>
      <w:r w:rsidRPr="009F699B">
        <w:rPr>
          <w:rFonts w:ascii="Times New Roman" w:hAnsi="Times New Roman"/>
          <w:b/>
          <w:bCs/>
          <w:sz w:val="24"/>
          <w:szCs w:val="24"/>
        </w:rPr>
        <w:t>MaddenCo System Maintenance</w:t>
      </w:r>
      <w:r w:rsidRPr="009F699B">
        <w:rPr>
          <w:rFonts w:ascii="Times New Roman" w:hAnsi="Times New Roman"/>
          <w:sz w:val="24"/>
          <w:szCs w:val="24"/>
        </w:rPr>
        <w:br/>
        <w:t>Scheduled for 8:30 pm EST on 11/11/24 until 12:30 am EST on 11/12/24.</w:t>
      </w:r>
      <w:r w:rsidRPr="009F699B">
        <w:rPr>
          <w:rFonts w:ascii="Times New Roman" w:hAnsi="Times New Roman"/>
          <w:sz w:val="24"/>
          <w:szCs w:val="24"/>
        </w:rPr>
        <w:br/>
      </w:r>
      <w:r w:rsidRPr="009F699B">
        <w:rPr>
          <w:rFonts w:ascii="Times New Roman" w:hAnsi="Times New Roman"/>
          <w:b/>
          <w:bCs/>
          <w:sz w:val="24"/>
          <w:szCs w:val="24"/>
        </w:rPr>
        <w:t>Services Impacted</w:t>
      </w:r>
      <w:r w:rsidRPr="009F699B">
        <w:rPr>
          <w:rFonts w:ascii="Times New Roman" w:hAnsi="Times New Roman"/>
          <w:sz w:val="24"/>
          <w:szCs w:val="24"/>
        </w:rPr>
        <w:t>: WISE, MaddenCo, 3CX Phone Services.</w:t>
      </w:r>
      <w:r w:rsidRPr="009F699B">
        <w:rPr>
          <w:rFonts w:ascii="Times New Roman" w:hAnsi="Times New Roman"/>
          <w:sz w:val="24"/>
          <w:szCs w:val="24"/>
        </w:rPr>
        <w:br/>
      </w:r>
      <w:r w:rsidRPr="009F699B">
        <w:rPr>
          <w:rFonts w:ascii="Times New Roman" w:hAnsi="Times New Roman"/>
          <w:b/>
          <w:bCs/>
          <w:sz w:val="24"/>
          <w:szCs w:val="24"/>
        </w:rPr>
        <w:t>Purpose</w:t>
      </w:r>
      <w:r w:rsidRPr="009F699B">
        <w:rPr>
          <w:rFonts w:ascii="Times New Roman" w:hAnsi="Times New Roman"/>
          <w:sz w:val="24"/>
          <w:szCs w:val="24"/>
        </w:rPr>
        <w:t>: This maintenance will improve system performance across K&amp;M locations.</w:t>
      </w:r>
      <w:r w:rsidRPr="009F699B">
        <w:rPr>
          <w:rFonts w:ascii="Times New Roman" w:hAnsi="Times New Roman"/>
          <w:sz w:val="24"/>
          <w:szCs w:val="24"/>
        </w:rPr>
        <w:br/>
        <w:t>For more information, contact the IT Help Desk at help@kmtire.com or extension 2006.</w:t>
      </w:r>
    </w:p>
    <w:p w14:paraId="05D22B85" w14:textId="77777777" w:rsidR="008C3A0D" w:rsidRDefault="008C3A0D" w:rsidP="008C3A0D"/>
    <w:p w14:paraId="1921DC07" w14:textId="77777777" w:rsidR="004F69CB" w:rsidRPr="004F69CB" w:rsidRDefault="00E37EBA" w:rsidP="004F69CB">
      <w:pPr>
        <w:pStyle w:val="Heading3"/>
      </w:pPr>
      <w:bookmarkStart w:id="54" w:name="_Toc212651070"/>
      <w:r>
        <w:t>7.4</w:t>
      </w:r>
      <w:r>
        <w:tab/>
      </w:r>
      <w:r w:rsidR="004F69CB" w:rsidRPr="004F69CB">
        <w:t>Frequency and Groups for Communications</w:t>
      </w:r>
      <w:bookmarkEnd w:id="54"/>
    </w:p>
    <w:p w14:paraId="4302A6C6" w14:textId="77777777" w:rsidR="004F69CB" w:rsidRDefault="004F69CB" w:rsidP="00FC5F85">
      <w:pPr>
        <w:numPr>
          <w:ilvl w:val="0"/>
          <w:numId w:val="322"/>
        </w:numPr>
        <w:spacing w:before="100" w:beforeAutospacing="1" w:after="100" w:afterAutospacing="1"/>
        <w:rPr>
          <w:rFonts w:ascii="Times New Roman" w:hAnsi="Times New Roman"/>
          <w:sz w:val="24"/>
          <w:szCs w:val="24"/>
        </w:rPr>
      </w:pPr>
      <w:r>
        <w:rPr>
          <w:rFonts w:ascii="Times New Roman" w:hAnsi="Times New Roman"/>
          <w:sz w:val="24"/>
          <w:szCs w:val="24"/>
        </w:rPr>
        <w:t>Frequency:</w:t>
      </w:r>
    </w:p>
    <w:p w14:paraId="57C4D68A" w14:textId="77777777" w:rsidR="004F69CB" w:rsidRPr="00E92514" w:rsidRDefault="004F69CB" w:rsidP="00FC5F85">
      <w:pPr>
        <w:numPr>
          <w:ilvl w:val="1"/>
          <w:numId w:val="322"/>
        </w:numPr>
        <w:spacing w:before="100" w:beforeAutospacing="1" w:after="100" w:afterAutospacing="1"/>
        <w:rPr>
          <w:rFonts w:ascii="Times New Roman" w:hAnsi="Times New Roman"/>
          <w:sz w:val="24"/>
          <w:szCs w:val="24"/>
        </w:rPr>
      </w:pPr>
      <w:r w:rsidRPr="00E92514">
        <w:rPr>
          <w:rFonts w:ascii="Times New Roman" w:hAnsi="Times New Roman"/>
          <w:sz w:val="24"/>
          <w:szCs w:val="24"/>
        </w:rPr>
        <w:t>Provide updates no more than 30 minutes apart</w:t>
      </w:r>
      <w:r>
        <w:rPr>
          <w:rFonts w:ascii="Times New Roman" w:hAnsi="Times New Roman"/>
          <w:sz w:val="24"/>
          <w:szCs w:val="24"/>
        </w:rPr>
        <w:t xml:space="preserve"> as a follow up to the unplanned or planned communication templates.</w:t>
      </w:r>
    </w:p>
    <w:p w14:paraId="35675974" w14:textId="77777777" w:rsidR="004F69CB" w:rsidRPr="00E92514" w:rsidRDefault="004F69CB" w:rsidP="00FC5F85">
      <w:pPr>
        <w:numPr>
          <w:ilvl w:val="1"/>
          <w:numId w:val="322"/>
        </w:numPr>
        <w:spacing w:before="100" w:beforeAutospacing="1" w:after="100" w:afterAutospacing="1"/>
        <w:rPr>
          <w:rFonts w:ascii="Times New Roman" w:hAnsi="Times New Roman"/>
          <w:sz w:val="24"/>
          <w:szCs w:val="24"/>
        </w:rPr>
      </w:pPr>
      <w:r w:rsidRPr="00E92514">
        <w:rPr>
          <w:rFonts w:ascii="Times New Roman" w:hAnsi="Times New Roman"/>
          <w:sz w:val="24"/>
          <w:szCs w:val="24"/>
        </w:rPr>
        <w:t>Each update should include:</w:t>
      </w:r>
    </w:p>
    <w:p w14:paraId="58DF9181" w14:textId="77777777" w:rsidR="004F69CB" w:rsidRPr="00E92514" w:rsidRDefault="004F69CB" w:rsidP="00FC5F85">
      <w:pPr>
        <w:numPr>
          <w:ilvl w:val="2"/>
          <w:numId w:val="322"/>
        </w:numPr>
        <w:spacing w:before="100" w:beforeAutospacing="1" w:after="100" w:afterAutospacing="1"/>
        <w:rPr>
          <w:rFonts w:ascii="Times New Roman" w:hAnsi="Times New Roman"/>
          <w:sz w:val="24"/>
          <w:szCs w:val="24"/>
        </w:rPr>
      </w:pPr>
      <w:r w:rsidRPr="00E92514">
        <w:rPr>
          <w:rFonts w:ascii="Times New Roman" w:hAnsi="Times New Roman"/>
          <w:sz w:val="24"/>
          <w:szCs w:val="24"/>
        </w:rPr>
        <w:t>A summary of troubleshooting steps taken.</w:t>
      </w:r>
    </w:p>
    <w:p w14:paraId="13DDDDF4" w14:textId="77777777" w:rsidR="004F69CB" w:rsidRPr="00E92514" w:rsidRDefault="004F69CB" w:rsidP="00FC5F85">
      <w:pPr>
        <w:numPr>
          <w:ilvl w:val="2"/>
          <w:numId w:val="322"/>
        </w:numPr>
        <w:spacing w:before="100" w:beforeAutospacing="1" w:after="100" w:afterAutospacing="1"/>
        <w:rPr>
          <w:rFonts w:ascii="Times New Roman" w:hAnsi="Times New Roman"/>
          <w:sz w:val="24"/>
          <w:szCs w:val="24"/>
        </w:rPr>
      </w:pPr>
      <w:r w:rsidRPr="00E92514">
        <w:rPr>
          <w:rFonts w:ascii="Times New Roman" w:hAnsi="Times New Roman"/>
          <w:sz w:val="24"/>
          <w:szCs w:val="24"/>
        </w:rPr>
        <w:t>An estimated time remaining until resolution, if available.</w:t>
      </w:r>
    </w:p>
    <w:p w14:paraId="4198962F" w14:textId="77777777" w:rsidR="004F69CB" w:rsidRPr="00E92514" w:rsidRDefault="004F69CB" w:rsidP="00FC5F85">
      <w:pPr>
        <w:numPr>
          <w:ilvl w:val="2"/>
          <w:numId w:val="322"/>
        </w:numPr>
        <w:spacing w:before="100" w:beforeAutospacing="1" w:after="100" w:afterAutospacing="1"/>
        <w:rPr>
          <w:rFonts w:ascii="Times New Roman" w:hAnsi="Times New Roman"/>
          <w:sz w:val="24"/>
          <w:szCs w:val="24"/>
        </w:rPr>
      </w:pPr>
      <w:r w:rsidRPr="00E92514">
        <w:rPr>
          <w:rFonts w:ascii="Times New Roman" w:hAnsi="Times New Roman"/>
          <w:sz w:val="24"/>
          <w:szCs w:val="24"/>
        </w:rPr>
        <w:lastRenderedPageBreak/>
        <w:t>Avoid mentioning individual technical staff names in updates.</w:t>
      </w:r>
    </w:p>
    <w:p w14:paraId="15C659ED"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sidRPr="003F15A4">
        <w:rPr>
          <w:rFonts w:ascii="Times New Roman" w:hAnsi="Times New Roman"/>
          <w:i/>
          <w:iCs/>
          <w:sz w:val="24"/>
          <w:szCs w:val="24"/>
        </w:rPr>
        <w:t>Example</w:t>
      </w:r>
      <w:r w:rsidRPr="003F15A4">
        <w:rPr>
          <w:rFonts w:ascii="Times New Roman" w:hAnsi="Times New Roman"/>
          <w:sz w:val="24"/>
          <w:szCs w:val="24"/>
        </w:rPr>
        <w:t>: “Spectrum, TSC, and K&amp;M IT are actively addressing the issue and expect it to be resolved within the next hour.”</w:t>
      </w:r>
    </w:p>
    <w:p w14:paraId="75748C32" w14:textId="77777777" w:rsidR="004F69CB" w:rsidRDefault="004F69CB" w:rsidP="00FC5F85">
      <w:pPr>
        <w:pStyle w:val="ListParagraph"/>
        <w:numPr>
          <w:ilvl w:val="0"/>
          <w:numId w:val="322"/>
        </w:numPr>
        <w:spacing w:before="100" w:beforeAutospacing="1" w:after="100" w:afterAutospacing="1"/>
        <w:rPr>
          <w:rFonts w:ascii="Times New Roman" w:hAnsi="Times New Roman"/>
          <w:sz w:val="24"/>
          <w:szCs w:val="24"/>
        </w:rPr>
      </w:pPr>
      <w:r>
        <w:rPr>
          <w:rFonts w:ascii="Times New Roman" w:hAnsi="Times New Roman"/>
          <w:sz w:val="24"/>
          <w:szCs w:val="24"/>
        </w:rPr>
        <w:t>Groups:</w:t>
      </w:r>
    </w:p>
    <w:p w14:paraId="133355B9" w14:textId="77777777" w:rsidR="004F69CB" w:rsidRPr="003410E4" w:rsidRDefault="004F69CB" w:rsidP="00FC5F85">
      <w:pPr>
        <w:pStyle w:val="ListParagraph"/>
        <w:numPr>
          <w:ilvl w:val="1"/>
          <w:numId w:val="322"/>
        </w:numPr>
        <w:spacing w:before="100" w:beforeAutospacing="1" w:after="100" w:afterAutospacing="1"/>
        <w:rPr>
          <w:rFonts w:ascii="Times New Roman" w:hAnsi="Times New Roman"/>
          <w:sz w:val="24"/>
          <w:szCs w:val="24"/>
        </w:rPr>
      </w:pPr>
      <w:r>
        <w:rPr>
          <w:rFonts w:ascii="Times New Roman" w:hAnsi="Times New Roman"/>
          <w:sz w:val="24"/>
          <w:szCs w:val="24"/>
        </w:rPr>
        <w:t>For the following email the entire company – company@kmtire.com</w:t>
      </w:r>
    </w:p>
    <w:p w14:paraId="336C61EA"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MaddenCo</w:t>
      </w:r>
    </w:p>
    <w:p w14:paraId="5FF52154"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Desktop Phones (3CX)</w:t>
      </w:r>
    </w:p>
    <w:p w14:paraId="5A0C6CC1"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Weblink 2.1</w:t>
      </w:r>
    </w:p>
    <w:p w14:paraId="29B50EC4"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Intranet</w:t>
      </w:r>
    </w:p>
    <w:p w14:paraId="22044933" w14:textId="77777777" w:rsidR="004F69CB" w:rsidRDefault="004F69CB" w:rsidP="00FC5F85">
      <w:pPr>
        <w:pStyle w:val="ListParagraph"/>
        <w:numPr>
          <w:ilvl w:val="1"/>
          <w:numId w:val="322"/>
        </w:numPr>
        <w:spacing w:before="100" w:beforeAutospacing="1" w:after="100" w:afterAutospacing="1"/>
        <w:rPr>
          <w:rFonts w:ascii="Times New Roman" w:hAnsi="Times New Roman"/>
          <w:sz w:val="24"/>
          <w:szCs w:val="24"/>
        </w:rPr>
      </w:pPr>
      <w:r>
        <w:rPr>
          <w:rFonts w:ascii="Times New Roman" w:hAnsi="Times New Roman"/>
          <w:sz w:val="24"/>
          <w:szCs w:val="24"/>
        </w:rPr>
        <w:t>WISE – Email the following</w:t>
      </w:r>
    </w:p>
    <w:p w14:paraId="1978F4C2"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Impacted warehouse management team</w:t>
      </w:r>
    </w:p>
    <w:p w14:paraId="5052780A"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WSMs</w:t>
      </w:r>
    </w:p>
    <w:p w14:paraId="06D3EF01"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WAMs</w:t>
      </w:r>
    </w:p>
    <w:p w14:paraId="0B84A4E6"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ROMs</w:t>
      </w:r>
    </w:p>
    <w:p w14:paraId="7AB6D37C"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VP of Operations</w:t>
      </w:r>
    </w:p>
    <w:p w14:paraId="52DC2445"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Director of IT</w:t>
      </w:r>
    </w:p>
    <w:p w14:paraId="62685E61"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VP of IT</w:t>
      </w:r>
    </w:p>
    <w:p w14:paraId="58F99DFB"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President</w:t>
      </w:r>
    </w:p>
    <w:p w14:paraId="7B2E91DA"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Manager of Inside Sales</w:t>
      </w:r>
    </w:p>
    <w:p w14:paraId="449E5912"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VP of Sales</w:t>
      </w:r>
    </w:p>
    <w:p w14:paraId="09CBF191" w14:textId="77777777" w:rsidR="004F69CB" w:rsidRDefault="004F69CB" w:rsidP="00FC5F85">
      <w:pPr>
        <w:pStyle w:val="ListParagraph"/>
        <w:numPr>
          <w:ilvl w:val="1"/>
          <w:numId w:val="322"/>
        </w:numPr>
        <w:spacing w:before="100" w:beforeAutospacing="1" w:after="100" w:afterAutospacing="1"/>
        <w:rPr>
          <w:rFonts w:ascii="Times New Roman" w:hAnsi="Times New Roman"/>
          <w:sz w:val="24"/>
          <w:szCs w:val="24"/>
        </w:rPr>
      </w:pPr>
      <w:r>
        <w:rPr>
          <w:rFonts w:ascii="Times New Roman" w:hAnsi="Times New Roman"/>
          <w:sz w:val="24"/>
          <w:szCs w:val="24"/>
        </w:rPr>
        <w:t>eCommerce Outages – EDI, API, Web Services - Email the following:</w:t>
      </w:r>
    </w:p>
    <w:p w14:paraId="6FFEFBF9"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VP of Sales</w:t>
      </w:r>
    </w:p>
    <w:p w14:paraId="2415776B"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Director of Marketing</w:t>
      </w:r>
    </w:p>
    <w:p w14:paraId="6693165D"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Manager of eCommerce</w:t>
      </w:r>
    </w:p>
    <w:p w14:paraId="33CDED77"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eCommerce Group Email</w:t>
      </w:r>
    </w:p>
    <w:p w14:paraId="7E1BB57C"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Director of IT</w:t>
      </w:r>
    </w:p>
    <w:p w14:paraId="080E4C4A" w14:textId="77777777" w:rsidR="004F69CB" w:rsidRPr="003410E4"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Development Managers</w:t>
      </w:r>
    </w:p>
    <w:p w14:paraId="27915846" w14:textId="77777777" w:rsidR="004F69CB" w:rsidRDefault="004F69CB" w:rsidP="00FC5F85">
      <w:pPr>
        <w:pStyle w:val="ListParagraph"/>
        <w:numPr>
          <w:ilvl w:val="1"/>
          <w:numId w:val="322"/>
        </w:numPr>
        <w:spacing w:before="100" w:beforeAutospacing="1" w:after="100" w:afterAutospacing="1"/>
        <w:rPr>
          <w:rFonts w:ascii="Times New Roman" w:hAnsi="Times New Roman"/>
          <w:sz w:val="24"/>
          <w:szCs w:val="24"/>
        </w:rPr>
      </w:pPr>
      <w:r>
        <w:rPr>
          <w:rFonts w:ascii="Times New Roman" w:hAnsi="Times New Roman"/>
          <w:sz w:val="24"/>
          <w:szCs w:val="24"/>
        </w:rPr>
        <w:t>Location specific internet outage – Email the following:</w:t>
      </w:r>
    </w:p>
    <w:p w14:paraId="0DF44169"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Location Manager</w:t>
      </w:r>
    </w:p>
    <w:p w14:paraId="6E7E13A9"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ROMs</w:t>
      </w:r>
    </w:p>
    <w:p w14:paraId="75C53546"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WSMs</w:t>
      </w:r>
    </w:p>
    <w:p w14:paraId="2999BA70"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WAMs</w:t>
      </w:r>
    </w:p>
    <w:p w14:paraId="099225D8"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President</w:t>
      </w:r>
    </w:p>
    <w:p w14:paraId="46C28A10"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VP of Operations</w:t>
      </w:r>
    </w:p>
    <w:p w14:paraId="3037634D"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Director of Facilities</w:t>
      </w:r>
    </w:p>
    <w:p w14:paraId="57E9527E"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Director of IT</w:t>
      </w:r>
    </w:p>
    <w:p w14:paraId="2D0E9D97"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VP of IT</w:t>
      </w:r>
    </w:p>
    <w:p w14:paraId="24C08053"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VP of Sales</w:t>
      </w:r>
    </w:p>
    <w:p w14:paraId="0807BB29" w14:textId="77777777" w:rsidR="004F69CB" w:rsidRDefault="004F69CB" w:rsidP="00FC5F85">
      <w:pPr>
        <w:pStyle w:val="ListParagraph"/>
        <w:numPr>
          <w:ilvl w:val="1"/>
          <w:numId w:val="322"/>
        </w:numPr>
        <w:spacing w:before="100" w:beforeAutospacing="1" w:after="100" w:afterAutospacing="1"/>
        <w:rPr>
          <w:rFonts w:ascii="Times New Roman" w:hAnsi="Times New Roman"/>
          <w:sz w:val="24"/>
          <w:szCs w:val="24"/>
        </w:rPr>
      </w:pPr>
      <w:r>
        <w:rPr>
          <w:rFonts w:ascii="Times New Roman" w:hAnsi="Times New Roman"/>
          <w:sz w:val="24"/>
          <w:szCs w:val="24"/>
        </w:rPr>
        <w:t>Location specific power outage – Email the following:</w:t>
      </w:r>
    </w:p>
    <w:p w14:paraId="2BA3C08E"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Location Manager</w:t>
      </w:r>
    </w:p>
    <w:p w14:paraId="441EC4F4"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ROMs</w:t>
      </w:r>
    </w:p>
    <w:p w14:paraId="6B769569"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WSMs</w:t>
      </w:r>
    </w:p>
    <w:p w14:paraId="3F4ED601"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WAMs</w:t>
      </w:r>
    </w:p>
    <w:p w14:paraId="4E74BDC1"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VP of Operations</w:t>
      </w:r>
    </w:p>
    <w:p w14:paraId="6FA06356"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Director of Facilities</w:t>
      </w:r>
    </w:p>
    <w:p w14:paraId="770FCC5B"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Director of IT</w:t>
      </w:r>
    </w:p>
    <w:p w14:paraId="341FB17A"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lastRenderedPageBreak/>
        <w:t>VP of IT</w:t>
      </w:r>
    </w:p>
    <w:p w14:paraId="3EE856E2" w14:textId="77777777" w:rsidR="004F69CB" w:rsidRDefault="004F69CB" w:rsidP="00FC5F85">
      <w:pPr>
        <w:pStyle w:val="ListParagraph"/>
        <w:numPr>
          <w:ilvl w:val="2"/>
          <w:numId w:val="322"/>
        </w:numPr>
        <w:spacing w:before="100" w:beforeAutospacing="1" w:after="100" w:afterAutospacing="1"/>
        <w:rPr>
          <w:rFonts w:ascii="Times New Roman" w:hAnsi="Times New Roman"/>
          <w:sz w:val="24"/>
          <w:szCs w:val="24"/>
        </w:rPr>
      </w:pPr>
      <w:r>
        <w:rPr>
          <w:rFonts w:ascii="Times New Roman" w:hAnsi="Times New Roman"/>
          <w:sz w:val="24"/>
          <w:szCs w:val="24"/>
        </w:rPr>
        <w:t>ELT Distribution Group</w:t>
      </w:r>
    </w:p>
    <w:p w14:paraId="0522CE96" w14:textId="77777777" w:rsidR="007C322A" w:rsidRDefault="00E37EBA" w:rsidP="007C322A">
      <w:pPr>
        <w:pStyle w:val="Heading3"/>
      </w:pPr>
      <w:bookmarkStart w:id="55" w:name="_Toc212651071"/>
      <w:r>
        <w:t>7.5</w:t>
      </w:r>
      <w:r>
        <w:tab/>
      </w:r>
      <w:r w:rsidR="007C322A" w:rsidRPr="007C322A">
        <w:t>Incident Reporting</w:t>
      </w:r>
      <w:bookmarkEnd w:id="55"/>
    </w:p>
    <w:p w14:paraId="235C144E" w14:textId="77777777" w:rsidR="007C322A" w:rsidRPr="00E92514" w:rsidRDefault="007C322A" w:rsidP="007C322A">
      <w:pPr>
        <w:spacing w:before="100" w:beforeAutospacing="1" w:after="100" w:afterAutospacing="1"/>
        <w:rPr>
          <w:rFonts w:ascii="Times New Roman" w:hAnsi="Times New Roman"/>
          <w:sz w:val="24"/>
          <w:szCs w:val="24"/>
        </w:rPr>
      </w:pPr>
      <w:r w:rsidRPr="00E92514">
        <w:rPr>
          <w:rFonts w:ascii="Times New Roman" w:hAnsi="Times New Roman"/>
          <w:sz w:val="24"/>
          <w:szCs w:val="24"/>
        </w:rPr>
        <w:t>An Incident Report Form is used to fully document and analyze critical incidents, ensuring accountability and identifying preventive measures.</w:t>
      </w:r>
    </w:p>
    <w:p w14:paraId="1E83B693" w14:textId="77777777" w:rsidR="007C322A" w:rsidRPr="00E92514" w:rsidRDefault="007C322A" w:rsidP="00FC5F85">
      <w:pPr>
        <w:numPr>
          <w:ilvl w:val="0"/>
          <w:numId w:val="323"/>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Incident Report Requirements</w:t>
      </w:r>
      <w:r w:rsidRPr="00E92514">
        <w:rPr>
          <w:rFonts w:ascii="Times New Roman" w:hAnsi="Times New Roman"/>
          <w:sz w:val="24"/>
          <w:szCs w:val="24"/>
        </w:rPr>
        <w:t>: Complete the report within three business days, including:</w:t>
      </w:r>
    </w:p>
    <w:p w14:paraId="3DFFEEC2" w14:textId="77777777" w:rsidR="007C322A" w:rsidRPr="00E92514" w:rsidRDefault="007C322A" w:rsidP="00FC5F85">
      <w:pPr>
        <w:numPr>
          <w:ilvl w:val="1"/>
          <w:numId w:val="323"/>
        </w:numPr>
        <w:spacing w:before="100" w:beforeAutospacing="1" w:after="100" w:afterAutospacing="1"/>
        <w:rPr>
          <w:rFonts w:ascii="Times New Roman" w:hAnsi="Times New Roman"/>
          <w:sz w:val="24"/>
          <w:szCs w:val="24"/>
        </w:rPr>
      </w:pPr>
      <w:r w:rsidRPr="00E92514">
        <w:rPr>
          <w:rFonts w:ascii="Times New Roman" w:hAnsi="Times New Roman"/>
          <w:sz w:val="24"/>
          <w:szCs w:val="24"/>
        </w:rPr>
        <w:t>Incident description</w:t>
      </w:r>
    </w:p>
    <w:p w14:paraId="1E775BA6" w14:textId="77777777" w:rsidR="007C322A" w:rsidRPr="00E92514" w:rsidRDefault="007C322A" w:rsidP="00FC5F85">
      <w:pPr>
        <w:numPr>
          <w:ilvl w:val="1"/>
          <w:numId w:val="323"/>
        </w:numPr>
        <w:spacing w:before="100" w:beforeAutospacing="1" w:after="100" w:afterAutospacing="1"/>
        <w:rPr>
          <w:rFonts w:ascii="Times New Roman" w:hAnsi="Times New Roman"/>
          <w:sz w:val="24"/>
          <w:szCs w:val="24"/>
        </w:rPr>
      </w:pPr>
      <w:r w:rsidRPr="00E92514">
        <w:rPr>
          <w:rFonts w:ascii="Times New Roman" w:hAnsi="Times New Roman"/>
          <w:sz w:val="24"/>
          <w:szCs w:val="24"/>
        </w:rPr>
        <w:t>Times (Occurred, Reported, Resolved)</w:t>
      </w:r>
    </w:p>
    <w:p w14:paraId="6403BA9B" w14:textId="77777777" w:rsidR="007C322A" w:rsidRPr="00E92514" w:rsidRDefault="007C322A" w:rsidP="00FC5F85">
      <w:pPr>
        <w:numPr>
          <w:ilvl w:val="1"/>
          <w:numId w:val="323"/>
        </w:numPr>
        <w:spacing w:before="100" w:beforeAutospacing="1" w:after="100" w:afterAutospacing="1"/>
        <w:rPr>
          <w:rFonts w:ascii="Times New Roman" w:hAnsi="Times New Roman"/>
          <w:sz w:val="24"/>
          <w:szCs w:val="24"/>
        </w:rPr>
      </w:pPr>
      <w:r w:rsidRPr="00E92514">
        <w:rPr>
          <w:rFonts w:ascii="Times New Roman" w:hAnsi="Times New Roman"/>
          <w:sz w:val="24"/>
          <w:szCs w:val="24"/>
        </w:rPr>
        <w:t>User impact and response actions</w:t>
      </w:r>
    </w:p>
    <w:p w14:paraId="7E1ABB33" w14:textId="77777777" w:rsidR="007C322A" w:rsidRPr="00E92514" w:rsidRDefault="007C322A" w:rsidP="00FC5F85">
      <w:pPr>
        <w:numPr>
          <w:ilvl w:val="1"/>
          <w:numId w:val="323"/>
        </w:numPr>
        <w:spacing w:before="100" w:beforeAutospacing="1" w:after="100" w:afterAutospacing="1"/>
        <w:rPr>
          <w:rFonts w:ascii="Times New Roman" w:hAnsi="Times New Roman"/>
          <w:sz w:val="24"/>
          <w:szCs w:val="24"/>
        </w:rPr>
      </w:pPr>
      <w:r w:rsidRPr="00E92514">
        <w:rPr>
          <w:rFonts w:ascii="Times New Roman" w:hAnsi="Times New Roman"/>
          <w:sz w:val="24"/>
          <w:szCs w:val="24"/>
        </w:rPr>
        <w:t>Root cause, resolution, and preventive measures</w:t>
      </w:r>
    </w:p>
    <w:p w14:paraId="628C8D22" w14:textId="77777777" w:rsidR="007C322A" w:rsidRPr="00E92514" w:rsidRDefault="007C322A" w:rsidP="00FC5F85">
      <w:pPr>
        <w:numPr>
          <w:ilvl w:val="1"/>
          <w:numId w:val="323"/>
        </w:numPr>
        <w:spacing w:before="100" w:beforeAutospacing="1" w:after="100" w:afterAutospacing="1"/>
        <w:rPr>
          <w:rFonts w:ascii="Times New Roman" w:hAnsi="Times New Roman"/>
          <w:sz w:val="24"/>
          <w:szCs w:val="24"/>
        </w:rPr>
      </w:pPr>
      <w:r w:rsidRPr="00E92514">
        <w:rPr>
          <w:rFonts w:ascii="Times New Roman" w:hAnsi="Times New Roman"/>
          <w:sz w:val="24"/>
          <w:szCs w:val="24"/>
        </w:rPr>
        <w:t>SOP changes if necessary</w:t>
      </w:r>
    </w:p>
    <w:p w14:paraId="450F4A10" w14:textId="77777777" w:rsidR="007C322A" w:rsidRPr="00E92514" w:rsidRDefault="007C322A" w:rsidP="00FC5F85">
      <w:pPr>
        <w:numPr>
          <w:ilvl w:val="0"/>
          <w:numId w:val="323"/>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Distribution</w:t>
      </w:r>
      <w:r w:rsidRPr="00E92514">
        <w:rPr>
          <w:rFonts w:ascii="Times New Roman" w:hAnsi="Times New Roman"/>
          <w:sz w:val="24"/>
          <w:szCs w:val="24"/>
        </w:rPr>
        <w:t>: Send the report to the Director of IT, VP of IT, and the President.</w:t>
      </w:r>
    </w:p>
    <w:p w14:paraId="76991330" w14:textId="77777777" w:rsidR="007C322A" w:rsidRPr="003F15A4" w:rsidRDefault="007C322A" w:rsidP="00FC5F85">
      <w:pPr>
        <w:pStyle w:val="ListParagraph"/>
        <w:numPr>
          <w:ilvl w:val="0"/>
          <w:numId w:val="323"/>
        </w:numPr>
        <w:spacing w:before="100" w:beforeAutospacing="1" w:after="100" w:afterAutospacing="1"/>
        <w:rPr>
          <w:rFonts w:ascii="Times New Roman" w:hAnsi="Times New Roman"/>
          <w:sz w:val="24"/>
          <w:szCs w:val="24"/>
        </w:rPr>
      </w:pPr>
      <w:r w:rsidRPr="003F15A4">
        <w:rPr>
          <w:rFonts w:ascii="Times New Roman" w:hAnsi="Times New Roman"/>
          <w:b/>
          <w:bCs/>
          <w:sz w:val="24"/>
          <w:szCs w:val="24"/>
        </w:rPr>
        <w:t>Incident Report Template Location</w:t>
      </w:r>
      <w:r w:rsidRPr="003F15A4">
        <w:rPr>
          <w:rFonts w:ascii="Times New Roman" w:hAnsi="Times New Roman"/>
          <w:sz w:val="24"/>
          <w:szCs w:val="24"/>
        </w:rPr>
        <w:t>:</w:t>
      </w:r>
      <w:r w:rsidRPr="003F15A4">
        <w:rPr>
          <w:rFonts w:ascii="Times New Roman" w:hAnsi="Times New Roman"/>
          <w:sz w:val="24"/>
          <w:szCs w:val="24"/>
        </w:rPr>
        <w:br/>
      </w:r>
      <w:hyperlink r:id="rId23" w:history="1">
        <w:r w:rsidRPr="003F15A4">
          <w:rPr>
            <w:rStyle w:val="Hyperlink"/>
            <w:rFonts w:ascii="Courier New" w:hAnsi="Courier New" w:cs="Courier New"/>
            <w:sz w:val="20"/>
          </w:rPr>
          <w:t>F:\Information Technology\Shared\Incident Reporting\Incident Response Form.docx</w:t>
        </w:r>
      </w:hyperlink>
    </w:p>
    <w:p w14:paraId="3E108383" w14:textId="77777777" w:rsidR="007C322A" w:rsidRDefault="007C322A" w:rsidP="00581BF7">
      <w:pPr>
        <w:pStyle w:val="Heading3"/>
      </w:pPr>
    </w:p>
    <w:p w14:paraId="66EE15B1" w14:textId="0962C8FF" w:rsidR="004F69CB" w:rsidRDefault="004F69CB" w:rsidP="004F69CB">
      <w:pPr>
        <w:pStyle w:val="Heading3"/>
      </w:pPr>
      <w:bookmarkStart w:id="56" w:name="_Toc212651072"/>
      <w:r>
        <w:t>7.</w:t>
      </w:r>
      <w:r w:rsidR="007C322A">
        <w:t>6</w:t>
      </w:r>
      <w:r>
        <w:tab/>
      </w:r>
      <w:r w:rsidR="007C322A" w:rsidRPr="007C322A">
        <w:t>Issue or Incident Tracking Log</w:t>
      </w:r>
      <w:bookmarkEnd w:id="56"/>
      <w:r w:rsidR="007C322A" w:rsidRPr="00307754">
        <w:t xml:space="preserve"> </w:t>
      </w:r>
    </w:p>
    <w:p w14:paraId="29DE8C1A" w14:textId="77777777" w:rsidR="007C322A" w:rsidRPr="00E92514" w:rsidRDefault="007C322A" w:rsidP="007C322A">
      <w:pPr>
        <w:spacing w:before="100" w:beforeAutospacing="1" w:after="100" w:afterAutospacing="1"/>
        <w:rPr>
          <w:rFonts w:ascii="Times New Roman" w:hAnsi="Times New Roman"/>
          <w:sz w:val="24"/>
          <w:szCs w:val="24"/>
        </w:rPr>
      </w:pPr>
      <w:r w:rsidRPr="00E92514">
        <w:rPr>
          <w:rFonts w:ascii="Times New Roman" w:hAnsi="Times New Roman"/>
          <w:sz w:val="24"/>
          <w:szCs w:val="24"/>
        </w:rPr>
        <w:t>To ensure long-term accountability, all incidents must be logged in the IT Issue Tracking Log, accessible in Microsoft Teams.</w:t>
      </w:r>
    </w:p>
    <w:p w14:paraId="59B17C30" w14:textId="77777777" w:rsidR="007C322A" w:rsidRPr="00E92514" w:rsidRDefault="007C322A" w:rsidP="00FC5F85">
      <w:pPr>
        <w:numPr>
          <w:ilvl w:val="0"/>
          <w:numId w:val="324"/>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Logging Process</w:t>
      </w:r>
      <w:r w:rsidRPr="00E92514">
        <w:rPr>
          <w:rFonts w:ascii="Times New Roman" w:hAnsi="Times New Roman"/>
          <w:sz w:val="24"/>
          <w:szCs w:val="24"/>
        </w:rPr>
        <w:t>:</w:t>
      </w:r>
    </w:p>
    <w:p w14:paraId="08F626DE"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sidRPr="00E92514">
        <w:rPr>
          <w:rFonts w:ascii="Times New Roman" w:hAnsi="Times New Roman"/>
          <w:sz w:val="24"/>
          <w:szCs w:val="24"/>
        </w:rPr>
        <w:t xml:space="preserve">Access </w:t>
      </w:r>
      <w:r w:rsidRPr="00E92514">
        <w:rPr>
          <w:rFonts w:ascii="Courier New" w:hAnsi="Courier New" w:cs="Courier New"/>
          <w:sz w:val="20"/>
        </w:rPr>
        <w:t>IT Department Team</w:t>
      </w:r>
      <w:r w:rsidRPr="00E92514">
        <w:rPr>
          <w:rFonts w:ascii="Times New Roman" w:hAnsi="Times New Roman"/>
          <w:sz w:val="24"/>
          <w:szCs w:val="24"/>
        </w:rPr>
        <w:t xml:space="preserve"> → </w:t>
      </w:r>
      <w:r w:rsidRPr="00E92514">
        <w:rPr>
          <w:rFonts w:ascii="Courier New" w:hAnsi="Courier New" w:cs="Courier New"/>
          <w:sz w:val="20"/>
        </w:rPr>
        <w:t>IT Issue Tracking</w:t>
      </w:r>
      <w:r w:rsidRPr="00E92514">
        <w:rPr>
          <w:rFonts w:ascii="Times New Roman" w:hAnsi="Times New Roman"/>
          <w:sz w:val="24"/>
          <w:szCs w:val="24"/>
        </w:rPr>
        <w:t xml:space="preserve"> channel in Teams.</w:t>
      </w:r>
    </w:p>
    <w:p w14:paraId="663DB590" w14:textId="77777777" w:rsidR="007C322A" w:rsidRDefault="007C322A" w:rsidP="007C322A">
      <w:pPr>
        <w:spacing w:before="100" w:beforeAutospacing="1" w:after="100" w:afterAutospacing="1"/>
        <w:ind w:left="1440"/>
        <w:rPr>
          <w:rFonts w:ascii="Times New Roman" w:hAnsi="Times New Roman"/>
          <w:sz w:val="24"/>
          <w:szCs w:val="24"/>
        </w:rPr>
      </w:pPr>
      <w:r>
        <w:rPr>
          <w:rFonts w:ascii="Times New Roman" w:hAnsi="Times New Roman"/>
          <w:noProof/>
          <w:sz w:val="24"/>
          <w:szCs w:val="24"/>
        </w:rPr>
        <w:drawing>
          <wp:inline distT="0" distB="0" distL="0" distR="0" wp14:anchorId="4457CF8E" wp14:editId="0AF68916">
            <wp:extent cx="3200400" cy="725170"/>
            <wp:effectExtent l="0" t="0" r="0" b="0"/>
            <wp:docPr id="370867445" name="Picture 2"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67445" name="Picture 2" descr="A black and white screen with whit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0400" cy="725170"/>
                    </a:xfrm>
                    <a:prstGeom prst="rect">
                      <a:avLst/>
                    </a:prstGeom>
                    <a:noFill/>
                  </pic:spPr>
                </pic:pic>
              </a:graphicData>
            </a:graphic>
          </wp:inline>
        </w:drawing>
      </w:r>
    </w:p>
    <w:p w14:paraId="0BA9DD6B"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sidRPr="00E92514">
        <w:rPr>
          <w:rFonts w:ascii="Times New Roman" w:hAnsi="Times New Roman"/>
          <w:sz w:val="24"/>
          <w:szCs w:val="24"/>
        </w:rPr>
        <w:t xml:space="preserve">Open </w:t>
      </w:r>
      <w:r w:rsidRPr="00E92514">
        <w:rPr>
          <w:rFonts w:ascii="Courier New" w:hAnsi="Courier New" w:cs="Courier New"/>
          <w:sz w:val="20"/>
        </w:rPr>
        <w:t>IT Issue Tracking Log.xlsx</w:t>
      </w:r>
      <w:r w:rsidRPr="00E92514">
        <w:rPr>
          <w:rFonts w:ascii="Times New Roman" w:hAnsi="Times New Roman"/>
          <w:sz w:val="24"/>
          <w:szCs w:val="24"/>
        </w:rPr>
        <w:t>.</w:t>
      </w:r>
    </w:p>
    <w:p w14:paraId="0EA0025A" w14:textId="77777777" w:rsidR="007C322A" w:rsidRPr="003F15A4" w:rsidRDefault="007C322A" w:rsidP="007C322A">
      <w:pPr>
        <w:spacing w:before="100" w:beforeAutospacing="1" w:after="100" w:afterAutospacing="1"/>
        <w:rPr>
          <w:rFonts w:ascii="Times New Roman" w:hAnsi="Times New Roman"/>
          <w:sz w:val="24"/>
          <w:szCs w:val="24"/>
        </w:rPr>
      </w:pPr>
      <w:r>
        <w:rPr>
          <w:rFonts w:ascii="Times New Roman" w:hAnsi="Times New Roman"/>
          <w:noProof/>
          <w:sz w:val="24"/>
          <w:szCs w:val="24"/>
        </w:rPr>
        <w:lastRenderedPageBreak/>
        <w:drawing>
          <wp:inline distT="0" distB="0" distL="0" distR="0" wp14:anchorId="728D0987" wp14:editId="39A70B4A">
            <wp:extent cx="6303645" cy="2237740"/>
            <wp:effectExtent l="0" t="0" r="1905" b="0"/>
            <wp:docPr id="49602548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25488" name="Picture 4"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3645" cy="2237740"/>
                    </a:xfrm>
                    <a:prstGeom prst="rect">
                      <a:avLst/>
                    </a:prstGeom>
                    <a:noFill/>
                  </pic:spPr>
                </pic:pic>
              </a:graphicData>
            </a:graphic>
          </wp:inline>
        </w:drawing>
      </w:r>
    </w:p>
    <w:p w14:paraId="2B86FE2E" w14:textId="77777777" w:rsidR="007C322A" w:rsidRPr="00E92514" w:rsidRDefault="007C322A" w:rsidP="007C322A">
      <w:pPr>
        <w:spacing w:before="100" w:beforeAutospacing="1" w:after="100" w:afterAutospacing="1"/>
        <w:rPr>
          <w:rFonts w:ascii="Times New Roman" w:hAnsi="Times New Roman"/>
          <w:sz w:val="24"/>
          <w:szCs w:val="24"/>
        </w:rPr>
      </w:pPr>
    </w:p>
    <w:p w14:paraId="74D1E920"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sidRPr="00E92514">
        <w:rPr>
          <w:rFonts w:ascii="Times New Roman" w:hAnsi="Times New Roman"/>
          <w:sz w:val="24"/>
          <w:szCs w:val="24"/>
        </w:rPr>
        <w:t>Complete required fields: date, issue description, severity, impact, root cause, and resolution.</w:t>
      </w:r>
    </w:p>
    <w:p w14:paraId="33E9563B" w14:textId="77777777" w:rsidR="007C322A" w:rsidRPr="00E92514" w:rsidRDefault="007C322A" w:rsidP="007C322A">
      <w:pPr>
        <w:spacing w:before="100" w:beforeAutospacing="1" w:after="100" w:afterAutospacing="1"/>
        <w:rPr>
          <w:rFonts w:ascii="Times New Roman" w:hAnsi="Times New Roman"/>
          <w:sz w:val="24"/>
          <w:szCs w:val="24"/>
        </w:rPr>
      </w:pPr>
    </w:p>
    <w:p w14:paraId="199DD49A" w14:textId="77777777" w:rsidR="007C322A" w:rsidRPr="00D344C5" w:rsidRDefault="007C322A" w:rsidP="00FC5F85">
      <w:pPr>
        <w:pStyle w:val="ListParagraph"/>
        <w:numPr>
          <w:ilvl w:val="0"/>
          <w:numId w:val="324"/>
        </w:numPr>
        <w:spacing w:before="0" w:after="160" w:line="259" w:lineRule="auto"/>
        <w:rPr>
          <w:rFonts w:ascii="Times New Roman" w:hAnsi="Times New Roman"/>
          <w:sz w:val="24"/>
          <w:szCs w:val="24"/>
        </w:rPr>
      </w:pPr>
      <w:r w:rsidRPr="00D344C5">
        <w:rPr>
          <w:rFonts w:ascii="Times New Roman" w:hAnsi="Times New Roman"/>
          <w:sz w:val="24"/>
          <w:szCs w:val="24"/>
        </w:rPr>
        <w:t>After opening the spreadsheet, you will need to place the following information into each column on a new row (after the last issue logged onto the spreadsheet).</w:t>
      </w:r>
    </w:p>
    <w:p w14:paraId="56F1D024" w14:textId="77777777" w:rsidR="007C322A" w:rsidRPr="00E92514" w:rsidRDefault="007C322A" w:rsidP="00FC5F85">
      <w:pPr>
        <w:numPr>
          <w:ilvl w:val="0"/>
          <w:numId w:val="324"/>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Field Descriptions</w:t>
      </w:r>
      <w:r w:rsidRPr="00E92514">
        <w:rPr>
          <w:rFonts w:ascii="Times New Roman" w:hAnsi="Times New Roman"/>
          <w:sz w:val="24"/>
          <w:szCs w:val="24"/>
        </w:rPr>
        <w:t>:</w:t>
      </w:r>
    </w:p>
    <w:p w14:paraId="15CAD7C3"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Log Date</w:t>
      </w:r>
      <w:r w:rsidRPr="00E92514">
        <w:rPr>
          <w:rFonts w:ascii="Times New Roman" w:hAnsi="Times New Roman"/>
          <w:sz w:val="24"/>
          <w:szCs w:val="24"/>
        </w:rPr>
        <w:t>: Date of logging.</w:t>
      </w:r>
    </w:p>
    <w:p w14:paraId="21C40FC9" w14:textId="77777777" w:rsidR="007C322A" w:rsidRPr="00E92514"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Issue</w:t>
      </w:r>
      <w:r w:rsidRPr="003F15A4">
        <w:rPr>
          <w:rFonts w:ascii="Times New Roman" w:hAnsi="Times New Roman"/>
          <w:sz w:val="24"/>
          <w:szCs w:val="24"/>
        </w:rPr>
        <w:t>:</w:t>
      </w:r>
      <w:r>
        <w:rPr>
          <w:rFonts w:ascii="Times New Roman" w:hAnsi="Times New Roman"/>
          <w:sz w:val="24"/>
          <w:szCs w:val="24"/>
        </w:rPr>
        <w:t xml:space="preserve"> </w:t>
      </w:r>
      <w:r w:rsidRPr="003F15A4">
        <w:rPr>
          <w:rFonts w:ascii="Times New Roman" w:hAnsi="Times New Roman"/>
          <w:sz w:val="24"/>
          <w:szCs w:val="24"/>
        </w:rPr>
        <w:t>Incident or Issue description</w:t>
      </w:r>
    </w:p>
    <w:p w14:paraId="799E517B" w14:textId="77777777" w:rsidR="007C322A" w:rsidRPr="00E92514" w:rsidRDefault="007C322A" w:rsidP="00FC5F85">
      <w:pPr>
        <w:numPr>
          <w:ilvl w:val="1"/>
          <w:numId w:val="324"/>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Severity</w:t>
      </w:r>
      <w:r w:rsidRPr="00E92514">
        <w:rPr>
          <w:rFonts w:ascii="Times New Roman" w:hAnsi="Times New Roman"/>
          <w:sz w:val="24"/>
          <w:szCs w:val="24"/>
        </w:rPr>
        <w:t xml:space="preserve">: Critical, </w:t>
      </w:r>
      <w:r>
        <w:rPr>
          <w:rFonts w:ascii="Times New Roman" w:hAnsi="Times New Roman"/>
          <w:sz w:val="24"/>
          <w:szCs w:val="24"/>
        </w:rPr>
        <w:t>Major</w:t>
      </w:r>
      <w:r w:rsidRPr="00E92514">
        <w:rPr>
          <w:rFonts w:ascii="Times New Roman" w:hAnsi="Times New Roman"/>
          <w:sz w:val="24"/>
          <w:szCs w:val="24"/>
        </w:rPr>
        <w:t xml:space="preserve">, </w:t>
      </w:r>
      <w:r>
        <w:rPr>
          <w:rFonts w:ascii="Times New Roman" w:hAnsi="Times New Roman"/>
          <w:sz w:val="24"/>
          <w:szCs w:val="24"/>
        </w:rPr>
        <w:t>Minor</w:t>
      </w:r>
      <w:r w:rsidRPr="00E92514">
        <w:rPr>
          <w:rFonts w:ascii="Times New Roman" w:hAnsi="Times New Roman"/>
          <w:sz w:val="24"/>
          <w:szCs w:val="24"/>
        </w:rPr>
        <w:t>.</w:t>
      </w:r>
    </w:p>
    <w:p w14:paraId="49A8D61E"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Impact</w:t>
      </w:r>
      <w:r w:rsidRPr="00E92514">
        <w:rPr>
          <w:rFonts w:ascii="Times New Roman" w:hAnsi="Times New Roman"/>
          <w:sz w:val="24"/>
          <w:szCs w:val="24"/>
        </w:rPr>
        <w:t>: Who or what was affected.</w:t>
      </w:r>
    </w:p>
    <w:p w14:paraId="6D2B0F3E"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Length of Issue</w:t>
      </w:r>
      <w:r w:rsidRPr="003F15A4">
        <w:rPr>
          <w:rFonts w:ascii="Times New Roman" w:hAnsi="Times New Roman"/>
          <w:sz w:val="24"/>
          <w:szCs w:val="24"/>
        </w:rPr>
        <w:t>:</w:t>
      </w:r>
      <w:r>
        <w:rPr>
          <w:rFonts w:ascii="Times New Roman" w:hAnsi="Times New Roman"/>
          <w:sz w:val="24"/>
          <w:szCs w:val="24"/>
        </w:rPr>
        <w:t xml:space="preserve"> How long has occurred?</w:t>
      </w:r>
    </w:p>
    <w:p w14:paraId="27F4AF44"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Source</w:t>
      </w:r>
      <w:r w:rsidRPr="003F15A4">
        <w:rPr>
          <w:rFonts w:ascii="Times New Roman" w:hAnsi="Times New Roman"/>
          <w:sz w:val="24"/>
          <w:szCs w:val="24"/>
        </w:rPr>
        <w:t>:</w:t>
      </w:r>
      <w:r>
        <w:rPr>
          <w:rFonts w:ascii="Times New Roman" w:hAnsi="Times New Roman"/>
          <w:sz w:val="24"/>
          <w:szCs w:val="24"/>
        </w:rPr>
        <w:t xml:space="preserve"> Internal to K&amp;M or External Supplier or Vendor</w:t>
      </w:r>
    </w:p>
    <w:p w14:paraId="70F49359" w14:textId="77777777" w:rsidR="007C322A" w:rsidRPr="00E92514"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Root Cause</w:t>
      </w:r>
      <w:r w:rsidRPr="003F15A4">
        <w:rPr>
          <w:rFonts w:ascii="Times New Roman" w:hAnsi="Times New Roman"/>
          <w:sz w:val="24"/>
          <w:szCs w:val="24"/>
        </w:rPr>
        <w:t>:</w:t>
      </w:r>
      <w:r>
        <w:rPr>
          <w:rFonts w:ascii="Times New Roman" w:hAnsi="Times New Roman"/>
          <w:sz w:val="24"/>
          <w:szCs w:val="24"/>
        </w:rPr>
        <w:t xml:space="preserve"> Determined root cause of the issue</w:t>
      </w:r>
    </w:p>
    <w:p w14:paraId="71C5C0C1"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Resolution</w:t>
      </w:r>
      <w:r w:rsidRPr="00E92514">
        <w:rPr>
          <w:rFonts w:ascii="Times New Roman" w:hAnsi="Times New Roman"/>
          <w:sz w:val="24"/>
          <w:szCs w:val="24"/>
        </w:rPr>
        <w:t>: Describe the solution.</w:t>
      </w:r>
    </w:p>
    <w:p w14:paraId="4A809D08"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Resolved Date</w:t>
      </w:r>
      <w:r>
        <w:rPr>
          <w:rFonts w:ascii="Times New Roman" w:hAnsi="Times New Roman"/>
          <w:sz w:val="24"/>
          <w:szCs w:val="24"/>
        </w:rPr>
        <w:t>: Date resolved</w:t>
      </w:r>
    </w:p>
    <w:p w14:paraId="43150B8E"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Resolved By</w:t>
      </w:r>
      <w:r w:rsidRPr="003F15A4">
        <w:rPr>
          <w:rFonts w:ascii="Times New Roman" w:hAnsi="Times New Roman"/>
          <w:sz w:val="24"/>
          <w:szCs w:val="24"/>
        </w:rPr>
        <w:t>:</w:t>
      </w:r>
      <w:r>
        <w:rPr>
          <w:rFonts w:ascii="Times New Roman" w:hAnsi="Times New Roman"/>
          <w:sz w:val="24"/>
          <w:szCs w:val="24"/>
        </w:rPr>
        <w:t xml:space="preserve"> Who fixed the issue.</w:t>
      </w:r>
    </w:p>
    <w:p w14:paraId="196923A6" w14:textId="77777777" w:rsidR="007C322A" w:rsidRPr="00E92514"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Logged By</w:t>
      </w:r>
      <w:r w:rsidRPr="00D344C5">
        <w:rPr>
          <w:rFonts w:ascii="Times New Roman" w:hAnsi="Times New Roman"/>
          <w:sz w:val="24"/>
          <w:szCs w:val="24"/>
        </w:rPr>
        <w:t>:</w:t>
      </w:r>
      <w:r>
        <w:rPr>
          <w:rFonts w:ascii="Times New Roman" w:hAnsi="Times New Roman"/>
          <w:sz w:val="24"/>
          <w:szCs w:val="24"/>
        </w:rPr>
        <w:t xml:space="preserve"> Who logged the issue.</w:t>
      </w:r>
    </w:p>
    <w:p w14:paraId="718961B5"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sidRPr="00E92514">
        <w:rPr>
          <w:rFonts w:ascii="Times New Roman" w:hAnsi="Times New Roman"/>
          <w:b/>
          <w:bCs/>
          <w:sz w:val="24"/>
          <w:szCs w:val="24"/>
        </w:rPr>
        <w:t>SOP in Place/Needed?</w:t>
      </w:r>
      <w:r w:rsidRPr="00E92514">
        <w:rPr>
          <w:rFonts w:ascii="Times New Roman" w:hAnsi="Times New Roman"/>
          <w:sz w:val="24"/>
          <w:szCs w:val="24"/>
        </w:rPr>
        <w:t xml:space="preserve"> Indicate if there is an SOP related to the issue.</w:t>
      </w:r>
    </w:p>
    <w:p w14:paraId="3E7644C1" w14:textId="77777777" w:rsidR="007C322A"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Ticket#:</w:t>
      </w:r>
      <w:r>
        <w:rPr>
          <w:rFonts w:ascii="Times New Roman" w:hAnsi="Times New Roman"/>
          <w:sz w:val="24"/>
          <w:szCs w:val="24"/>
        </w:rPr>
        <w:t xml:space="preserve"> Include any ticket numbers from ManageEngine if applicable</w:t>
      </w:r>
    </w:p>
    <w:p w14:paraId="5A387E72" w14:textId="77777777" w:rsidR="007C322A" w:rsidRPr="00E92514" w:rsidRDefault="007C322A" w:rsidP="00FC5F85">
      <w:pPr>
        <w:numPr>
          <w:ilvl w:val="1"/>
          <w:numId w:val="324"/>
        </w:numPr>
        <w:spacing w:before="100" w:beforeAutospacing="1" w:after="100" w:afterAutospacing="1"/>
        <w:rPr>
          <w:rFonts w:ascii="Times New Roman" w:hAnsi="Times New Roman"/>
          <w:sz w:val="24"/>
          <w:szCs w:val="24"/>
        </w:rPr>
      </w:pPr>
      <w:r>
        <w:rPr>
          <w:rFonts w:ascii="Times New Roman" w:hAnsi="Times New Roman"/>
          <w:b/>
          <w:bCs/>
          <w:sz w:val="24"/>
          <w:szCs w:val="24"/>
        </w:rPr>
        <w:t>Notes:</w:t>
      </w:r>
      <w:r>
        <w:rPr>
          <w:rFonts w:ascii="Times New Roman" w:hAnsi="Times New Roman"/>
          <w:sz w:val="24"/>
          <w:szCs w:val="24"/>
        </w:rPr>
        <w:t xml:space="preserve"> Add any information relevant to the issue not included in prior fields.</w:t>
      </w:r>
    </w:p>
    <w:p w14:paraId="5BC9BA86" w14:textId="77777777" w:rsidR="003202E9" w:rsidRDefault="003202E9" w:rsidP="003202E9">
      <w:pPr>
        <w:pStyle w:val="NoSpacing"/>
        <w:spacing w:line="276" w:lineRule="auto"/>
        <w:rPr>
          <w:rFonts w:ascii="Arial" w:hAnsi="Arial" w:cs="Arial"/>
        </w:rPr>
      </w:pPr>
    </w:p>
    <w:p w14:paraId="02CFDA84" w14:textId="21174349" w:rsidR="00816EF1" w:rsidRDefault="00816EF1" w:rsidP="00816EF1">
      <w:pPr>
        <w:pStyle w:val="NoSpacing"/>
        <w:spacing w:line="276" w:lineRule="auto"/>
        <w:rPr>
          <w:rFonts w:ascii="Arial" w:hAnsi="Arial" w:cs="Arial"/>
        </w:rPr>
      </w:pPr>
      <w:r>
        <w:rPr>
          <w:rFonts w:ascii="Arial" w:hAnsi="Arial" w:cs="Arial"/>
        </w:rPr>
        <w:tab/>
      </w:r>
    </w:p>
    <w:p w14:paraId="56F8A1C5" w14:textId="31EFF404" w:rsidR="008C3A0D" w:rsidRDefault="003202E9" w:rsidP="00060C4E">
      <w:pPr>
        <w:pStyle w:val="Heading2"/>
        <w:numPr>
          <w:ilvl w:val="1"/>
          <w:numId w:val="32"/>
        </w:numPr>
      </w:pPr>
      <w:bookmarkStart w:id="57" w:name="_Toc212651073"/>
      <w:r>
        <w:lastRenderedPageBreak/>
        <w:t>Email Distribution List</w:t>
      </w:r>
      <w:bookmarkEnd w:id="57"/>
    </w:p>
    <w:p w14:paraId="3A805586" w14:textId="77777777" w:rsidR="008C3A0D" w:rsidRDefault="008C3A0D" w:rsidP="008C3A0D">
      <w:pPr>
        <w:pStyle w:val="BodyText"/>
        <w:rPr>
          <w:rFonts w:cs="Arial"/>
        </w:rPr>
      </w:pPr>
      <w:r>
        <w:rPr>
          <w:rFonts w:cs="Arial"/>
        </w:rPr>
        <w:tab/>
      </w:r>
      <w:r>
        <w:rPr>
          <w:rFonts w:cs="Arial"/>
        </w:rPr>
        <w:tab/>
      </w:r>
    </w:p>
    <w:p w14:paraId="4E8301C2" w14:textId="7D197179" w:rsidR="003D5146" w:rsidRPr="003D5146" w:rsidRDefault="00E37EBA" w:rsidP="00581BF7">
      <w:pPr>
        <w:pStyle w:val="Heading3"/>
      </w:pPr>
      <w:bookmarkStart w:id="58" w:name="_Toc212651074"/>
      <w:r>
        <w:t>8.1</w:t>
      </w:r>
      <w:r>
        <w:tab/>
      </w:r>
      <w:r w:rsidR="003202E9">
        <w:t>Follow these guidelines when assigning Active Directory rights</w:t>
      </w:r>
      <w:r w:rsidR="003D5146">
        <w:t xml:space="preserve"> to </w:t>
      </w:r>
      <w:r>
        <w:t>employee</w:t>
      </w:r>
      <w:r w:rsidR="006E6412">
        <w:t>s</w:t>
      </w:r>
      <w:r>
        <w:t>.</w:t>
      </w:r>
      <w:bookmarkEnd w:id="58"/>
    </w:p>
    <w:p w14:paraId="703FC662" w14:textId="6FD213E0" w:rsidR="008C3A0D" w:rsidRDefault="0015645C" w:rsidP="00FC5F85">
      <w:pPr>
        <w:pStyle w:val="ListParagraph"/>
        <w:numPr>
          <w:ilvl w:val="0"/>
          <w:numId w:val="220"/>
        </w:numPr>
      </w:pPr>
      <w:r>
        <w:t>Corporate Emails:</w:t>
      </w:r>
    </w:p>
    <w:p w14:paraId="69517BA6" w14:textId="6FF73C61" w:rsidR="0015645C" w:rsidRDefault="0015645C" w:rsidP="00FC5F85">
      <w:pPr>
        <w:pStyle w:val="ListParagraph"/>
        <w:numPr>
          <w:ilvl w:val="1"/>
          <w:numId w:val="220"/>
        </w:numPr>
      </w:pPr>
      <w:r>
        <w:t>Any Corporate Department</w:t>
      </w:r>
    </w:p>
    <w:p w14:paraId="7AD43BD0" w14:textId="43EA23CB" w:rsidR="0015645C" w:rsidRDefault="0015645C" w:rsidP="009436DB">
      <w:pPr>
        <w:numPr>
          <w:ilvl w:val="2"/>
          <w:numId w:val="39"/>
        </w:numPr>
        <w:contextualSpacing/>
      </w:pPr>
      <w:r>
        <w:t>Ex. Information Technology, Accounts Payable, Accounts Receivable, Admins, Human Resources, etc.</w:t>
      </w:r>
    </w:p>
    <w:p w14:paraId="59AAA1B3" w14:textId="615D0F5A" w:rsidR="008C3A0D" w:rsidRDefault="00B3555F" w:rsidP="00FC5F85">
      <w:pPr>
        <w:pStyle w:val="ListParagraph"/>
        <w:numPr>
          <w:ilvl w:val="0"/>
          <w:numId w:val="220"/>
        </w:numPr>
      </w:pPr>
      <w:r>
        <w:t>Inside Sales</w:t>
      </w:r>
    </w:p>
    <w:p w14:paraId="4A22CC4E" w14:textId="6C1629F2" w:rsidR="00B3555F" w:rsidRDefault="00B3555F" w:rsidP="00FC5F85">
      <w:pPr>
        <w:pStyle w:val="ListParagraph"/>
        <w:numPr>
          <w:ilvl w:val="1"/>
          <w:numId w:val="220"/>
        </w:numPr>
      </w:pPr>
      <w:r>
        <w:t>Including work from home employees</w:t>
      </w:r>
    </w:p>
    <w:p w14:paraId="020A32DD" w14:textId="5C25376E" w:rsidR="008C3A0D" w:rsidRDefault="00B3555F" w:rsidP="00FC5F85">
      <w:pPr>
        <w:pStyle w:val="ListParagraph"/>
        <w:numPr>
          <w:ilvl w:val="0"/>
          <w:numId w:val="220"/>
        </w:numPr>
      </w:pPr>
      <w:r>
        <w:t>Warehouse Support Manager who is housed in the Corporate Office</w:t>
      </w:r>
    </w:p>
    <w:p w14:paraId="1ACC52FA" w14:textId="685B0399" w:rsidR="00B3555F" w:rsidRDefault="00B3555F" w:rsidP="00FC5F85">
      <w:pPr>
        <w:pStyle w:val="ListParagraph"/>
        <w:numPr>
          <w:ilvl w:val="1"/>
          <w:numId w:val="220"/>
        </w:numPr>
      </w:pPr>
      <w:r>
        <w:t xml:space="preserve">This will not include any WSM at another </w:t>
      </w:r>
      <w:r w:rsidR="00E37EBA">
        <w:t>location.</w:t>
      </w:r>
    </w:p>
    <w:p w14:paraId="4CDCDA40" w14:textId="3600A263" w:rsidR="00B3555F" w:rsidRDefault="00B3555F" w:rsidP="00FC5F85">
      <w:pPr>
        <w:pStyle w:val="ListParagraph"/>
        <w:numPr>
          <w:ilvl w:val="0"/>
          <w:numId w:val="220"/>
        </w:numPr>
      </w:pPr>
      <w:r>
        <w:t>Columbus, Ohio based employees in a Corporate Department</w:t>
      </w:r>
    </w:p>
    <w:p w14:paraId="5162848F" w14:textId="402B58C6" w:rsidR="00B3555F" w:rsidRDefault="00B3555F" w:rsidP="00FC5F85">
      <w:pPr>
        <w:pStyle w:val="ListParagraph"/>
        <w:numPr>
          <w:ilvl w:val="1"/>
          <w:numId w:val="220"/>
        </w:numPr>
      </w:pPr>
      <w:r>
        <w:t xml:space="preserve">Ex: Information Technology, </w:t>
      </w:r>
      <w:r w:rsidR="00C94BC7">
        <w:t>Accounts</w:t>
      </w:r>
      <w:r>
        <w:t xml:space="preserve"> Payable, Inventory, etc.</w:t>
      </w:r>
    </w:p>
    <w:p w14:paraId="59F97693" w14:textId="70DC89D3" w:rsidR="00C94BC7" w:rsidRDefault="00C94BC7" w:rsidP="00FC5F85">
      <w:pPr>
        <w:pStyle w:val="ListParagraph"/>
        <w:numPr>
          <w:ilvl w:val="0"/>
          <w:numId w:val="220"/>
        </w:numPr>
      </w:pPr>
      <w:r>
        <w:t>All Regional Operations Managers including Director of Operations</w:t>
      </w:r>
    </w:p>
    <w:p w14:paraId="57A04D4D" w14:textId="7D561120" w:rsidR="00C94BC7" w:rsidRDefault="00C94BC7" w:rsidP="00FC5F85">
      <w:pPr>
        <w:pStyle w:val="ListParagraph"/>
        <w:numPr>
          <w:ilvl w:val="0"/>
          <w:numId w:val="220"/>
        </w:numPr>
      </w:pPr>
      <w:r>
        <w:t>NO Outside Sales unless they report out of Delphos, Ohio</w:t>
      </w:r>
    </w:p>
    <w:p w14:paraId="6ED6B124" w14:textId="77777777" w:rsidR="00456CC8" w:rsidRPr="00456CC8" w:rsidRDefault="00456CC8" w:rsidP="00FC5F85">
      <w:pPr>
        <w:pStyle w:val="ListParagraph"/>
        <w:numPr>
          <w:ilvl w:val="0"/>
          <w:numId w:val="220"/>
        </w:numPr>
      </w:pPr>
      <w:r w:rsidRPr="00456CC8">
        <w:t xml:space="preserve">Delphos Warehouse Manager and Warranty Supervisor </w:t>
      </w:r>
    </w:p>
    <w:p w14:paraId="3D56A133" w14:textId="77777777" w:rsidR="00456CC8" w:rsidRPr="00456CC8" w:rsidRDefault="00456CC8" w:rsidP="00FC5F85">
      <w:pPr>
        <w:pStyle w:val="ListParagraph"/>
        <w:numPr>
          <w:ilvl w:val="1"/>
          <w:numId w:val="220"/>
        </w:numPr>
      </w:pPr>
      <w:r w:rsidRPr="00456CC8">
        <w:t>All other Delphos Warehouse Employees should NOT be included.</w:t>
      </w:r>
    </w:p>
    <w:p w14:paraId="677FB444" w14:textId="1FC3AEBD" w:rsidR="00456CC8" w:rsidRDefault="00456CC8" w:rsidP="00456CC8"/>
    <w:p w14:paraId="7B103B83" w14:textId="3DF110CE" w:rsidR="008C3A0D" w:rsidRDefault="00E37EBA" w:rsidP="00581BF7">
      <w:pPr>
        <w:pStyle w:val="Heading3"/>
      </w:pPr>
      <w:bookmarkStart w:id="59" w:name="_Toc212651075"/>
      <w:r>
        <w:t>8.2</w:t>
      </w:r>
      <w:r>
        <w:tab/>
      </w:r>
      <w:r w:rsidR="00C94BC7">
        <w:t>All inactive users need to be removed from email distribution lists.</w:t>
      </w:r>
      <w:bookmarkEnd w:id="59"/>
    </w:p>
    <w:p w14:paraId="0D48A0ED" w14:textId="2CDC55CF" w:rsidR="00C01B06" w:rsidRDefault="00C01B06" w:rsidP="00581BF7">
      <w:pPr>
        <w:pStyle w:val="Heading3"/>
      </w:pPr>
    </w:p>
    <w:p w14:paraId="61EAF1BC" w14:textId="77777777" w:rsidR="00C01B06" w:rsidRPr="00C01B06" w:rsidRDefault="00C01B06" w:rsidP="00C01B06"/>
    <w:p w14:paraId="43312EBF" w14:textId="1E8144B7" w:rsidR="008C3A0D" w:rsidRDefault="008C3A0D" w:rsidP="00BC6A65"/>
    <w:p w14:paraId="50DB2064" w14:textId="77777777" w:rsidR="008C3A0D" w:rsidRDefault="008C3A0D" w:rsidP="008C3A0D"/>
    <w:p w14:paraId="01766F5A" w14:textId="61B94401" w:rsidR="008C3A0D" w:rsidRDefault="00BC6A65" w:rsidP="00060C4E">
      <w:pPr>
        <w:pStyle w:val="Heading2"/>
        <w:numPr>
          <w:ilvl w:val="1"/>
          <w:numId w:val="32"/>
        </w:numPr>
      </w:pPr>
      <w:bookmarkStart w:id="60" w:name="_Toc212651076"/>
      <w:r>
        <w:lastRenderedPageBreak/>
        <w:t>Call Escalation</w:t>
      </w:r>
      <w:bookmarkEnd w:id="60"/>
    </w:p>
    <w:p w14:paraId="379A8D10" w14:textId="7BF4CF16" w:rsidR="008C3A0D" w:rsidRDefault="008C3A0D" w:rsidP="008C3A0D">
      <w:pPr>
        <w:rPr>
          <w:rFonts w:cs="Arial"/>
        </w:rPr>
      </w:pPr>
      <w:r>
        <w:t xml:space="preserve">  </w:t>
      </w:r>
      <w:r w:rsidR="00134A78" w:rsidRPr="00134A78">
        <w:t xml:space="preserve">The purpose of the IT call Escalation SOP is so all impacted parties can be communicated with in a timely and efficient manner. It also identifies who and when to escalate the issues to if the Level I Support cannot resolve these issues and they need to go to higher levels to get them </w:t>
      </w:r>
      <w:r w:rsidR="00E37EBA" w:rsidRPr="00134A78">
        <w:t>resolved.</w:t>
      </w:r>
    </w:p>
    <w:p w14:paraId="3F226F96" w14:textId="77777777" w:rsidR="008C3A0D" w:rsidRDefault="008C3A0D" w:rsidP="008C3A0D">
      <w:pPr>
        <w:pStyle w:val="BodyText"/>
        <w:rPr>
          <w:rFonts w:cs="Arial"/>
        </w:rPr>
      </w:pPr>
      <w:r>
        <w:rPr>
          <w:rFonts w:cs="Arial"/>
        </w:rPr>
        <w:tab/>
      </w:r>
      <w:r>
        <w:rPr>
          <w:rFonts w:cs="Arial"/>
        </w:rPr>
        <w:tab/>
      </w:r>
    </w:p>
    <w:p w14:paraId="271FAB74" w14:textId="1F064153" w:rsidR="008C3A0D" w:rsidRDefault="00E37EBA" w:rsidP="00581BF7">
      <w:pPr>
        <w:pStyle w:val="Heading3"/>
      </w:pPr>
      <w:bookmarkStart w:id="61" w:name="_Toc212651077"/>
      <w:r>
        <w:t>9.1</w:t>
      </w:r>
      <w:r>
        <w:tab/>
      </w:r>
      <w:r w:rsidR="00134A78">
        <w:t>Priority 1 Support</w:t>
      </w:r>
      <w:bookmarkEnd w:id="61"/>
    </w:p>
    <w:p w14:paraId="6EB203FA" w14:textId="77777777" w:rsidR="00134A78" w:rsidRDefault="00134A78" w:rsidP="009436DB">
      <w:pPr>
        <w:numPr>
          <w:ilvl w:val="0"/>
          <w:numId w:val="37"/>
        </w:numPr>
        <w:contextualSpacing/>
        <w:rPr>
          <w:rFonts w:cs="Arial"/>
        </w:rPr>
      </w:pPr>
      <w:r>
        <w:rPr>
          <w:rFonts w:cs="Arial"/>
        </w:rPr>
        <w:t xml:space="preserve">Call 2006 – Technical Support </w:t>
      </w:r>
    </w:p>
    <w:p w14:paraId="3E4F840F" w14:textId="77777777" w:rsidR="00134A78" w:rsidRDefault="00134A78" w:rsidP="009436DB">
      <w:pPr>
        <w:numPr>
          <w:ilvl w:val="0"/>
          <w:numId w:val="38"/>
        </w:numPr>
        <w:spacing w:before="0" w:after="0"/>
        <w:contextualSpacing/>
        <w:rPr>
          <w:rFonts w:ascii="Calibri" w:hAnsi="Calibri" w:cs="Calibri"/>
        </w:rPr>
      </w:pPr>
      <w:r>
        <w:rPr>
          <w:rFonts w:cs="Arial"/>
        </w:rPr>
        <w:t>Should be the first point of contact for all IT Calls</w:t>
      </w:r>
    </w:p>
    <w:p w14:paraId="0B89FF35" w14:textId="7EE7F203" w:rsidR="00134A78" w:rsidRDefault="00134A78" w:rsidP="009436DB">
      <w:pPr>
        <w:numPr>
          <w:ilvl w:val="0"/>
          <w:numId w:val="38"/>
        </w:numPr>
        <w:spacing w:before="0" w:after="0"/>
        <w:contextualSpacing/>
        <w:rPr>
          <w:rFonts w:cs="Arial"/>
        </w:rPr>
      </w:pPr>
      <w:r>
        <w:rPr>
          <w:rFonts w:cs="Arial"/>
        </w:rPr>
        <w:t xml:space="preserve">Should do their best to resolve the </w:t>
      </w:r>
      <w:r w:rsidR="00E37EBA">
        <w:rPr>
          <w:rFonts w:cs="Arial"/>
        </w:rPr>
        <w:t>issue.</w:t>
      </w:r>
    </w:p>
    <w:p w14:paraId="481039DE" w14:textId="77777777" w:rsidR="00134A78" w:rsidRDefault="00134A78" w:rsidP="009436DB">
      <w:pPr>
        <w:numPr>
          <w:ilvl w:val="0"/>
          <w:numId w:val="38"/>
        </w:numPr>
        <w:spacing w:before="0" w:after="0"/>
        <w:contextualSpacing/>
        <w:rPr>
          <w:rFonts w:cs="Arial"/>
        </w:rPr>
      </w:pPr>
      <w:r>
        <w:rPr>
          <w:rFonts w:cs="Arial"/>
        </w:rPr>
        <w:t>Document in a ticket on ManageEngine as much information as possible</w:t>
      </w:r>
    </w:p>
    <w:p w14:paraId="3188DA88" w14:textId="77777777" w:rsidR="00134A78" w:rsidRDefault="00134A78" w:rsidP="009436DB">
      <w:pPr>
        <w:numPr>
          <w:ilvl w:val="2"/>
          <w:numId w:val="39"/>
        </w:numPr>
        <w:contextualSpacing/>
        <w:rPr>
          <w:rFonts w:cs="Arial"/>
        </w:rPr>
      </w:pPr>
      <w:r>
        <w:rPr>
          <w:rFonts w:cs="Arial"/>
        </w:rPr>
        <w:t>What’s the issue?</w:t>
      </w:r>
    </w:p>
    <w:p w14:paraId="6A3467EC" w14:textId="77777777" w:rsidR="00134A78" w:rsidRDefault="00134A78" w:rsidP="009436DB">
      <w:pPr>
        <w:numPr>
          <w:ilvl w:val="2"/>
          <w:numId w:val="39"/>
        </w:numPr>
        <w:contextualSpacing/>
        <w:rPr>
          <w:rFonts w:cs="Arial"/>
        </w:rPr>
      </w:pPr>
      <w:r>
        <w:rPr>
          <w:rFonts w:cs="Arial"/>
        </w:rPr>
        <w:t>What Problem is it causing?</w:t>
      </w:r>
    </w:p>
    <w:p w14:paraId="7783C4BD" w14:textId="77777777" w:rsidR="00134A78" w:rsidRDefault="00134A78" w:rsidP="009436DB">
      <w:pPr>
        <w:numPr>
          <w:ilvl w:val="2"/>
          <w:numId w:val="39"/>
        </w:numPr>
        <w:contextualSpacing/>
        <w:rPr>
          <w:rFonts w:cs="Arial"/>
        </w:rPr>
      </w:pPr>
      <w:r>
        <w:rPr>
          <w:rFonts w:cs="Arial"/>
        </w:rPr>
        <w:t>Is it Critical?</w:t>
      </w:r>
    </w:p>
    <w:p w14:paraId="151F781B" w14:textId="77777777" w:rsidR="00134A78" w:rsidRDefault="00134A78" w:rsidP="009436DB">
      <w:pPr>
        <w:numPr>
          <w:ilvl w:val="2"/>
          <w:numId w:val="39"/>
        </w:numPr>
        <w:contextualSpacing/>
        <w:rPr>
          <w:rFonts w:cs="Arial"/>
        </w:rPr>
      </w:pPr>
      <w:r>
        <w:rPr>
          <w:rFonts w:cs="Arial"/>
        </w:rPr>
        <w:t>Who should we contact if there is a question?</w:t>
      </w:r>
    </w:p>
    <w:p w14:paraId="734F5795" w14:textId="77777777" w:rsidR="00134A78" w:rsidRDefault="00134A78" w:rsidP="009436DB">
      <w:pPr>
        <w:numPr>
          <w:ilvl w:val="3"/>
          <w:numId w:val="40"/>
        </w:numPr>
        <w:spacing w:before="0" w:after="0"/>
        <w:rPr>
          <w:rFonts w:cs="Arial"/>
        </w:rPr>
      </w:pPr>
      <w:r>
        <w:rPr>
          <w:rFonts w:cs="Arial"/>
        </w:rPr>
        <w:t xml:space="preserve">Name </w:t>
      </w:r>
    </w:p>
    <w:p w14:paraId="45DFDCAD" w14:textId="77777777" w:rsidR="00134A78" w:rsidRDefault="00134A78" w:rsidP="009436DB">
      <w:pPr>
        <w:numPr>
          <w:ilvl w:val="3"/>
          <w:numId w:val="40"/>
        </w:numPr>
        <w:spacing w:before="0" w:after="0"/>
        <w:rPr>
          <w:rFonts w:cs="Arial"/>
        </w:rPr>
      </w:pPr>
      <w:r>
        <w:rPr>
          <w:rFonts w:cs="Arial"/>
        </w:rPr>
        <w:t>Number</w:t>
      </w:r>
    </w:p>
    <w:p w14:paraId="3821A1E7" w14:textId="77777777" w:rsidR="00134A78" w:rsidRDefault="00134A78" w:rsidP="009436DB">
      <w:pPr>
        <w:numPr>
          <w:ilvl w:val="0"/>
          <w:numId w:val="38"/>
        </w:numPr>
        <w:spacing w:before="0" w:after="0"/>
        <w:contextualSpacing/>
        <w:rPr>
          <w:rFonts w:cs="Arial"/>
        </w:rPr>
      </w:pPr>
      <w:r>
        <w:rPr>
          <w:rFonts w:cs="Arial"/>
        </w:rPr>
        <w:t xml:space="preserve">If the problem cannot be resolved within the Level 1 support, escalate by following Priority Classification sheet located under </w:t>
      </w:r>
      <w:hyperlink r:id="rId26" w:history="1">
        <w:r>
          <w:rPr>
            <w:rStyle w:val="Hyperlink"/>
            <w:rFonts w:cs="Arial"/>
          </w:rPr>
          <w:t>F:\Information Technology\Shared\After hours calls\Priority Classification.xlsx</w:t>
        </w:r>
      </w:hyperlink>
      <w:r>
        <w:rPr>
          <w:rFonts w:cs="Arial"/>
        </w:rPr>
        <w:t xml:space="preserve"> </w:t>
      </w:r>
    </w:p>
    <w:p w14:paraId="7D4CF893" w14:textId="1C970174" w:rsidR="00134A78" w:rsidRDefault="00134A78" w:rsidP="009436DB">
      <w:pPr>
        <w:numPr>
          <w:ilvl w:val="0"/>
          <w:numId w:val="38"/>
        </w:numPr>
        <w:spacing w:before="0" w:after="0"/>
        <w:contextualSpacing/>
        <w:rPr>
          <w:rFonts w:cs="Arial"/>
        </w:rPr>
      </w:pPr>
      <w:r>
        <w:rPr>
          <w:rFonts w:cs="Arial"/>
        </w:rPr>
        <w:t xml:space="preserve">Contact </w:t>
      </w:r>
      <w:r w:rsidR="00106777">
        <w:rPr>
          <w:rFonts w:cs="Arial"/>
        </w:rPr>
        <w:t>IT Help Desk Manager</w:t>
      </w:r>
      <w:r>
        <w:rPr>
          <w:rFonts w:cs="Arial"/>
        </w:rPr>
        <w:t xml:space="preserve"> to notify Upper Management if Level 1 or Level 2 Priority</w:t>
      </w:r>
    </w:p>
    <w:p w14:paraId="05015271" w14:textId="0CE9218E" w:rsidR="008C3A0D" w:rsidRDefault="00134A78" w:rsidP="009436DB">
      <w:pPr>
        <w:numPr>
          <w:ilvl w:val="0"/>
          <w:numId w:val="38"/>
        </w:numPr>
        <w:spacing w:before="0" w:after="0"/>
        <w:contextualSpacing/>
      </w:pPr>
      <w:r>
        <w:rPr>
          <w:rFonts w:cs="Arial"/>
        </w:rPr>
        <w:t xml:space="preserve">To escalate calls, see After Hours Calls sheet located on </w:t>
      </w:r>
      <w:hyperlink r:id="rId27" w:history="1">
        <w:r>
          <w:rPr>
            <w:rStyle w:val="Hyperlink"/>
            <w:rFonts w:cs="Arial"/>
          </w:rPr>
          <w:t>F:\Information Technology\Shared\After hours calls\after hours calls.xlsx</w:t>
        </w:r>
      </w:hyperlink>
    </w:p>
    <w:p w14:paraId="70FA2369" w14:textId="0603DD62" w:rsidR="008C3A0D" w:rsidRDefault="008C3A0D" w:rsidP="00134A78"/>
    <w:p w14:paraId="472D6363" w14:textId="168E55CB" w:rsidR="008C3A0D" w:rsidRDefault="00E37EBA" w:rsidP="00581BF7">
      <w:pPr>
        <w:pStyle w:val="Heading3"/>
      </w:pPr>
      <w:bookmarkStart w:id="62" w:name="_Toc212651078"/>
      <w:r>
        <w:t>9.2</w:t>
      </w:r>
      <w:r>
        <w:tab/>
      </w:r>
      <w:r w:rsidR="00134A78">
        <w:t>Priority 2 Support</w:t>
      </w:r>
      <w:bookmarkEnd w:id="62"/>
    </w:p>
    <w:p w14:paraId="6AA5C91D" w14:textId="77777777" w:rsidR="00134A78" w:rsidRDefault="00134A78" w:rsidP="009436DB">
      <w:pPr>
        <w:numPr>
          <w:ilvl w:val="0"/>
          <w:numId w:val="41"/>
        </w:numPr>
        <w:contextualSpacing/>
        <w:rPr>
          <w:rFonts w:cs="Arial"/>
        </w:rPr>
      </w:pPr>
      <w:r>
        <w:rPr>
          <w:rFonts w:cs="Arial"/>
        </w:rPr>
        <w:t xml:space="preserve">Wise Issues </w:t>
      </w:r>
    </w:p>
    <w:p w14:paraId="75213FEA" w14:textId="4D90FADF" w:rsidR="00134A78" w:rsidRDefault="00134A78" w:rsidP="009436DB">
      <w:pPr>
        <w:numPr>
          <w:ilvl w:val="0"/>
          <w:numId w:val="42"/>
        </w:numPr>
        <w:spacing w:before="0" w:after="0"/>
        <w:contextualSpacing/>
        <w:rPr>
          <w:rFonts w:cs="Arial"/>
        </w:rPr>
      </w:pPr>
      <w:r>
        <w:rPr>
          <w:rFonts w:cs="Arial"/>
        </w:rPr>
        <w:t xml:space="preserve">Pass on information to </w:t>
      </w:r>
      <w:r w:rsidR="00106777">
        <w:rPr>
          <w:rFonts w:cs="Arial"/>
        </w:rPr>
        <w:t>IT Help Desk Manager</w:t>
      </w:r>
      <w:r>
        <w:rPr>
          <w:rFonts w:cs="Arial"/>
        </w:rPr>
        <w:t xml:space="preserve"> before notifying Upper Management if Level 1 or Level 2 Priority. </w:t>
      </w:r>
    </w:p>
    <w:p w14:paraId="179DE0CE" w14:textId="77777777" w:rsidR="00134A78" w:rsidRDefault="00134A78" w:rsidP="009436DB">
      <w:pPr>
        <w:numPr>
          <w:ilvl w:val="2"/>
          <w:numId w:val="41"/>
        </w:numPr>
        <w:spacing w:before="0" w:after="0"/>
        <w:rPr>
          <w:rFonts w:ascii="Calibri" w:hAnsi="Calibri" w:cs="Calibri"/>
        </w:rPr>
      </w:pPr>
      <w:r>
        <w:rPr>
          <w:rFonts w:cs="Arial"/>
        </w:rPr>
        <w:t xml:space="preserve">Priority Classification sheet located </w:t>
      </w:r>
      <w:hyperlink r:id="rId28" w:history="1">
        <w:r>
          <w:rPr>
            <w:rStyle w:val="Hyperlink"/>
            <w:rFonts w:cs="Arial"/>
          </w:rPr>
          <w:t>F:\Information Technology\Shared\After hours calls\Priority Classification.xlsx</w:t>
        </w:r>
      </w:hyperlink>
    </w:p>
    <w:p w14:paraId="1EC60EC9" w14:textId="77777777" w:rsidR="00134A78" w:rsidRDefault="00134A78" w:rsidP="009436DB">
      <w:pPr>
        <w:numPr>
          <w:ilvl w:val="2"/>
          <w:numId w:val="41"/>
        </w:numPr>
        <w:spacing w:before="0" w:after="0"/>
      </w:pPr>
      <w:r>
        <w:rPr>
          <w:rFonts w:cs="Arial"/>
        </w:rPr>
        <w:t>If system is down or has critical issues</w:t>
      </w:r>
    </w:p>
    <w:p w14:paraId="2F320798" w14:textId="261CA073" w:rsidR="00134A78" w:rsidRDefault="00134A78" w:rsidP="009436DB">
      <w:pPr>
        <w:numPr>
          <w:ilvl w:val="3"/>
          <w:numId w:val="40"/>
        </w:numPr>
        <w:spacing w:before="0" w:after="0"/>
        <w:rPr>
          <w:rFonts w:cs="Arial"/>
        </w:rPr>
      </w:pPr>
      <w:r>
        <w:rPr>
          <w:rFonts w:cs="Arial"/>
        </w:rPr>
        <w:t xml:space="preserve">Notify </w:t>
      </w:r>
      <w:r w:rsidR="00106777">
        <w:rPr>
          <w:rFonts w:cs="Arial"/>
        </w:rPr>
        <w:t>the Director</w:t>
      </w:r>
      <w:r>
        <w:rPr>
          <w:rFonts w:cs="Arial"/>
        </w:rPr>
        <w:t xml:space="preserve"> of </w:t>
      </w:r>
      <w:r w:rsidR="00106777">
        <w:rPr>
          <w:rFonts w:cs="Arial"/>
        </w:rPr>
        <w:t>IT</w:t>
      </w:r>
      <w:r>
        <w:rPr>
          <w:rFonts w:cs="Arial"/>
        </w:rPr>
        <w:t xml:space="preserve"> if the issues are not resolved within 30 minutes. </w:t>
      </w:r>
    </w:p>
    <w:p w14:paraId="2D5A0C24" w14:textId="46619FD5" w:rsidR="00134A78" w:rsidRDefault="00134A78" w:rsidP="009436DB">
      <w:pPr>
        <w:numPr>
          <w:ilvl w:val="3"/>
          <w:numId w:val="40"/>
        </w:numPr>
        <w:spacing w:before="0" w:after="0"/>
        <w:rPr>
          <w:rFonts w:cs="Arial"/>
        </w:rPr>
      </w:pPr>
      <w:r>
        <w:rPr>
          <w:rFonts w:cs="Arial"/>
        </w:rPr>
        <w:t xml:space="preserve">Notify System Admin </w:t>
      </w:r>
      <w:r w:rsidR="00106777">
        <w:rPr>
          <w:rFonts w:cs="Arial"/>
        </w:rPr>
        <w:t xml:space="preserve">Supervisor (SAS) </w:t>
      </w:r>
      <w:r>
        <w:rPr>
          <w:rFonts w:cs="Arial"/>
        </w:rPr>
        <w:t xml:space="preserve">to see why the systems are down. </w:t>
      </w:r>
    </w:p>
    <w:p w14:paraId="72908436" w14:textId="77777777" w:rsidR="00134A78" w:rsidRDefault="00134A78" w:rsidP="009436DB">
      <w:pPr>
        <w:numPr>
          <w:ilvl w:val="1"/>
          <w:numId w:val="41"/>
        </w:numPr>
        <w:contextualSpacing/>
        <w:rPr>
          <w:rFonts w:cs="Arial"/>
        </w:rPr>
      </w:pPr>
      <w:r>
        <w:rPr>
          <w:rFonts w:cs="Arial"/>
        </w:rPr>
        <w:t xml:space="preserve">To escalate calls, see After Hour Calls sheet location on </w:t>
      </w:r>
      <w:hyperlink r:id="rId29" w:history="1">
        <w:r>
          <w:rPr>
            <w:rStyle w:val="Hyperlink"/>
            <w:rFonts w:cs="Arial"/>
          </w:rPr>
          <w:t>F:\Information Technology\Shared\After hours calls\after hours calls.xlsx</w:t>
        </w:r>
      </w:hyperlink>
    </w:p>
    <w:p w14:paraId="2D2D023B" w14:textId="77777777" w:rsidR="00134A78" w:rsidRDefault="00134A78" w:rsidP="009436DB">
      <w:pPr>
        <w:numPr>
          <w:ilvl w:val="0"/>
          <w:numId w:val="41"/>
        </w:numPr>
        <w:contextualSpacing/>
        <w:rPr>
          <w:rFonts w:cs="Arial"/>
        </w:rPr>
      </w:pPr>
      <w:r>
        <w:rPr>
          <w:rFonts w:cs="Arial"/>
        </w:rPr>
        <w:t>Network, Phones, or Server</w:t>
      </w:r>
    </w:p>
    <w:p w14:paraId="32BB5997" w14:textId="775AD029" w:rsidR="00134A78" w:rsidRDefault="00134A78" w:rsidP="009436DB">
      <w:pPr>
        <w:numPr>
          <w:ilvl w:val="1"/>
          <w:numId w:val="41"/>
        </w:numPr>
        <w:contextualSpacing/>
        <w:rPr>
          <w:rFonts w:cs="Arial"/>
        </w:rPr>
      </w:pPr>
      <w:r>
        <w:rPr>
          <w:rFonts w:cs="Arial"/>
        </w:rPr>
        <w:t xml:space="preserve">Pass information to System Admin </w:t>
      </w:r>
      <w:r w:rsidR="00106777">
        <w:rPr>
          <w:rFonts w:cs="Arial"/>
        </w:rPr>
        <w:t>Supervisor</w:t>
      </w:r>
    </w:p>
    <w:p w14:paraId="5868CC9F" w14:textId="77777777" w:rsidR="00134A78" w:rsidRDefault="00134A78" w:rsidP="009436DB">
      <w:pPr>
        <w:numPr>
          <w:ilvl w:val="2"/>
          <w:numId w:val="41"/>
        </w:numPr>
        <w:contextualSpacing/>
        <w:rPr>
          <w:rFonts w:cs="Arial"/>
        </w:rPr>
      </w:pPr>
      <w:r>
        <w:rPr>
          <w:rFonts w:cs="Arial"/>
        </w:rPr>
        <w:t>If system is down or has critical issues</w:t>
      </w:r>
    </w:p>
    <w:p w14:paraId="477ED6A3" w14:textId="5C479927" w:rsidR="00134A78" w:rsidRDefault="00134A78" w:rsidP="009436DB">
      <w:pPr>
        <w:numPr>
          <w:ilvl w:val="3"/>
          <w:numId w:val="40"/>
        </w:numPr>
        <w:spacing w:before="0" w:after="0"/>
        <w:rPr>
          <w:rFonts w:cs="Arial"/>
        </w:rPr>
      </w:pPr>
      <w:r>
        <w:rPr>
          <w:rFonts w:cs="Arial"/>
        </w:rPr>
        <w:t xml:space="preserve">Pass on information to </w:t>
      </w:r>
      <w:r w:rsidR="00106777">
        <w:rPr>
          <w:rFonts w:cs="Arial"/>
        </w:rPr>
        <w:t xml:space="preserve">Director of IT </w:t>
      </w:r>
      <w:r w:rsidR="00F9297F">
        <w:rPr>
          <w:rFonts w:cs="Arial"/>
        </w:rPr>
        <w:t xml:space="preserve">and IT </w:t>
      </w:r>
      <w:r w:rsidR="00106777">
        <w:rPr>
          <w:rFonts w:cs="Arial"/>
        </w:rPr>
        <w:t>Help Desk Manager</w:t>
      </w:r>
      <w:r>
        <w:rPr>
          <w:rFonts w:cs="Arial"/>
        </w:rPr>
        <w:t xml:space="preserve"> before notifying Upper Management if level 1 or level 2 priority. </w:t>
      </w:r>
    </w:p>
    <w:p w14:paraId="334AAAB4" w14:textId="67FD141D" w:rsidR="008C3A0D" w:rsidRDefault="00134A78" w:rsidP="009436DB">
      <w:pPr>
        <w:numPr>
          <w:ilvl w:val="5"/>
          <w:numId w:val="41"/>
        </w:numPr>
        <w:spacing w:before="0" w:after="0"/>
      </w:pPr>
      <w:r>
        <w:rPr>
          <w:rFonts w:cs="Arial"/>
        </w:rPr>
        <w:lastRenderedPageBreak/>
        <w:t xml:space="preserve">Priority Classification sheet located under </w:t>
      </w:r>
      <w:hyperlink r:id="rId30" w:history="1">
        <w:r>
          <w:rPr>
            <w:rStyle w:val="Hyperlink"/>
            <w:rFonts w:cs="Arial"/>
          </w:rPr>
          <w:t>F:\Information Technology\Shared\After hours calls\Priority Classification.xlsx</w:t>
        </w:r>
      </w:hyperlink>
    </w:p>
    <w:p w14:paraId="1359816E" w14:textId="1CC35700" w:rsidR="006A6962" w:rsidRDefault="006A6962" w:rsidP="009436DB">
      <w:pPr>
        <w:numPr>
          <w:ilvl w:val="4"/>
          <w:numId w:val="41"/>
        </w:numPr>
        <w:spacing w:before="0" w:after="0"/>
        <w:rPr>
          <w:rFonts w:cs="Arial"/>
        </w:rPr>
      </w:pPr>
      <w:r>
        <w:rPr>
          <w:rFonts w:cs="Arial"/>
        </w:rPr>
        <w:t xml:space="preserve">Notify Director </w:t>
      </w:r>
      <w:r w:rsidR="00106777">
        <w:rPr>
          <w:rFonts w:cs="Arial"/>
        </w:rPr>
        <w:t>o</w:t>
      </w:r>
      <w:r w:rsidR="00107E69">
        <w:rPr>
          <w:rFonts w:cs="Arial"/>
        </w:rPr>
        <w:t>f</w:t>
      </w:r>
      <w:r w:rsidR="00106777">
        <w:rPr>
          <w:rFonts w:cs="Arial"/>
        </w:rPr>
        <w:t xml:space="preserve"> IT </w:t>
      </w:r>
      <w:r>
        <w:rPr>
          <w:rFonts w:cs="Arial"/>
        </w:rPr>
        <w:t xml:space="preserve">if issue is not resolved within 30 </w:t>
      </w:r>
      <w:r w:rsidR="00E37EBA">
        <w:rPr>
          <w:rFonts w:cs="Arial"/>
        </w:rPr>
        <w:t>minutes.</w:t>
      </w:r>
      <w:r>
        <w:rPr>
          <w:rFonts w:cs="Arial"/>
        </w:rPr>
        <w:t xml:space="preserve"> </w:t>
      </w:r>
    </w:p>
    <w:p w14:paraId="6BC7132E" w14:textId="77777777" w:rsidR="006A6962" w:rsidRDefault="006A6962" w:rsidP="009436DB">
      <w:pPr>
        <w:numPr>
          <w:ilvl w:val="1"/>
          <w:numId w:val="41"/>
        </w:numPr>
        <w:contextualSpacing/>
        <w:rPr>
          <w:rFonts w:cs="Arial"/>
        </w:rPr>
      </w:pPr>
      <w:r>
        <w:rPr>
          <w:rFonts w:cs="Arial"/>
        </w:rPr>
        <w:t xml:space="preserve">To escalate calls, see after hours calls sheet located on </w:t>
      </w:r>
      <w:hyperlink r:id="rId31" w:history="1">
        <w:r>
          <w:rPr>
            <w:rStyle w:val="Hyperlink"/>
            <w:rFonts w:cs="Arial"/>
          </w:rPr>
          <w:t>F:\Information Technology\Shared\After hours calls\after hours calls.xlsx</w:t>
        </w:r>
      </w:hyperlink>
    </w:p>
    <w:p w14:paraId="4F37AAB8" w14:textId="77777777" w:rsidR="006A6962" w:rsidRDefault="006A6962" w:rsidP="009436DB">
      <w:pPr>
        <w:numPr>
          <w:ilvl w:val="0"/>
          <w:numId w:val="41"/>
        </w:numPr>
        <w:contextualSpacing/>
        <w:rPr>
          <w:rFonts w:cs="Arial"/>
        </w:rPr>
      </w:pPr>
      <w:r>
        <w:rPr>
          <w:rFonts w:cs="Arial"/>
        </w:rPr>
        <w:t xml:space="preserve">Website, custom report, or intranet issues </w:t>
      </w:r>
    </w:p>
    <w:p w14:paraId="259D3AF9" w14:textId="3A329A37" w:rsidR="006A6962" w:rsidRDefault="006A6962" w:rsidP="009436DB">
      <w:pPr>
        <w:numPr>
          <w:ilvl w:val="1"/>
          <w:numId w:val="41"/>
        </w:numPr>
        <w:contextualSpacing/>
        <w:rPr>
          <w:rFonts w:cs="Arial"/>
        </w:rPr>
      </w:pPr>
      <w:r>
        <w:rPr>
          <w:rFonts w:cs="Arial"/>
        </w:rPr>
        <w:t xml:space="preserve">Pass on information to </w:t>
      </w:r>
      <w:r w:rsidR="00106777">
        <w:rPr>
          <w:rFonts w:cs="Arial"/>
        </w:rPr>
        <w:t>IT Help Desk Manager</w:t>
      </w:r>
      <w:r>
        <w:rPr>
          <w:rFonts w:cs="Arial"/>
        </w:rPr>
        <w:t xml:space="preserve"> </w:t>
      </w:r>
    </w:p>
    <w:p w14:paraId="1BEC2C0A" w14:textId="77777777" w:rsidR="006A6962" w:rsidRDefault="006A6962" w:rsidP="009436DB">
      <w:pPr>
        <w:numPr>
          <w:ilvl w:val="2"/>
          <w:numId w:val="41"/>
        </w:numPr>
        <w:contextualSpacing/>
        <w:rPr>
          <w:rFonts w:cs="Arial"/>
        </w:rPr>
      </w:pPr>
      <w:r>
        <w:rPr>
          <w:rFonts w:cs="Arial"/>
        </w:rPr>
        <w:t>If system is down or has critical issues</w:t>
      </w:r>
    </w:p>
    <w:p w14:paraId="4E623D58" w14:textId="3B963431" w:rsidR="006A6962" w:rsidRDefault="006A6962" w:rsidP="009436DB">
      <w:pPr>
        <w:numPr>
          <w:ilvl w:val="4"/>
          <w:numId w:val="41"/>
        </w:numPr>
        <w:contextualSpacing/>
        <w:rPr>
          <w:rFonts w:cs="Arial"/>
        </w:rPr>
      </w:pPr>
      <w:r>
        <w:rPr>
          <w:rFonts w:cs="Arial"/>
        </w:rPr>
        <w:t xml:space="preserve">Pass on information to </w:t>
      </w:r>
      <w:r w:rsidR="00106777">
        <w:rPr>
          <w:rFonts w:cs="Arial"/>
        </w:rPr>
        <w:t>IT Help Desk Manager</w:t>
      </w:r>
      <w:r>
        <w:rPr>
          <w:rFonts w:cs="Arial"/>
        </w:rPr>
        <w:t xml:space="preserve"> before notifying Upper Management if Level 1 or Level 2 Priority</w:t>
      </w:r>
    </w:p>
    <w:p w14:paraId="29D83E46" w14:textId="77777777" w:rsidR="006A6962" w:rsidRDefault="006A6962" w:rsidP="009436DB">
      <w:pPr>
        <w:numPr>
          <w:ilvl w:val="5"/>
          <w:numId w:val="41"/>
        </w:numPr>
        <w:spacing w:before="0" w:after="0"/>
        <w:rPr>
          <w:rFonts w:ascii="Calibri" w:hAnsi="Calibri" w:cs="Calibri"/>
        </w:rPr>
      </w:pPr>
      <w:r>
        <w:rPr>
          <w:rFonts w:cs="Arial"/>
        </w:rPr>
        <w:t xml:space="preserve">Priority Classification sheet located under </w:t>
      </w:r>
      <w:hyperlink r:id="rId32" w:history="1">
        <w:r>
          <w:rPr>
            <w:rStyle w:val="Hyperlink"/>
            <w:rFonts w:cs="Arial"/>
          </w:rPr>
          <w:t>F:\Information Technology\Shared\After hours calls\Priority Classification.xlsx</w:t>
        </w:r>
      </w:hyperlink>
    </w:p>
    <w:p w14:paraId="67D9CD15" w14:textId="07D0695F" w:rsidR="006A6962" w:rsidRDefault="006A6962" w:rsidP="009436DB">
      <w:pPr>
        <w:numPr>
          <w:ilvl w:val="4"/>
          <w:numId w:val="41"/>
        </w:numPr>
        <w:contextualSpacing/>
        <w:rPr>
          <w:rFonts w:cs="Arial"/>
        </w:rPr>
      </w:pPr>
      <w:r>
        <w:rPr>
          <w:rFonts w:cs="Arial"/>
        </w:rPr>
        <w:t>Notify Director of</w:t>
      </w:r>
      <w:r w:rsidR="00107E69">
        <w:rPr>
          <w:rFonts w:cs="Arial"/>
        </w:rPr>
        <w:t xml:space="preserve"> IT Services </w:t>
      </w:r>
      <w:r>
        <w:rPr>
          <w:rFonts w:cs="Arial"/>
        </w:rPr>
        <w:t>i</w:t>
      </w:r>
      <w:r w:rsidR="00107E69">
        <w:rPr>
          <w:rFonts w:cs="Arial"/>
        </w:rPr>
        <w:t>f</w:t>
      </w:r>
      <w:r>
        <w:rPr>
          <w:rFonts w:cs="Arial"/>
        </w:rPr>
        <w:t xml:space="preserve"> the issue is not resolved within an hour. </w:t>
      </w:r>
    </w:p>
    <w:p w14:paraId="299D8DAD" w14:textId="77777777" w:rsidR="006A6962" w:rsidRDefault="006A6962" w:rsidP="009436DB">
      <w:pPr>
        <w:numPr>
          <w:ilvl w:val="1"/>
          <w:numId w:val="41"/>
        </w:numPr>
        <w:contextualSpacing/>
        <w:rPr>
          <w:rFonts w:cs="Arial"/>
        </w:rPr>
      </w:pPr>
      <w:r>
        <w:rPr>
          <w:rFonts w:cs="Arial"/>
        </w:rPr>
        <w:t xml:space="preserve">To escalate calls, see After Hours Calls sheet located on </w:t>
      </w:r>
      <w:hyperlink r:id="rId33" w:history="1">
        <w:r>
          <w:rPr>
            <w:rStyle w:val="Hyperlink"/>
            <w:rFonts w:cs="Arial"/>
          </w:rPr>
          <w:t>F:\Information Technology\Shared\After hours calls\after hours calls.xlsx</w:t>
        </w:r>
      </w:hyperlink>
    </w:p>
    <w:p w14:paraId="1C50E0AB" w14:textId="77777777" w:rsidR="006A6962" w:rsidRDefault="006A6962" w:rsidP="006A6962">
      <w:pPr>
        <w:pStyle w:val="ListParagraph"/>
        <w:spacing w:before="0" w:after="0"/>
        <w:ind w:left="1440"/>
        <w:rPr>
          <w:rFonts w:ascii="Calibri" w:eastAsiaTheme="minorHAnsi" w:hAnsi="Calibri" w:cs="Calibri"/>
        </w:rPr>
      </w:pPr>
    </w:p>
    <w:p w14:paraId="65C7CA26" w14:textId="77777777" w:rsidR="006A6962" w:rsidRPr="00CB628F" w:rsidRDefault="006A6962" w:rsidP="009436DB">
      <w:pPr>
        <w:numPr>
          <w:ilvl w:val="0"/>
          <w:numId w:val="41"/>
        </w:numPr>
        <w:spacing w:before="0" w:after="0"/>
        <w:rPr>
          <w:rFonts w:ascii="Calibri" w:hAnsi="Calibri" w:cs="Calibri"/>
        </w:rPr>
      </w:pPr>
      <w:r w:rsidRPr="00CB628F">
        <w:rPr>
          <w:rFonts w:cs="Arial"/>
        </w:rPr>
        <w:t>MaddenCo Issues</w:t>
      </w:r>
    </w:p>
    <w:p w14:paraId="3CA2FF54" w14:textId="14764748" w:rsidR="006A6962" w:rsidRDefault="006A6962" w:rsidP="009436DB">
      <w:pPr>
        <w:numPr>
          <w:ilvl w:val="1"/>
          <w:numId w:val="41"/>
        </w:numPr>
        <w:spacing w:before="0" w:after="0"/>
      </w:pPr>
      <w:r>
        <w:rPr>
          <w:rFonts w:cs="Arial"/>
        </w:rPr>
        <w:t xml:space="preserve">Pass on information to </w:t>
      </w:r>
      <w:r w:rsidR="00107E69">
        <w:rPr>
          <w:rFonts w:cs="Arial"/>
        </w:rPr>
        <w:t>IT Help Desk Manager</w:t>
      </w:r>
      <w:r>
        <w:rPr>
          <w:rFonts w:cs="Arial"/>
        </w:rPr>
        <w:t xml:space="preserve"> </w:t>
      </w:r>
    </w:p>
    <w:p w14:paraId="542A0617" w14:textId="77777777" w:rsidR="006A6962" w:rsidRDefault="006A6962" w:rsidP="009436DB">
      <w:pPr>
        <w:numPr>
          <w:ilvl w:val="2"/>
          <w:numId w:val="41"/>
        </w:numPr>
        <w:spacing w:before="0" w:after="0"/>
      </w:pPr>
      <w:r>
        <w:rPr>
          <w:rFonts w:cs="Arial"/>
        </w:rPr>
        <w:t>If system is down or has critical issues</w:t>
      </w:r>
    </w:p>
    <w:p w14:paraId="6B38929E" w14:textId="1E7A5DF0" w:rsidR="006A6962" w:rsidRDefault="006A6962" w:rsidP="009436DB">
      <w:pPr>
        <w:numPr>
          <w:ilvl w:val="4"/>
          <w:numId w:val="41"/>
        </w:numPr>
        <w:spacing w:before="0" w:after="0"/>
      </w:pPr>
      <w:r>
        <w:rPr>
          <w:rFonts w:cs="Arial"/>
        </w:rPr>
        <w:t xml:space="preserve">Pass on information to </w:t>
      </w:r>
      <w:r w:rsidR="00107E69">
        <w:rPr>
          <w:rFonts w:cs="Arial"/>
        </w:rPr>
        <w:t>IT Help Desk Manager</w:t>
      </w:r>
      <w:r>
        <w:rPr>
          <w:rFonts w:cs="Arial"/>
        </w:rPr>
        <w:t xml:space="preserve"> before notifying upper management if Level 1 or level 2 priority</w:t>
      </w:r>
    </w:p>
    <w:p w14:paraId="745DB7AC" w14:textId="77777777" w:rsidR="006A6962" w:rsidRDefault="006A6962" w:rsidP="009436DB">
      <w:pPr>
        <w:numPr>
          <w:ilvl w:val="4"/>
          <w:numId w:val="41"/>
        </w:numPr>
        <w:spacing w:before="0" w:after="0"/>
      </w:pPr>
      <w:r>
        <w:rPr>
          <w:rFonts w:cs="Arial"/>
        </w:rPr>
        <w:t xml:space="preserve">Priority Classification sheet located under </w:t>
      </w:r>
      <w:hyperlink r:id="rId34" w:history="1">
        <w:r>
          <w:rPr>
            <w:rStyle w:val="Hyperlink"/>
            <w:rFonts w:cs="Arial"/>
          </w:rPr>
          <w:t>F:\Information Technology\Shared\After hours calls\Priority Classification.xlsx</w:t>
        </w:r>
      </w:hyperlink>
    </w:p>
    <w:p w14:paraId="4A5C407D" w14:textId="4FA6F501" w:rsidR="006A6962" w:rsidRDefault="006A6962" w:rsidP="009436DB">
      <w:pPr>
        <w:numPr>
          <w:ilvl w:val="4"/>
          <w:numId w:val="41"/>
        </w:numPr>
        <w:spacing w:before="0" w:after="0"/>
        <w:rPr>
          <w:rFonts w:cs="Arial"/>
        </w:rPr>
      </w:pPr>
      <w:r>
        <w:rPr>
          <w:rFonts w:cs="Arial"/>
        </w:rPr>
        <w:t xml:space="preserve">Notify Director of </w:t>
      </w:r>
      <w:r w:rsidR="00107E69">
        <w:rPr>
          <w:rFonts w:cs="Arial"/>
        </w:rPr>
        <w:t xml:space="preserve">IT </w:t>
      </w:r>
      <w:r>
        <w:rPr>
          <w:rFonts w:cs="Arial"/>
        </w:rPr>
        <w:t>right away</w:t>
      </w:r>
    </w:p>
    <w:p w14:paraId="5022D0C1" w14:textId="77777777" w:rsidR="006A6962" w:rsidRDefault="006A6962" w:rsidP="009436DB">
      <w:pPr>
        <w:numPr>
          <w:ilvl w:val="4"/>
          <w:numId w:val="41"/>
        </w:numPr>
        <w:spacing w:before="0" w:after="0"/>
        <w:rPr>
          <w:rFonts w:cs="Arial"/>
        </w:rPr>
      </w:pPr>
      <w:r>
        <w:rPr>
          <w:rFonts w:cs="Arial"/>
        </w:rPr>
        <w:t>Contact Developer on call to see if they can find anything on their end that might be causing the issues</w:t>
      </w:r>
    </w:p>
    <w:p w14:paraId="18971CEF" w14:textId="523D77AE" w:rsidR="008C3A0D" w:rsidRPr="006A6962" w:rsidRDefault="006A6962" w:rsidP="009436DB">
      <w:pPr>
        <w:numPr>
          <w:ilvl w:val="1"/>
          <w:numId w:val="41"/>
        </w:numPr>
        <w:contextualSpacing/>
        <w:rPr>
          <w:rFonts w:cs="Arial"/>
        </w:rPr>
      </w:pPr>
      <w:r>
        <w:t>To e</w:t>
      </w:r>
      <w:r>
        <w:rPr>
          <w:rFonts w:cs="Arial"/>
        </w:rPr>
        <w:t xml:space="preserve">scalate calls, see After Hours Calls sheet located on </w:t>
      </w:r>
      <w:hyperlink r:id="rId35" w:history="1">
        <w:r>
          <w:rPr>
            <w:rStyle w:val="Hyperlink"/>
            <w:rFonts w:cs="Arial"/>
          </w:rPr>
          <w:t>F:\Information Technology\Shared\After hours calls\after hours calls.xlsx</w:t>
        </w:r>
      </w:hyperlink>
    </w:p>
    <w:p w14:paraId="783DB82A" w14:textId="77777777" w:rsidR="008C3A0D" w:rsidRDefault="008C3A0D" w:rsidP="008C3A0D"/>
    <w:p w14:paraId="72CF1E10" w14:textId="13C88B4F" w:rsidR="008C3A0D" w:rsidRDefault="00E37EBA" w:rsidP="00581BF7">
      <w:pPr>
        <w:pStyle w:val="Heading3"/>
      </w:pPr>
      <w:bookmarkStart w:id="63" w:name="_Toc212651079"/>
      <w:r>
        <w:t>9.3</w:t>
      </w:r>
      <w:r>
        <w:tab/>
      </w:r>
      <w:r w:rsidR="006A6962">
        <w:t>Priority 3 Support</w:t>
      </w:r>
      <w:bookmarkEnd w:id="63"/>
    </w:p>
    <w:p w14:paraId="35ABC745" w14:textId="77777777" w:rsidR="00CB61BD" w:rsidRDefault="00CB61BD" w:rsidP="009436DB">
      <w:pPr>
        <w:numPr>
          <w:ilvl w:val="0"/>
          <w:numId w:val="43"/>
        </w:numPr>
        <w:contextualSpacing/>
        <w:rPr>
          <w:rFonts w:cs="Arial"/>
        </w:rPr>
      </w:pPr>
      <w:r>
        <w:rPr>
          <w:rFonts w:cs="Arial"/>
        </w:rPr>
        <w:t>Critical issue that can’t be resolved quickly or is impacting a large group</w:t>
      </w:r>
    </w:p>
    <w:p w14:paraId="1A086B33" w14:textId="1ABE7ED3" w:rsidR="00CB61BD" w:rsidRDefault="00CB61BD" w:rsidP="009436DB">
      <w:pPr>
        <w:numPr>
          <w:ilvl w:val="1"/>
          <w:numId w:val="43"/>
        </w:numPr>
        <w:contextualSpacing/>
        <w:rPr>
          <w:rFonts w:cs="Arial"/>
        </w:rPr>
      </w:pPr>
      <w:r>
        <w:rPr>
          <w:rFonts w:cs="Arial"/>
        </w:rPr>
        <w:t xml:space="preserve">Pass on information to </w:t>
      </w:r>
      <w:r w:rsidR="004B6AF6">
        <w:rPr>
          <w:rFonts w:cs="Arial"/>
        </w:rPr>
        <w:t>IT Help Desk Manager</w:t>
      </w:r>
      <w:r>
        <w:rPr>
          <w:rFonts w:cs="Arial"/>
        </w:rPr>
        <w:t xml:space="preserve"> before notifying upper management if level 1 or level 2 priority. </w:t>
      </w:r>
    </w:p>
    <w:p w14:paraId="500541CB" w14:textId="77777777" w:rsidR="00CB61BD" w:rsidRDefault="00CB61BD" w:rsidP="009436DB">
      <w:pPr>
        <w:numPr>
          <w:ilvl w:val="4"/>
          <w:numId w:val="41"/>
        </w:numPr>
        <w:spacing w:before="0" w:after="0"/>
        <w:rPr>
          <w:rFonts w:ascii="Calibri" w:hAnsi="Calibri" w:cs="Calibri"/>
        </w:rPr>
      </w:pPr>
      <w:r>
        <w:rPr>
          <w:rFonts w:cs="Arial"/>
        </w:rPr>
        <w:t xml:space="preserve">Priority Classification sheet located under </w:t>
      </w:r>
      <w:hyperlink r:id="rId36" w:history="1">
        <w:r>
          <w:rPr>
            <w:rStyle w:val="Hyperlink"/>
            <w:rFonts w:cs="Arial"/>
          </w:rPr>
          <w:t>F:\Information Technology\Shared\After hours calls\Priority Classification.xlsx</w:t>
        </w:r>
      </w:hyperlink>
    </w:p>
    <w:p w14:paraId="74B9E069" w14:textId="1BDF7E81" w:rsidR="00CB61BD" w:rsidRDefault="00CB61BD" w:rsidP="009436DB">
      <w:pPr>
        <w:pStyle w:val="ListParagraph"/>
        <w:numPr>
          <w:ilvl w:val="5"/>
          <w:numId w:val="44"/>
        </w:numPr>
        <w:spacing w:before="0" w:after="0"/>
      </w:pPr>
      <w:r>
        <w:rPr>
          <w:rFonts w:cs="Arial"/>
        </w:rPr>
        <w:t xml:space="preserve">Pass on information to Director </w:t>
      </w:r>
      <w:r w:rsidR="00FA51DD">
        <w:rPr>
          <w:rFonts w:cs="Arial"/>
        </w:rPr>
        <w:t xml:space="preserve">of IT </w:t>
      </w:r>
      <w:r>
        <w:rPr>
          <w:rFonts w:cs="Arial"/>
        </w:rPr>
        <w:t xml:space="preserve">if not resolved within the hour so we can determine the following: </w:t>
      </w:r>
    </w:p>
    <w:p w14:paraId="19E309EB" w14:textId="6CE53B5B" w:rsidR="00CB61BD" w:rsidRPr="00CB61BD" w:rsidRDefault="00CB61BD" w:rsidP="009436DB">
      <w:pPr>
        <w:numPr>
          <w:ilvl w:val="4"/>
          <w:numId w:val="41"/>
        </w:numPr>
        <w:spacing w:before="0" w:after="0"/>
        <w:rPr>
          <w:rFonts w:cs="Arial"/>
        </w:rPr>
      </w:pPr>
      <w:r>
        <w:rPr>
          <w:rFonts w:cs="Arial"/>
        </w:rPr>
        <w:t xml:space="preserve">Determine what is </w:t>
      </w:r>
      <w:r w:rsidR="00E37EBA">
        <w:rPr>
          <w:rFonts w:cs="Arial"/>
        </w:rPr>
        <w:t>affected.</w:t>
      </w:r>
    </w:p>
    <w:p w14:paraId="360033E5" w14:textId="13AA22BB" w:rsidR="00CB61BD" w:rsidRDefault="00CB61BD" w:rsidP="009436DB">
      <w:pPr>
        <w:numPr>
          <w:ilvl w:val="4"/>
          <w:numId w:val="41"/>
        </w:numPr>
        <w:spacing w:before="0" w:after="0"/>
        <w:rPr>
          <w:rFonts w:cs="Arial"/>
        </w:rPr>
      </w:pPr>
      <w:r>
        <w:rPr>
          <w:rFonts w:cs="Arial"/>
        </w:rPr>
        <w:t xml:space="preserve">Determine estimated down </w:t>
      </w:r>
      <w:r w:rsidR="00E37EBA">
        <w:rPr>
          <w:rFonts w:cs="Arial"/>
        </w:rPr>
        <w:t>time.</w:t>
      </w:r>
    </w:p>
    <w:p w14:paraId="40D3A285" w14:textId="77777777" w:rsidR="00CB61BD" w:rsidRDefault="00CB61BD" w:rsidP="009436DB">
      <w:pPr>
        <w:numPr>
          <w:ilvl w:val="4"/>
          <w:numId w:val="41"/>
        </w:numPr>
        <w:spacing w:before="0" w:after="0"/>
        <w:rPr>
          <w:rFonts w:cs="Arial"/>
        </w:rPr>
      </w:pPr>
      <w:r>
        <w:rPr>
          <w:rFonts w:cs="Arial"/>
        </w:rPr>
        <w:t>Determine Solution</w:t>
      </w:r>
    </w:p>
    <w:p w14:paraId="120EA95A" w14:textId="3BFBF8CD" w:rsidR="00CB61BD" w:rsidRDefault="00CB61BD" w:rsidP="009436DB">
      <w:pPr>
        <w:numPr>
          <w:ilvl w:val="4"/>
          <w:numId w:val="41"/>
        </w:numPr>
        <w:spacing w:before="0" w:after="0"/>
        <w:rPr>
          <w:rFonts w:cs="Arial"/>
        </w:rPr>
      </w:pPr>
      <w:r>
        <w:rPr>
          <w:rFonts w:cs="Arial"/>
        </w:rPr>
        <w:t xml:space="preserve">Determine who needs </w:t>
      </w:r>
      <w:r w:rsidR="00E37EBA">
        <w:rPr>
          <w:rFonts w:cs="Arial"/>
        </w:rPr>
        <w:t>notified.</w:t>
      </w:r>
    </w:p>
    <w:p w14:paraId="57839DC9" w14:textId="77777777" w:rsidR="00CB61BD" w:rsidRDefault="00CB61BD" w:rsidP="009436DB">
      <w:pPr>
        <w:pStyle w:val="ListParagraph"/>
        <w:numPr>
          <w:ilvl w:val="5"/>
          <w:numId w:val="44"/>
        </w:numPr>
        <w:spacing w:before="0" w:after="0"/>
        <w:rPr>
          <w:rFonts w:ascii="Calibri" w:eastAsiaTheme="minorHAnsi" w:hAnsi="Calibri" w:cs="Calibri"/>
        </w:rPr>
      </w:pPr>
      <w:r>
        <w:t>Notify contact group and communicate all the above</w:t>
      </w:r>
    </w:p>
    <w:p w14:paraId="6F491BC8" w14:textId="77777777" w:rsidR="00CB61BD" w:rsidRDefault="00CB61BD" w:rsidP="009436DB">
      <w:pPr>
        <w:pStyle w:val="ListParagraph"/>
        <w:numPr>
          <w:ilvl w:val="5"/>
          <w:numId w:val="44"/>
        </w:numPr>
        <w:spacing w:before="0" w:after="0"/>
        <w:rPr>
          <w:rFonts w:cs="Arial"/>
        </w:rPr>
      </w:pPr>
      <w:r>
        <w:lastRenderedPageBreak/>
        <w:t xml:space="preserve">Reference </w:t>
      </w:r>
      <w:hyperlink r:id="rId37" w:history="1">
        <w:r>
          <w:rPr>
            <w:rStyle w:val="Hyperlink"/>
          </w:rPr>
          <w:t>F:\Information Technology\Shared\After hours calls\after hours calls.xlsx</w:t>
        </w:r>
      </w:hyperlink>
    </w:p>
    <w:p w14:paraId="62BBB9D8" w14:textId="34B7C572" w:rsidR="00CB61BD" w:rsidRDefault="00CB61BD" w:rsidP="009436DB">
      <w:pPr>
        <w:numPr>
          <w:ilvl w:val="1"/>
          <w:numId w:val="44"/>
        </w:numPr>
        <w:spacing w:before="0" w:after="0"/>
        <w:rPr>
          <w:rFonts w:cs="Arial"/>
        </w:rPr>
      </w:pPr>
      <w:r>
        <w:rPr>
          <w:rFonts w:cs="Arial"/>
        </w:rPr>
        <w:t xml:space="preserve">Execute plan of action to resolve issue and share with contact </w:t>
      </w:r>
      <w:r w:rsidR="00E37EBA">
        <w:rPr>
          <w:rFonts w:cs="Arial"/>
        </w:rPr>
        <w:t>group.</w:t>
      </w:r>
    </w:p>
    <w:p w14:paraId="56D58CC7" w14:textId="5D8BC706" w:rsidR="00CB61BD" w:rsidRDefault="00CB61BD" w:rsidP="009436DB">
      <w:pPr>
        <w:numPr>
          <w:ilvl w:val="1"/>
          <w:numId w:val="44"/>
        </w:numPr>
        <w:spacing w:before="0" w:after="0"/>
        <w:rPr>
          <w:rFonts w:cs="Arial"/>
        </w:rPr>
      </w:pPr>
      <w:r>
        <w:rPr>
          <w:rFonts w:cs="Arial"/>
        </w:rPr>
        <w:t xml:space="preserve">Provide Status updates on progress </w:t>
      </w:r>
      <w:r w:rsidR="00E37EBA">
        <w:rPr>
          <w:rFonts w:cs="Arial"/>
        </w:rPr>
        <w:t>hourly.</w:t>
      </w:r>
    </w:p>
    <w:p w14:paraId="142B253E" w14:textId="77777777" w:rsidR="002476A5" w:rsidRDefault="002476A5" w:rsidP="002476A5">
      <w:pPr>
        <w:spacing w:before="0" w:after="0"/>
        <w:ind w:left="1440"/>
        <w:rPr>
          <w:rFonts w:cs="Arial"/>
        </w:rPr>
      </w:pPr>
    </w:p>
    <w:p w14:paraId="19F39E4D" w14:textId="59C2A185" w:rsidR="00CB61BD" w:rsidRDefault="00E37EBA" w:rsidP="00581BF7">
      <w:pPr>
        <w:pStyle w:val="Heading3"/>
      </w:pPr>
      <w:bookmarkStart w:id="64" w:name="_Toc212651080"/>
      <w:r>
        <w:t>9.4</w:t>
      </w:r>
      <w:r>
        <w:tab/>
      </w:r>
      <w:r w:rsidR="002476A5">
        <w:t xml:space="preserve">After </w:t>
      </w:r>
      <w:r w:rsidR="00A948F3">
        <w:t>hours</w:t>
      </w:r>
      <w:r w:rsidR="002476A5">
        <w:t xml:space="preserve"> calls</w:t>
      </w:r>
      <w:bookmarkEnd w:id="64"/>
    </w:p>
    <w:p w14:paraId="0BF6F217" w14:textId="77777777" w:rsidR="002476A5" w:rsidRDefault="002476A5" w:rsidP="009436DB">
      <w:pPr>
        <w:numPr>
          <w:ilvl w:val="0"/>
          <w:numId w:val="45"/>
        </w:numPr>
        <w:contextualSpacing/>
        <w:rPr>
          <w:rFonts w:cs="Arial"/>
        </w:rPr>
      </w:pPr>
      <w:r>
        <w:rPr>
          <w:rFonts w:cs="Arial"/>
        </w:rPr>
        <w:t>Call 2006 – Technical Support</w:t>
      </w:r>
    </w:p>
    <w:p w14:paraId="1BB21980" w14:textId="77777777" w:rsidR="002476A5" w:rsidRDefault="002476A5" w:rsidP="009436DB">
      <w:pPr>
        <w:numPr>
          <w:ilvl w:val="1"/>
          <w:numId w:val="45"/>
        </w:numPr>
        <w:contextualSpacing/>
        <w:rPr>
          <w:rFonts w:cs="Arial"/>
        </w:rPr>
      </w:pPr>
      <w:r>
        <w:rPr>
          <w:rFonts w:cs="Arial"/>
        </w:rPr>
        <w:t xml:space="preserve">Calls after hours to this extension are forwarded to the On Call IT Team Member’s cell phone. </w:t>
      </w:r>
    </w:p>
    <w:p w14:paraId="1A88FF5F" w14:textId="77777777" w:rsidR="002476A5" w:rsidRDefault="002476A5" w:rsidP="009436DB">
      <w:pPr>
        <w:numPr>
          <w:ilvl w:val="1"/>
          <w:numId w:val="45"/>
        </w:numPr>
        <w:contextualSpacing/>
        <w:rPr>
          <w:rFonts w:cs="Arial"/>
        </w:rPr>
      </w:pPr>
      <w:r>
        <w:rPr>
          <w:rFonts w:cs="Arial"/>
        </w:rPr>
        <w:t>Should be the first point of contact for all IT Calls</w:t>
      </w:r>
    </w:p>
    <w:p w14:paraId="14B99803" w14:textId="0C2E1DAE" w:rsidR="002476A5" w:rsidRDefault="002476A5" w:rsidP="009436DB">
      <w:pPr>
        <w:numPr>
          <w:ilvl w:val="1"/>
          <w:numId w:val="45"/>
        </w:numPr>
        <w:contextualSpacing/>
        <w:rPr>
          <w:rFonts w:cs="Arial"/>
        </w:rPr>
      </w:pPr>
      <w:r>
        <w:rPr>
          <w:rFonts w:cs="Arial"/>
        </w:rPr>
        <w:t xml:space="preserve">Should do their best to resolve the </w:t>
      </w:r>
      <w:r w:rsidR="00E37EBA">
        <w:rPr>
          <w:rFonts w:cs="Arial"/>
        </w:rPr>
        <w:t>issue.</w:t>
      </w:r>
    </w:p>
    <w:p w14:paraId="2F095CEB" w14:textId="77777777" w:rsidR="002476A5" w:rsidRDefault="002476A5" w:rsidP="009436DB">
      <w:pPr>
        <w:numPr>
          <w:ilvl w:val="1"/>
          <w:numId w:val="45"/>
        </w:numPr>
        <w:contextualSpacing/>
        <w:rPr>
          <w:rFonts w:cs="Arial"/>
        </w:rPr>
      </w:pPr>
      <w:r>
        <w:rPr>
          <w:rFonts w:cs="Arial"/>
        </w:rPr>
        <w:t xml:space="preserve">Create a ticket in ManageEngine and document as much information as possible. </w:t>
      </w:r>
    </w:p>
    <w:p w14:paraId="153E7532" w14:textId="77777777" w:rsidR="002476A5" w:rsidRDefault="002476A5" w:rsidP="009436DB">
      <w:pPr>
        <w:pStyle w:val="ListParagraph"/>
        <w:numPr>
          <w:ilvl w:val="2"/>
          <w:numId w:val="45"/>
        </w:numPr>
        <w:spacing w:before="0" w:after="0"/>
        <w:rPr>
          <w:rFonts w:ascii="Calibri" w:eastAsiaTheme="minorHAnsi" w:hAnsi="Calibri" w:cs="Calibri"/>
        </w:rPr>
      </w:pPr>
      <w:r>
        <w:t>What’s the issue?</w:t>
      </w:r>
    </w:p>
    <w:p w14:paraId="1822C021" w14:textId="77777777" w:rsidR="002476A5" w:rsidRDefault="002476A5" w:rsidP="009436DB">
      <w:pPr>
        <w:pStyle w:val="ListParagraph"/>
        <w:numPr>
          <w:ilvl w:val="2"/>
          <w:numId w:val="45"/>
        </w:numPr>
        <w:spacing w:before="0" w:after="0"/>
        <w:rPr>
          <w:rFonts w:cs="Arial"/>
        </w:rPr>
      </w:pPr>
      <w:r>
        <w:t>What Problem is it causing?</w:t>
      </w:r>
    </w:p>
    <w:p w14:paraId="083177FA" w14:textId="77777777" w:rsidR="002476A5" w:rsidRDefault="002476A5" w:rsidP="009436DB">
      <w:pPr>
        <w:pStyle w:val="ListParagraph"/>
        <w:numPr>
          <w:ilvl w:val="2"/>
          <w:numId w:val="45"/>
        </w:numPr>
        <w:spacing w:before="0" w:after="0"/>
      </w:pPr>
      <w:r>
        <w:t>Is it Critical?</w:t>
      </w:r>
    </w:p>
    <w:p w14:paraId="6CD457F5" w14:textId="7E751864" w:rsidR="002476A5" w:rsidRDefault="002476A5" w:rsidP="009436DB">
      <w:pPr>
        <w:pStyle w:val="ListParagraph"/>
        <w:numPr>
          <w:ilvl w:val="2"/>
          <w:numId w:val="45"/>
        </w:numPr>
        <w:spacing w:before="0" w:after="0"/>
      </w:pPr>
      <w:r>
        <w:t xml:space="preserve">Who should we contact if there are </w:t>
      </w:r>
      <w:r w:rsidR="00E37EBA">
        <w:t>any questions</w:t>
      </w:r>
      <w:r>
        <w:t>?</w:t>
      </w:r>
    </w:p>
    <w:p w14:paraId="293F3D4E" w14:textId="77777777" w:rsidR="002476A5" w:rsidRDefault="002476A5" w:rsidP="009436DB">
      <w:pPr>
        <w:numPr>
          <w:ilvl w:val="3"/>
          <w:numId w:val="45"/>
        </w:numPr>
        <w:contextualSpacing/>
        <w:rPr>
          <w:rFonts w:cs="Arial"/>
        </w:rPr>
      </w:pPr>
      <w:r>
        <w:rPr>
          <w:rFonts w:cs="Arial"/>
        </w:rPr>
        <w:t xml:space="preserve">Name </w:t>
      </w:r>
    </w:p>
    <w:p w14:paraId="7A1F9101" w14:textId="77777777" w:rsidR="002476A5" w:rsidRDefault="002476A5" w:rsidP="009436DB">
      <w:pPr>
        <w:numPr>
          <w:ilvl w:val="3"/>
          <w:numId w:val="45"/>
        </w:numPr>
        <w:contextualSpacing/>
        <w:rPr>
          <w:rFonts w:cs="Arial"/>
        </w:rPr>
      </w:pPr>
      <w:r>
        <w:rPr>
          <w:rFonts w:cs="Arial"/>
        </w:rPr>
        <w:t>Number</w:t>
      </w:r>
    </w:p>
    <w:p w14:paraId="280AD1FE" w14:textId="54DA4AC8" w:rsidR="002476A5" w:rsidRDefault="002476A5" w:rsidP="009436DB">
      <w:pPr>
        <w:numPr>
          <w:ilvl w:val="1"/>
          <w:numId w:val="45"/>
        </w:numPr>
        <w:contextualSpacing/>
        <w:rPr>
          <w:rFonts w:cs="Arial"/>
        </w:rPr>
      </w:pPr>
      <w:r>
        <w:rPr>
          <w:rFonts w:cs="Arial"/>
        </w:rPr>
        <w:t xml:space="preserve">If necessary, escalate to level 2 </w:t>
      </w:r>
      <w:r w:rsidR="00E37EBA">
        <w:rPr>
          <w:rFonts w:cs="Arial"/>
        </w:rPr>
        <w:t>support.</w:t>
      </w:r>
    </w:p>
    <w:p w14:paraId="4226D637" w14:textId="77777777" w:rsidR="002476A5" w:rsidRDefault="002476A5" w:rsidP="009436DB">
      <w:pPr>
        <w:numPr>
          <w:ilvl w:val="1"/>
          <w:numId w:val="45"/>
        </w:numPr>
        <w:contextualSpacing/>
        <w:rPr>
          <w:rFonts w:cs="Arial"/>
        </w:rPr>
      </w:pPr>
      <w:r>
        <w:rPr>
          <w:rFonts w:cs="Arial"/>
        </w:rPr>
        <w:t>Document</w:t>
      </w:r>
    </w:p>
    <w:p w14:paraId="66F4C6C2" w14:textId="3CF9AAA8" w:rsidR="002476A5" w:rsidRDefault="002476A5" w:rsidP="009436DB">
      <w:pPr>
        <w:pStyle w:val="ListParagraph"/>
        <w:numPr>
          <w:ilvl w:val="2"/>
          <w:numId w:val="45"/>
        </w:numPr>
        <w:rPr>
          <w:rFonts w:eastAsiaTheme="minorHAnsi" w:cs="Arial"/>
        </w:rPr>
      </w:pPr>
      <w:r>
        <w:t xml:space="preserve">Start </w:t>
      </w:r>
      <w:r w:rsidR="00E37EBA">
        <w:t>issue.</w:t>
      </w:r>
      <w:r>
        <w:t xml:space="preserve"> </w:t>
      </w:r>
    </w:p>
    <w:p w14:paraId="5779E4F4" w14:textId="5D3DE6E6" w:rsidR="002476A5" w:rsidRDefault="00E37EBA" w:rsidP="009436DB">
      <w:pPr>
        <w:pStyle w:val="ListParagraph"/>
        <w:numPr>
          <w:ilvl w:val="2"/>
          <w:numId w:val="45"/>
        </w:numPr>
        <w:spacing w:before="0" w:after="0"/>
        <w:rPr>
          <w:rFonts w:ascii="Calibri" w:hAnsi="Calibri" w:cs="Calibri"/>
        </w:rPr>
      </w:pPr>
      <w:r>
        <w:t>Who</w:t>
      </w:r>
      <w:r w:rsidR="002476A5">
        <w:t xml:space="preserve"> </w:t>
      </w:r>
      <w:r>
        <w:t xml:space="preserve">all </w:t>
      </w:r>
      <w:r w:rsidR="002476A5">
        <w:t xml:space="preserve">was involved? </w:t>
      </w:r>
    </w:p>
    <w:p w14:paraId="7A5154BB" w14:textId="77777777" w:rsidR="002476A5" w:rsidRDefault="002476A5" w:rsidP="009436DB">
      <w:pPr>
        <w:pStyle w:val="ListParagraph"/>
        <w:numPr>
          <w:ilvl w:val="2"/>
          <w:numId w:val="45"/>
        </w:numPr>
        <w:spacing w:before="0" w:after="0"/>
        <w:rPr>
          <w:rFonts w:cs="Arial"/>
        </w:rPr>
      </w:pPr>
      <w:r>
        <w:t xml:space="preserve">What happened </w:t>
      </w:r>
    </w:p>
    <w:p w14:paraId="1D2C7FF3" w14:textId="44DA4210" w:rsidR="002476A5" w:rsidRDefault="002476A5" w:rsidP="009436DB">
      <w:pPr>
        <w:pStyle w:val="ListParagraph"/>
        <w:numPr>
          <w:ilvl w:val="2"/>
          <w:numId w:val="45"/>
        </w:numPr>
        <w:spacing w:before="0" w:after="0"/>
      </w:pPr>
      <w:r>
        <w:t xml:space="preserve">What was done to correct the </w:t>
      </w:r>
      <w:r w:rsidR="00E37EBA">
        <w:t>issue?</w:t>
      </w:r>
    </w:p>
    <w:p w14:paraId="4F35440D" w14:textId="77777777" w:rsidR="002476A5" w:rsidRPr="00184C99" w:rsidRDefault="002476A5" w:rsidP="009436DB">
      <w:pPr>
        <w:pStyle w:val="ListParagraph"/>
        <w:numPr>
          <w:ilvl w:val="2"/>
          <w:numId w:val="45"/>
        </w:numPr>
        <w:spacing w:before="0" w:after="0"/>
      </w:pPr>
      <w:r>
        <w:t>Completion time</w:t>
      </w:r>
    </w:p>
    <w:p w14:paraId="49807818" w14:textId="74B6855F" w:rsidR="002476A5" w:rsidRPr="002476A5" w:rsidRDefault="002476A5" w:rsidP="009436DB">
      <w:pPr>
        <w:numPr>
          <w:ilvl w:val="1"/>
          <w:numId w:val="45"/>
        </w:numPr>
        <w:spacing w:before="0" w:after="0"/>
        <w:rPr>
          <w:rStyle w:val="Hyperlink"/>
          <w:rFonts w:cs="Arial"/>
          <w:color w:val="auto"/>
          <w:u w:val="none"/>
        </w:rPr>
      </w:pPr>
      <w:r>
        <w:rPr>
          <w:rFonts w:cs="Arial"/>
        </w:rPr>
        <w:t xml:space="preserve">To escalate calls, see after hours calls sheet located: </w:t>
      </w:r>
      <w:hyperlink r:id="rId38" w:history="1">
        <w:r>
          <w:rPr>
            <w:rStyle w:val="Hyperlink"/>
            <w:rFonts w:cs="Arial"/>
          </w:rPr>
          <w:t>F:\Information Technology\Shared\After hours calls\after hours calls.xlsx</w:t>
        </w:r>
      </w:hyperlink>
    </w:p>
    <w:p w14:paraId="19278FF7" w14:textId="77777777" w:rsidR="002476A5" w:rsidRPr="002476A5" w:rsidRDefault="002476A5" w:rsidP="002476A5">
      <w:pPr>
        <w:spacing w:before="0" w:after="0"/>
        <w:ind w:left="1440"/>
        <w:rPr>
          <w:rStyle w:val="Hyperlink"/>
          <w:rFonts w:cs="Arial"/>
          <w:color w:val="auto"/>
          <w:u w:val="none"/>
        </w:rPr>
      </w:pPr>
    </w:p>
    <w:p w14:paraId="4AD01BCF" w14:textId="19E8C62C" w:rsidR="002476A5" w:rsidRDefault="00E37EBA" w:rsidP="00581BF7">
      <w:pPr>
        <w:pStyle w:val="Heading3"/>
      </w:pPr>
      <w:bookmarkStart w:id="65" w:name="_Toc212651081"/>
      <w:r>
        <w:t>9.5</w:t>
      </w:r>
      <w:r>
        <w:tab/>
      </w:r>
      <w:r w:rsidR="002476A5" w:rsidRPr="002476A5">
        <w:t xml:space="preserve">Follow </w:t>
      </w:r>
      <w:r w:rsidRPr="002476A5">
        <w:t>up.</w:t>
      </w:r>
      <w:bookmarkEnd w:id="65"/>
    </w:p>
    <w:p w14:paraId="56641DEA" w14:textId="4EC51502" w:rsidR="002476A5" w:rsidRDefault="002476A5" w:rsidP="009436DB">
      <w:pPr>
        <w:numPr>
          <w:ilvl w:val="0"/>
          <w:numId w:val="46"/>
        </w:numPr>
        <w:contextualSpacing/>
        <w:rPr>
          <w:rFonts w:cs="Arial"/>
        </w:rPr>
      </w:pPr>
      <w:r>
        <w:rPr>
          <w:rFonts w:cs="Arial"/>
        </w:rPr>
        <w:t xml:space="preserve">Follow up with everyone involved in the escalation </w:t>
      </w:r>
      <w:r w:rsidR="00E37EBA">
        <w:rPr>
          <w:rFonts w:cs="Arial"/>
        </w:rPr>
        <w:t>trail.</w:t>
      </w:r>
    </w:p>
    <w:p w14:paraId="59DC7678" w14:textId="65842371" w:rsidR="002476A5" w:rsidRDefault="002476A5" w:rsidP="009436DB">
      <w:pPr>
        <w:numPr>
          <w:ilvl w:val="0"/>
          <w:numId w:val="46"/>
        </w:numPr>
        <w:contextualSpacing/>
        <w:rPr>
          <w:rFonts w:cs="Arial"/>
        </w:rPr>
      </w:pPr>
      <w:r>
        <w:rPr>
          <w:rFonts w:cs="Arial"/>
        </w:rPr>
        <w:t xml:space="preserve">Contact the original person of </w:t>
      </w:r>
      <w:r w:rsidR="00E37EBA">
        <w:rPr>
          <w:rFonts w:cs="Arial"/>
        </w:rPr>
        <w:t>contact.</w:t>
      </w:r>
    </w:p>
    <w:p w14:paraId="79B9B8F9" w14:textId="3DDB192A" w:rsidR="002476A5" w:rsidRDefault="00E37EBA" w:rsidP="009436DB">
      <w:pPr>
        <w:numPr>
          <w:ilvl w:val="1"/>
          <w:numId w:val="46"/>
        </w:numPr>
        <w:contextualSpacing/>
        <w:rPr>
          <w:rFonts w:cs="Arial"/>
        </w:rPr>
      </w:pPr>
      <w:r>
        <w:rPr>
          <w:rFonts w:cs="Arial"/>
        </w:rPr>
        <w:t>Everything</w:t>
      </w:r>
      <w:r w:rsidR="002476A5">
        <w:rPr>
          <w:rFonts w:cs="Arial"/>
        </w:rPr>
        <w:t xml:space="preserve"> </w:t>
      </w:r>
      <w:r>
        <w:rPr>
          <w:rFonts w:cs="Arial"/>
        </w:rPr>
        <w:t xml:space="preserve">that </w:t>
      </w:r>
      <w:r w:rsidR="002476A5">
        <w:rPr>
          <w:rFonts w:cs="Arial"/>
        </w:rPr>
        <w:t xml:space="preserve">has been </w:t>
      </w:r>
      <w:r>
        <w:rPr>
          <w:rFonts w:cs="Arial"/>
        </w:rPr>
        <w:t>fixed</w:t>
      </w:r>
      <w:r w:rsidR="002476A5">
        <w:rPr>
          <w:rFonts w:cs="Arial"/>
        </w:rPr>
        <w:t xml:space="preserve"> or addressed </w:t>
      </w:r>
      <w:r>
        <w:rPr>
          <w:rFonts w:cs="Arial"/>
        </w:rPr>
        <w:t>correctly.</w:t>
      </w:r>
    </w:p>
    <w:p w14:paraId="64FA316D" w14:textId="367D147F" w:rsidR="002476A5" w:rsidRDefault="002476A5" w:rsidP="009436DB">
      <w:pPr>
        <w:numPr>
          <w:ilvl w:val="0"/>
          <w:numId w:val="46"/>
        </w:numPr>
        <w:contextualSpacing/>
        <w:rPr>
          <w:rFonts w:cs="Arial"/>
        </w:rPr>
      </w:pPr>
      <w:r>
        <w:rPr>
          <w:rFonts w:cs="Arial"/>
        </w:rPr>
        <w:t xml:space="preserve">Document in a ticket in ManageEngine to fix issue for future </w:t>
      </w:r>
      <w:r w:rsidR="00E37EBA">
        <w:rPr>
          <w:rFonts w:cs="Arial"/>
        </w:rPr>
        <w:t>reference.</w:t>
      </w:r>
    </w:p>
    <w:p w14:paraId="6D46FDEF" w14:textId="77777777" w:rsidR="002476A5" w:rsidRDefault="002476A5" w:rsidP="009436DB">
      <w:pPr>
        <w:numPr>
          <w:ilvl w:val="0"/>
          <w:numId w:val="46"/>
        </w:numPr>
        <w:contextualSpacing/>
        <w:rPr>
          <w:rFonts w:cs="Arial"/>
        </w:rPr>
      </w:pPr>
      <w:r>
        <w:rPr>
          <w:rFonts w:cs="Arial"/>
        </w:rPr>
        <w:t>Document in the ticket in ManageEngine for tracking purposes</w:t>
      </w:r>
    </w:p>
    <w:p w14:paraId="5788A3C6" w14:textId="2BA1749D" w:rsidR="002476A5" w:rsidRDefault="002476A5" w:rsidP="009436DB">
      <w:pPr>
        <w:numPr>
          <w:ilvl w:val="0"/>
          <w:numId w:val="46"/>
        </w:numPr>
        <w:contextualSpacing/>
        <w:rPr>
          <w:rFonts w:cs="Arial"/>
        </w:rPr>
      </w:pPr>
      <w:r>
        <w:rPr>
          <w:rFonts w:cs="Arial"/>
        </w:rPr>
        <w:t xml:space="preserve">Determine if action </w:t>
      </w:r>
      <w:r w:rsidR="00E37EBA">
        <w:rPr>
          <w:rFonts w:cs="Arial"/>
        </w:rPr>
        <w:t>needs</w:t>
      </w:r>
      <w:r>
        <w:rPr>
          <w:rFonts w:cs="Arial"/>
        </w:rPr>
        <w:t xml:space="preserve"> to be taken to prevent it from happening </w:t>
      </w:r>
      <w:r w:rsidR="00E37EBA">
        <w:rPr>
          <w:rFonts w:cs="Arial"/>
        </w:rPr>
        <w:t>again.</w:t>
      </w:r>
    </w:p>
    <w:p w14:paraId="2FFFB6C7" w14:textId="29C632C6" w:rsidR="002476A5" w:rsidRDefault="002476A5" w:rsidP="009436DB">
      <w:pPr>
        <w:numPr>
          <w:ilvl w:val="1"/>
          <w:numId w:val="46"/>
        </w:numPr>
        <w:contextualSpacing/>
        <w:rPr>
          <w:rFonts w:cs="Arial"/>
        </w:rPr>
      </w:pPr>
      <w:r>
        <w:rPr>
          <w:rFonts w:cs="Arial"/>
        </w:rPr>
        <w:t xml:space="preserve">Does something need </w:t>
      </w:r>
      <w:r w:rsidR="00E37EBA">
        <w:rPr>
          <w:rFonts w:cs="Arial"/>
        </w:rPr>
        <w:t>to be replaced</w:t>
      </w:r>
      <w:r>
        <w:rPr>
          <w:rFonts w:cs="Arial"/>
        </w:rPr>
        <w:t xml:space="preserve"> or </w:t>
      </w:r>
      <w:r w:rsidR="00E37EBA">
        <w:rPr>
          <w:rFonts w:cs="Arial"/>
        </w:rPr>
        <w:t>repaired?</w:t>
      </w:r>
    </w:p>
    <w:p w14:paraId="0013AD97" w14:textId="5FC1991F" w:rsidR="002476A5" w:rsidRDefault="002476A5" w:rsidP="009436DB">
      <w:pPr>
        <w:numPr>
          <w:ilvl w:val="1"/>
          <w:numId w:val="46"/>
        </w:numPr>
        <w:contextualSpacing/>
        <w:rPr>
          <w:rFonts w:cs="Arial"/>
        </w:rPr>
      </w:pPr>
      <w:r>
        <w:rPr>
          <w:rFonts w:cs="Arial"/>
        </w:rPr>
        <w:t xml:space="preserve">Are updates </w:t>
      </w:r>
      <w:r w:rsidR="00E37EBA">
        <w:rPr>
          <w:rFonts w:cs="Arial"/>
        </w:rPr>
        <w:t>needed?</w:t>
      </w:r>
    </w:p>
    <w:p w14:paraId="0DF71D4D" w14:textId="1C7F55ED" w:rsidR="002476A5" w:rsidRDefault="002476A5" w:rsidP="009436DB">
      <w:pPr>
        <w:numPr>
          <w:ilvl w:val="0"/>
          <w:numId w:val="46"/>
        </w:numPr>
        <w:contextualSpacing/>
        <w:rPr>
          <w:rFonts w:cs="Arial"/>
        </w:rPr>
      </w:pPr>
      <w:r>
        <w:rPr>
          <w:rFonts w:cs="Arial"/>
        </w:rPr>
        <w:t xml:space="preserve">Notify users of cause and plan of action to prevent it from happening </w:t>
      </w:r>
      <w:r w:rsidR="00E37EBA">
        <w:rPr>
          <w:rFonts w:cs="Arial"/>
        </w:rPr>
        <w:t>again.</w:t>
      </w:r>
    </w:p>
    <w:p w14:paraId="5C2BC33A" w14:textId="20D7B1E6" w:rsidR="002476A5" w:rsidRDefault="002476A5" w:rsidP="009436DB">
      <w:pPr>
        <w:numPr>
          <w:ilvl w:val="1"/>
          <w:numId w:val="46"/>
        </w:numPr>
        <w:contextualSpacing/>
        <w:rPr>
          <w:rFonts w:cs="Arial"/>
        </w:rPr>
      </w:pPr>
      <w:r>
        <w:rPr>
          <w:rFonts w:cs="Arial"/>
        </w:rPr>
        <w:t xml:space="preserve">Create training plan or adjust </w:t>
      </w:r>
      <w:r w:rsidR="00E37EBA">
        <w:rPr>
          <w:rFonts w:cs="Arial"/>
        </w:rPr>
        <w:t>SOP.</w:t>
      </w:r>
    </w:p>
    <w:p w14:paraId="49CFC66F" w14:textId="63B1E068" w:rsidR="002476A5" w:rsidRPr="002476A5" w:rsidRDefault="002476A5" w:rsidP="009436DB">
      <w:pPr>
        <w:numPr>
          <w:ilvl w:val="0"/>
          <w:numId w:val="46"/>
        </w:numPr>
        <w:contextualSpacing/>
      </w:pPr>
      <w:r>
        <w:rPr>
          <w:rFonts w:cs="Arial"/>
        </w:rPr>
        <w:t xml:space="preserve">Close ticket in ManageEngine once issue is fixed so we can track if this happens </w:t>
      </w:r>
      <w:r w:rsidR="00E37EBA">
        <w:rPr>
          <w:rFonts w:cs="Arial"/>
        </w:rPr>
        <w:t>again.</w:t>
      </w:r>
    </w:p>
    <w:p w14:paraId="5C5A7508" w14:textId="77777777" w:rsidR="002476A5" w:rsidRPr="002476A5" w:rsidRDefault="002476A5" w:rsidP="002476A5"/>
    <w:p w14:paraId="2B01D812" w14:textId="613F85CA" w:rsidR="008C3A0D" w:rsidRDefault="008C3A0D" w:rsidP="00CB61BD"/>
    <w:p w14:paraId="00CAE390" w14:textId="77777777" w:rsidR="008C3A0D" w:rsidRDefault="008C3A0D" w:rsidP="008C3A0D"/>
    <w:p w14:paraId="0288C78F" w14:textId="7604386F" w:rsidR="008C3A0D" w:rsidRDefault="002476A5" w:rsidP="00060C4E">
      <w:pPr>
        <w:pStyle w:val="Heading2"/>
        <w:numPr>
          <w:ilvl w:val="1"/>
          <w:numId w:val="32"/>
        </w:numPr>
      </w:pPr>
      <w:bookmarkStart w:id="66" w:name="_Toc212651082"/>
      <w:r>
        <w:lastRenderedPageBreak/>
        <w:t>Purchasing PC’s and User Devices</w:t>
      </w:r>
      <w:bookmarkEnd w:id="66"/>
    </w:p>
    <w:p w14:paraId="78F1EC2E" w14:textId="6F4AB3E2" w:rsidR="008C3A0D" w:rsidRDefault="008C3A0D" w:rsidP="002476A5">
      <w:pPr>
        <w:rPr>
          <w:rFonts w:cs="Arial"/>
        </w:rPr>
      </w:pPr>
      <w:r>
        <w:t xml:space="preserve"> </w:t>
      </w:r>
      <w:r>
        <w:rPr>
          <w:rFonts w:cs="Arial"/>
        </w:rPr>
        <w:tab/>
      </w:r>
      <w:r>
        <w:rPr>
          <w:rFonts w:cs="Arial"/>
        </w:rPr>
        <w:tab/>
      </w:r>
    </w:p>
    <w:p w14:paraId="73FE9273" w14:textId="7B465B92" w:rsidR="008C3A0D" w:rsidRDefault="00C023E1" w:rsidP="00581BF7">
      <w:pPr>
        <w:pStyle w:val="Heading3"/>
      </w:pPr>
      <w:bookmarkStart w:id="67" w:name="_Toc212651083"/>
      <w:r>
        <w:t>10.1</w:t>
      </w:r>
      <w:r>
        <w:tab/>
      </w:r>
      <w:r w:rsidR="00EC72F0">
        <w:t>How to Procure New PC’s and User Devices. In this document, the following will be designated as Devices:</w:t>
      </w:r>
      <w:bookmarkEnd w:id="67"/>
    </w:p>
    <w:p w14:paraId="3640AF63" w14:textId="77777777" w:rsidR="00EC72F0" w:rsidRDefault="00EC72F0" w:rsidP="009436DB">
      <w:pPr>
        <w:pStyle w:val="ListParagraph"/>
        <w:numPr>
          <w:ilvl w:val="0"/>
          <w:numId w:val="47"/>
        </w:numPr>
      </w:pPr>
      <w:r w:rsidRPr="00864B62">
        <w:t xml:space="preserve">Desktop PCs </w:t>
      </w:r>
    </w:p>
    <w:p w14:paraId="1F8C4C63" w14:textId="0907EEB3" w:rsidR="00EB77F4" w:rsidRDefault="00EB77F4" w:rsidP="00EB77F4">
      <w:pPr>
        <w:pStyle w:val="ListParagraph"/>
        <w:numPr>
          <w:ilvl w:val="1"/>
          <w:numId w:val="47"/>
        </w:numPr>
      </w:pPr>
      <w:r>
        <w:t>5 in stock</w:t>
      </w:r>
    </w:p>
    <w:p w14:paraId="495B2644" w14:textId="3AFE032F" w:rsidR="00EB77F4" w:rsidRPr="00864B62" w:rsidRDefault="00EB77F4" w:rsidP="00EB77F4">
      <w:pPr>
        <w:pStyle w:val="ListParagraph"/>
        <w:numPr>
          <w:ilvl w:val="1"/>
          <w:numId w:val="47"/>
        </w:numPr>
      </w:pPr>
      <w:r>
        <w:t>Re-order point when down to 2</w:t>
      </w:r>
    </w:p>
    <w:p w14:paraId="6A953AA2" w14:textId="77777777" w:rsidR="00EC72F0" w:rsidRDefault="00EC72F0" w:rsidP="009436DB">
      <w:pPr>
        <w:pStyle w:val="ListParagraph"/>
        <w:numPr>
          <w:ilvl w:val="0"/>
          <w:numId w:val="47"/>
        </w:numPr>
      </w:pPr>
      <w:r w:rsidRPr="00864B62">
        <w:t xml:space="preserve">Laptop PCs </w:t>
      </w:r>
    </w:p>
    <w:p w14:paraId="49B928BE" w14:textId="40B24C6A" w:rsidR="00EB77F4" w:rsidRDefault="00EB77F4" w:rsidP="00EB77F4">
      <w:pPr>
        <w:pStyle w:val="ListParagraph"/>
        <w:numPr>
          <w:ilvl w:val="1"/>
          <w:numId w:val="47"/>
        </w:numPr>
      </w:pPr>
      <w:r>
        <w:t>5 kept in stock</w:t>
      </w:r>
    </w:p>
    <w:p w14:paraId="6655A971" w14:textId="3277FAC3" w:rsidR="00EB77F4" w:rsidRPr="00864B62" w:rsidRDefault="00EB77F4" w:rsidP="00EB77F4">
      <w:pPr>
        <w:pStyle w:val="ListParagraph"/>
        <w:numPr>
          <w:ilvl w:val="1"/>
          <w:numId w:val="47"/>
        </w:numPr>
      </w:pPr>
      <w:r>
        <w:t>Re-order point when down to 3</w:t>
      </w:r>
    </w:p>
    <w:p w14:paraId="210F0089" w14:textId="0D107C20" w:rsidR="00EC72F0" w:rsidRDefault="00EB77F4" w:rsidP="003A00E6">
      <w:pPr>
        <w:pStyle w:val="ListParagraph"/>
        <w:numPr>
          <w:ilvl w:val="0"/>
          <w:numId w:val="47"/>
        </w:numPr>
      </w:pPr>
      <w:r>
        <w:t>Keyb</w:t>
      </w:r>
      <w:r w:rsidR="00EC72F0" w:rsidRPr="00864B62">
        <w:t xml:space="preserve">oards/Mouse </w:t>
      </w:r>
    </w:p>
    <w:p w14:paraId="35B54FAD" w14:textId="68226350" w:rsidR="00EB77F4" w:rsidRPr="00864B62" w:rsidRDefault="00EB77F4" w:rsidP="00EB77F4">
      <w:pPr>
        <w:pStyle w:val="ListParagraph"/>
        <w:numPr>
          <w:ilvl w:val="1"/>
          <w:numId w:val="47"/>
        </w:numPr>
      </w:pPr>
      <w:r>
        <w:t>Order as needed, they come with each new PC/laptop</w:t>
      </w:r>
    </w:p>
    <w:p w14:paraId="57945385" w14:textId="77777777" w:rsidR="00EC72F0" w:rsidRDefault="00EC72F0" w:rsidP="009436DB">
      <w:pPr>
        <w:pStyle w:val="ListParagraph"/>
        <w:numPr>
          <w:ilvl w:val="0"/>
          <w:numId w:val="47"/>
        </w:numPr>
      </w:pPr>
      <w:r w:rsidRPr="00864B62">
        <w:t xml:space="preserve">Headsets </w:t>
      </w:r>
    </w:p>
    <w:p w14:paraId="5C2D4225" w14:textId="74DA03F0" w:rsidR="00EB77F4" w:rsidRDefault="00EB77F4" w:rsidP="00EB77F4">
      <w:pPr>
        <w:pStyle w:val="ListParagraph"/>
        <w:numPr>
          <w:ilvl w:val="1"/>
          <w:numId w:val="47"/>
        </w:numPr>
      </w:pPr>
      <w:r>
        <w:t>5 in stock</w:t>
      </w:r>
    </w:p>
    <w:p w14:paraId="6641EA3B" w14:textId="25E589DE" w:rsidR="00EB77F4" w:rsidRPr="00864B62" w:rsidRDefault="00EB77F4" w:rsidP="00EB77F4">
      <w:pPr>
        <w:pStyle w:val="ListParagraph"/>
        <w:numPr>
          <w:ilvl w:val="1"/>
          <w:numId w:val="47"/>
        </w:numPr>
      </w:pPr>
      <w:r>
        <w:t>Re-order point when down to 2</w:t>
      </w:r>
    </w:p>
    <w:p w14:paraId="705507A8" w14:textId="77777777" w:rsidR="00EC72F0" w:rsidRDefault="00EC72F0" w:rsidP="009436DB">
      <w:pPr>
        <w:pStyle w:val="ListParagraph"/>
        <w:numPr>
          <w:ilvl w:val="0"/>
          <w:numId w:val="47"/>
        </w:numPr>
      </w:pPr>
      <w:r w:rsidRPr="00864B62">
        <w:t xml:space="preserve">Mobile Phones </w:t>
      </w:r>
    </w:p>
    <w:p w14:paraId="50F05033" w14:textId="577EAEC9" w:rsidR="00EB77F4" w:rsidRPr="00864B62" w:rsidRDefault="00EB77F4" w:rsidP="00EB77F4">
      <w:pPr>
        <w:pStyle w:val="ListParagraph"/>
        <w:numPr>
          <w:ilvl w:val="1"/>
          <w:numId w:val="47"/>
        </w:numPr>
      </w:pPr>
      <w:r>
        <w:t>Order only as needed due to price of the device and quick turnaround time</w:t>
      </w:r>
    </w:p>
    <w:p w14:paraId="091398EB" w14:textId="77777777" w:rsidR="00EC72F0" w:rsidRDefault="00EC72F0" w:rsidP="009436DB">
      <w:pPr>
        <w:pStyle w:val="ListParagraph"/>
        <w:numPr>
          <w:ilvl w:val="0"/>
          <w:numId w:val="47"/>
        </w:numPr>
      </w:pPr>
      <w:r w:rsidRPr="00864B62">
        <w:t xml:space="preserve">Desk phones </w:t>
      </w:r>
    </w:p>
    <w:p w14:paraId="3E85181B" w14:textId="4441C6B4" w:rsidR="00EB77F4" w:rsidRDefault="00EB77F4" w:rsidP="00EB77F4">
      <w:pPr>
        <w:pStyle w:val="ListParagraph"/>
        <w:numPr>
          <w:ilvl w:val="1"/>
          <w:numId w:val="47"/>
        </w:numPr>
      </w:pPr>
      <w:r>
        <w:t>5 in stock</w:t>
      </w:r>
    </w:p>
    <w:p w14:paraId="5D3CD30D" w14:textId="2AA8857D" w:rsidR="00EB77F4" w:rsidRPr="00864B62" w:rsidRDefault="00EB77F4" w:rsidP="00EB77F4">
      <w:pPr>
        <w:pStyle w:val="ListParagraph"/>
        <w:numPr>
          <w:ilvl w:val="1"/>
          <w:numId w:val="47"/>
        </w:numPr>
      </w:pPr>
      <w:r>
        <w:t>Re-order point when down to 2</w:t>
      </w:r>
    </w:p>
    <w:p w14:paraId="4FDE1D9A" w14:textId="77777777" w:rsidR="00EC72F0" w:rsidRDefault="00EC72F0" w:rsidP="009436DB">
      <w:pPr>
        <w:pStyle w:val="ListParagraph"/>
        <w:numPr>
          <w:ilvl w:val="0"/>
          <w:numId w:val="47"/>
        </w:numPr>
      </w:pPr>
      <w:r w:rsidRPr="00864B62">
        <w:t xml:space="preserve">Computer Monitors </w:t>
      </w:r>
    </w:p>
    <w:p w14:paraId="4E7F6419" w14:textId="7F5E4261" w:rsidR="00EB77F4" w:rsidRDefault="00EB77F4" w:rsidP="00EB77F4">
      <w:pPr>
        <w:pStyle w:val="ListParagraph"/>
        <w:numPr>
          <w:ilvl w:val="1"/>
          <w:numId w:val="47"/>
        </w:numPr>
      </w:pPr>
      <w:r>
        <w:t>Order with points</w:t>
      </w:r>
    </w:p>
    <w:p w14:paraId="32D9D7B0" w14:textId="5369DA95" w:rsidR="00EB77F4" w:rsidRPr="00864B62" w:rsidRDefault="00EB77F4" w:rsidP="00EB77F4">
      <w:pPr>
        <w:pStyle w:val="ListParagraph"/>
        <w:numPr>
          <w:ilvl w:val="1"/>
          <w:numId w:val="47"/>
        </w:numPr>
      </w:pPr>
      <w:r>
        <w:t>Re-order point when down to 6</w:t>
      </w:r>
    </w:p>
    <w:p w14:paraId="1722798F" w14:textId="77777777" w:rsidR="00EC72F0" w:rsidRDefault="00EC72F0" w:rsidP="009436DB">
      <w:pPr>
        <w:pStyle w:val="ListParagraph"/>
        <w:numPr>
          <w:ilvl w:val="0"/>
          <w:numId w:val="47"/>
        </w:numPr>
      </w:pPr>
      <w:r w:rsidRPr="00864B62">
        <w:t xml:space="preserve">Printers </w:t>
      </w:r>
    </w:p>
    <w:p w14:paraId="57B3296D" w14:textId="37E2A0F9" w:rsidR="00EB77F4" w:rsidRPr="00864B62" w:rsidRDefault="00EB77F4" w:rsidP="00EB77F4">
      <w:pPr>
        <w:pStyle w:val="ListParagraph"/>
        <w:numPr>
          <w:ilvl w:val="1"/>
          <w:numId w:val="47"/>
        </w:numPr>
      </w:pPr>
      <w:r>
        <w:t>Order only as needed due to price of the device and support contract limitations</w:t>
      </w:r>
    </w:p>
    <w:p w14:paraId="209E29E9" w14:textId="77777777" w:rsidR="00EC72F0" w:rsidRDefault="00EC72F0" w:rsidP="009436DB">
      <w:pPr>
        <w:pStyle w:val="ListParagraph"/>
        <w:numPr>
          <w:ilvl w:val="0"/>
          <w:numId w:val="47"/>
        </w:numPr>
      </w:pPr>
      <w:r w:rsidRPr="00864B62">
        <w:t xml:space="preserve">Scanners </w:t>
      </w:r>
    </w:p>
    <w:p w14:paraId="45A6C944" w14:textId="71F47CAD" w:rsidR="00EB77F4" w:rsidRDefault="00EB77F4" w:rsidP="009436DB">
      <w:pPr>
        <w:pStyle w:val="ListParagraph"/>
        <w:numPr>
          <w:ilvl w:val="0"/>
          <w:numId w:val="47"/>
        </w:numPr>
      </w:pPr>
      <w:r>
        <w:t>Zebra Handheld Scanners</w:t>
      </w:r>
    </w:p>
    <w:p w14:paraId="6FCA2489" w14:textId="317840F2" w:rsidR="00EB77F4" w:rsidRDefault="00EB77F4" w:rsidP="00EB77F4">
      <w:pPr>
        <w:pStyle w:val="ListParagraph"/>
        <w:numPr>
          <w:ilvl w:val="1"/>
          <w:numId w:val="47"/>
        </w:numPr>
      </w:pPr>
      <w:r>
        <w:t>7 in stock</w:t>
      </w:r>
    </w:p>
    <w:p w14:paraId="64657528" w14:textId="58D99CC6" w:rsidR="00EB77F4" w:rsidRDefault="00EB77F4" w:rsidP="00EB77F4">
      <w:pPr>
        <w:pStyle w:val="ListParagraph"/>
        <w:numPr>
          <w:ilvl w:val="1"/>
          <w:numId w:val="47"/>
        </w:numPr>
      </w:pPr>
      <w:r>
        <w:t>Re-order point when down to 5</w:t>
      </w:r>
    </w:p>
    <w:p w14:paraId="0C10EC92" w14:textId="27C35FA2" w:rsidR="00EB77F4" w:rsidRDefault="00EB77F4" w:rsidP="00EB77F4">
      <w:pPr>
        <w:pStyle w:val="ListParagraph"/>
        <w:numPr>
          <w:ilvl w:val="0"/>
          <w:numId w:val="47"/>
        </w:numPr>
      </w:pPr>
      <w:r>
        <w:t>Docking Stations</w:t>
      </w:r>
    </w:p>
    <w:p w14:paraId="0E29D643" w14:textId="52EF519E" w:rsidR="00EB77F4" w:rsidRDefault="00EB77F4" w:rsidP="00EB77F4">
      <w:pPr>
        <w:pStyle w:val="ListParagraph"/>
        <w:numPr>
          <w:ilvl w:val="1"/>
          <w:numId w:val="47"/>
        </w:numPr>
      </w:pPr>
      <w:r>
        <w:t>5 in stock</w:t>
      </w:r>
    </w:p>
    <w:p w14:paraId="50C789AB" w14:textId="58EFFE67" w:rsidR="00EB77F4" w:rsidRPr="00864B62" w:rsidRDefault="00EB77F4" w:rsidP="00EB77F4">
      <w:pPr>
        <w:pStyle w:val="ListParagraph"/>
        <w:numPr>
          <w:ilvl w:val="1"/>
          <w:numId w:val="47"/>
        </w:numPr>
      </w:pPr>
      <w:r>
        <w:t>Re-order point when down to 3</w:t>
      </w:r>
    </w:p>
    <w:p w14:paraId="08453BCB" w14:textId="6EBA83A4" w:rsidR="008C3A0D" w:rsidRDefault="00EC72F0" w:rsidP="00EC72F0">
      <w:r w:rsidRPr="00EC72F0">
        <w:rPr>
          <w:bCs/>
        </w:rPr>
        <w:t xml:space="preserve">Current Standards for each device are listed here </w:t>
      </w:r>
      <w:hyperlink r:id="rId39" w:history="1">
        <w:r w:rsidRPr="00EC72F0">
          <w:rPr>
            <w:rStyle w:val="Hyperlink"/>
            <w:bCs/>
          </w:rPr>
          <w:t>F:\Information Technology\Shared\Product Info &amp; Pricing\Computer, phone, headset, laptop.xlsx</w:t>
        </w:r>
      </w:hyperlink>
    </w:p>
    <w:p w14:paraId="00C26CB1" w14:textId="0AF30F0B" w:rsidR="008C3A0D" w:rsidRDefault="008C3A0D" w:rsidP="00EC72F0">
      <w:pPr>
        <w:pStyle w:val="ListParagraph"/>
      </w:pPr>
    </w:p>
    <w:p w14:paraId="4B0F4A36" w14:textId="747F3A8B" w:rsidR="002D2A28" w:rsidRPr="002D2A28" w:rsidRDefault="00C023E1" w:rsidP="00581BF7">
      <w:pPr>
        <w:pStyle w:val="Heading3"/>
      </w:pPr>
      <w:bookmarkStart w:id="68" w:name="_Toc212651084"/>
      <w:r>
        <w:t>10.2</w:t>
      </w:r>
      <w:r>
        <w:tab/>
      </w:r>
      <w:r w:rsidR="00EC72F0">
        <w:t xml:space="preserve">Identifying </w:t>
      </w:r>
      <w:r w:rsidR="002D2A28">
        <w:t>a need for new PC’s and User Devices</w:t>
      </w:r>
      <w:bookmarkEnd w:id="68"/>
    </w:p>
    <w:p w14:paraId="04999127" w14:textId="77777777" w:rsidR="002D2A28" w:rsidRPr="00864B62" w:rsidRDefault="002D2A28" w:rsidP="009436DB">
      <w:pPr>
        <w:pStyle w:val="ListParagraph"/>
        <w:numPr>
          <w:ilvl w:val="0"/>
          <w:numId w:val="48"/>
        </w:numPr>
        <w:rPr>
          <w:rFonts w:eastAsiaTheme="majorEastAsia"/>
          <w:bCs/>
        </w:rPr>
      </w:pPr>
      <w:r w:rsidRPr="00864B62">
        <w:rPr>
          <w:rFonts w:eastAsiaTheme="majorEastAsia"/>
          <w:bCs/>
        </w:rPr>
        <w:t>There are multiple reasons new PC’s need to be purchased. Below are examples:</w:t>
      </w:r>
    </w:p>
    <w:p w14:paraId="12622A7C" w14:textId="77777777" w:rsidR="002D2A28" w:rsidRPr="00864B62" w:rsidRDefault="002D2A28" w:rsidP="009436DB">
      <w:pPr>
        <w:pStyle w:val="ListParagraph"/>
        <w:numPr>
          <w:ilvl w:val="1"/>
          <w:numId w:val="48"/>
        </w:numPr>
        <w:rPr>
          <w:rFonts w:eastAsiaTheme="majorEastAsia"/>
        </w:rPr>
      </w:pPr>
      <w:r w:rsidRPr="00864B62">
        <w:rPr>
          <w:rFonts w:eastAsiaTheme="majorEastAsia"/>
        </w:rPr>
        <w:t xml:space="preserve">A new position is created requiring a device. </w:t>
      </w:r>
    </w:p>
    <w:p w14:paraId="5B049C0E" w14:textId="77777777" w:rsidR="002D2A28" w:rsidRPr="00864B62" w:rsidRDefault="002D2A28" w:rsidP="009436DB">
      <w:pPr>
        <w:pStyle w:val="ListParagraph"/>
        <w:numPr>
          <w:ilvl w:val="1"/>
          <w:numId w:val="48"/>
        </w:numPr>
        <w:rPr>
          <w:rFonts w:eastAsiaTheme="majorEastAsia"/>
        </w:rPr>
      </w:pPr>
      <w:r w:rsidRPr="00864B62">
        <w:rPr>
          <w:rFonts w:eastAsiaTheme="majorEastAsia"/>
        </w:rPr>
        <w:t>A failure of a Device.</w:t>
      </w:r>
    </w:p>
    <w:p w14:paraId="5AE3AA17" w14:textId="77777777" w:rsidR="002D2A28" w:rsidRPr="00864B62" w:rsidRDefault="002D2A28" w:rsidP="009436DB">
      <w:pPr>
        <w:pStyle w:val="ListParagraph"/>
        <w:numPr>
          <w:ilvl w:val="1"/>
          <w:numId w:val="48"/>
        </w:numPr>
        <w:rPr>
          <w:rFonts w:eastAsiaTheme="majorEastAsia"/>
        </w:rPr>
      </w:pPr>
      <w:r w:rsidRPr="00864B62">
        <w:rPr>
          <w:rFonts w:eastAsiaTheme="majorEastAsia"/>
        </w:rPr>
        <w:t xml:space="preserve">WISE installation. </w:t>
      </w:r>
    </w:p>
    <w:p w14:paraId="6B01087F" w14:textId="77777777" w:rsidR="002D2A28" w:rsidRPr="00864B62" w:rsidRDefault="002D2A28" w:rsidP="009436DB">
      <w:pPr>
        <w:pStyle w:val="ListParagraph"/>
        <w:numPr>
          <w:ilvl w:val="2"/>
          <w:numId w:val="48"/>
        </w:numPr>
        <w:rPr>
          <w:rFonts w:eastAsiaTheme="majorEastAsia"/>
        </w:rPr>
      </w:pPr>
      <w:r w:rsidRPr="00864B62">
        <w:rPr>
          <w:rFonts w:eastAsiaTheme="majorEastAsia"/>
        </w:rPr>
        <w:t>A PC is procured to run WISE Shipping Monitor.</w:t>
      </w:r>
    </w:p>
    <w:p w14:paraId="21AFEFAB" w14:textId="77777777" w:rsidR="002D2A28" w:rsidRPr="00864B62" w:rsidRDefault="002D2A28" w:rsidP="009436DB">
      <w:pPr>
        <w:pStyle w:val="ListParagraph"/>
        <w:numPr>
          <w:ilvl w:val="1"/>
          <w:numId w:val="48"/>
        </w:numPr>
        <w:rPr>
          <w:rFonts w:eastAsiaTheme="majorEastAsia"/>
        </w:rPr>
      </w:pPr>
      <w:r w:rsidRPr="00864B62">
        <w:rPr>
          <w:rFonts w:eastAsiaTheme="majorEastAsia"/>
        </w:rPr>
        <w:t xml:space="preserve">Additional Job Functions. </w:t>
      </w:r>
    </w:p>
    <w:p w14:paraId="758A2C97" w14:textId="77777777" w:rsidR="002D2A28" w:rsidRPr="00864B62" w:rsidRDefault="002D2A28" w:rsidP="009436DB">
      <w:pPr>
        <w:pStyle w:val="ListParagraph"/>
        <w:numPr>
          <w:ilvl w:val="2"/>
          <w:numId w:val="48"/>
        </w:numPr>
        <w:rPr>
          <w:rFonts w:eastAsiaTheme="majorEastAsia"/>
        </w:rPr>
      </w:pPr>
      <w:r w:rsidRPr="00864B62">
        <w:rPr>
          <w:rFonts w:eastAsiaTheme="majorEastAsia"/>
        </w:rPr>
        <w:t>Ex. Inside sales team begins remote work program.</w:t>
      </w:r>
    </w:p>
    <w:p w14:paraId="50DD82E8" w14:textId="77777777" w:rsidR="002D2A28" w:rsidRPr="00864B62" w:rsidRDefault="002D2A28" w:rsidP="009436DB">
      <w:pPr>
        <w:pStyle w:val="ListParagraph"/>
        <w:numPr>
          <w:ilvl w:val="3"/>
          <w:numId w:val="48"/>
        </w:numPr>
        <w:rPr>
          <w:rFonts w:eastAsiaTheme="majorEastAsia"/>
        </w:rPr>
      </w:pPr>
      <w:r w:rsidRPr="00864B62">
        <w:rPr>
          <w:rFonts w:eastAsiaTheme="majorEastAsia"/>
        </w:rPr>
        <w:t xml:space="preserve">Headsets and laptops need to be ordered. </w:t>
      </w:r>
    </w:p>
    <w:p w14:paraId="5CF3E767" w14:textId="77777777" w:rsidR="002D2A28" w:rsidRPr="00864B62" w:rsidRDefault="002D2A28" w:rsidP="009436DB">
      <w:pPr>
        <w:pStyle w:val="ListParagraph"/>
        <w:numPr>
          <w:ilvl w:val="1"/>
          <w:numId w:val="48"/>
        </w:numPr>
        <w:rPr>
          <w:rFonts w:eastAsiaTheme="majorEastAsia"/>
        </w:rPr>
      </w:pPr>
      <w:r w:rsidRPr="00864B62">
        <w:rPr>
          <w:rFonts w:eastAsiaTheme="majorEastAsia"/>
        </w:rPr>
        <w:t>New Warehouse location replacing existing location (A Move).</w:t>
      </w:r>
    </w:p>
    <w:p w14:paraId="1401548E" w14:textId="77777777" w:rsidR="002D2A28" w:rsidRPr="00864B62" w:rsidRDefault="002D2A28" w:rsidP="009436DB">
      <w:pPr>
        <w:pStyle w:val="ListParagraph"/>
        <w:numPr>
          <w:ilvl w:val="2"/>
          <w:numId w:val="48"/>
        </w:numPr>
        <w:rPr>
          <w:rFonts w:eastAsiaTheme="majorEastAsia"/>
        </w:rPr>
      </w:pPr>
      <w:r w:rsidRPr="00864B62">
        <w:rPr>
          <w:rFonts w:eastAsiaTheme="majorEastAsia"/>
        </w:rPr>
        <w:lastRenderedPageBreak/>
        <w:t>Printers (1), Scanners (1), Desktop Phone (1), PC’s (1), Monitors (1).</w:t>
      </w:r>
    </w:p>
    <w:p w14:paraId="121581E9" w14:textId="77777777" w:rsidR="002D2A28" w:rsidRPr="00864B62" w:rsidRDefault="002D2A28" w:rsidP="009436DB">
      <w:pPr>
        <w:pStyle w:val="ListParagraph"/>
        <w:numPr>
          <w:ilvl w:val="3"/>
          <w:numId w:val="48"/>
        </w:numPr>
        <w:rPr>
          <w:rFonts w:eastAsiaTheme="majorEastAsia"/>
        </w:rPr>
      </w:pPr>
      <w:r w:rsidRPr="00864B62">
        <w:rPr>
          <w:rFonts w:eastAsiaTheme="majorEastAsia"/>
        </w:rPr>
        <w:t>The rest of the needed devices will move over from the preexisting warehouse.</w:t>
      </w:r>
    </w:p>
    <w:p w14:paraId="5E259592" w14:textId="77777777" w:rsidR="002D2A28" w:rsidRPr="00864B62" w:rsidRDefault="002D2A28" w:rsidP="009436DB">
      <w:pPr>
        <w:pStyle w:val="ListParagraph"/>
        <w:numPr>
          <w:ilvl w:val="1"/>
          <w:numId w:val="48"/>
        </w:numPr>
        <w:rPr>
          <w:rFonts w:eastAsiaTheme="majorEastAsia"/>
        </w:rPr>
      </w:pPr>
      <w:r w:rsidRPr="00864B62">
        <w:rPr>
          <w:rFonts w:eastAsiaTheme="majorEastAsia"/>
        </w:rPr>
        <w:t xml:space="preserve">Acquisition </w:t>
      </w:r>
    </w:p>
    <w:p w14:paraId="62E7D848" w14:textId="77777777" w:rsidR="002D2A28" w:rsidRPr="00864B62" w:rsidRDefault="002D2A28" w:rsidP="009436DB">
      <w:pPr>
        <w:pStyle w:val="ListParagraph"/>
        <w:numPr>
          <w:ilvl w:val="2"/>
          <w:numId w:val="48"/>
        </w:numPr>
        <w:rPr>
          <w:rFonts w:eastAsiaTheme="majorEastAsia"/>
        </w:rPr>
      </w:pPr>
      <w:r w:rsidRPr="00864B62">
        <w:rPr>
          <w:rFonts w:eastAsiaTheme="majorEastAsia"/>
        </w:rPr>
        <w:t xml:space="preserve">Best practice is to set up all new devices prior to arriving onsite. </w:t>
      </w:r>
    </w:p>
    <w:p w14:paraId="73611E9D" w14:textId="77777777" w:rsidR="002D2A28" w:rsidRPr="00864B62" w:rsidRDefault="002D2A28" w:rsidP="009436DB">
      <w:pPr>
        <w:pStyle w:val="ListParagraph"/>
        <w:numPr>
          <w:ilvl w:val="3"/>
          <w:numId w:val="48"/>
        </w:numPr>
        <w:rPr>
          <w:rFonts w:eastAsiaTheme="majorEastAsia"/>
        </w:rPr>
      </w:pPr>
      <w:r w:rsidRPr="00864B62">
        <w:rPr>
          <w:rFonts w:eastAsiaTheme="majorEastAsia"/>
        </w:rPr>
        <w:t>Existing equipment gets repurposed if possible.</w:t>
      </w:r>
    </w:p>
    <w:p w14:paraId="6FE072C8" w14:textId="77777777" w:rsidR="002D2A28" w:rsidRPr="00864B62" w:rsidRDefault="002D2A28" w:rsidP="009436DB">
      <w:pPr>
        <w:pStyle w:val="ListParagraph"/>
        <w:numPr>
          <w:ilvl w:val="1"/>
          <w:numId w:val="48"/>
        </w:numPr>
        <w:rPr>
          <w:rFonts w:eastAsiaTheme="majorEastAsia"/>
        </w:rPr>
      </w:pPr>
      <w:r w:rsidRPr="00864B62">
        <w:rPr>
          <w:rFonts w:eastAsiaTheme="majorEastAsia"/>
        </w:rPr>
        <w:t xml:space="preserve">New Routes for Warehouses. </w:t>
      </w:r>
    </w:p>
    <w:p w14:paraId="10A04557" w14:textId="77777777" w:rsidR="002D2A28" w:rsidRPr="00864B62" w:rsidRDefault="002D2A28" w:rsidP="009436DB">
      <w:pPr>
        <w:pStyle w:val="ListParagraph"/>
        <w:numPr>
          <w:ilvl w:val="2"/>
          <w:numId w:val="48"/>
        </w:numPr>
        <w:rPr>
          <w:rFonts w:eastAsiaTheme="majorEastAsia"/>
        </w:rPr>
      </w:pPr>
      <w:r w:rsidRPr="00864B62">
        <w:rPr>
          <w:rFonts w:eastAsiaTheme="majorEastAsia"/>
        </w:rPr>
        <w:t xml:space="preserve">New Mobile Phones are required for each new route. </w:t>
      </w:r>
    </w:p>
    <w:p w14:paraId="6F90D69F" w14:textId="77777777" w:rsidR="002D2A28" w:rsidRPr="00864B62" w:rsidRDefault="002D2A28" w:rsidP="009436DB">
      <w:pPr>
        <w:pStyle w:val="ListParagraph"/>
        <w:numPr>
          <w:ilvl w:val="0"/>
          <w:numId w:val="48"/>
        </w:numPr>
        <w:rPr>
          <w:rFonts w:eastAsiaTheme="majorEastAsia"/>
        </w:rPr>
      </w:pPr>
      <w:r w:rsidRPr="00864B62">
        <w:rPr>
          <w:rFonts w:eastAsiaTheme="majorEastAsia"/>
        </w:rPr>
        <w:t xml:space="preserve">All purchases should be directly connected to an open ticket in </w:t>
      </w:r>
      <w:r w:rsidRPr="00864B62">
        <w:t>ManageEngine</w:t>
      </w:r>
      <w:r w:rsidRPr="00864B62">
        <w:rPr>
          <w:rFonts w:eastAsiaTheme="majorEastAsia"/>
        </w:rPr>
        <w:t xml:space="preserve"> (IT Service Desk).</w:t>
      </w:r>
    </w:p>
    <w:p w14:paraId="22867E8F" w14:textId="77777777" w:rsidR="002D2A28" w:rsidRPr="00864B62" w:rsidRDefault="002D2A28" w:rsidP="009436DB">
      <w:pPr>
        <w:pStyle w:val="ListParagraph"/>
        <w:numPr>
          <w:ilvl w:val="1"/>
          <w:numId w:val="48"/>
        </w:numPr>
        <w:rPr>
          <w:rFonts w:eastAsiaTheme="majorEastAsia"/>
        </w:rPr>
      </w:pPr>
      <w:r w:rsidRPr="00864B62">
        <w:rPr>
          <w:rFonts w:eastAsiaTheme="majorEastAsia"/>
        </w:rPr>
        <w:t xml:space="preserve">All of the following steps need to be documented in </w:t>
      </w:r>
      <w:r w:rsidRPr="00864B62">
        <w:t>ManageEngine</w:t>
      </w:r>
      <w:r w:rsidRPr="00864B62">
        <w:rPr>
          <w:rFonts w:eastAsiaTheme="majorEastAsia"/>
        </w:rPr>
        <w:t xml:space="preserve"> at the time that they happen. </w:t>
      </w:r>
    </w:p>
    <w:p w14:paraId="09F1C7E0" w14:textId="0B87BB67" w:rsidR="008C3A0D" w:rsidRDefault="008C3A0D" w:rsidP="002D2A28">
      <w:pPr>
        <w:pStyle w:val="ListParagraph"/>
      </w:pPr>
    </w:p>
    <w:p w14:paraId="1B8DA2E3" w14:textId="77777777" w:rsidR="008C3A0D" w:rsidRDefault="008C3A0D" w:rsidP="008C3A0D"/>
    <w:p w14:paraId="23AE8F05" w14:textId="1A40C6E3" w:rsidR="008C3A0D" w:rsidRDefault="00C023E1" w:rsidP="00581BF7">
      <w:pPr>
        <w:pStyle w:val="Heading3"/>
      </w:pPr>
      <w:bookmarkStart w:id="69" w:name="_Toc212651085"/>
      <w:r>
        <w:t>10.3</w:t>
      </w:r>
      <w:r>
        <w:tab/>
      </w:r>
      <w:r w:rsidR="002D2A28">
        <w:t>Getting Pricing for a Device</w:t>
      </w:r>
      <w:bookmarkEnd w:id="69"/>
    </w:p>
    <w:p w14:paraId="2576BD4E" w14:textId="77777777" w:rsidR="002D2A28" w:rsidRPr="00864B62" w:rsidRDefault="002D2A28" w:rsidP="009436DB">
      <w:pPr>
        <w:pStyle w:val="ListParagraph"/>
        <w:numPr>
          <w:ilvl w:val="0"/>
          <w:numId w:val="49"/>
        </w:numPr>
      </w:pPr>
      <w:r w:rsidRPr="00864B62">
        <w:t>After identifying the need for new devices in step 1 you now must acquire quotes from multiple vendors. The Help Desk Customer Support Representative will perform the following steps.</w:t>
      </w:r>
    </w:p>
    <w:p w14:paraId="574927EF" w14:textId="5FED1957" w:rsidR="002D2A28" w:rsidRPr="00864B62" w:rsidRDefault="002D2A28" w:rsidP="009436DB">
      <w:pPr>
        <w:pStyle w:val="ListParagraph"/>
        <w:numPr>
          <w:ilvl w:val="1"/>
          <w:numId w:val="49"/>
        </w:numPr>
      </w:pPr>
      <w:r w:rsidRPr="00864B62">
        <w:t xml:space="preserve">Look at </w:t>
      </w:r>
      <w:r w:rsidR="00A948F3" w:rsidRPr="00864B62">
        <w:t>the minimum</w:t>
      </w:r>
      <w:r w:rsidRPr="00864B62">
        <w:t xml:space="preserve"> of </w:t>
      </w:r>
      <w:r w:rsidR="00C01B06">
        <w:t>three (3)</w:t>
      </w:r>
      <w:r w:rsidRPr="00864B62">
        <w:t xml:space="preserve"> vendors to get quotes. </w:t>
      </w:r>
    </w:p>
    <w:p w14:paraId="2C8DEA6B" w14:textId="1601B367" w:rsidR="002D2A28" w:rsidRPr="00864B62" w:rsidRDefault="002D2A28" w:rsidP="009436DB">
      <w:pPr>
        <w:pStyle w:val="ListParagraph"/>
        <w:numPr>
          <w:ilvl w:val="2"/>
          <w:numId w:val="49"/>
        </w:numPr>
      </w:pPr>
      <w:r w:rsidRPr="00864B62">
        <w:t xml:space="preserve">There are multiple vendors that we have worked with in the past and have established relationships with. A list of approved vendors for equipment is below. Do not limit the quote process to these vendors but any additional vendors will require approval from the Help Desk Supervisor to validate </w:t>
      </w:r>
      <w:r w:rsidR="00C023E1" w:rsidRPr="00864B62">
        <w:t>quotes</w:t>
      </w:r>
      <w:r w:rsidRPr="00864B62">
        <w:t>.</w:t>
      </w:r>
    </w:p>
    <w:p w14:paraId="5B66E89B" w14:textId="77777777" w:rsidR="002D2A28" w:rsidRPr="00864B62" w:rsidRDefault="002D2A28" w:rsidP="009436DB">
      <w:pPr>
        <w:pStyle w:val="ListParagraph"/>
        <w:numPr>
          <w:ilvl w:val="3"/>
          <w:numId w:val="49"/>
        </w:numPr>
        <w:rPr>
          <w:rFonts w:asciiTheme="minorHAnsi" w:hAnsiTheme="minorHAnsi" w:cstheme="minorHAnsi"/>
        </w:rPr>
      </w:pPr>
      <w:hyperlink r:id="rId40" w:history="1">
        <w:r w:rsidRPr="00864B62">
          <w:rPr>
            <w:rStyle w:val="Hyperlink"/>
            <w:rFonts w:asciiTheme="minorHAnsi" w:hAnsiTheme="minorHAnsi" w:cstheme="minorHAnsi"/>
          </w:rPr>
          <w:t>CDW</w:t>
        </w:r>
      </w:hyperlink>
      <w:r w:rsidRPr="00864B62">
        <w:rPr>
          <w:rStyle w:val="Hyperlink"/>
          <w:rFonts w:asciiTheme="minorHAnsi" w:hAnsiTheme="minorHAnsi" w:cstheme="minorHAnsi"/>
        </w:rPr>
        <w:t xml:space="preserve"> – Special Pricing Available </w:t>
      </w:r>
    </w:p>
    <w:p w14:paraId="15F66511" w14:textId="77777777" w:rsidR="002D2A28" w:rsidRPr="00864B62" w:rsidRDefault="002D2A28" w:rsidP="009436DB">
      <w:pPr>
        <w:pStyle w:val="ListParagraph"/>
        <w:numPr>
          <w:ilvl w:val="3"/>
          <w:numId w:val="49"/>
        </w:numPr>
        <w:rPr>
          <w:rFonts w:asciiTheme="minorHAnsi" w:hAnsiTheme="minorHAnsi" w:cstheme="minorHAnsi"/>
        </w:rPr>
      </w:pPr>
      <w:hyperlink r:id="rId41" w:history="1">
        <w:r w:rsidRPr="00864B62">
          <w:rPr>
            <w:rStyle w:val="Hyperlink"/>
            <w:rFonts w:asciiTheme="minorHAnsi" w:hAnsiTheme="minorHAnsi" w:cstheme="minorHAnsi"/>
          </w:rPr>
          <w:t>PC Connection</w:t>
        </w:r>
      </w:hyperlink>
    </w:p>
    <w:p w14:paraId="28900017" w14:textId="77777777" w:rsidR="002D2A28" w:rsidRPr="00864B62" w:rsidRDefault="002D2A28" w:rsidP="009436DB">
      <w:pPr>
        <w:pStyle w:val="ListParagraph"/>
        <w:numPr>
          <w:ilvl w:val="3"/>
          <w:numId w:val="49"/>
        </w:numPr>
        <w:rPr>
          <w:rFonts w:asciiTheme="minorHAnsi" w:hAnsiTheme="minorHAnsi" w:cstheme="minorHAnsi"/>
        </w:rPr>
      </w:pPr>
      <w:hyperlink r:id="rId42" w:history="1">
        <w:r w:rsidRPr="00864B62">
          <w:rPr>
            <w:rStyle w:val="Hyperlink"/>
            <w:rFonts w:asciiTheme="minorHAnsi" w:hAnsiTheme="minorHAnsi" w:cstheme="minorHAnsi"/>
          </w:rPr>
          <w:t>Amazon</w:t>
        </w:r>
      </w:hyperlink>
    </w:p>
    <w:p w14:paraId="37602DB3" w14:textId="77777777" w:rsidR="002D2A28" w:rsidRPr="00864B62" w:rsidRDefault="002D2A28" w:rsidP="009436DB">
      <w:pPr>
        <w:pStyle w:val="ListParagraph"/>
        <w:numPr>
          <w:ilvl w:val="3"/>
          <w:numId w:val="49"/>
        </w:numPr>
        <w:rPr>
          <w:rStyle w:val="Hyperlink"/>
        </w:rPr>
      </w:pPr>
      <w:hyperlink r:id="rId43" w:history="1">
        <w:r w:rsidRPr="00864B62">
          <w:rPr>
            <w:rStyle w:val="Hyperlink"/>
            <w:rFonts w:asciiTheme="minorHAnsi" w:hAnsiTheme="minorHAnsi" w:cstheme="minorHAnsi"/>
          </w:rPr>
          <w:t>Perry Pro Tech</w:t>
        </w:r>
      </w:hyperlink>
    </w:p>
    <w:p w14:paraId="7FC60078" w14:textId="77777777" w:rsidR="002D2A28" w:rsidRPr="00864B62" w:rsidRDefault="002D2A28" w:rsidP="009436DB">
      <w:pPr>
        <w:pStyle w:val="ListParagraph"/>
        <w:numPr>
          <w:ilvl w:val="3"/>
          <w:numId w:val="49"/>
        </w:numPr>
        <w:rPr>
          <w:rStyle w:val="Hyperlink"/>
          <w:rFonts w:asciiTheme="minorHAnsi" w:hAnsiTheme="minorHAnsi" w:cstheme="minorHAnsi"/>
        </w:rPr>
      </w:pPr>
      <w:r w:rsidRPr="00864B62">
        <w:rPr>
          <w:rStyle w:val="Hyperlink"/>
          <w:rFonts w:asciiTheme="minorHAnsi" w:hAnsiTheme="minorHAnsi" w:cstheme="minorHAnsi"/>
        </w:rPr>
        <w:t>New Egg</w:t>
      </w:r>
    </w:p>
    <w:p w14:paraId="6A0CF0A1" w14:textId="77777777" w:rsidR="002D2A28" w:rsidRPr="00864B62" w:rsidRDefault="002D2A28" w:rsidP="009436DB">
      <w:pPr>
        <w:pStyle w:val="ListParagraph"/>
        <w:numPr>
          <w:ilvl w:val="3"/>
          <w:numId w:val="49"/>
        </w:numPr>
        <w:rPr>
          <w:rStyle w:val="Hyperlink"/>
          <w:rFonts w:asciiTheme="minorHAnsi" w:hAnsiTheme="minorHAnsi" w:cstheme="minorHAnsi"/>
        </w:rPr>
      </w:pPr>
      <w:r w:rsidRPr="00864B62">
        <w:rPr>
          <w:rStyle w:val="Hyperlink"/>
          <w:rFonts w:asciiTheme="minorHAnsi" w:hAnsiTheme="minorHAnsi" w:cstheme="minorHAnsi"/>
        </w:rPr>
        <w:t xml:space="preserve">Com Resources </w:t>
      </w:r>
    </w:p>
    <w:p w14:paraId="0D784634" w14:textId="77777777" w:rsidR="002D2A28" w:rsidRPr="00864B62" w:rsidRDefault="002D2A28" w:rsidP="009436DB">
      <w:pPr>
        <w:pStyle w:val="ListParagraph"/>
        <w:numPr>
          <w:ilvl w:val="3"/>
          <w:numId w:val="49"/>
        </w:numPr>
        <w:rPr>
          <w:rStyle w:val="Hyperlink"/>
          <w:rFonts w:asciiTheme="minorHAnsi" w:hAnsiTheme="minorHAnsi" w:cstheme="minorHAnsi"/>
        </w:rPr>
      </w:pPr>
      <w:r w:rsidRPr="00864B62">
        <w:rPr>
          <w:rStyle w:val="Hyperlink"/>
          <w:rFonts w:asciiTheme="minorHAnsi" w:hAnsiTheme="minorHAnsi" w:cstheme="minorHAnsi"/>
        </w:rPr>
        <w:t xml:space="preserve">Verizon </w:t>
      </w:r>
    </w:p>
    <w:p w14:paraId="5A29FA14" w14:textId="77777777" w:rsidR="002D2A28" w:rsidRPr="00864B62" w:rsidRDefault="002D2A28" w:rsidP="009436DB">
      <w:pPr>
        <w:pStyle w:val="ListParagraph"/>
        <w:numPr>
          <w:ilvl w:val="3"/>
          <w:numId w:val="49"/>
        </w:numPr>
        <w:rPr>
          <w:rStyle w:val="Hyperlink"/>
          <w:rFonts w:asciiTheme="minorHAnsi" w:hAnsiTheme="minorHAnsi" w:cstheme="minorHAnsi"/>
        </w:rPr>
      </w:pPr>
      <w:r w:rsidRPr="00864B62">
        <w:rPr>
          <w:rStyle w:val="Hyperlink"/>
          <w:rFonts w:asciiTheme="minorHAnsi" w:hAnsiTheme="minorHAnsi" w:cstheme="minorHAnsi"/>
        </w:rPr>
        <w:t>Samsung</w:t>
      </w:r>
    </w:p>
    <w:p w14:paraId="176BAC28" w14:textId="77777777" w:rsidR="002D2A28" w:rsidRPr="00864B62" w:rsidRDefault="002D2A28" w:rsidP="009436DB">
      <w:pPr>
        <w:pStyle w:val="ListParagraph"/>
        <w:numPr>
          <w:ilvl w:val="2"/>
          <w:numId w:val="49"/>
        </w:numPr>
      </w:pPr>
      <w:r w:rsidRPr="00864B62">
        <w:t xml:space="preserve">Initially look at pricing on vendor web pages. </w:t>
      </w:r>
    </w:p>
    <w:p w14:paraId="18B83AAC" w14:textId="5D2DF6A8" w:rsidR="002D2A28" w:rsidRPr="00864B62" w:rsidRDefault="002D2A28" w:rsidP="009436DB">
      <w:pPr>
        <w:pStyle w:val="ListParagraph"/>
        <w:numPr>
          <w:ilvl w:val="3"/>
          <w:numId w:val="49"/>
        </w:numPr>
      </w:pPr>
      <w:r w:rsidRPr="00864B62">
        <w:t xml:space="preserve">Special pricing will </w:t>
      </w:r>
      <w:r w:rsidR="00C023E1" w:rsidRPr="00864B62">
        <w:t>be shown</w:t>
      </w:r>
      <w:r w:rsidRPr="00864B62">
        <w:t xml:space="preserve"> on web pages if available.</w:t>
      </w:r>
    </w:p>
    <w:p w14:paraId="7AB18143" w14:textId="72576700" w:rsidR="008C3A0D" w:rsidRDefault="002D2A28" w:rsidP="009436DB">
      <w:pPr>
        <w:pStyle w:val="ListParagraph"/>
        <w:numPr>
          <w:ilvl w:val="5"/>
          <w:numId w:val="44"/>
        </w:numPr>
        <w:spacing w:before="0" w:after="0"/>
      </w:pPr>
      <w:r w:rsidRPr="00864B62">
        <w:t xml:space="preserve">Help Desk Supervisor and </w:t>
      </w:r>
      <w:r w:rsidR="005D15CF" w:rsidRPr="00DB1822">
        <w:t>IT</w:t>
      </w:r>
      <w:r w:rsidR="005D15CF">
        <w:t xml:space="preserve"> Managing Director</w:t>
      </w:r>
      <w:r w:rsidRPr="00864B62">
        <w:t xml:space="preserve"> have quarterly meetings with vendor representative to review pricing on bulk orders if </w:t>
      </w:r>
      <w:r w:rsidR="00C023E1" w:rsidRPr="00864B62">
        <w:t>available.</w:t>
      </w:r>
    </w:p>
    <w:p w14:paraId="3D73707D" w14:textId="77777777" w:rsidR="00F760D0" w:rsidRDefault="00F760D0" w:rsidP="00F760D0">
      <w:pPr>
        <w:pStyle w:val="ListParagraph"/>
        <w:spacing w:before="0" w:after="0"/>
        <w:ind w:left="4320"/>
      </w:pPr>
    </w:p>
    <w:p w14:paraId="4D832912" w14:textId="77777777" w:rsidR="00063AE1" w:rsidRDefault="00063AE1" w:rsidP="00F760D0">
      <w:pPr>
        <w:pStyle w:val="ListParagraph"/>
        <w:spacing w:before="0" w:after="0"/>
        <w:ind w:left="4320"/>
      </w:pPr>
    </w:p>
    <w:p w14:paraId="62005B78" w14:textId="5734AA2E" w:rsidR="00F760D0" w:rsidRDefault="00C023E1" w:rsidP="00581BF7">
      <w:pPr>
        <w:pStyle w:val="Heading3"/>
      </w:pPr>
      <w:bookmarkStart w:id="70" w:name="_Toc212651086"/>
      <w:r>
        <w:t>10.4</w:t>
      </w:r>
      <w:r>
        <w:tab/>
      </w:r>
      <w:r w:rsidR="00F760D0">
        <w:t>Submitting Devices for Approval</w:t>
      </w:r>
      <w:bookmarkEnd w:id="70"/>
    </w:p>
    <w:p w14:paraId="75054DF1" w14:textId="0ECC2E75" w:rsidR="00F760D0" w:rsidRPr="00864B62" w:rsidRDefault="00F760D0" w:rsidP="009436DB">
      <w:pPr>
        <w:pStyle w:val="ListParagraph"/>
        <w:numPr>
          <w:ilvl w:val="0"/>
          <w:numId w:val="50"/>
        </w:numPr>
      </w:pPr>
      <w:r w:rsidRPr="00864B62">
        <w:t xml:space="preserve">Once pricing has been obtained send </w:t>
      </w:r>
      <w:r w:rsidR="00A948F3" w:rsidRPr="00864B62">
        <w:t>a summary</w:t>
      </w:r>
      <w:r w:rsidRPr="00864B62">
        <w:t xml:space="preserve"> to Help Desk </w:t>
      </w:r>
      <w:r w:rsidR="00FA51DD">
        <w:t>Manager</w:t>
      </w:r>
      <w:r w:rsidRPr="00864B62">
        <w:t xml:space="preserve"> for approval</w:t>
      </w:r>
    </w:p>
    <w:p w14:paraId="678C067E" w14:textId="3E07CACC" w:rsidR="00F760D0" w:rsidRPr="00864B62" w:rsidRDefault="00F760D0" w:rsidP="009436DB">
      <w:pPr>
        <w:pStyle w:val="ListParagraph"/>
        <w:numPr>
          <w:ilvl w:val="1"/>
          <w:numId w:val="50"/>
        </w:numPr>
      </w:pPr>
      <w:r w:rsidRPr="00864B62">
        <w:t xml:space="preserve">Create </w:t>
      </w:r>
      <w:r w:rsidR="00A948F3" w:rsidRPr="00864B62">
        <w:t>an excel</w:t>
      </w:r>
      <w:r w:rsidRPr="00864B62">
        <w:t xml:space="preserve"> table to show differences in quotes:</w:t>
      </w:r>
    </w:p>
    <w:p w14:paraId="01E1F801" w14:textId="77777777" w:rsidR="00F760D0" w:rsidRPr="00864B62" w:rsidRDefault="00F760D0" w:rsidP="009436DB">
      <w:pPr>
        <w:pStyle w:val="ListParagraph"/>
        <w:numPr>
          <w:ilvl w:val="2"/>
          <w:numId w:val="50"/>
        </w:numPr>
      </w:pPr>
      <w:r w:rsidRPr="00864B62">
        <w:t xml:space="preserve">Reason for Request </w:t>
      </w:r>
    </w:p>
    <w:p w14:paraId="54F3E4E0" w14:textId="77777777" w:rsidR="00F760D0" w:rsidRPr="00864B62" w:rsidRDefault="00F760D0" w:rsidP="009436DB">
      <w:pPr>
        <w:pStyle w:val="ListParagraph"/>
        <w:numPr>
          <w:ilvl w:val="2"/>
          <w:numId w:val="50"/>
        </w:numPr>
      </w:pPr>
      <w:r w:rsidRPr="00864B62">
        <w:t>Quantity</w:t>
      </w:r>
    </w:p>
    <w:p w14:paraId="2BA04D28" w14:textId="77777777" w:rsidR="00F760D0" w:rsidRPr="00864B62" w:rsidRDefault="00F760D0" w:rsidP="009436DB">
      <w:pPr>
        <w:pStyle w:val="ListParagraph"/>
        <w:numPr>
          <w:ilvl w:val="3"/>
          <w:numId w:val="50"/>
        </w:numPr>
      </w:pPr>
      <w:r w:rsidRPr="00864B62">
        <w:t xml:space="preserve">Include bulk discount pricing if applicable. </w:t>
      </w:r>
    </w:p>
    <w:p w14:paraId="3FBCB19A" w14:textId="77777777" w:rsidR="00F760D0" w:rsidRPr="00864B62" w:rsidRDefault="00F760D0" w:rsidP="009436DB">
      <w:pPr>
        <w:pStyle w:val="ListParagraph"/>
        <w:numPr>
          <w:ilvl w:val="2"/>
          <w:numId w:val="50"/>
        </w:numPr>
      </w:pPr>
      <w:r w:rsidRPr="00864B62">
        <w:t>Vendor</w:t>
      </w:r>
    </w:p>
    <w:p w14:paraId="44F63205" w14:textId="77777777" w:rsidR="00F760D0" w:rsidRPr="00864B62" w:rsidRDefault="00F760D0" w:rsidP="009436DB">
      <w:pPr>
        <w:pStyle w:val="ListParagraph"/>
        <w:numPr>
          <w:ilvl w:val="2"/>
          <w:numId w:val="50"/>
        </w:numPr>
      </w:pPr>
      <w:r w:rsidRPr="00864B62">
        <w:t xml:space="preserve">Manufacturer </w:t>
      </w:r>
    </w:p>
    <w:p w14:paraId="33E9B1D3" w14:textId="77777777" w:rsidR="00F760D0" w:rsidRPr="00864B62" w:rsidRDefault="00F760D0" w:rsidP="009436DB">
      <w:pPr>
        <w:pStyle w:val="ListParagraph"/>
        <w:numPr>
          <w:ilvl w:val="2"/>
          <w:numId w:val="50"/>
        </w:numPr>
      </w:pPr>
      <w:r w:rsidRPr="00864B62">
        <w:lastRenderedPageBreak/>
        <w:t xml:space="preserve">Model </w:t>
      </w:r>
    </w:p>
    <w:p w14:paraId="2757B47C" w14:textId="77777777" w:rsidR="00F760D0" w:rsidRPr="00864B62" w:rsidRDefault="00F760D0" w:rsidP="009436DB">
      <w:pPr>
        <w:pStyle w:val="ListParagraph"/>
        <w:numPr>
          <w:ilvl w:val="2"/>
          <w:numId w:val="50"/>
        </w:numPr>
      </w:pPr>
      <w:r w:rsidRPr="00864B62">
        <w:t xml:space="preserve">Cost </w:t>
      </w:r>
    </w:p>
    <w:p w14:paraId="6AB3C1CD" w14:textId="77777777" w:rsidR="00F760D0" w:rsidRPr="00864B62" w:rsidRDefault="00F760D0" w:rsidP="009436DB">
      <w:pPr>
        <w:pStyle w:val="ListParagraph"/>
        <w:numPr>
          <w:ilvl w:val="2"/>
          <w:numId w:val="50"/>
        </w:numPr>
      </w:pPr>
      <w:r w:rsidRPr="00864B62">
        <w:t xml:space="preserve">Lead time for arrival  </w:t>
      </w:r>
    </w:p>
    <w:p w14:paraId="0D1EBDA0" w14:textId="77777777" w:rsidR="00F760D0" w:rsidRPr="00864B62" w:rsidRDefault="00F760D0" w:rsidP="009436DB">
      <w:pPr>
        <w:pStyle w:val="ListParagraph"/>
        <w:numPr>
          <w:ilvl w:val="2"/>
          <w:numId w:val="50"/>
        </w:numPr>
      </w:pPr>
      <w:r w:rsidRPr="00864B62">
        <w:t xml:space="preserve">Recommendation and justification on which device to move forward with. </w:t>
      </w:r>
    </w:p>
    <w:p w14:paraId="6F5D6908" w14:textId="6568CD40" w:rsidR="00F760D0" w:rsidRPr="00864B62" w:rsidRDefault="00F760D0" w:rsidP="009436DB">
      <w:pPr>
        <w:pStyle w:val="ListParagraph"/>
        <w:numPr>
          <w:ilvl w:val="1"/>
          <w:numId w:val="50"/>
        </w:numPr>
      </w:pPr>
      <w:r w:rsidRPr="00864B62">
        <w:t xml:space="preserve">Help Desk </w:t>
      </w:r>
      <w:r w:rsidR="00FA51DD">
        <w:t>Manage</w:t>
      </w:r>
      <w:r w:rsidRPr="00864B62">
        <w:t xml:space="preserve">r to review pricing and device specifications as submitted by </w:t>
      </w:r>
      <w:r w:rsidR="00FA51DD">
        <w:t>Technical</w:t>
      </w:r>
      <w:r w:rsidR="00FA51DD" w:rsidRPr="00864B62">
        <w:t xml:space="preserve"> Support</w:t>
      </w:r>
      <w:r w:rsidRPr="00864B62">
        <w:t xml:space="preserve"> Representative. </w:t>
      </w:r>
    </w:p>
    <w:p w14:paraId="6D9343CD" w14:textId="41A80D6C" w:rsidR="00F760D0" w:rsidRPr="00864B62" w:rsidRDefault="00F760D0" w:rsidP="009436DB">
      <w:pPr>
        <w:pStyle w:val="ListParagraph"/>
        <w:numPr>
          <w:ilvl w:val="1"/>
          <w:numId w:val="50"/>
        </w:numPr>
      </w:pPr>
      <w:r w:rsidRPr="00864B62">
        <w:t xml:space="preserve">Help Desk </w:t>
      </w:r>
      <w:r w:rsidR="00FA51DD">
        <w:t>Manager</w:t>
      </w:r>
      <w:r w:rsidRPr="00864B62">
        <w:t xml:space="preserve"> will submit request of recommended device including the following.</w:t>
      </w:r>
    </w:p>
    <w:p w14:paraId="459CFEE4" w14:textId="77777777" w:rsidR="00F760D0" w:rsidRPr="00864B62" w:rsidRDefault="00F760D0" w:rsidP="009436DB">
      <w:pPr>
        <w:pStyle w:val="ListParagraph"/>
        <w:numPr>
          <w:ilvl w:val="2"/>
          <w:numId w:val="50"/>
        </w:numPr>
      </w:pPr>
      <w:r w:rsidRPr="00864B62">
        <w:t>To include summary of organizational need.</w:t>
      </w:r>
    </w:p>
    <w:p w14:paraId="32EB4E91" w14:textId="6B41C4FB" w:rsidR="00F760D0" w:rsidRPr="00864B62" w:rsidRDefault="00F760D0" w:rsidP="009436DB">
      <w:pPr>
        <w:pStyle w:val="ListParagraph"/>
        <w:numPr>
          <w:ilvl w:val="2"/>
          <w:numId w:val="50"/>
        </w:numPr>
      </w:pPr>
      <w:r w:rsidRPr="00864B62">
        <w:t xml:space="preserve">Justification </w:t>
      </w:r>
      <w:r w:rsidR="00C023E1" w:rsidRPr="00864B62">
        <w:t>for</w:t>
      </w:r>
      <w:r w:rsidRPr="00864B62">
        <w:t xml:space="preserve"> purchasing. </w:t>
      </w:r>
    </w:p>
    <w:p w14:paraId="0831CD12" w14:textId="77777777" w:rsidR="00F760D0" w:rsidRPr="00864B62" w:rsidRDefault="00F760D0" w:rsidP="009436DB">
      <w:pPr>
        <w:pStyle w:val="ListParagraph"/>
        <w:numPr>
          <w:ilvl w:val="3"/>
          <w:numId w:val="50"/>
        </w:numPr>
      </w:pPr>
      <w:r w:rsidRPr="00864B62">
        <w:t>Including what happens if we don’t purchase.</w:t>
      </w:r>
    </w:p>
    <w:p w14:paraId="7994EE72" w14:textId="77777777" w:rsidR="00F760D0" w:rsidRPr="00864B62" w:rsidRDefault="00F760D0" w:rsidP="009436DB">
      <w:pPr>
        <w:pStyle w:val="ListParagraph"/>
        <w:numPr>
          <w:ilvl w:val="2"/>
          <w:numId w:val="50"/>
        </w:numPr>
      </w:pPr>
      <w:r w:rsidRPr="00864B62">
        <w:t xml:space="preserve">Cost at purchase. </w:t>
      </w:r>
    </w:p>
    <w:p w14:paraId="6B77BAAC" w14:textId="7C0202DD" w:rsidR="00F760D0" w:rsidRDefault="005D15CF" w:rsidP="009436DB">
      <w:pPr>
        <w:pStyle w:val="ListParagraph"/>
        <w:numPr>
          <w:ilvl w:val="1"/>
          <w:numId w:val="50"/>
        </w:numPr>
      </w:pPr>
      <w:r>
        <w:t xml:space="preserve"> Director</w:t>
      </w:r>
      <w:r w:rsidR="00FA51DD">
        <w:t xml:space="preserve"> of IT</w:t>
      </w:r>
      <w:r w:rsidR="00F760D0" w:rsidRPr="00864B62">
        <w:t xml:space="preserve"> will communicate approval to Help Desk</w:t>
      </w:r>
      <w:r w:rsidR="00FA51DD">
        <w:t xml:space="preserve"> Manage</w:t>
      </w:r>
      <w:r w:rsidR="00F760D0" w:rsidRPr="00864B62">
        <w:t>r.</w:t>
      </w:r>
    </w:p>
    <w:p w14:paraId="27C12BA3" w14:textId="62FD1C42" w:rsidR="00657F44" w:rsidRDefault="00C023E1" w:rsidP="00581BF7">
      <w:pPr>
        <w:pStyle w:val="Heading3"/>
      </w:pPr>
      <w:bookmarkStart w:id="71" w:name="_Toc212651087"/>
      <w:r>
        <w:t>10.5</w:t>
      </w:r>
      <w:r>
        <w:tab/>
      </w:r>
      <w:r w:rsidR="00657F44">
        <w:t>Purchasing</w:t>
      </w:r>
      <w:bookmarkEnd w:id="71"/>
    </w:p>
    <w:p w14:paraId="66557099" w14:textId="3104359E" w:rsidR="00657F44" w:rsidRPr="00864B62" w:rsidRDefault="00657F44" w:rsidP="009436DB">
      <w:pPr>
        <w:pStyle w:val="ListParagraph"/>
        <w:numPr>
          <w:ilvl w:val="0"/>
          <w:numId w:val="51"/>
        </w:numPr>
      </w:pPr>
      <w:r w:rsidRPr="00864B62">
        <w:t xml:space="preserve">Once approval has been given, the Help Desk </w:t>
      </w:r>
      <w:r w:rsidR="004B6AF6">
        <w:t>Manager</w:t>
      </w:r>
      <w:r w:rsidRPr="00864B62">
        <w:t xml:space="preserve"> will then give approval to the </w:t>
      </w:r>
      <w:r w:rsidR="004B6AF6">
        <w:t>Technical Support</w:t>
      </w:r>
      <w:r w:rsidRPr="00864B62">
        <w:t xml:space="preserve"> Representative</w:t>
      </w:r>
      <w:r w:rsidR="004B6AF6">
        <w:t xml:space="preserve"> III</w:t>
      </w:r>
      <w:r w:rsidRPr="00864B62">
        <w:t xml:space="preserve"> to move forward with the purchase. </w:t>
      </w:r>
    </w:p>
    <w:p w14:paraId="76CD9C0F" w14:textId="77777777" w:rsidR="00657F44" w:rsidRPr="00864B62" w:rsidRDefault="00657F44" w:rsidP="009436DB">
      <w:pPr>
        <w:pStyle w:val="ListParagraph"/>
        <w:numPr>
          <w:ilvl w:val="1"/>
          <w:numId w:val="51"/>
        </w:numPr>
      </w:pPr>
      <w:r w:rsidRPr="00864B62">
        <w:t>Credit Card information is saved on each vendor website.</w:t>
      </w:r>
    </w:p>
    <w:p w14:paraId="48E8DCAA" w14:textId="77777777" w:rsidR="00657F44" w:rsidRPr="00864B62" w:rsidRDefault="00657F44" w:rsidP="009436DB">
      <w:pPr>
        <w:pStyle w:val="ListParagraph"/>
        <w:numPr>
          <w:ilvl w:val="2"/>
          <w:numId w:val="51"/>
        </w:numPr>
      </w:pPr>
      <w:r w:rsidRPr="00864B62">
        <w:t>The exceptions to this are CDW and other vendors who require a Purchase order (PO).</w:t>
      </w:r>
    </w:p>
    <w:p w14:paraId="28665148" w14:textId="77777777" w:rsidR="00657F44" w:rsidRPr="00864B62" w:rsidRDefault="00657F44" w:rsidP="009436DB">
      <w:pPr>
        <w:pStyle w:val="ListParagraph"/>
        <w:numPr>
          <w:ilvl w:val="3"/>
          <w:numId w:val="51"/>
        </w:numPr>
      </w:pPr>
      <w:r w:rsidRPr="00864B62">
        <w:t xml:space="preserve">The start of the PO should be your initials.  </w:t>
      </w:r>
    </w:p>
    <w:p w14:paraId="784903BB" w14:textId="77777777" w:rsidR="00657F44" w:rsidRPr="00864B62" w:rsidRDefault="00657F44" w:rsidP="009436DB">
      <w:pPr>
        <w:pStyle w:val="ListParagraph"/>
        <w:numPr>
          <w:ilvl w:val="4"/>
          <w:numId w:val="52"/>
        </w:numPr>
      </w:pPr>
      <w:r w:rsidRPr="00864B62">
        <w:t xml:space="preserve">Example: </w:t>
      </w:r>
      <w:r w:rsidRPr="00864B62">
        <w:rPr>
          <w:b/>
        </w:rPr>
        <w:t>JAH</w:t>
      </w:r>
      <w:r w:rsidRPr="00864B62">
        <w:t>83CRADLEPOINT</w:t>
      </w:r>
    </w:p>
    <w:p w14:paraId="24210F34" w14:textId="77777777" w:rsidR="00657F44" w:rsidRPr="00864B62" w:rsidRDefault="00657F44" w:rsidP="009436DB">
      <w:pPr>
        <w:pStyle w:val="ListParagraph"/>
        <w:numPr>
          <w:ilvl w:val="3"/>
          <w:numId w:val="52"/>
        </w:numPr>
      </w:pPr>
      <w:r w:rsidRPr="00864B62">
        <w:t>The PO # should have the location number and a brief description of what it’s for.</w:t>
      </w:r>
    </w:p>
    <w:p w14:paraId="2350F185" w14:textId="77777777" w:rsidR="00657F44" w:rsidRPr="00864B62" w:rsidRDefault="00657F44" w:rsidP="009436DB">
      <w:pPr>
        <w:pStyle w:val="ListParagraph"/>
        <w:numPr>
          <w:ilvl w:val="4"/>
          <w:numId w:val="52"/>
        </w:numPr>
        <w:rPr>
          <w:rFonts w:cs="Arial"/>
        </w:rPr>
      </w:pPr>
      <w:r w:rsidRPr="00864B62">
        <w:rPr>
          <w:rFonts w:cs="Arial"/>
        </w:rPr>
        <w:t>Example: JAH</w:t>
      </w:r>
      <w:r w:rsidRPr="00864B62">
        <w:rPr>
          <w:rFonts w:cs="Arial"/>
          <w:b/>
        </w:rPr>
        <w:t>83CRADLEPOINT</w:t>
      </w:r>
    </w:p>
    <w:p w14:paraId="734E348F" w14:textId="77777777" w:rsidR="00657F44" w:rsidRPr="00864B62" w:rsidRDefault="00657F44" w:rsidP="009436DB">
      <w:pPr>
        <w:pStyle w:val="ListParagraph"/>
        <w:numPr>
          <w:ilvl w:val="3"/>
          <w:numId w:val="52"/>
        </w:numPr>
      </w:pPr>
      <w:r w:rsidRPr="00864B62">
        <w:t xml:space="preserve">Put a proper description in the order. </w:t>
      </w:r>
    </w:p>
    <w:p w14:paraId="1A434976" w14:textId="77777777" w:rsidR="00657F44" w:rsidRPr="00864B62" w:rsidRDefault="00657F44" w:rsidP="009436DB">
      <w:pPr>
        <w:pStyle w:val="ListParagraph"/>
        <w:numPr>
          <w:ilvl w:val="4"/>
          <w:numId w:val="52"/>
        </w:numPr>
      </w:pPr>
      <w:r w:rsidRPr="00864B62">
        <w:t xml:space="preserve">This will be useful for historical use and AP when paying. </w:t>
      </w:r>
    </w:p>
    <w:p w14:paraId="226602EB" w14:textId="77777777" w:rsidR="00657F44" w:rsidRPr="00864B62" w:rsidRDefault="00657F44" w:rsidP="009436DB">
      <w:pPr>
        <w:pStyle w:val="ListParagraph"/>
        <w:numPr>
          <w:ilvl w:val="4"/>
          <w:numId w:val="52"/>
        </w:numPr>
      </w:pPr>
      <w:r w:rsidRPr="00864B62">
        <w:t>PO’s can be sent with this format via email.</w:t>
      </w:r>
    </w:p>
    <w:p w14:paraId="3E8ABD0D" w14:textId="7444CC02" w:rsidR="00657F44" w:rsidRPr="00864B62" w:rsidRDefault="00A948F3" w:rsidP="009436DB">
      <w:pPr>
        <w:pStyle w:val="ListParagraph"/>
        <w:numPr>
          <w:ilvl w:val="1"/>
          <w:numId w:val="51"/>
        </w:numPr>
      </w:pPr>
      <w:r w:rsidRPr="00864B62">
        <w:t>Whoever</w:t>
      </w:r>
      <w:r w:rsidR="00657F44" w:rsidRPr="00864B62">
        <w:t xml:space="preserve"> orders will then give confirmation back to Help Desk </w:t>
      </w:r>
      <w:r w:rsidR="004B6AF6">
        <w:t xml:space="preserve">Manager </w:t>
      </w:r>
      <w:r w:rsidR="00657F44" w:rsidRPr="00864B62">
        <w:t xml:space="preserve">the ship date and estimated time of arrival. </w:t>
      </w:r>
    </w:p>
    <w:p w14:paraId="6B8360BB" w14:textId="77777777" w:rsidR="00657F44" w:rsidRPr="00864B62" w:rsidRDefault="00657F44" w:rsidP="009436DB">
      <w:pPr>
        <w:pStyle w:val="ListParagraph"/>
        <w:numPr>
          <w:ilvl w:val="1"/>
          <w:numId w:val="51"/>
        </w:numPr>
      </w:pPr>
      <w:r w:rsidRPr="00864B62">
        <w:t xml:space="preserve">All orders go on IT Support Credit Card. </w:t>
      </w:r>
    </w:p>
    <w:p w14:paraId="2A22CAF0" w14:textId="15D30179" w:rsidR="00657F44" w:rsidRPr="00864B62" w:rsidRDefault="00657F44" w:rsidP="009436DB">
      <w:pPr>
        <w:pStyle w:val="ListParagraph"/>
        <w:numPr>
          <w:ilvl w:val="2"/>
          <w:numId w:val="51"/>
        </w:numPr>
      </w:pPr>
      <w:r w:rsidRPr="00864B62">
        <w:t xml:space="preserve">This is reviewed monthly in Concur by Help </w:t>
      </w:r>
      <w:r w:rsidR="00240784">
        <w:t xml:space="preserve">Desk Manager </w:t>
      </w:r>
      <w:r w:rsidRPr="00864B62">
        <w:t xml:space="preserve">and </w:t>
      </w:r>
      <w:r w:rsidR="005D15CF" w:rsidRPr="00DB1822">
        <w:t>IT</w:t>
      </w:r>
      <w:r w:rsidR="005D15CF">
        <w:t xml:space="preserve"> Managing Director</w:t>
      </w:r>
      <w:r w:rsidRPr="00864B62">
        <w:t xml:space="preserve">. </w:t>
      </w:r>
    </w:p>
    <w:p w14:paraId="13D02D56" w14:textId="64BBD843" w:rsidR="00657F44" w:rsidRPr="00864B62" w:rsidRDefault="00657F44" w:rsidP="009436DB">
      <w:pPr>
        <w:pStyle w:val="ListParagraph"/>
        <w:numPr>
          <w:ilvl w:val="3"/>
          <w:numId w:val="51"/>
        </w:numPr>
      </w:pPr>
      <w:r w:rsidRPr="00864B62">
        <w:t xml:space="preserve">Once </w:t>
      </w:r>
      <w:r w:rsidR="00C023E1" w:rsidRPr="00864B62">
        <w:t>the card</w:t>
      </w:r>
      <w:r w:rsidRPr="00864B62">
        <w:t xml:space="preserve"> has been charged it will be viewable in Concur.</w:t>
      </w:r>
    </w:p>
    <w:p w14:paraId="3C8561BF" w14:textId="4FE3F11E" w:rsidR="00063AE1" w:rsidRDefault="00657F44" w:rsidP="009436DB">
      <w:pPr>
        <w:pStyle w:val="ListParagraph"/>
        <w:numPr>
          <w:ilvl w:val="4"/>
          <w:numId w:val="52"/>
        </w:numPr>
      </w:pPr>
      <w:r w:rsidRPr="00864B62">
        <w:t>Please see Concur SOP for further instructions on submitting and approving.</w:t>
      </w:r>
    </w:p>
    <w:p w14:paraId="11C69821" w14:textId="77777777" w:rsidR="003F1945" w:rsidRDefault="003F1945" w:rsidP="003F1945">
      <w:pPr>
        <w:pStyle w:val="ListParagraph"/>
        <w:ind w:left="3600"/>
      </w:pPr>
    </w:p>
    <w:p w14:paraId="5B879E54" w14:textId="77777777" w:rsidR="003F1945" w:rsidRDefault="003F1945" w:rsidP="003F1945">
      <w:pPr>
        <w:pStyle w:val="ListParagraph"/>
        <w:ind w:left="3600"/>
      </w:pPr>
    </w:p>
    <w:p w14:paraId="39337112" w14:textId="7057E9A0" w:rsidR="00063AE1" w:rsidRDefault="00063AE1" w:rsidP="00063AE1">
      <w:pPr>
        <w:pStyle w:val="Heading3"/>
      </w:pPr>
      <w:bookmarkStart w:id="72" w:name="_Toc212651088"/>
      <w:r>
        <w:t>10.</w:t>
      </w:r>
      <w:r w:rsidR="007B1E51">
        <w:t>6</w:t>
      </w:r>
      <w:r>
        <w:t xml:space="preserve"> Computer Setup</w:t>
      </w:r>
      <w:bookmarkEnd w:id="72"/>
    </w:p>
    <w:p w14:paraId="09547746" w14:textId="41E93482" w:rsidR="00C35B66" w:rsidRPr="00C35B66" w:rsidRDefault="00C35B66" w:rsidP="00C35B66">
      <w:pPr>
        <w:rPr>
          <w:b/>
          <w:bCs/>
        </w:rPr>
      </w:pPr>
      <w:r w:rsidRPr="00C35B66">
        <w:rPr>
          <w:b/>
          <w:bCs/>
        </w:rPr>
        <w:t>Before you begin reloading Windows you are going to need to pull the Windows 11 Pro license key. Here is how:</w:t>
      </w:r>
    </w:p>
    <w:p w14:paraId="13CD44D9" w14:textId="70B9B2E0" w:rsidR="00063AE1" w:rsidRDefault="007B1E51" w:rsidP="00FC5F85">
      <w:pPr>
        <w:pStyle w:val="ListParagraph"/>
        <w:numPr>
          <w:ilvl w:val="0"/>
          <w:numId w:val="298"/>
        </w:numPr>
      </w:pPr>
      <w:r>
        <w:t xml:space="preserve">To start the set up you will need to start by Powering on the computer. At the start screen you will set the language. </w:t>
      </w:r>
    </w:p>
    <w:p w14:paraId="2FB95563" w14:textId="312ECF94" w:rsidR="007B1E51" w:rsidRDefault="007B1E51" w:rsidP="007B1E51">
      <w:pPr>
        <w:pStyle w:val="ListParagraph"/>
      </w:pPr>
      <w:r>
        <w:rPr>
          <w:noProof/>
        </w:rPr>
        <w:lastRenderedPageBreak/>
        <w:drawing>
          <wp:inline distT="0" distB="0" distL="0" distR="0" wp14:anchorId="6BDE2014" wp14:editId="3B310D9E">
            <wp:extent cx="2743200" cy="2057400"/>
            <wp:effectExtent l="0" t="0" r="0" b="0"/>
            <wp:docPr id="660218544" name="Picture 3" descr="Giving Windows 11 a Try? How to Set Up and Customize Your Installation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iving Windows 11 a Try? How to Set Up and Customize Your Installation |  PCMa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43200" cy="2057400"/>
                    </a:xfrm>
                    <a:prstGeom prst="rect">
                      <a:avLst/>
                    </a:prstGeom>
                    <a:noFill/>
                    <a:ln>
                      <a:noFill/>
                    </a:ln>
                  </pic:spPr>
                </pic:pic>
              </a:graphicData>
            </a:graphic>
          </wp:inline>
        </w:drawing>
      </w:r>
    </w:p>
    <w:p w14:paraId="60B55B4B" w14:textId="77777777" w:rsidR="007B1E51" w:rsidRDefault="007B1E51" w:rsidP="007B1E51">
      <w:pPr>
        <w:pStyle w:val="ListParagraph"/>
      </w:pPr>
    </w:p>
    <w:p w14:paraId="74B74687" w14:textId="77777777" w:rsidR="007B1E51" w:rsidRPr="00063AE1" w:rsidRDefault="007B1E51" w:rsidP="007B1E51">
      <w:pPr>
        <w:pStyle w:val="ListParagraph"/>
      </w:pPr>
    </w:p>
    <w:p w14:paraId="34B4D755" w14:textId="3B5874BB" w:rsidR="00063AE1" w:rsidRDefault="007B1E51" w:rsidP="00FC5F85">
      <w:pPr>
        <w:pStyle w:val="ListParagraph"/>
        <w:numPr>
          <w:ilvl w:val="0"/>
          <w:numId w:val="298"/>
        </w:numPr>
      </w:pPr>
      <w:r>
        <w:t xml:space="preserve">When prompted to connect to the network you can connect to the KM_NET WIFI or have a network cable plugged in. </w:t>
      </w:r>
    </w:p>
    <w:p w14:paraId="602B0E58" w14:textId="2A0F29A8" w:rsidR="007B1E51" w:rsidRDefault="007B1E51" w:rsidP="00FC5F85">
      <w:pPr>
        <w:pStyle w:val="ListParagraph"/>
        <w:numPr>
          <w:ilvl w:val="0"/>
          <w:numId w:val="298"/>
        </w:numPr>
      </w:pPr>
      <w:r>
        <w:t xml:space="preserve">You will </w:t>
      </w:r>
      <w:r w:rsidRPr="00C35B66">
        <w:t xml:space="preserve">click Skip for now </w:t>
      </w:r>
      <w:r>
        <w:t>for Naming the PC</w:t>
      </w:r>
    </w:p>
    <w:p w14:paraId="551CA32D" w14:textId="2EF8AB70" w:rsidR="007B1E51" w:rsidRDefault="007B1E51" w:rsidP="007B1E51">
      <w:pPr>
        <w:pStyle w:val="ListParagraph"/>
      </w:pPr>
      <w:r>
        <w:rPr>
          <w:noProof/>
        </w:rPr>
        <w:drawing>
          <wp:inline distT="0" distB="0" distL="0" distR="0" wp14:anchorId="14D5A50F" wp14:editId="6329DADB">
            <wp:extent cx="2533650" cy="1885950"/>
            <wp:effectExtent l="0" t="0" r="0" b="0"/>
            <wp:docPr id="727030038" name="Picture 2" descr="Giving Windows 11 a Try? How to Set Up and Customize Your Installation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ving Windows 11 a Try? How to Set Up and Customize Your Installation |  PCMa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33650" cy="1885950"/>
                    </a:xfrm>
                    <a:prstGeom prst="rect">
                      <a:avLst/>
                    </a:prstGeom>
                    <a:noFill/>
                    <a:ln>
                      <a:noFill/>
                    </a:ln>
                  </pic:spPr>
                </pic:pic>
              </a:graphicData>
            </a:graphic>
          </wp:inline>
        </w:drawing>
      </w:r>
    </w:p>
    <w:p w14:paraId="6FFBB193" w14:textId="77777777" w:rsidR="007B1E51" w:rsidRDefault="007B1E51" w:rsidP="007B1E51">
      <w:pPr>
        <w:pStyle w:val="ListParagraph"/>
      </w:pPr>
    </w:p>
    <w:p w14:paraId="5BA52DD4" w14:textId="2981A3D5" w:rsidR="007B1E51" w:rsidRPr="007B1E51" w:rsidRDefault="007B1E51" w:rsidP="00FC5F85">
      <w:pPr>
        <w:pStyle w:val="ListParagraph"/>
        <w:numPr>
          <w:ilvl w:val="0"/>
          <w:numId w:val="298"/>
        </w:numPr>
      </w:pPr>
      <w:r>
        <w:t xml:space="preserve">The next prompt will want you to sign in with a Microsoft account. Here you will click </w:t>
      </w:r>
      <w:r w:rsidRPr="00C35B66">
        <w:t>Sign-in Options.</w:t>
      </w:r>
    </w:p>
    <w:p w14:paraId="488651F0" w14:textId="77777777" w:rsidR="007B1E51" w:rsidRPr="007B1E51" w:rsidRDefault="007B1E51" w:rsidP="007B1E51">
      <w:pPr>
        <w:pStyle w:val="ListParagraph"/>
      </w:pPr>
    </w:p>
    <w:p w14:paraId="2FF99CC3" w14:textId="5521A0EA" w:rsidR="007B1E51" w:rsidRDefault="007B1E51" w:rsidP="007B1E51">
      <w:pPr>
        <w:pStyle w:val="ListParagraph"/>
      </w:pPr>
      <w:r>
        <w:rPr>
          <w:noProof/>
        </w:rPr>
        <w:drawing>
          <wp:inline distT="0" distB="0" distL="0" distR="0" wp14:anchorId="062718CA" wp14:editId="24EEA074">
            <wp:extent cx="2971800" cy="2238375"/>
            <wp:effectExtent l="0" t="0" r="0" b="9525"/>
            <wp:docPr id="994549645" name="Picture 1" descr="How to Install Windows 11 Step by Step | Mastering V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to Install Windows 11 Step by Step | Mastering VMwar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71800" cy="2238375"/>
                    </a:xfrm>
                    <a:prstGeom prst="rect">
                      <a:avLst/>
                    </a:prstGeom>
                    <a:noFill/>
                    <a:ln>
                      <a:noFill/>
                    </a:ln>
                  </pic:spPr>
                </pic:pic>
              </a:graphicData>
            </a:graphic>
          </wp:inline>
        </w:drawing>
      </w:r>
    </w:p>
    <w:p w14:paraId="05ED7F32" w14:textId="77777777" w:rsidR="007B1E51" w:rsidRDefault="007B1E51" w:rsidP="007B1E51">
      <w:pPr>
        <w:pStyle w:val="ListParagraph"/>
      </w:pPr>
    </w:p>
    <w:p w14:paraId="7D538458" w14:textId="42895336" w:rsidR="007B1E51" w:rsidRDefault="007B1E51" w:rsidP="00FC5F85">
      <w:pPr>
        <w:pStyle w:val="ListParagraph"/>
        <w:numPr>
          <w:ilvl w:val="1"/>
          <w:numId w:val="298"/>
        </w:numPr>
      </w:pPr>
      <w:r>
        <w:t xml:space="preserve">You can then select Domain join instead. </w:t>
      </w:r>
    </w:p>
    <w:p w14:paraId="3FA0BE3B" w14:textId="77777777" w:rsidR="007B1E51" w:rsidRPr="00063AE1" w:rsidRDefault="007B1E51" w:rsidP="007B1E51">
      <w:pPr>
        <w:pStyle w:val="ListParagraph"/>
        <w:ind w:left="1440"/>
      </w:pPr>
    </w:p>
    <w:p w14:paraId="1F192F66" w14:textId="488FEEFA" w:rsidR="00063AE1" w:rsidRDefault="007B1E51" w:rsidP="007B1E51">
      <w:pPr>
        <w:ind w:left="720"/>
      </w:pPr>
      <w:r>
        <w:rPr>
          <w:noProof/>
        </w:rPr>
        <w:lastRenderedPageBreak/>
        <w:drawing>
          <wp:inline distT="0" distB="0" distL="0" distR="0" wp14:anchorId="54CFD14C" wp14:editId="0CF557AC">
            <wp:extent cx="2790825" cy="2133600"/>
            <wp:effectExtent l="0" t="0" r="9525" b="0"/>
            <wp:docPr id="354908679" name="Picture 17" descr="Best Practices to add new workstation to an office network/domain - #10 by  jgrossenbaugh - Windows - Spicework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est Practices to add new workstation to an office network/domain - #10 by  jgrossenbaugh - Windows - Spiceworks Community"/>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90825" cy="2133600"/>
                    </a:xfrm>
                    <a:prstGeom prst="rect">
                      <a:avLst/>
                    </a:prstGeom>
                    <a:noFill/>
                    <a:ln>
                      <a:noFill/>
                    </a:ln>
                  </pic:spPr>
                </pic:pic>
              </a:graphicData>
            </a:graphic>
          </wp:inline>
        </w:drawing>
      </w:r>
    </w:p>
    <w:p w14:paraId="0BDA890F" w14:textId="77777777" w:rsidR="007B1E51" w:rsidRDefault="007B1E51" w:rsidP="007B1E51">
      <w:pPr>
        <w:ind w:left="720"/>
      </w:pPr>
    </w:p>
    <w:p w14:paraId="2253A4B3" w14:textId="77777777" w:rsidR="007B1E51" w:rsidRDefault="007B1E51" w:rsidP="007B1E51">
      <w:pPr>
        <w:ind w:left="720"/>
      </w:pPr>
    </w:p>
    <w:p w14:paraId="23683606" w14:textId="77777777" w:rsidR="007B1E51" w:rsidRDefault="007B1E51" w:rsidP="007B1E51">
      <w:pPr>
        <w:ind w:left="720"/>
      </w:pPr>
    </w:p>
    <w:p w14:paraId="6F5CEE76" w14:textId="71B7C5BC" w:rsidR="007B1E51" w:rsidRDefault="007B1E51" w:rsidP="00FC5F85">
      <w:pPr>
        <w:pStyle w:val="ListParagraph"/>
        <w:numPr>
          <w:ilvl w:val="0"/>
          <w:numId w:val="298"/>
        </w:numPr>
      </w:pPr>
      <w:r>
        <w:t xml:space="preserve">Next screen will ask you to set the name. You can set this as IT for now. </w:t>
      </w:r>
    </w:p>
    <w:p w14:paraId="36A6BA33" w14:textId="77777777" w:rsidR="007B1E51" w:rsidRDefault="007B1E51" w:rsidP="007B1E51">
      <w:pPr>
        <w:pStyle w:val="ListParagraph"/>
      </w:pPr>
    </w:p>
    <w:p w14:paraId="14E13132" w14:textId="17ABF9F4" w:rsidR="007B1E51" w:rsidRDefault="007B1E51" w:rsidP="007B1E51">
      <w:pPr>
        <w:pStyle w:val="ListParagraph"/>
      </w:pPr>
      <w:r>
        <w:rPr>
          <w:noProof/>
        </w:rPr>
        <w:drawing>
          <wp:inline distT="0" distB="0" distL="0" distR="0" wp14:anchorId="3BA0C45C" wp14:editId="2199C92D">
            <wp:extent cx="2819400" cy="2114550"/>
            <wp:effectExtent l="0" t="0" r="0" b="0"/>
            <wp:docPr id="2007438718" name="Picture 16" descr="How to set up Windows 11 without a Microsoft account | Window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set up Windows 11 without a Microsoft account | Windows Central"/>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19400" cy="2114550"/>
                    </a:xfrm>
                    <a:prstGeom prst="rect">
                      <a:avLst/>
                    </a:prstGeom>
                    <a:noFill/>
                    <a:ln>
                      <a:noFill/>
                    </a:ln>
                  </pic:spPr>
                </pic:pic>
              </a:graphicData>
            </a:graphic>
          </wp:inline>
        </w:drawing>
      </w:r>
    </w:p>
    <w:p w14:paraId="49D52C17" w14:textId="77777777" w:rsidR="007B1E51" w:rsidRDefault="007B1E51" w:rsidP="007B1E51">
      <w:pPr>
        <w:pStyle w:val="ListParagraph"/>
      </w:pPr>
    </w:p>
    <w:p w14:paraId="1768F981" w14:textId="77777777" w:rsidR="007B1E51" w:rsidRDefault="007B1E51" w:rsidP="007B1E51">
      <w:pPr>
        <w:pStyle w:val="ListParagraph"/>
      </w:pPr>
    </w:p>
    <w:p w14:paraId="773B20ED" w14:textId="77777777" w:rsidR="007B1E51" w:rsidRDefault="007B1E51" w:rsidP="007B1E51">
      <w:pPr>
        <w:pStyle w:val="ListParagraph"/>
      </w:pPr>
    </w:p>
    <w:p w14:paraId="318EE1E9" w14:textId="669806ED" w:rsidR="007B1E51" w:rsidRDefault="007B1E51" w:rsidP="00FC5F85">
      <w:pPr>
        <w:pStyle w:val="ListParagraph"/>
        <w:numPr>
          <w:ilvl w:val="0"/>
          <w:numId w:val="298"/>
        </w:numPr>
      </w:pPr>
      <w:r>
        <w:t xml:space="preserve">After this it will proceed to finish setting up the account and take a couple minutes to complete. </w:t>
      </w:r>
    </w:p>
    <w:p w14:paraId="5F0153EF" w14:textId="4B1CBE8B" w:rsidR="007B1E51" w:rsidRDefault="007B1E51" w:rsidP="00FC5F85">
      <w:pPr>
        <w:pStyle w:val="ListParagraph"/>
        <w:numPr>
          <w:ilvl w:val="0"/>
          <w:numId w:val="298"/>
        </w:numPr>
      </w:pPr>
      <w:r>
        <w:t xml:space="preserve">Once this loads you to the desktop you will now run </w:t>
      </w:r>
      <w:r w:rsidR="00C35B66" w:rsidRPr="00C35B66">
        <w:t>“Show Key Plus” loader on install drive. This will pull the license key.</w:t>
      </w:r>
    </w:p>
    <w:p w14:paraId="03D3BEAC" w14:textId="1E32E477" w:rsidR="00C35B66" w:rsidRDefault="00C35B66" w:rsidP="00FC5F85">
      <w:pPr>
        <w:pStyle w:val="ListParagraph"/>
        <w:numPr>
          <w:ilvl w:val="0"/>
          <w:numId w:val="298"/>
        </w:numPr>
      </w:pPr>
      <w:r w:rsidRPr="00C35B66">
        <w:t>Once you have acquired this you can now proceed with reloading Windows 11 Pro.</w:t>
      </w:r>
    </w:p>
    <w:p w14:paraId="08C9DB89" w14:textId="2F7B9299" w:rsidR="00C35B66" w:rsidRDefault="00C35B66" w:rsidP="00FC5F85">
      <w:pPr>
        <w:pStyle w:val="ListParagraph"/>
        <w:numPr>
          <w:ilvl w:val="0"/>
          <w:numId w:val="298"/>
        </w:numPr>
      </w:pPr>
      <w:r w:rsidRPr="00C35B66">
        <w:t>Repeat steps 1-6. Once loaded into home screen you will begin running updates.</w:t>
      </w:r>
    </w:p>
    <w:p w14:paraId="5335002E" w14:textId="77777777" w:rsidR="007B1E51" w:rsidRDefault="007B1E51" w:rsidP="007B1E51">
      <w:pPr>
        <w:pStyle w:val="ListParagraph"/>
      </w:pPr>
    </w:p>
    <w:p w14:paraId="7F63A056" w14:textId="66F130BD" w:rsidR="007B1E51" w:rsidRDefault="007B1E51" w:rsidP="007B1E51">
      <w:pPr>
        <w:pStyle w:val="ListParagraph"/>
      </w:pPr>
      <w:r>
        <w:rPr>
          <w:noProof/>
        </w:rPr>
        <w:lastRenderedPageBreak/>
        <w:drawing>
          <wp:inline distT="0" distB="0" distL="0" distR="0" wp14:anchorId="4DE79DD9" wp14:editId="499F69D8">
            <wp:extent cx="2962275" cy="1971675"/>
            <wp:effectExtent l="0" t="0" r="9525" b="9525"/>
            <wp:docPr id="1014407502" name="Picture 15" descr="How to check for Windows 11 updates | PC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check for Windows 11 updates | PCWorl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62275" cy="1971675"/>
                    </a:xfrm>
                    <a:prstGeom prst="rect">
                      <a:avLst/>
                    </a:prstGeom>
                    <a:noFill/>
                    <a:ln>
                      <a:noFill/>
                    </a:ln>
                  </pic:spPr>
                </pic:pic>
              </a:graphicData>
            </a:graphic>
          </wp:inline>
        </w:drawing>
      </w:r>
    </w:p>
    <w:p w14:paraId="14D55777" w14:textId="77777777" w:rsidR="007B1E51" w:rsidRDefault="007B1E51" w:rsidP="007B1E51">
      <w:pPr>
        <w:pStyle w:val="ListParagraph"/>
      </w:pPr>
    </w:p>
    <w:p w14:paraId="29EC937D" w14:textId="7CC38282" w:rsidR="007B1E51" w:rsidRDefault="007B1E51" w:rsidP="00FC5F85">
      <w:pPr>
        <w:pStyle w:val="ListParagraph"/>
        <w:numPr>
          <w:ilvl w:val="0"/>
          <w:numId w:val="298"/>
        </w:numPr>
      </w:pPr>
      <w:r>
        <w:t xml:space="preserve">Once all updates have been completed, launch CMD as administrator and run 2 commands here to get Serial number and set Local Admin account. </w:t>
      </w:r>
    </w:p>
    <w:p w14:paraId="31AE64A0" w14:textId="52D6AF9E" w:rsidR="007B1E51" w:rsidRDefault="007B1E51" w:rsidP="00FC5F85">
      <w:pPr>
        <w:pStyle w:val="ListParagraph"/>
        <w:numPr>
          <w:ilvl w:val="1"/>
          <w:numId w:val="298"/>
        </w:numPr>
      </w:pPr>
      <w:r>
        <w:t xml:space="preserve">First command you will run is “wmic bios get serialnumber.” This will give you the laptop serial number. </w:t>
      </w:r>
    </w:p>
    <w:p w14:paraId="1904D22B" w14:textId="77777777" w:rsidR="007B1E51" w:rsidRDefault="007B1E51" w:rsidP="007B1E51">
      <w:pPr>
        <w:pStyle w:val="ListParagraph"/>
        <w:ind w:left="1440"/>
      </w:pPr>
    </w:p>
    <w:p w14:paraId="441AC55D" w14:textId="0980D958" w:rsidR="007B1E51" w:rsidRDefault="007B1E51" w:rsidP="007B1E51">
      <w:pPr>
        <w:pStyle w:val="ListParagraph"/>
        <w:ind w:left="1080"/>
      </w:pPr>
      <w:r>
        <w:rPr>
          <w:noProof/>
        </w:rPr>
        <w:drawing>
          <wp:inline distT="0" distB="0" distL="0" distR="0" wp14:anchorId="2F1EB812" wp14:editId="48885FBB">
            <wp:extent cx="2743200" cy="971550"/>
            <wp:effectExtent l="0" t="0" r="0" b="0"/>
            <wp:docPr id="76990026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43200" cy="971550"/>
                    </a:xfrm>
                    <a:prstGeom prst="rect">
                      <a:avLst/>
                    </a:prstGeom>
                    <a:noFill/>
                    <a:ln>
                      <a:noFill/>
                    </a:ln>
                  </pic:spPr>
                </pic:pic>
              </a:graphicData>
            </a:graphic>
          </wp:inline>
        </w:drawing>
      </w:r>
    </w:p>
    <w:p w14:paraId="1B654B9A" w14:textId="77777777" w:rsidR="007B1E51" w:rsidRDefault="007B1E51" w:rsidP="007B1E51">
      <w:pPr>
        <w:pStyle w:val="ListParagraph"/>
      </w:pPr>
    </w:p>
    <w:p w14:paraId="7266C372" w14:textId="71524236" w:rsidR="007B1E51" w:rsidRDefault="007B1E51" w:rsidP="00FC5F85">
      <w:pPr>
        <w:pStyle w:val="ListParagraph"/>
        <w:numPr>
          <w:ilvl w:val="1"/>
          <w:numId w:val="298"/>
        </w:numPr>
      </w:pPr>
      <w:r>
        <w:t>The second command is “net user Administrator #kmpc (serialnumber) /active:yes”.</w:t>
      </w:r>
    </w:p>
    <w:p w14:paraId="24ECD47B" w14:textId="5AAAB5E4" w:rsidR="007B1E51" w:rsidRDefault="007B1E51" w:rsidP="00FC5F85">
      <w:pPr>
        <w:pStyle w:val="ListParagraph"/>
        <w:numPr>
          <w:ilvl w:val="2"/>
          <w:numId w:val="298"/>
        </w:numPr>
      </w:pPr>
      <w:r>
        <w:t>This will create the new Local Administrator account.</w:t>
      </w:r>
    </w:p>
    <w:p w14:paraId="068D3090" w14:textId="4BD40AB6" w:rsidR="007B1E51" w:rsidRDefault="007B1E51" w:rsidP="00FC5F85">
      <w:pPr>
        <w:pStyle w:val="ListParagraph"/>
        <w:numPr>
          <w:ilvl w:val="0"/>
          <w:numId w:val="298"/>
        </w:numPr>
      </w:pPr>
      <w:r>
        <w:t xml:space="preserve"> Once you have the new Local Admin account created you can now set the new device name which will be the Serial Number. </w:t>
      </w:r>
    </w:p>
    <w:p w14:paraId="699521A4" w14:textId="3A8FBCE4" w:rsidR="007B1E51" w:rsidRDefault="007B1E51" w:rsidP="00FC5F85">
      <w:pPr>
        <w:pStyle w:val="ListParagraph"/>
        <w:numPr>
          <w:ilvl w:val="1"/>
          <w:numId w:val="298"/>
        </w:numPr>
      </w:pPr>
      <w:r>
        <w:t>Right click on the Start button and select System</w:t>
      </w:r>
    </w:p>
    <w:p w14:paraId="6C55284B" w14:textId="77777777" w:rsidR="007B1E51" w:rsidRDefault="007B1E51" w:rsidP="007B1E51">
      <w:pPr>
        <w:pStyle w:val="ListParagraph"/>
        <w:ind w:left="1440"/>
      </w:pPr>
    </w:p>
    <w:p w14:paraId="2F1FD6A2" w14:textId="1354F7B8" w:rsidR="007B1E51" w:rsidRDefault="007B1E51" w:rsidP="007B1E51">
      <w:pPr>
        <w:pStyle w:val="ListParagraph"/>
      </w:pPr>
      <w:r>
        <w:rPr>
          <w:noProof/>
        </w:rPr>
        <w:lastRenderedPageBreak/>
        <w:drawing>
          <wp:inline distT="0" distB="0" distL="0" distR="0" wp14:anchorId="0E07AB84" wp14:editId="1A3A8F28">
            <wp:extent cx="1190625" cy="3509211"/>
            <wp:effectExtent l="0" t="0" r="0" b="0"/>
            <wp:docPr id="1413856487"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 program&#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91734" cy="3512480"/>
                    </a:xfrm>
                    <a:prstGeom prst="rect">
                      <a:avLst/>
                    </a:prstGeom>
                    <a:noFill/>
                    <a:ln>
                      <a:noFill/>
                    </a:ln>
                  </pic:spPr>
                </pic:pic>
              </a:graphicData>
            </a:graphic>
          </wp:inline>
        </w:drawing>
      </w:r>
    </w:p>
    <w:p w14:paraId="7B7975F7" w14:textId="77777777" w:rsidR="007B1E51" w:rsidRDefault="007B1E51" w:rsidP="007B1E51">
      <w:pPr>
        <w:pStyle w:val="ListParagraph"/>
      </w:pPr>
    </w:p>
    <w:p w14:paraId="2F202068" w14:textId="12A79659" w:rsidR="007B1E51" w:rsidRDefault="007B1E51" w:rsidP="00FC5F85">
      <w:pPr>
        <w:pStyle w:val="ListParagraph"/>
        <w:numPr>
          <w:ilvl w:val="0"/>
          <w:numId w:val="298"/>
        </w:numPr>
      </w:pPr>
      <w:r>
        <w:t xml:space="preserve">From here you will select Advanced System Settings </w:t>
      </w:r>
    </w:p>
    <w:p w14:paraId="2461C3CD" w14:textId="77777777" w:rsidR="007B1E51" w:rsidRDefault="007B1E51" w:rsidP="007B1E51">
      <w:pPr>
        <w:pStyle w:val="ListParagraph"/>
      </w:pPr>
    </w:p>
    <w:p w14:paraId="2620713A" w14:textId="2BCAA2BB" w:rsidR="007B1E51" w:rsidRDefault="007B1E51" w:rsidP="007B1E51">
      <w:pPr>
        <w:pStyle w:val="ListParagraph"/>
      </w:pPr>
      <w:r>
        <w:rPr>
          <w:noProof/>
        </w:rPr>
        <w:drawing>
          <wp:inline distT="0" distB="0" distL="0" distR="0" wp14:anchorId="17D1985B" wp14:editId="3E8F9B0A">
            <wp:extent cx="5943600" cy="247650"/>
            <wp:effectExtent l="0" t="0" r="0" b="0"/>
            <wp:docPr id="2735602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47650"/>
                    </a:xfrm>
                    <a:prstGeom prst="rect">
                      <a:avLst/>
                    </a:prstGeom>
                    <a:noFill/>
                    <a:ln>
                      <a:noFill/>
                    </a:ln>
                  </pic:spPr>
                </pic:pic>
              </a:graphicData>
            </a:graphic>
          </wp:inline>
        </w:drawing>
      </w:r>
    </w:p>
    <w:p w14:paraId="5B7AD9BB" w14:textId="77777777" w:rsidR="007B1E51" w:rsidRDefault="007B1E51" w:rsidP="007B1E51">
      <w:pPr>
        <w:pStyle w:val="ListParagraph"/>
      </w:pPr>
    </w:p>
    <w:p w14:paraId="6B43041A" w14:textId="77777777" w:rsidR="007B1E51" w:rsidRDefault="007B1E51" w:rsidP="007B1E51">
      <w:pPr>
        <w:pStyle w:val="ListParagraph"/>
      </w:pPr>
    </w:p>
    <w:p w14:paraId="7ABB9610" w14:textId="0FDF3F2A" w:rsidR="007B1E51" w:rsidRDefault="007B1E51" w:rsidP="00FC5F85">
      <w:pPr>
        <w:pStyle w:val="ListParagraph"/>
        <w:numPr>
          <w:ilvl w:val="0"/>
          <w:numId w:val="298"/>
        </w:numPr>
      </w:pPr>
      <w:r>
        <w:t>In this window you will go to Computer Name and select Change.</w:t>
      </w:r>
    </w:p>
    <w:p w14:paraId="6542B7D3" w14:textId="77777777" w:rsidR="007B1E51" w:rsidRDefault="007B1E51" w:rsidP="007B1E51">
      <w:pPr>
        <w:pStyle w:val="ListParagraph"/>
      </w:pPr>
    </w:p>
    <w:p w14:paraId="7C2BAC8E" w14:textId="77777777" w:rsidR="007B1E51" w:rsidRDefault="007B1E51" w:rsidP="007B1E51">
      <w:pPr>
        <w:pStyle w:val="ListParagraph"/>
      </w:pPr>
    </w:p>
    <w:p w14:paraId="720B7850" w14:textId="229B9D29" w:rsidR="007B1E51" w:rsidRDefault="007B1E51" w:rsidP="007B1E51">
      <w:pPr>
        <w:pStyle w:val="ListParagraph"/>
      </w:pPr>
      <w:r>
        <w:rPr>
          <w:noProof/>
        </w:rPr>
        <w:drawing>
          <wp:inline distT="0" distB="0" distL="0" distR="0" wp14:anchorId="46E8F381" wp14:editId="22677A41">
            <wp:extent cx="2352675" cy="2436699"/>
            <wp:effectExtent l="0" t="0" r="0" b="1905"/>
            <wp:docPr id="1194103428" name="Picture 1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erro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55632" cy="2439761"/>
                    </a:xfrm>
                    <a:prstGeom prst="rect">
                      <a:avLst/>
                    </a:prstGeom>
                    <a:noFill/>
                    <a:ln>
                      <a:noFill/>
                    </a:ln>
                  </pic:spPr>
                </pic:pic>
              </a:graphicData>
            </a:graphic>
          </wp:inline>
        </w:drawing>
      </w:r>
    </w:p>
    <w:p w14:paraId="798979E0" w14:textId="77777777" w:rsidR="007B1E51" w:rsidRDefault="007B1E51" w:rsidP="007B1E51">
      <w:pPr>
        <w:pStyle w:val="ListParagraph"/>
      </w:pPr>
    </w:p>
    <w:p w14:paraId="6701BFBC" w14:textId="14D93AA8" w:rsidR="007B1E51" w:rsidRDefault="007B1E51" w:rsidP="00FC5F85">
      <w:pPr>
        <w:pStyle w:val="ListParagraph"/>
        <w:numPr>
          <w:ilvl w:val="0"/>
          <w:numId w:val="298"/>
        </w:numPr>
      </w:pPr>
      <w:r>
        <w:t xml:space="preserve">This will open another window. You will set the Computer Name as the Serial Number. </w:t>
      </w:r>
    </w:p>
    <w:p w14:paraId="5E488D46" w14:textId="024A6866" w:rsidR="007B1E51" w:rsidRDefault="007B1E51" w:rsidP="00FC5F85">
      <w:pPr>
        <w:pStyle w:val="ListParagraph"/>
        <w:numPr>
          <w:ilvl w:val="1"/>
          <w:numId w:val="298"/>
        </w:numPr>
      </w:pPr>
      <w:r>
        <w:t xml:space="preserve">Then go to Member of and select Domain and set that to kmtire.local. This will prompt a reboot once you select OK. </w:t>
      </w:r>
    </w:p>
    <w:p w14:paraId="61EFF4F6" w14:textId="77777777" w:rsidR="00C35B66" w:rsidRDefault="00C35B66" w:rsidP="00C35B66">
      <w:pPr>
        <w:pStyle w:val="ListParagraph"/>
        <w:ind w:left="1440"/>
      </w:pPr>
    </w:p>
    <w:p w14:paraId="62B3067C" w14:textId="59260E9F" w:rsidR="00C35B66" w:rsidRDefault="00C35B66" w:rsidP="00C35B66">
      <w:pPr>
        <w:ind w:left="720"/>
      </w:pPr>
      <w:r>
        <w:rPr>
          <w:noProof/>
        </w:rPr>
        <w:drawing>
          <wp:inline distT="0" distB="0" distL="0" distR="0" wp14:anchorId="02B577BC" wp14:editId="28AB92A8">
            <wp:extent cx="2639695" cy="2938780"/>
            <wp:effectExtent l="0" t="0" r="8255" b="0"/>
            <wp:docPr id="11095943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39695" cy="2938780"/>
                    </a:xfrm>
                    <a:prstGeom prst="rect">
                      <a:avLst/>
                    </a:prstGeom>
                    <a:noFill/>
                  </pic:spPr>
                </pic:pic>
              </a:graphicData>
            </a:graphic>
          </wp:inline>
        </w:drawing>
      </w:r>
    </w:p>
    <w:p w14:paraId="7D2CF1FD" w14:textId="77777777" w:rsidR="007B1E51" w:rsidRDefault="007B1E51" w:rsidP="007B1E51">
      <w:pPr>
        <w:pStyle w:val="ListParagraph"/>
        <w:ind w:left="2160"/>
      </w:pPr>
    </w:p>
    <w:p w14:paraId="4718A434" w14:textId="7CACAAFD" w:rsidR="007B1E51" w:rsidRDefault="007B1E51" w:rsidP="00FC5F85">
      <w:pPr>
        <w:pStyle w:val="ListParagraph"/>
        <w:numPr>
          <w:ilvl w:val="0"/>
          <w:numId w:val="298"/>
        </w:numPr>
      </w:pPr>
      <w:r>
        <w:t xml:space="preserve">Once </w:t>
      </w:r>
      <w:r w:rsidR="00857CF0">
        <w:t xml:space="preserve">the </w:t>
      </w:r>
      <w:r>
        <w:t xml:space="preserve">computer has restarted with domain setup, begin running Asset Manager scan to find device for tagging. </w:t>
      </w:r>
    </w:p>
    <w:p w14:paraId="0AFDC7BD" w14:textId="7B58B5A1" w:rsidR="007B1E51" w:rsidRDefault="007B1E51" w:rsidP="00FC5F85">
      <w:pPr>
        <w:pStyle w:val="ListParagraph"/>
        <w:numPr>
          <w:ilvl w:val="0"/>
          <w:numId w:val="298"/>
        </w:numPr>
      </w:pPr>
      <w:r>
        <w:t xml:space="preserve">Once the computer starts back up you will now sign back in with the new local Administrator account you created. </w:t>
      </w:r>
    </w:p>
    <w:p w14:paraId="4B9F654D" w14:textId="66EC5D9E" w:rsidR="007B1E51" w:rsidRDefault="007B1E51" w:rsidP="00FC5F85">
      <w:pPr>
        <w:pStyle w:val="ListParagraph"/>
        <w:numPr>
          <w:ilvl w:val="0"/>
          <w:numId w:val="298"/>
        </w:numPr>
      </w:pPr>
      <w:r>
        <w:t xml:space="preserve">Once the account is set up you will now remove the temp local account </w:t>
      </w:r>
      <w:r w:rsidR="00857CF0">
        <w:t>IT</w:t>
      </w:r>
      <w:r w:rsidR="00C35B66">
        <w:t>, which we</w:t>
      </w:r>
      <w:r>
        <w:t xml:space="preserve"> created during </w:t>
      </w:r>
      <w:r w:rsidR="00A948F3">
        <w:t>the set-</w:t>
      </w:r>
      <w:r>
        <w:t xml:space="preserve">up. </w:t>
      </w:r>
    </w:p>
    <w:p w14:paraId="121389C7" w14:textId="04034DF4" w:rsidR="007B1E51" w:rsidRDefault="007B1E51" w:rsidP="00FC5F85">
      <w:pPr>
        <w:pStyle w:val="ListParagraph"/>
        <w:numPr>
          <w:ilvl w:val="1"/>
          <w:numId w:val="298"/>
        </w:numPr>
      </w:pPr>
      <w:r>
        <w:t>Open CMD as Admin and run command “net user IT/ delete”</w:t>
      </w:r>
    </w:p>
    <w:p w14:paraId="51713A24" w14:textId="77777777" w:rsidR="007B1E51" w:rsidRDefault="007B1E51" w:rsidP="00FC5F85">
      <w:pPr>
        <w:pStyle w:val="ListParagraph"/>
        <w:numPr>
          <w:ilvl w:val="0"/>
          <w:numId w:val="298"/>
        </w:numPr>
      </w:pPr>
      <w:r>
        <w:t>You will now need to make Windows 11 allow you to launch programs with PowerShell.</w:t>
      </w:r>
    </w:p>
    <w:p w14:paraId="44B81DC8" w14:textId="77777777" w:rsidR="007B1E51" w:rsidRDefault="007B1E51" w:rsidP="00FC5F85">
      <w:pPr>
        <w:pStyle w:val="ListParagraph"/>
        <w:numPr>
          <w:ilvl w:val="1"/>
          <w:numId w:val="298"/>
        </w:numPr>
      </w:pPr>
      <w:r>
        <w:t xml:space="preserve">Search for Windows PowerShell and launch. </w:t>
      </w:r>
    </w:p>
    <w:p w14:paraId="39FB6E41" w14:textId="41EF51BF" w:rsidR="007B1E51" w:rsidRDefault="007B1E51" w:rsidP="007B1E51">
      <w:pPr>
        <w:ind w:left="1080"/>
      </w:pPr>
      <w:r>
        <w:rPr>
          <w:noProof/>
        </w:rPr>
        <w:drawing>
          <wp:inline distT="0" distB="0" distL="0" distR="0" wp14:anchorId="151FDD76" wp14:editId="0E41CA2A">
            <wp:extent cx="3028950" cy="1819275"/>
            <wp:effectExtent l="0" t="0" r="0" b="9525"/>
            <wp:docPr id="953128519" name="Picture 9" descr="How to Open Windows PowerShell as an Administrator in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Open Windows PowerShell as an Administrator in Windows 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28950" cy="1819275"/>
                    </a:xfrm>
                    <a:prstGeom prst="rect">
                      <a:avLst/>
                    </a:prstGeom>
                    <a:noFill/>
                    <a:ln>
                      <a:noFill/>
                    </a:ln>
                  </pic:spPr>
                </pic:pic>
              </a:graphicData>
            </a:graphic>
          </wp:inline>
        </w:drawing>
      </w:r>
    </w:p>
    <w:p w14:paraId="24952D33" w14:textId="77777777" w:rsidR="007B1E51" w:rsidRDefault="007B1E51" w:rsidP="007B1E51">
      <w:pPr>
        <w:ind w:left="1080"/>
      </w:pPr>
    </w:p>
    <w:p w14:paraId="03C462CC" w14:textId="77777777" w:rsidR="008F5FA0" w:rsidRDefault="008F5FA0" w:rsidP="007B1E51">
      <w:pPr>
        <w:ind w:left="1080"/>
      </w:pPr>
    </w:p>
    <w:p w14:paraId="69C0B5AE" w14:textId="77777777" w:rsidR="007B1E51" w:rsidRDefault="007B1E51" w:rsidP="007B1E51">
      <w:pPr>
        <w:ind w:left="1080"/>
      </w:pPr>
    </w:p>
    <w:p w14:paraId="5F876787" w14:textId="21F8470E" w:rsidR="007B1E51" w:rsidRDefault="008F5FA0" w:rsidP="00FC5F85">
      <w:pPr>
        <w:pStyle w:val="ListParagraph"/>
        <w:numPr>
          <w:ilvl w:val="0"/>
          <w:numId w:val="298"/>
        </w:numPr>
      </w:pPr>
      <w:r>
        <w:t>In PowerShell you will type “Set-ExecutionPolicy Bypass</w:t>
      </w:r>
      <w:r w:rsidR="00C35B66">
        <w:t xml:space="preserve"> </w:t>
      </w:r>
      <w:r>
        <w:t>-Scope CurrentUser-Force”</w:t>
      </w:r>
    </w:p>
    <w:p w14:paraId="01A5C5EE" w14:textId="31823F0B" w:rsidR="007B1E51" w:rsidRDefault="008F5FA0" w:rsidP="008F5FA0">
      <w:pPr>
        <w:ind w:left="360"/>
      </w:pPr>
      <w:r>
        <w:rPr>
          <w:noProof/>
        </w:rPr>
        <w:lastRenderedPageBreak/>
        <w:drawing>
          <wp:inline distT="0" distB="0" distL="0" distR="0" wp14:anchorId="6CB96861" wp14:editId="1FE633D9">
            <wp:extent cx="5010150" cy="1219200"/>
            <wp:effectExtent l="0" t="0" r="0" b="0"/>
            <wp:docPr id="1936370152"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screen&#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10150" cy="1219200"/>
                    </a:xfrm>
                    <a:prstGeom prst="rect">
                      <a:avLst/>
                    </a:prstGeom>
                    <a:noFill/>
                    <a:ln>
                      <a:noFill/>
                    </a:ln>
                  </pic:spPr>
                </pic:pic>
              </a:graphicData>
            </a:graphic>
          </wp:inline>
        </w:drawing>
      </w:r>
    </w:p>
    <w:p w14:paraId="0FF6BAE7" w14:textId="77777777" w:rsidR="008F5FA0" w:rsidRDefault="008F5FA0" w:rsidP="008F5FA0">
      <w:pPr>
        <w:ind w:left="360"/>
      </w:pPr>
    </w:p>
    <w:p w14:paraId="3F9F0A7E" w14:textId="7EDF2FE2" w:rsidR="007B1E51" w:rsidRDefault="008F5FA0" w:rsidP="00FC5F85">
      <w:pPr>
        <w:pStyle w:val="ListParagraph"/>
        <w:numPr>
          <w:ilvl w:val="0"/>
          <w:numId w:val="298"/>
        </w:numPr>
      </w:pPr>
      <w:r>
        <w:t>You can now begin installing the necessary programs for RTD setup.</w:t>
      </w:r>
    </w:p>
    <w:p w14:paraId="2D7FB451" w14:textId="1A1F3EB7" w:rsidR="008F5FA0" w:rsidRDefault="008F5FA0" w:rsidP="00FC5F85">
      <w:pPr>
        <w:pStyle w:val="ListParagraph"/>
        <w:numPr>
          <w:ilvl w:val="0"/>
          <w:numId w:val="298"/>
        </w:numPr>
      </w:pPr>
      <w:r>
        <w:t xml:space="preserve">Plug in your installer thumb drive. </w:t>
      </w:r>
    </w:p>
    <w:p w14:paraId="11B82A42" w14:textId="58D52F14" w:rsidR="008F5FA0" w:rsidRDefault="008F5FA0" w:rsidP="00FC5F85">
      <w:pPr>
        <w:pStyle w:val="ListParagraph"/>
        <w:numPr>
          <w:ilvl w:val="1"/>
          <w:numId w:val="298"/>
        </w:numPr>
      </w:pPr>
      <w:r>
        <w:t>Begin with running Windows removal Script.</w:t>
      </w:r>
    </w:p>
    <w:p w14:paraId="7E977C80" w14:textId="35EB51AA" w:rsidR="00857CF0" w:rsidRDefault="00857CF0" w:rsidP="00FC5F85">
      <w:pPr>
        <w:pStyle w:val="ListParagraph"/>
        <w:numPr>
          <w:ilvl w:val="1"/>
          <w:numId w:val="298"/>
        </w:numPr>
      </w:pPr>
      <w:r>
        <w:t xml:space="preserve">Once the removal script has </w:t>
      </w:r>
      <w:r w:rsidR="00C35B66">
        <w:t>been completed</w:t>
      </w:r>
      <w:r>
        <w:t xml:space="preserve"> you will then run the R7Agent- install.</w:t>
      </w:r>
    </w:p>
    <w:p w14:paraId="7124A964" w14:textId="1B9D2894" w:rsidR="00857CF0" w:rsidRDefault="00857CF0" w:rsidP="00FC5F85">
      <w:pPr>
        <w:pStyle w:val="ListParagraph"/>
        <w:numPr>
          <w:ilvl w:val="2"/>
          <w:numId w:val="298"/>
        </w:numPr>
      </w:pPr>
      <w:r>
        <w:t xml:space="preserve">There will be a PowerShell script for this installer that automatically populates the token for you. </w:t>
      </w:r>
    </w:p>
    <w:p w14:paraId="753973C5" w14:textId="1BB0AA85" w:rsidR="00857CF0" w:rsidRDefault="00857CF0" w:rsidP="00FC5F85">
      <w:pPr>
        <w:pStyle w:val="ListParagraph"/>
        <w:numPr>
          <w:ilvl w:val="1"/>
          <w:numId w:val="298"/>
        </w:numPr>
      </w:pPr>
      <w:r>
        <w:t xml:space="preserve">You can now install Barracuda Webfilter. </w:t>
      </w:r>
    </w:p>
    <w:p w14:paraId="257792E7" w14:textId="703F0F9B" w:rsidR="00857CF0" w:rsidRDefault="00857CF0" w:rsidP="00FC5F85">
      <w:pPr>
        <w:pStyle w:val="ListParagraph"/>
        <w:numPr>
          <w:ilvl w:val="2"/>
          <w:numId w:val="298"/>
        </w:numPr>
      </w:pPr>
      <w:r>
        <w:t xml:space="preserve">This will prompt </w:t>
      </w:r>
      <w:r w:rsidR="00A948F3">
        <w:t>through</w:t>
      </w:r>
      <w:r>
        <w:t xml:space="preserve"> the installer for a key. You click the browse folder button and then select the BCS key that shows up. </w:t>
      </w:r>
    </w:p>
    <w:p w14:paraId="79BF31B0" w14:textId="77777777" w:rsidR="00857CF0" w:rsidRDefault="00857CF0" w:rsidP="00FC5F85">
      <w:pPr>
        <w:pStyle w:val="ListParagraph"/>
        <w:numPr>
          <w:ilvl w:val="1"/>
          <w:numId w:val="298"/>
        </w:numPr>
        <w:rPr>
          <w:rFonts w:ascii="Calibri" w:hAnsi="Calibri" w:cs="Calibri"/>
        </w:rPr>
      </w:pPr>
      <w:r>
        <w:rPr>
          <w:rFonts w:ascii="Calibri" w:hAnsi="Calibri" w:cs="Calibri"/>
        </w:rPr>
        <w:t>Next installer will be the Madden Co installer labeled IBMIAccess_V1r1</w:t>
      </w:r>
    </w:p>
    <w:p w14:paraId="36E2353C" w14:textId="77777777" w:rsidR="00857CF0" w:rsidRDefault="00857CF0" w:rsidP="00FC5F85">
      <w:pPr>
        <w:pStyle w:val="ListParagraph"/>
        <w:numPr>
          <w:ilvl w:val="2"/>
          <w:numId w:val="298"/>
        </w:numPr>
        <w:rPr>
          <w:rFonts w:ascii="Calibri" w:hAnsi="Calibri" w:cs="Calibri"/>
        </w:rPr>
      </w:pPr>
      <w:r>
        <w:rPr>
          <w:rFonts w:ascii="Calibri" w:hAnsi="Calibri" w:cs="Calibri"/>
        </w:rPr>
        <w:t>You first need to install Java</w:t>
      </w:r>
    </w:p>
    <w:p w14:paraId="1F2101DC" w14:textId="77777777" w:rsidR="00857CF0" w:rsidRDefault="00857CF0" w:rsidP="00FC5F85">
      <w:pPr>
        <w:pStyle w:val="ListParagraph"/>
        <w:numPr>
          <w:ilvl w:val="2"/>
          <w:numId w:val="298"/>
        </w:numPr>
        <w:rPr>
          <w:rFonts w:ascii="Calibri" w:hAnsi="Calibri" w:cs="Calibri"/>
        </w:rPr>
      </w:pPr>
      <w:r>
        <w:rPr>
          <w:rFonts w:ascii="Calibri" w:hAnsi="Calibri" w:cs="Calibri"/>
        </w:rPr>
        <w:t>Next go to Windows_Application and then run install_acs_64_allusers</w:t>
      </w:r>
    </w:p>
    <w:p w14:paraId="50511E33" w14:textId="700A8BE1" w:rsidR="00857CF0" w:rsidRDefault="00857CF0" w:rsidP="00FC5F85">
      <w:pPr>
        <w:pStyle w:val="ListParagraph"/>
        <w:numPr>
          <w:ilvl w:val="2"/>
          <w:numId w:val="298"/>
        </w:numPr>
        <w:rPr>
          <w:rFonts w:ascii="Calibri" w:hAnsi="Calibri" w:cs="Calibri"/>
        </w:rPr>
      </w:pPr>
      <w:r>
        <w:rPr>
          <w:rFonts w:ascii="Calibri" w:hAnsi="Calibri" w:cs="Calibri"/>
        </w:rPr>
        <w:t>This will bring up about 10 boxes with Yes or No buttons. Hit Yes for every window prompt. This completes the installation.</w:t>
      </w:r>
    </w:p>
    <w:p w14:paraId="53007D18" w14:textId="25D2ABD7" w:rsidR="00857CF0" w:rsidRDefault="00857CF0" w:rsidP="00FC5F85">
      <w:pPr>
        <w:pStyle w:val="ListParagraph"/>
        <w:numPr>
          <w:ilvl w:val="1"/>
          <w:numId w:val="298"/>
        </w:numPr>
        <w:rPr>
          <w:rFonts w:ascii="Calibri" w:hAnsi="Calibri" w:cs="Calibri"/>
        </w:rPr>
      </w:pPr>
      <w:r>
        <w:rPr>
          <w:rFonts w:ascii="Calibri" w:hAnsi="Calibri" w:cs="Calibri"/>
        </w:rPr>
        <w:t xml:space="preserve">Once that </w:t>
      </w:r>
      <w:r w:rsidR="00A948F3">
        <w:rPr>
          <w:rFonts w:ascii="Calibri" w:hAnsi="Calibri" w:cs="Calibri"/>
        </w:rPr>
        <w:t>is</w:t>
      </w:r>
      <w:r>
        <w:rPr>
          <w:rFonts w:ascii="Calibri" w:hAnsi="Calibri" w:cs="Calibri"/>
        </w:rPr>
        <w:t xml:space="preserve"> completed, we can move on to </w:t>
      </w:r>
      <w:r w:rsidR="00C35B66">
        <w:rPr>
          <w:rFonts w:ascii="Calibri" w:hAnsi="Calibri" w:cs="Calibri"/>
        </w:rPr>
        <w:t xml:space="preserve">Action1 Agent </w:t>
      </w:r>
      <w:r>
        <w:rPr>
          <w:rFonts w:ascii="Calibri" w:hAnsi="Calibri" w:cs="Calibri"/>
        </w:rPr>
        <w:t>-</w:t>
      </w:r>
      <w:r w:rsidR="00C35B66">
        <w:rPr>
          <w:rFonts w:ascii="Calibri" w:hAnsi="Calibri" w:cs="Calibri"/>
        </w:rPr>
        <w:t xml:space="preserve"> </w:t>
      </w:r>
      <w:r>
        <w:rPr>
          <w:rFonts w:ascii="Calibri" w:hAnsi="Calibri" w:cs="Calibri"/>
        </w:rPr>
        <w:t>Installer</w:t>
      </w:r>
    </w:p>
    <w:p w14:paraId="54CBD124" w14:textId="77777777" w:rsidR="00857CF0" w:rsidRDefault="00857CF0" w:rsidP="00FC5F85">
      <w:pPr>
        <w:pStyle w:val="ListParagraph"/>
        <w:numPr>
          <w:ilvl w:val="2"/>
          <w:numId w:val="298"/>
        </w:numPr>
        <w:rPr>
          <w:rFonts w:ascii="Calibri" w:hAnsi="Calibri" w:cs="Calibri"/>
        </w:rPr>
      </w:pPr>
      <w:r>
        <w:rPr>
          <w:rFonts w:ascii="Calibri" w:hAnsi="Calibri" w:cs="Calibri"/>
        </w:rPr>
        <w:t xml:space="preserve">This is broken down by 3 folders. We only need to worry about 2 of them. </w:t>
      </w:r>
    </w:p>
    <w:p w14:paraId="2A234099" w14:textId="4D0DD162" w:rsidR="00857CF0" w:rsidRDefault="00857CF0" w:rsidP="00FC5F85">
      <w:pPr>
        <w:pStyle w:val="ListParagraph"/>
        <w:numPr>
          <w:ilvl w:val="3"/>
          <w:numId w:val="298"/>
        </w:numPr>
        <w:rPr>
          <w:rFonts w:ascii="Calibri" w:hAnsi="Calibri" w:cs="Calibri"/>
        </w:rPr>
      </w:pPr>
      <w:r>
        <w:rPr>
          <w:rFonts w:ascii="Calibri" w:hAnsi="Calibri" w:cs="Calibri"/>
        </w:rPr>
        <w:t xml:space="preserve"> Branch Location Installers - This is broken down by location. </w:t>
      </w:r>
      <w:r w:rsidR="00C35B66">
        <w:rPr>
          <w:rFonts w:ascii="Calibri" w:hAnsi="Calibri" w:cs="Calibri"/>
        </w:rPr>
        <w:t>So,</w:t>
      </w:r>
      <w:r>
        <w:rPr>
          <w:rFonts w:ascii="Calibri" w:hAnsi="Calibri" w:cs="Calibri"/>
        </w:rPr>
        <w:t xml:space="preserve"> if you are sending the computer out to another location you will go to this folder and look for the installer for the needed location.</w:t>
      </w:r>
    </w:p>
    <w:p w14:paraId="2572045A" w14:textId="78EF1266" w:rsidR="00857CF0" w:rsidRDefault="00857CF0" w:rsidP="00FC5F85">
      <w:pPr>
        <w:pStyle w:val="ListParagraph"/>
        <w:numPr>
          <w:ilvl w:val="1"/>
          <w:numId w:val="298"/>
        </w:numPr>
        <w:rPr>
          <w:rFonts w:ascii="Calibri" w:hAnsi="Calibri" w:cs="Calibri"/>
        </w:rPr>
      </w:pPr>
      <w:r>
        <w:rPr>
          <w:rFonts w:ascii="Calibri" w:hAnsi="Calibri" w:cs="Calibri"/>
        </w:rPr>
        <w:t xml:space="preserve">Corporate Installers - This is broken down by department. </w:t>
      </w:r>
      <w:r w:rsidR="00C35B66">
        <w:rPr>
          <w:rFonts w:ascii="Calibri" w:hAnsi="Calibri" w:cs="Calibri"/>
        </w:rPr>
        <w:t>So,</w:t>
      </w:r>
      <w:r>
        <w:rPr>
          <w:rFonts w:ascii="Calibri" w:hAnsi="Calibri" w:cs="Calibri"/>
        </w:rPr>
        <w:t xml:space="preserve"> you will proceed to select the installer per the department your set up is for.</w:t>
      </w:r>
    </w:p>
    <w:p w14:paraId="221DB136" w14:textId="50A59D31" w:rsidR="00857CF0" w:rsidRPr="00FC5F85" w:rsidRDefault="00857CF0" w:rsidP="00FC5F85">
      <w:pPr>
        <w:pStyle w:val="ListParagraph"/>
        <w:numPr>
          <w:ilvl w:val="2"/>
          <w:numId w:val="298"/>
        </w:numPr>
        <w:rPr>
          <w:rFonts w:cs="Arial"/>
        </w:rPr>
      </w:pPr>
      <w:r w:rsidRPr="00FC5F85">
        <w:rPr>
          <w:rFonts w:cs="Arial"/>
        </w:rPr>
        <w:t xml:space="preserve">Next installer will be for VPN. </w:t>
      </w:r>
      <w:r w:rsidR="00FC5F85" w:rsidRPr="00FC5F85">
        <w:rPr>
          <w:rFonts w:cs="Arial"/>
        </w:rPr>
        <w:t>Run the Setup batch file on drive.</w:t>
      </w:r>
    </w:p>
    <w:p w14:paraId="68242727" w14:textId="77777777" w:rsidR="00857CF0" w:rsidRPr="00FC5F85" w:rsidRDefault="00857CF0" w:rsidP="00FC5F85">
      <w:pPr>
        <w:pStyle w:val="ListParagraph"/>
        <w:numPr>
          <w:ilvl w:val="2"/>
          <w:numId w:val="298"/>
        </w:numPr>
        <w:rPr>
          <w:rFonts w:cs="Arial"/>
        </w:rPr>
      </w:pPr>
      <w:r w:rsidRPr="00FC5F85">
        <w:rPr>
          <w:rFonts w:cs="Arial"/>
        </w:rPr>
        <w:t>Next installer will be Sophos.</w:t>
      </w:r>
    </w:p>
    <w:p w14:paraId="4DFEE865" w14:textId="77777777" w:rsidR="00857CF0" w:rsidRPr="00FC5F85" w:rsidRDefault="00857CF0" w:rsidP="00FC5F85">
      <w:pPr>
        <w:numPr>
          <w:ilvl w:val="3"/>
          <w:numId w:val="298"/>
        </w:numPr>
        <w:spacing w:before="0" w:after="0"/>
        <w:textAlignment w:val="center"/>
        <w:rPr>
          <w:rFonts w:cs="Arial"/>
        </w:rPr>
      </w:pPr>
      <w:r w:rsidRPr="00FC5F85">
        <w:rPr>
          <w:rFonts w:cs="Arial"/>
        </w:rPr>
        <w:t>The last 3 programs to run is going to be Chrome Installer, Foxit Installer, and FixMeIT Unattended Access.</w:t>
      </w:r>
    </w:p>
    <w:p w14:paraId="472653BE" w14:textId="77777777" w:rsidR="00857CF0" w:rsidRPr="00FC5F85" w:rsidRDefault="00857CF0" w:rsidP="00FC5F85">
      <w:pPr>
        <w:numPr>
          <w:ilvl w:val="1"/>
          <w:numId w:val="298"/>
        </w:numPr>
        <w:spacing w:before="0" w:after="0"/>
        <w:textAlignment w:val="center"/>
        <w:rPr>
          <w:rFonts w:cs="Arial"/>
        </w:rPr>
      </w:pPr>
      <w:r w:rsidRPr="00FC5F85">
        <w:rPr>
          <w:rFonts w:cs="Arial"/>
        </w:rPr>
        <w:t>This finishes the installation portion of the RTD process. Next step will be to make sure the device is in AD, Asset Manager, Sophos, and FixMeIT.</w:t>
      </w:r>
    </w:p>
    <w:p w14:paraId="24676CD4" w14:textId="77777777" w:rsidR="00857CF0" w:rsidRPr="00FC5F85" w:rsidRDefault="00857CF0" w:rsidP="00FC5F85">
      <w:pPr>
        <w:numPr>
          <w:ilvl w:val="2"/>
          <w:numId w:val="298"/>
        </w:numPr>
        <w:spacing w:before="0" w:after="0"/>
        <w:textAlignment w:val="center"/>
        <w:rPr>
          <w:rFonts w:cs="Arial"/>
        </w:rPr>
      </w:pPr>
      <w:r w:rsidRPr="00FC5F85">
        <w:rPr>
          <w:rFonts w:cs="Arial"/>
        </w:rPr>
        <w:t>Active Directory -</w:t>
      </w:r>
    </w:p>
    <w:p w14:paraId="2EC6BB76" w14:textId="77777777" w:rsidR="00857CF0" w:rsidRPr="00FC5F85" w:rsidRDefault="00857CF0" w:rsidP="00FC5F85">
      <w:pPr>
        <w:numPr>
          <w:ilvl w:val="2"/>
          <w:numId w:val="298"/>
        </w:numPr>
        <w:spacing w:before="0" w:after="0"/>
        <w:textAlignment w:val="center"/>
        <w:rPr>
          <w:rFonts w:cs="Arial"/>
        </w:rPr>
      </w:pPr>
      <w:r w:rsidRPr="00FC5F85">
        <w:rPr>
          <w:rFonts w:cs="Arial"/>
        </w:rPr>
        <w:t>Open AD and right click kmtire.local and select Find</w:t>
      </w:r>
    </w:p>
    <w:p w14:paraId="19126B6C" w14:textId="0D14255C" w:rsidR="00857CF0" w:rsidRPr="00FC5F85" w:rsidRDefault="00857CF0" w:rsidP="00FC5F85">
      <w:pPr>
        <w:numPr>
          <w:ilvl w:val="2"/>
          <w:numId w:val="298"/>
        </w:numPr>
        <w:spacing w:before="0" w:after="0"/>
        <w:textAlignment w:val="center"/>
        <w:rPr>
          <w:rFonts w:cs="Arial"/>
        </w:rPr>
      </w:pPr>
      <w:r w:rsidRPr="00FC5F85">
        <w:rPr>
          <w:rFonts w:cs="Arial"/>
        </w:rPr>
        <w:t>Click the drop-down box for Find and select Computer and then insert the computer’s Serial Number and click Find Now.</w:t>
      </w:r>
    </w:p>
    <w:p w14:paraId="4655AE80" w14:textId="77777777" w:rsidR="00857CF0" w:rsidRDefault="00857CF0" w:rsidP="00857CF0">
      <w:pPr>
        <w:pStyle w:val="ListParagraph"/>
        <w:ind w:left="2880"/>
      </w:pPr>
    </w:p>
    <w:p w14:paraId="4DFB9407" w14:textId="37BF7765" w:rsidR="00857CF0" w:rsidRDefault="00857CF0" w:rsidP="00857CF0">
      <w:pPr>
        <w:ind w:left="1440"/>
      </w:pPr>
      <w:r>
        <w:rPr>
          <w:noProof/>
        </w:rPr>
        <w:lastRenderedPageBreak/>
        <w:drawing>
          <wp:inline distT="0" distB="0" distL="0" distR="0" wp14:anchorId="7B4E4055" wp14:editId="0406E4BC">
            <wp:extent cx="3181350" cy="1828800"/>
            <wp:effectExtent l="0" t="0" r="0" b="0"/>
            <wp:docPr id="126331779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81350" cy="1828800"/>
                    </a:xfrm>
                    <a:prstGeom prst="rect">
                      <a:avLst/>
                    </a:prstGeom>
                    <a:noFill/>
                    <a:ln>
                      <a:noFill/>
                    </a:ln>
                  </pic:spPr>
                </pic:pic>
              </a:graphicData>
            </a:graphic>
          </wp:inline>
        </w:drawing>
      </w:r>
    </w:p>
    <w:p w14:paraId="1C449CFB" w14:textId="77777777" w:rsidR="00857CF0" w:rsidRDefault="00857CF0" w:rsidP="00857CF0">
      <w:pPr>
        <w:ind w:left="1440"/>
      </w:pPr>
    </w:p>
    <w:p w14:paraId="5F2F6C56" w14:textId="77777777" w:rsidR="00857CF0" w:rsidRPr="00FC5F85" w:rsidRDefault="00857CF0" w:rsidP="00FC5F85">
      <w:pPr>
        <w:pStyle w:val="ListParagraph"/>
        <w:numPr>
          <w:ilvl w:val="0"/>
          <w:numId w:val="298"/>
        </w:numPr>
        <w:rPr>
          <w:rFonts w:cs="Arial"/>
        </w:rPr>
      </w:pPr>
      <w:r w:rsidRPr="00FC5F85">
        <w:rPr>
          <w:rFonts w:cs="Arial"/>
        </w:rPr>
        <w:t>This will populate your device and then you can right click on it and select Move. Move the device to the proper Branch Location or Corporate Location needed.</w:t>
      </w:r>
    </w:p>
    <w:p w14:paraId="395C199A" w14:textId="77777777" w:rsidR="00857CF0" w:rsidRPr="00FC5F85" w:rsidRDefault="00857CF0" w:rsidP="00FC5F85">
      <w:pPr>
        <w:pStyle w:val="ListParagraph"/>
        <w:numPr>
          <w:ilvl w:val="1"/>
          <w:numId w:val="298"/>
        </w:numPr>
        <w:rPr>
          <w:rFonts w:cs="Arial"/>
        </w:rPr>
      </w:pPr>
      <w:r w:rsidRPr="00FC5F85">
        <w:rPr>
          <w:rFonts w:cs="Arial"/>
        </w:rPr>
        <w:t>Desktops will go to under XX Workstations"</w:t>
      </w:r>
    </w:p>
    <w:p w14:paraId="1D4EF42D" w14:textId="77777777" w:rsidR="00857CF0" w:rsidRPr="00FC5F85" w:rsidRDefault="00857CF0" w:rsidP="00FC5F85">
      <w:pPr>
        <w:pStyle w:val="ListParagraph"/>
        <w:numPr>
          <w:ilvl w:val="1"/>
          <w:numId w:val="298"/>
        </w:numPr>
        <w:rPr>
          <w:rFonts w:cs="Arial"/>
        </w:rPr>
      </w:pPr>
      <w:r w:rsidRPr="00FC5F85">
        <w:rPr>
          <w:rFonts w:cs="Arial"/>
        </w:rPr>
        <w:t>Laptops will go under "Laptops &amp; Surfaces"</w:t>
      </w:r>
    </w:p>
    <w:p w14:paraId="78FA23E8" w14:textId="4A168F75" w:rsidR="00857CF0" w:rsidRDefault="00857CF0" w:rsidP="00FC5F85">
      <w:pPr>
        <w:pStyle w:val="ListParagraph"/>
        <w:numPr>
          <w:ilvl w:val="0"/>
          <w:numId w:val="298"/>
        </w:numPr>
        <w:rPr>
          <w:rFonts w:cs="Arial"/>
        </w:rPr>
      </w:pPr>
      <w:r w:rsidRPr="00FC5F85">
        <w:rPr>
          <w:rFonts w:cs="Arial"/>
        </w:rPr>
        <w:t xml:space="preserve">Asset Manager </w:t>
      </w:r>
      <w:r w:rsidR="00FC5F85">
        <w:rPr>
          <w:rFonts w:cs="Arial"/>
        </w:rPr>
        <w:t>–</w:t>
      </w:r>
      <w:r w:rsidRPr="00FC5F85">
        <w:rPr>
          <w:rFonts w:cs="Arial"/>
        </w:rPr>
        <w:t xml:space="preserve"> </w:t>
      </w:r>
    </w:p>
    <w:p w14:paraId="392A376A" w14:textId="2C3DEF3B" w:rsidR="00FC5F85" w:rsidRDefault="00FC5F85" w:rsidP="00FC5F85">
      <w:pPr>
        <w:pStyle w:val="ListParagraph"/>
        <w:numPr>
          <w:ilvl w:val="1"/>
          <w:numId w:val="298"/>
        </w:numPr>
        <w:rPr>
          <w:rFonts w:cs="Arial"/>
        </w:rPr>
      </w:pPr>
      <w:r w:rsidRPr="00FC5F85">
        <w:rPr>
          <w:rFonts w:cs="Arial"/>
        </w:rPr>
        <w:t xml:space="preserve">In a tab open Manage Engine and go to </w:t>
      </w:r>
      <w:r w:rsidRPr="00FC5F85">
        <w:rPr>
          <w:rFonts w:cs="Arial"/>
          <w:b/>
          <w:bCs/>
        </w:rPr>
        <w:t>Assets</w:t>
      </w:r>
      <w:r w:rsidRPr="00FC5F85">
        <w:rPr>
          <w:rFonts w:cs="Arial"/>
        </w:rPr>
        <w:t xml:space="preserve"> on the left.</w:t>
      </w:r>
      <w:r>
        <w:rPr>
          <w:rFonts w:cs="Arial"/>
          <w:noProof/>
        </w:rPr>
        <w:drawing>
          <wp:inline distT="0" distB="0" distL="0" distR="0" wp14:anchorId="7E4F2AD2" wp14:editId="78FD65F9">
            <wp:extent cx="311150" cy="762000"/>
            <wp:effectExtent l="0" t="0" r="0" b="0"/>
            <wp:docPr id="21311307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1150" cy="762000"/>
                    </a:xfrm>
                    <a:prstGeom prst="rect">
                      <a:avLst/>
                    </a:prstGeom>
                    <a:noFill/>
                  </pic:spPr>
                </pic:pic>
              </a:graphicData>
            </a:graphic>
          </wp:inline>
        </w:drawing>
      </w:r>
    </w:p>
    <w:p w14:paraId="4984E5B6" w14:textId="77777777" w:rsidR="00FC5F85" w:rsidRPr="00FC5F85" w:rsidRDefault="00FC5F85" w:rsidP="00FC5F85">
      <w:pPr>
        <w:numPr>
          <w:ilvl w:val="2"/>
          <w:numId w:val="355"/>
        </w:numPr>
        <w:spacing w:before="0" w:after="160" w:line="256" w:lineRule="auto"/>
        <w:rPr>
          <w:rFonts w:asciiTheme="minorHAnsi" w:hAnsiTheme="minorHAnsi"/>
        </w:rPr>
      </w:pPr>
      <w:r>
        <w:rPr>
          <w:noProof/>
        </w:rPr>
        <w:t xml:space="preserve">You will select </w:t>
      </w:r>
      <w:r>
        <w:rPr>
          <w:b/>
          <w:bCs/>
          <w:noProof/>
        </w:rPr>
        <w:t>Computers</w:t>
      </w:r>
      <w:r>
        <w:rPr>
          <w:noProof/>
        </w:rPr>
        <w:t xml:space="preserve"> and then </w:t>
      </w:r>
      <w:r>
        <w:rPr>
          <w:b/>
          <w:bCs/>
          <w:noProof/>
        </w:rPr>
        <w:t>Workstations</w:t>
      </w:r>
    </w:p>
    <w:p w14:paraId="5A59109D" w14:textId="52A82600" w:rsidR="00FC5F85" w:rsidRDefault="00FC5F85" w:rsidP="00FC5F85">
      <w:pPr>
        <w:spacing w:before="0" w:after="160" w:line="256" w:lineRule="auto"/>
        <w:ind w:left="2880"/>
        <w:rPr>
          <w:rFonts w:asciiTheme="minorHAnsi" w:hAnsiTheme="minorHAnsi"/>
        </w:rPr>
      </w:pPr>
      <w:r>
        <w:rPr>
          <w:rFonts w:asciiTheme="minorHAnsi" w:hAnsiTheme="minorHAnsi"/>
          <w:noProof/>
        </w:rPr>
        <w:drawing>
          <wp:inline distT="0" distB="0" distL="0" distR="0" wp14:anchorId="12F84CE4" wp14:editId="12DD663E">
            <wp:extent cx="701040" cy="1127760"/>
            <wp:effectExtent l="0" t="0" r="3810" b="0"/>
            <wp:docPr id="1859220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01040" cy="1127760"/>
                    </a:xfrm>
                    <a:prstGeom prst="rect">
                      <a:avLst/>
                    </a:prstGeom>
                    <a:noFill/>
                  </pic:spPr>
                </pic:pic>
              </a:graphicData>
            </a:graphic>
          </wp:inline>
        </w:drawing>
      </w:r>
    </w:p>
    <w:p w14:paraId="175148F8" w14:textId="05D7208F" w:rsidR="00FC5F85" w:rsidRPr="00FC5F85" w:rsidRDefault="00FC5F85" w:rsidP="00FC5F85">
      <w:pPr>
        <w:pStyle w:val="ListParagraph"/>
        <w:numPr>
          <w:ilvl w:val="1"/>
          <w:numId w:val="298"/>
        </w:numPr>
        <w:rPr>
          <w:rFonts w:asciiTheme="minorHAnsi" w:hAnsiTheme="minorHAnsi"/>
        </w:rPr>
      </w:pPr>
      <w:r w:rsidRPr="00FC5F85">
        <w:rPr>
          <w:rFonts w:cs="Arial"/>
        </w:rPr>
        <w:t>In</w:t>
      </w:r>
      <w:r>
        <w:rPr>
          <w:noProof/>
        </w:rPr>
        <w:t xml:space="preserve"> another tab open Manage Engine and go to the gear icon at the top right corner</w:t>
      </w:r>
      <w:r>
        <w:rPr>
          <w:noProof/>
        </w:rPr>
        <w:drawing>
          <wp:inline distT="0" distB="0" distL="0" distR="0" wp14:anchorId="235537FA" wp14:editId="61F7FA2A">
            <wp:extent cx="3495675" cy="485775"/>
            <wp:effectExtent l="0" t="0" r="9525" b="9525"/>
            <wp:docPr id="1696785801" name="Picture 16" descr="A black and white clock and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clock and document&#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95675" cy="485775"/>
                    </a:xfrm>
                    <a:prstGeom prst="rect">
                      <a:avLst/>
                    </a:prstGeom>
                    <a:noFill/>
                    <a:ln>
                      <a:noFill/>
                    </a:ln>
                  </pic:spPr>
                </pic:pic>
              </a:graphicData>
            </a:graphic>
          </wp:inline>
        </w:drawing>
      </w:r>
      <w:r>
        <w:rPr>
          <w:noProof/>
        </w:rPr>
        <w:t xml:space="preserve"> </w:t>
      </w:r>
    </w:p>
    <w:p w14:paraId="7AD3A806" w14:textId="77777777" w:rsidR="00FC5F85" w:rsidRDefault="00FC5F85" w:rsidP="00FC5F85">
      <w:pPr>
        <w:numPr>
          <w:ilvl w:val="2"/>
          <w:numId w:val="356"/>
        </w:numPr>
        <w:spacing w:before="0" w:after="160" w:line="256" w:lineRule="auto"/>
        <w:rPr>
          <w:rFonts w:asciiTheme="minorHAnsi" w:hAnsiTheme="minorHAnsi"/>
        </w:rPr>
      </w:pPr>
      <w:r>
        <w:rPr>
          <w:noProof/>
        </w:rPr>
        <w:t xml:space="preserve">Go to </w:t>
      </w:r>
      <w:r>
        <w:rPr>
          <w:b/>
          <w:bCs/>
          <w:noProof/>
        </w:rPr>
        <w:t>Probe &amp; Discovery</w:t>
      </w:r>
    </w:p>
    <w:p w14:paraId="311141F0" w14:textId="4E6237B4" w:rsidR="00FC5F85" w:rsidRDefault="00FC5F85" w:rsidP="00FC5F85">
      <w:pPr>
        <w:spacing w:before="0" w:after="160" w:line="256" w:lineRule="auto"/>
        <w:ind w:left="2880"/>
        <w:rPr>
          <w:rFonts w:asciiTheme="minorHAnsi" w:hAnsiTheme="minorHAnsi"/>
        </w:rPr>
      </w:pPr>
      <w:r>
        <w:rPr>
          <w:rFonts w:asciiTheme="minorHAnsi" w:hAnsiTheme="minorHAnsi"/>
          <w:noProof/>
        </w:rPr>
        <w:drawing>
          <wp:inline distT="0" distB="0" distL="0" distR="0" wp14:anchorId="5E0D3C1E" wp14:editId="5728AC2E">
            <wp:extent cx="1914525" cy="1054735"/>
            <wp:effectExtent l="0" t="0" r="9525" b="0"/>
            <wp:docPr id="18710297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14525" cy="1054735"/>
                    </a:xfrm>
                    <a:prstGeom prst="rect">
                      <a:avLst/>
                    </a:prstGeom>
                    <a:noFill/>
                  </pic:spPr>
                </pic:pic>
              </a:graphicData>
            </a:graphic>
          </wp:inline>
        </w:drawing>
      </w:r>
    </w:p>
    <w:p w14:paraId="3A62AD86" w14:textId="77777777" w:rsidR="00FC5F85" w:rsidRPr="00FC5F85" w:rsidRDefault="00FC5F85" w:rsidP="00FC5F85">
      <w:pPr>
        <w:pStyle w:val="ListParagraph"/>
        <w:numPr>
          <w:ilvl w:val="2"/>
          <w:numId w:val="356"/>
        </w:numPr>
        <w:spacing w:before="0" w:after="160" w:line="256" w:lineRule="auto"/>
        <w:rPr>
          <w:rFonts w:asciiTheme="minorHAnsi" w:hAnsiTheme="minorHAnsi"/>
        </w:rPr>
      </w:pPr>
      <w:r>
        <w:t xml:space="preserve">Now on the left click on </w:t>
      </w:r>
      <w:r>
        <w:rPr>
          <w:b/>
          <w:bCs/>
        </w:rPr>
        <w:t>Network Scan</w:t>
      </w:r>
    </w:p>
    <w:p w14:paraId="3CDBA441" w14:textId="77777777" w:rsidR="00FC5F85" w:rsidRDefault="00FC5F85" w:rsidP="00FC5F85">
      <w:pPr>
        <w:pStyle w:val="ListParagraph"/>
        <w:spacing w:before="0" w:after="160" w:line="256" w:lineRule="auto"/>
        <w:ind w:left="2880"/>
        <w:rPr>
          <w:rFonts w:asciiTheme="minorHAnsi" w:hAnsiTheme="minorHAnsi"/>
        </w:rPr>
      </w:pPr>
    </w:p>
    <w:p w14:paraId="57CBD571" w14:textId="0AAD9DB2" w:rsidR="00FC5F85" w:rsidRDefault="00FC5F85" w:rsidP="00FC5F85">
      <w:pPr>
        <w:pStyle w:val="ListParagraph"/>
        <w:ind w:left="2880"/>
        <w:rPr>
          <w:rFonts w:cs="Arial"/>
        </w:rPr>
      </w:pPr>
      <w:r>
        <w:rPr>
          <w:rFonts w:cs="Arial"/>
          <w:noProof/>
        </w:rPr>
        <w:lastRenderedPageBreak/>
        <w:drawing>
          <wp:inline distT="0" distB="0" distL="0" distR="0" wp14:anchorId="0F36C217" wp14:editId="1E144527">
            <wp:extent cx="1030605" cy="1073150"/>
            <wp:effectExtent l="0" t="0" r="0" b="0"/>
            <wp:docPr id="13360427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30605" cy="1073150"/>
                    </a:xfrm>
                    <a:prstGeom prst="rect">
                      <a:avLst/>
                    </a:prstGeom>
                    <a:noFill/>
                  </pic:spPr>
                </pic:pic>
              </a:graphicData>
            </a:graphic>
          </wp:inline>
        </w:drawing>
      </w:r>
    </w:p>
    <w:p w14:paraId="6BCCCAB0" w14:textId="77777777" w:rsidR="00FC5F85" w:rsidRDefault="00FC5F85" w:rsidP="00FC5F85">
      <w:pPr>
        <w:pStyle w:val="ListParagraph"/>
        <w:ind w:left="2880"/>
        <w:rPr>
          <w:rFonts w:cs="Arial"/>
        </w:rPr>
      </w:pPr>
    </w:p>
    <w:p w14:paraId="23D7BFD6" w14:textId="34BDCEE2" w:rsidR="00FC5F85" w:rsidRPr="00FC5F85" w:rsidRDefault="00FC5F85" w:rsidP="00FC5F85">
      <w:pPr>
        <w:pStyle w:val="ListParagraph"/>
        <w:numPr>
          <w:ilvl w:val="2"/>
          <w:numId w:val="356"/>
        </w:numPr>
        <w:spacing w:before="0" w:after="160" w:line="256" w:lineRule="auto"/>
        <w:rPr>
          <w:rFonts w:cs="Arial"/>
        </w:rPr>
      </w:pPr>
      <w:r w:rsidRPr="00FC5F85">
        <w:rPr>
          <w:rFonts w:cs="Arial"/>
        </w:rPr>
        <w:t xml:space="preserve">Click the gear next to IP range 172.26.0.127-172.26.6.255 and then click </w:t>
      </w:r>
      <w:r w:rsidRPr="00FC5F85">
        <w:rPr>
          <w:rFonts w:cs="Arial"/>
          <w:b/>
          <w:bCs/>
        </w:rPr>
        <w:t>Scan Now</w:t>
      </w:r>
    </w:p>
    <w:p w14:paraId="4AB480E7" w14:textId="2205935A" w:rsidR="007B1E51" w:rsidRDefault="00FC5F85" w:rsidP="00857CF0">
      <w:pPr>
        <w:ind w:left="2880"/>
      </w:pPr>
      <w:r>
        <w:rPr>
          <w:noProof/>
        </w:rPr>
        <w:drawing>
          <wp:inline distT="0" distB="0" distL="0" distR="0" wp14:anchorId="1617B3C0" wp14:editId="669CA227">
            <wp:extent cx="1200785" cy="1042670"/>
            <wp:effectExtent l="0" t="0" r="0" b="5080"/>
            <wp:docPr id="1887607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00785" cy="1042670"/>
                    </a:xfrm>
                    <a:prstGeom prst="rect">
                      <a:avLst/>
                    </a:prstGeom>
                    <a:noFill/>
                  </pic:spPr>
                </pic:pic>
              </a:graphicData>
            </a:graphic>
          </wp:inline>
        </w:drawing>
      </w:r>
    </w:p>
    <w:p w14:paraId="382B3BD0" w14:textId="77777777" w:rsidR="00FC5F85" w:rsidRDefault="00FC5F85" w:rsidP="00FC5F85">
      <w:pPr>
        <w:pStyle w:val="ListParagraph"/>
        <w:numPr>
          <w:ilvl w:val="2"/>
          <w:numId w:val="356"/>
        </w:numPr>
        <w:spacing w:before="0" w:after="160" w:line="256" w:lineRule="auto"/>
        <w:rPr>
          <w:rFonts w:cs="Arial"/>
        </w:rPr>
      </w:pPr>
      <w:r>
        <w:t xml:space="preserve">This can take a couple attempts and a couple hours to </w:t>
      </w:r>
      <w:r w:rsidRPr="00FC5F85">
        <w:rPr>
          <w:rFonts w:cs="Arial"/>
        </w:rPr>
        <w:t xml:space="preserve">complete/populate the device. </w:t>
      </w:r>
    </w:p>
    <w:p w14:paraId="18925850" w14:textId="77777777" w:rsidR="00FC5F85" w:rsidRPr="00FC5F85" w:rsidRDefault="00FC5F85" w:rsidP="00FC5F85">
      <w:pPr>
        <w:pStyle w:val="ListParagraph"/>
        <w:spacing w:before="0" w:after="160" w:line="256" w:lineRule="auto"/>
        <w:ind w:left="2880"/>
        <w:rPr>
          <w:rFonts w:cs="Arial"/>
        </w:rPr>
      </w:pPr>
    </w:p>
    <w:p w14:paraId="5C218BA9" w14:textId="77777777" w:rsidR="00FC5F85" w:rsidRPr="00FC5F85" w:rsidRDefault="00FC5F85" w:rsidP="00FC5F85">
      <w:pPr>
        <w:pStyle w:val="ListParagraph"/>
        <w:numPr>
          <w:ilvl w:val="0"/>
          <w:numId w:val="298"/>
        </w:numPr>
        <w:rPr>
          <w:rFonts w:cs="Arial"/>
        </w:rPr>
      </w:pPr>
      <w:r w:rsidRPr="00FC5F85">
        <w:rPr>
          <w:rFonts w:cs="Arial"/>
        </w:rPr>
        <w:t xml:space="preserve">This can take a couple attempts and a couple hours to complete/populate the device. </w:t>
      </w:r>
    </w:p>
    <w:p w14:paraId="2597EFB5" w14:textId="4B6265FE" w:rsidR="00FC5F85" w:rsidRDefault="00FC5F85" w:rsidP="00FC5F85">
      <w:pPr>
        <w:pStyle w:val="ListParagraph"/>
        <w:rPr>
          <w:rFonts w:cs="Arial"/>
        </w:rPr>
      </w:pPr>
    </w:p>
    <w:p w14:paraId="63AE60BE" w14:textId="5A92784E" w:rsidR="00FC5F85" w:rsidRPr="00FC5F85" w:rsidRDefault="00FC5F85" w:rsidP="00FC5F85">
      <w:pPr>
        <w:ind w:left="720"/>
        <w:rPr>
          <w:rFonts w:cs="Arial"/>
        </w:rPr>
      </w:pPr>
      <w:r>
        <w:rPr>
          <w:rFonts w:cs="Arial"/>
          <w:noProof/>
        </w:rPr>
        <w:drawing>
          <wp:inline distT="0" distB="0" distL="0" distR="0" wp14:anchorId="6350A1F1" wp14:editId="19367E28">
            <wp:extent cx="1322705" cy="1798320"/>
            <wp:effectExtent l="0" t="0" r="0" b="0"/>
            <wp:docPr id="13282959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22705" cy="1798320"/>
                    </a:xfrm>
                    <a:prstGeom prst="rect">
                      <a:avLst/>
                    </a:prstGeom>
                    <a:noFill/>
                  </pic:spPr>
                </pic:pic>
              </a:graphicData>
            </a:graphic>
          </wp:inline>
        </w:drawing>
      </w:r>
    </w:p>
    <w:p w14:paraId="6C3AF3C6" w14:textId="77777777" w:rsidR="00FC5F85" w:rsidRPr="00FC5F85" w:rsidRDefault="00FC5F85" w:rsidP="00FC5F85">
      <w:pPr>
        <w:pStyle w:val="ListParagraph"/>
        <w:numPr>
          <w:ilvl w:val="1"/>
          <w:numId w:val="298"/>
        </w:numPr>
      </w:pPr>
      <w:r w:rsidRPr="00FC5F85">
        <w:t xml:space="preserve">This can take a couple attempts and a couple hours to complete/populate the device. </w:t>
      </w:r>
    </w:p>
    <w:p w14:paraId="4E007744" w14:textId="659CAA86" w:rsidR="007B1E51" w:rsidRDefault="00FC5F85" w:rsidP="00FC5F85">
      <w:pPr>
        <w:pStyle w:val="ListParagraph"/>
        <w:numPr>
          <w:ilvl w:val="1"/>
          <w:numId w:val="298"/>
        </w:numPr>
      </w:pPr>
      <w:r>
        <w:t xml:space="preserve">We will scroll to the bottom, and we need to insert the </w:t>
      </w:r>
      <w:r>
        <w:rPr>
          <w:b/>
          <w:bCs/>
        </w:rPr>
        <w:t xml:space="preserve">AssetTag and Barcode / QR Code </w:t>
      </w:r>
      <w:r>
        <w:t>(Asset tags are on the small cabinet, top shelf, in a folder for that device model. Place this on the bottom side of the laptop or the top bevel next to manufacture labels for desktops).</w:t>
      </w:r>
      <w:r>
        <w:rPr>
          <w:noProof/>
        </w:rPr>
        <w:drawing>
          <wp:inline distT="0" distB="0" distL="0" distR="0" wp14:anchorId="7F6B30E1" wp14:editId="35B46BE9">
            <wp:extent cx="4011295" cy="463550"/>
            <wp:effectExtent l="0" t="0" r="8255" b="0"/>
            <wp:docPr id="20899952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11295" cy="463550"/>
                    </a:xfrm>
                    <a:prstGeom prst="rect">
                      <a:avLst/>
                    </a:prstGeom>
                    <a:noFill/>
                  </pic:spPr>
                </pic:pic>
              </a:graphicData>
            </a:graphic>
          </wp:inline>
        </w:drawing>
      </w:r>
    </w:p>
    <w:p w14:paraId="3DFEAB73" w14:textId="77777777" w:rsidR="00FC5F85" w:rsidRDefault="00FC5F85" w:rsidP="00FC5F85">
      <w:pPr>
        <w:pStyle w:val="ListParagraph"/>
        <w:ind w:left="1440"/>
      </w:pPr>
    </w:p>
    <w:p w14:paraId="7103353D" w14:textId="03AF6E5B" w:rsidR="007B1E51" w:rsidRPr="00FC5F85" w:rsidRDefault="00FC5F85" w:rsidP="00FC5F85">
      <w:pPr>
        <w:pStyle w:val="ListParagraph"/>
        <w:numPr>
          <w:ilvl w:val="1"/>
          <w:numId w:val="298"/>
        </w:numPr>
      </w:pPr>
      <w:r>
        <w:t xml:space="preserve">You will also need to update the </w:t>
      </w:r>
      <w:r>
        <w:rPr>
          <w:b/>
          <w:bCs/>
        </w:rPr>
        <w:t xml:space="preserve">Location </w:t>
      </w:r>
      <w:r>
        <w:t xml:space="preserve">and the </w:t>
      </w:r>
      <w:r>
        <w:rPr>
          <w:b/>
          <w:bCs/>
        </w:rPr>
        <w:t>State</w:t>
      </w:r>
      <w:r>
        <w:rPr>
          <w:noProof/>
        </w:rPr>
        <w:t xml:space="preserve"> (For the Location make sure to set it </w:t>
      </w:r>
      <w:r>
        <w:rPr>
          <w:b/>
          <w:bCs/>
          <w:noProof/>
        </w:rPr>
        <w:t>Loc# - LocationName</w:t>
      </w:r>
      <w:r>
        <w:t xml:space="preserve">. For the </w:t>
      </w:r>
      <w:r>
        <w:rPr>
          <w:b/>
          <w:bCs/>
        </w:rPr>
        <w:t xml:space="preserve">State </w:t>
      </w:r>
      <w:r>
        <w:t xml:space="preserve">we need to make sure we set it to </w:t>
      </w:r>
      <w:r>
        <w:rPr>
          <w:b/>
          <w:bCs/>
        </w:rPr>
        <w:t>In Use</w:t>
      </w:r>
    </w:p>
    <w:p w14:paraId="487AFB2B" w14:textId="77777777" w:rsidR="00FC5F85" w:rsidRDefault="00FC5F85" w:rsidP="00FC5F85">
      <w:pPr>
        <w:pStyle w:val="ListParagraph"/>
      </w:pPr>
    </w:p>
    <w:p w14:paraId="5C69332E" w14:textId="7EEF647C" w:rsidR="00FC5F85" w:rsidRDefault="00FC5F85" w:rsidP="00FC5F85">
      <w:pPr>
        <w:pStyle w:val="ListParagraph"/>
        <w:ind w:left="1440"/>
      </w:pPr>
      <w:r>
        <w:rPr>
          <w:noProof/>
        </w:rPr>
        <w:lastRenderedPageBreak/>
        <w:drawing>
          <wp:inline distT="0" distB="0" distL="0" distR="0" wp14:anchorId="3A1BCFA8" wp14:editId="54624051">
            <wp:extent cx="2170430" cy="298450"/>
            <wp:effectExtent l="0" t="0" r="1270" b="6350"/>
            <wp:docPr id="14961676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73259" cy="298839"/>
                    </a:xfrm>
                    <a:prstGeom prst="rect">
                      <a:avLst/>
                    </a:prstGeom>
                    <a:noFill/>
                  </pic:spPr>
                </pic:pic>
              </a:graphicData>
            </a:graphic>
          </wp:inline>
        </w:drawing>
      </w:r>
      <w:r>
        <w:rPr>
          <w:noProof/>
        </w:rPr>
        <w:drawing>
          <wp:inline distT="0" distB="0" distL="0" distR="0" wp14:anchorId="1657399D" wp14:editId="5DC99D51">
            <wp:extent cx="2202527" cy="608330"/>
            <wp:effectExtent l="0" t="0" r="7620" b="1270"/>
            <wp:docPr id="10424626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05302" cy="609097"/>
                    </a:xfrm>
                    <a:prstGeom prst="rect">
                      <a:avLst/>
                    </a:prstGeom>
                    <a:noFill/>
                  </pic:spPr>
                </pic:pic>
              </a:graphicData>
            </a:graphic>
          </wp:inline>
        </w:drawing>
      </w:r>
    </w:p>
    <w:p w14:paraId="66440DB3" w14:textId="77777777" w:rsidR="00857CF0" w:rsidRDefault="00857CF0" w:rsidP="00857CF0">
      <w:pPr>
        <w:ind w:left="360"/>
      </w:pPr>
    </w:p>
    <w:p w14:paraId="347F2D2D" w14:textId="77777777" w:rsidR="009D3DA5" w:rsidRPr="00FC5F85" w:rsidRDefault="009D3DA5" w:rsidP="00FC5F85">
      <w:pPr>
        <w:pStyle w:val="ListParagraph"/>
        <w:numPr>
          <w:ilvl w:val="0"/>
          <w:numId w:val="298"/>
        </w:numPr>
        <w:rPr>
          <w:rFonts w:cs="Arial"/>
        </w:rPr>
      </w:pPr>
      <w:r w:rsidRPr="00FC5F85">
        <w:rPr>
          <w:rFonts w:cs="Arial"/>
        </w:rPr>
        <w:t xml:space="preserve">FixMeIT - </w:t>
      </w:r>
    </w:p>
    <w:p w14:paraId="0DF4E61A" w14:textId="03F04E58" w:rsidR="009D3DA5" w:rsidRPr="00FC5F85" w:rsidRDefault="009D3DA5" w:rsidP="00FC5F85">
      <w:pPr>
        <w:pStyle w:val="ListParagraph"/>
        <w:numPr>
          <w:ilvl w:val="1"/>
          <w:numId w:val="298"/>
        </w:numPr>
        <w:rPr>
          <w:rFonts w:cs="Arial"/>
        </w:rPr>
      </w:pPr>
      <w:r w:rsidRPr="00FC5F85">
        <w:rPr>
          <w:rFonts w:cs="Arial"/>
        </w:rPr>
        <w:t xml:space="preserve">FixMeIT is a program allowing us to remotely work on a </w:t>
      </w:r>
      <w:r w:rsidR="00FC5F85" w:rsidRPr="00FC5F85">
        <w:rPr>
          <w:rFonts w:cs="Arial"/>
        </w:rPr>
        <w:t>person’s</w:t>
      </w:r>
      <w:r w:rsidRPr="00FC5F85">
        <w:rPr>
          <w:rFonts w:cs="Arial"/>
        </w:rPr>
        <w:t xml:space="preserve"> computer with them </w:t>
      </w:r>
      <w:r w:rsidR="00FC5F85">
        <w:t xml:space="preserve">there or if they are away for lunch </w:t>
      </w:r>
      <w:r w:rsidRPr="00FC5F85">
        <w:rPr>
          <w:rFonts w:cs="Arial"/>
        </w:rPr>
        <w:t>(only access with their permission)</w:t>
      </w:r>
      <w:r w:rsidR="00FC5F85">
        <w:rPr>
          <w:rFonts w:cs="Arial"/>
        </w:rPr>
        <w:t>.</w:t>
      </w:r>
    </w:p>
    <w:p w14:paraId="2A17343F" w14:textId="3B0FEBBE" w:rsidR="009D3DA5" w:rsidRPr="00FC5F85" w:rsidRDefault="009D3DA5" w:rsidP="00FC5F85">
      <w:pPr>
        <w:pStyle w:val="ListParagraph"/>
        <w:numPr>
          <w:ilvl w:val="2"/>
          <w:numId w:val="298"/>
        </w:numPr>
        <w:rPr>
          <w:rFonts w:cs="Arial"/>
        </w:rPr>
      </w:pPr>
      <w:r w:rsidRPr="00FC5F85">
        <w:rPr>
          <w:rFonts w:cs="Arial"/>
        </w:rPr>
        <w:t xml:space="preserve">In your FixMeIT app you can </w:t>
      </w:r>
      <w:r w:rsidR="00FC5F85" w:rsidRPr="00FC5F85">
        <w:rPr>
          <w:rFonts w:cs="Arial"/>
        </w:rPr>
        <w:t>search</w:t>
      </w:r>
      <w:r w:rsidRPr="00FC5F85">
        <w:rPr>
          <w:rFonts w:cs="Arial"/>
        </w:rPr>
        <w:t xml:space="preserve"> the device by its PC name/serial number. </w:t>
      </w:r>
    </w:p>
    <w:p w14:paraId="573C1B65" w14:textId="30C43BD1" w:rsidR="009D3DA5" w:rsidRPr="00FC5F85" w:rsidRDefault="009D3DA5" w:rsidP="00FC5F85">
      <w:pPr>
        <w:pStyle w:val="ListParagraph"/>
        <w:numPr>
          <w:ilvl w:val="2"/>
          <w:numId w:val="298"/>
        </w:numPr>
        <w:rPr>
          <w:rFonts w:cs="Arial"/>
        </w:rPr>
      </w:pPr>
      <w:r w:rsidRPr="00FC5F85">
        <w:rPr>
          <w:rFonts w:cs="Arial"/>
        </w:rPr>
        <w:t>Once it populates the device you can click the pencil and then set the name as " Loc # -</w:t>
      </w:r>
      <w:r w:rsidR="00FC5F85">
        <w:rPr>
          <w:rFonts w:cs="Arial"/>
        </w:rPr>
        <w:t xml:space="preserve"> </w:t>
      </w:r>
      <w:r w:rsidR="00FC5F85">
        <w:t xml:space="preserve">User’s Name </w:t>
      </w:r>
      <w:r w:rsidRPr="00FC5F85">
        <w:rPr>
          <w:rFonts w:cs="Arial"/>
        </w:rPr>
        <w:t xml:space="preserve"> - SerialNumber"</w:t>
      </w:r>
    </w:p>
    <w:p w14:paraId="37F3C89C" w14:textId="77777777" w:rsidR="009D3DA5" w:rsidRPr="00FC5F85" w:rsidRDefault="009D3DA5" w:rsidP="00FC5F85">
      <w:pPr>
        <w:pStyle w:val="ListParagraph"/>
        <w:numPr>
          <w:ilvl w:val="2"/>
          <w:numId w:val="298"/>
        </w:numPr>
        <w:rPr>
          <w:rFonts w:cs="Arial"/>
        </w:rPr>
      </w:pPr>
      <w:r w:rsidRPr="00FC5F85">
        <w:rPr>
          <w:rFonts w:cs="Arial"/>
        </w:rPr>
        <w:t>Under that there is drop down box to set the location. For RTD devices you will select the bottom option for RTD.</w:t>
      </w:r>
    </w:p>
    <w:p w14:paraId="1E63D720" w14:textId="55BD148C" w:rsidR="009D3DA5" w:rsidRPr="00FC5F85" w:rsidRDefault="009D3DA5" w:rsidP="00FC5F85">
      <w:pPr>
        <w:pStyle w:val="ListParagraph"/>
        <w:numPr>
          <w:ilvl w:val="0"/>
          <w:numId w:val="298"/>
        </w:numPr>
        <w:rPr>
          <w:rFonts w:cs="Arial"/>
        </w:rPr>
      </w:pPr>
      <w:r w:rsidRPr="00FC5F85">
        <w:rPr>
          <w:rFonts w:cs="Arial"/>
        </w:rPr>
        <w:t xml:space="preserve">The last thing to check will be Sophos. You will just need to log into the Sophos portal and go to Devices&gt;Computers&gt; Search serial number&gt; confirm it </w:t>
      </w:r>
      <w:r w:rsidR="00FC5F85" w:rsidRPr="00FC5F85">
        <w:rPr>
          <w:rFonts w:cs="Arial"/>
        </w:rPr>
        <w:t>sees</w:t>
      </w:r>
      <w:r w:rsidRPr="00FC5F85">
        <w:rPr>
          <w:rFonts w:cs="Arial"/>
        </w:rPr>
        <w:t xml:space="preserve"> the device and you are good then. </w:t>
      </w:r>
    </w:p>
    <w:p w14:paraId="7740A0EB" w14:textId="77777777" w:rsidR="009D3DA5" w:rsidRPr="00FC5F85" w:rsidRDefault="009D3DA5" w:rsidP="00FC5F85">
      <w:pPr>
        <w:pStyle w:val="ListParagraph"/>
        <w:numPr>
          <w:ilvl w:val="1"/>
          <w:numId w:val="298"/>
        </w:numPr>
        <w:rPr>
          <w:rFonts w:cs="Arial"/>
        </w:rPr>
      </w:pPr>
      <w:r w:rsidRPr="00FC5F85">
        <w:rPr>
          <w:rFonts w:cs="Arial"/>
        </w:rPr>
        <w:t>If it does not see it then try reinstalling Sophos.</w:t>
      </w:r>
    </w:p>
    <w:p w14:paraId="6B2FCA5C" w14:textId="77777777" w:rsidR="009D3DA5" w:rsidRDefault="009D3DA5" w:rsidP="009D3DA5">
      <w:pPr>
        <w:pStyle w:val="ListParagraph"/>
        <w:ind w:left="1440"/>
        <w:rPr>
          <w:rFonts w:ascii="Calibri" w:hAnsi="Calibri" w:cs="Calibri"/>
        </w:rPr>
      </w:pPr>
    </w:p>
    <w:p w14:paraId="7BC289B7" w14:textId="77777777" w:rsidR="009D3DA5" w:rsidRDefault="009D3DA5" w:rsidP="00857CF0">
      <w:pPr>
        <w:ind w:left="360"/>
      </w:pPr>
    </w:p>
    <w:p w14:paraId="3624E7AD" w14:textId="77777777" w:rsidR="007B1E51" w:rsidRDefault="007B1E51" w:rsidP="007B1E51"/>
    <w:p w14:paraId="4905B859" w14:textId="77777777" w:rsidR="007B1E51" w:rsidRDefault="007B1E51" w:rsidP="007B1E51"/>
    <w:p w14:paraId="3AF08D60" w14:textId="22AA8708" w:rsidR="00657F44" w:rsidRPr="00FC5F85" w:rsidRDefault="00657F44" w:rsidP="00FC5F85"/>
    <w:p w14:paraId="18474EE2" w14:textId="77777777" w:rsidR="00657F44" w:rsidRPr="00657F44" w:rsidRDefault="00657F44" w:rsidP="00657F44"/>
    <w:p w14:paraId="41C5EED1" w14:textId="77777777" w:rsidR="00657F44" w:rsidRPr="00657F44" w:rsidRDefault="00657F44" w:rsidP="00657F44"/>
    <w:p w14:paraId="383427F5" w14:textId="780CB0C4" w:rsidR="00756611" w:rsidRDefault="00756611" w:rsidP="00F760D0"/>
    <w:p w14:paraId="7F7FE117" w14:textId="45B1C691" w:rsidR="00756611" w:rsidRDefault="00657F44" w:rsidP="00060C4E">
      <w:pPr>
        <w:pStyle w:val="Heading2"/>
        <w:numPr>
          <w:ilvl w:val="1"/>
          <w:numId w:val="32"/>
        </w:numPr>
      </w:pPr>
      <w:bookmarkStart w:id="73" w:name="_Toc212651089"/>
      <w:r>
        <w:lastRenderedPageBreak/>
        <w:t>Setting up Desktop Phones and Extensions (3CX)</w:t>
      </w:r>
      <w:bookmarkEnd w:id="73"/>
    </w:p>
    <w:p w14:paraId="501B74E1" w14:textId="44F8CCE3" w:rsidR="00657F44" w:rsidRDefault="00C023E1" w:rsidP="00581BF7">
      <w:pPr>
        <w:pStyle w:val="Heading3"/>
      </w:pPr>
      <w:bookmarkStart w:id="74" w:name="_Toc212651090"/>
      <w:r>
        <w:t>11.1</w:t>
      </w:r>
      <w:r>
        <w:tab/>
      </w:r>
      <w:r w:rsidR="00052FDC">
        <w:t xml:space="preserve">Identifying what phone is needed for </w:t>
      </w:r>
      <w:r>
        <w:t>position.</w:t>
      </w:r>
      <w:bookmarkEnd w:id="74"/>
    </w:p>
    <w:p w14:paraId="16A28759" w14:textId="778A0E78" w:rsidR="00454113" w:rsidRPr="008C164B" w:rsidRDefault="00454113" w:rsidP="00FC5F85">
      <w:pPr>
        <w:pStyle w:val="ListParagraph"/>
        <w:numPr>
          <w:ilvl w:val="0"/>
          <w:numId w:val="53"/>
        </w:numPr>
        <w:rPr>
          <w:rFonts w:eastAsiaTheme="majorEastAsia" w:cs="Arial"/>
          <w:szCs w:val="22"/>
        </w:rPr>
      </w:pPr>
      <w:r w:rsidRPr="008C164B">
        <w:rPr>
          <w:rFonts w:eastAsiaTheme="majorEastAsia" w:cs="Arial"/>
          <w:szCs w:val="22"/>
        </w:rPr>
        <w:t xml:space="preserve">Yealink T22, T27, T28 </w:t>
      </w:r>
      <w:r w:rsidR="004B6AF6">
        <w:rPr>
          <w:rFonts w:eastAsiaTheme="majorEastAsia" w:cs="Arial"/>
          <w:szCs w:val="22"/>
        </w:rPr>
        <w:t xml:space="preserve">and T43U </w:t>
      </w:r>
      <w:r w:rsidRPr="008C164B">
        <w:rPr>
          <w:rFonts w:eastAsiaTheme="majorEastAsia" w:cs="Arial"/>
          <w:szCs w:val="22"/>
        </w:rPr>
        <w:t>phones are the current standards.</w:t>
      </w:r>
    </w:p>
    <w:p w14:paraId="742F11BC" w14:textId="28697CCA" w:rsidR="00454113" w:rsidRPr="008C164B" w:rsidRDefault="00454113" w:rsidP="00FC5F85">
      <w:pPr>
        <w:pStyle w:val="ListParagraph"/>
        <w:numPr>
          <w:ilvl w:val="1"/>
          <w:numId w:val="53"/>
        </w:numPr>
        <w:rPr>
          <w:rFonts w:eastAsiaTheme="majorEastAsia" w:cs="Arial"/>
          <w:szCs w:val="22"/>
        </w:rPr>
      </w:pPr>
      <w:r w:rsidRPr="008C164B">
        <w:rPr>
          <w:rFonts w:eastAsiaTheme="majorEastAsia" w:cs="Arial"/>
          <w:szCs w:val="22"/>
        </w:rPr>
        <w:t>The following areas get T</w:t>
      </w:r>
      <w:r w:rsidR="00240784" w:rsidRPr="008C164B">
        <w:rPr>
          <w:rFonts w:eastAsiaTheme="majorEastAsia" w:cs="Arial"/>
          <w:szCs w:val="22"/>
        </w:rPr>
        <w:t>27</w:t>
      </w:r>
      <w:r w:rsidR="00240784">
        <w:rPr>
          <w:rFonts w:eastAsiaTheme="majorEastAsia" w:cs="Arial"/>
          <w:szCs w:val="22"/>
        </w:rPr>
        <w:t>,</w:t>
      </w:r>
      <w:r w:rsidR="00240784" w:rsidRPr="008C164B">
        <w:rPr>
          <w:rFonts w:eastAsiaTheme="majorEastAsia" w:cs="Arial"/>
          <w:szCs w:val="22"/>
        </w:rPr>
        <w:t xml:space="preserve"> T</w:t>
      </w:r>
      <w:r w:rsidRPr="008C164B">
        <w:rPr>
          <w:rFonts w:eastAsiaTheme="majorEastAsia" w:cs="Arial"/>
          <w:szCs w:val="22"/>
        </w:rPr>
        <w:t>28</w:t>
      </w:r>
      <w:r w:rsidR="004B6AF6">
        <w:rPr>
          <w:rFonts w:eastAsiaTheme="majorEastAsia" w:cs="Arial"/>
          <w:szCs w:val="22"/>
        </w:rPr>
        <w:t xml:space="preserve"> or T43</w:t>
      </w:r>
      <w:r w:rsidRPr="008C164B">
        <w:rPr>
          <w:rFonts w:eastAsiaTheme="majorEastAsia" w:cs="Arial"/>
          <w:szCs w:val="22"/>
        </w:rPr>
        <w:t xml:space="preserve"> Phones for desktop application.</w:t>
      </w:r>
    </w:p>
    <w:p w14:paraId="4CC8402C" w14:textId="77777777" w:rsidR="00454113" w:rsidRPr="008C164B" w:rsidRDefault="00454113" w:rsidP="00FC5F85">
      <w:pPr>
        <w:pStyle w:val="ListParagraph"/>
        <w:numPr>
          <w:ilvl w:val="2"/>
          <w:numId w:val="53"/>
        </w:numPr>
        <w:rPr>
          <w:rFonts w:eastAsiaTheme="majorEastAsia" w:cs="Arial"/>
          <w:szCs w:val="22"/>
        </w:rPr>
      </w:pPr>
      <w:r w:rsidRPr="008C164B">
        <w:rPr>
          <w:rFonts w:eastAsiaTheme="majorEastAsia" w:cs="Arial"/>
          <w:szCs w:val="22"/>
        </w:rPr>
        <w:t>All Corporate Office employees</w:t>
      </w:r>
    </w:p>
    <w:p w14:paraId="3952C0F6" w14:textId="77777777" w:rsidR="00454113" w:rsidRPr="008C164B" w:rsidRDefault="00454113" w:rsidP="00FC5F85">
      <w:pPr>
        <w:pStyle w:val="ListParagraph"/>
        <w:numPr>
          <w:ilvl w:val="2"/>
          <w:numId w:val="53"/>
        </w:numPr>
        <w:rPr>
          <w:rFonts w:eastAsiaTheme="majorEastAsia" w:cs="Arial"/>
          <w:szCs w:val="22"/>
        </w:rPr>
      </w:pPr>
      <w:r w:rsidRPr="008C164B">
        <w:rPr>
          <w:rFonts w:eastAsiaTheme="majorEastAsia" w:cs="Arial"/>
          <w:szCs w:val="22"/>
        </w:rPr>
        <w:t xml:space="preserve">All Inside Sales Employees </w:t>
      </w:r>
    </w:p>
    <w:p w14:paraId="36C16334" w14:textId="567242CB" w:rsidR="00454113" w:rsidRPr="008C164B" w:rsidRDefault="00454113" w:rsidP="00FC5F85">
      <w:pPr>
        <w:pStyle w:val="ListParagraph"/>
        <w:numPr>
          <w:ilvl w:val="2"/>
          <w:numId w:val="53"/>
        </w:numPr>
        <w:rPr>
          <w:rFonts w:eastAsiaTheme="majorEastAsia" w:cs="Arial"/>
          <w:szCs w:val="22"/>
        </w:rPr>
      </w:pPr>
      <w:r w:rsidRPr="008C164B">
        <w:rPr>
          <w:rFonts w:eastAsiaTheme="majorEastAsia" w:cs="Arial"/>
          <w:szCs w:val="22"/>
        </w:rPr>
        <w:t xml:space="preserve">Warehouse management, including </w:t>
      </w:r>
      <w:r w:rsidR="00C023E1" w:rsidRPr="008C164B">
        <w:rPr>
          <w:rFonts w:eastAsiaTheme="majorEastAsia" w:cs="Arial"/>
          <w:szCs w:val="22"/>
        </w:rPr>
        <w:t>leads.</w:t>
      </w:r>
    </w:p>
    <w:p w14:paraId="34078075" w14:textId="77777777" w:rsidR="00454113" w:rsidRPr="008C164B" w:rsidRDefault="00454113" w:rsidP="00FC5F85">
      <w:pPr>
        <w:pStyle w:val="ListParagraph"/>
        <w:numPr>
          <w:ilvl w:val="1"/>
          <w:numId w:val="53"/>
        </w:numPr>
        <w:rPr>
          <w:rFonts w:eastAsiaTheme="majorEastAsia" w:cs="Arial"/>
          <w:szCs w:val="22"/>
        </w:rPr>
      </w:pPr>
      <w:r w:rsidRPr="008C164B">
        <w:rPr>
          <w:rFonts w:eastAsiaTheme="majorEastAsia" w:cs="Arial"/>
          <w:szCs w:val="22"/>
        </w:rPr>
        <w:t>The following areas get T22 phones:</w:t>
      </w:r>
    </w:p>
    <w:p w14:paraId="1ED7D5AF" w14:textId="4D24FE6A" w:rsidR="00454113" w:rsidRPr="008C164B" w:rsidRDefault="00454113" w:rsidP="00FC5F85">
      <w:pPr>
        <w:pStyle w:val="ListParagraph"/>
        <w:numPr>
          <w:ilvl w:val="2"/>
          <w:numId w:val="53"/>
        </w:numPr>
        <w:rPr>
          <w:rFonts w:eastAsiaTheme="majorEastAsia" w:cs="Arial"/>
          <w:szCs w:val="22"/>
        </w:rPr>
      </w:pPr>
      <w:r w:rsidRPr="008C164B">
        <w:rPr>
          <w:rFonts w:eastAsiaTheme="majorEastAsia" w:cs="Arial"/>
          <w:szCs w:val="22"/>
        </w:rPr>
        <w:t xml:space="preserve">Phones in the warehouse </w:t>
      </w:r>
      <w:r w:rsidR="00C023E1" w:rsidRPr="008C164B">
        <w:rPr>
          <w:rFonts w:eastAsiaTheme="majorEastAsia" w:cs="Arial"/>
          <w:szCs w:val="22"/>
        </w:rPr>
        <w:t>are typically</w:t>
      </w:r>
      <w:r w:rsidRPr="008C164B">
        <w:rPr>
          <w:rFonts w:eastAsiaTheme="majorEastAsia" w:cs="Arial"/>
          <w:szCs w:val="22"/>
        </w:rPr>
        <w:t xml:space="preserve"> mounted on the warehouse </w:t>
      </w:r>
      <w:r w:rsidR="00C023E1" w:rsidRPr="008C164B">
        <w:rPr>
          <w:rFonts w:eastAsiaTheme="majorEastAsia" w:cs="Arial"/>
          <w:szCs w:val="22"/>
        </w:rPr>
        <w:t>wall.</w:t>
      </w:r>
      <w:r w:rsidRPr="008C164B">
        <w:rPr>
          <w:rFonts w:eastAsiaTheme="majorEastAsia" w:cs="Arial"/>
          <w:szCs w:val="22"/>
        </w:rPr>
        <w:t xml:space="preserve"> </w:t>
      </w:r>
    </w:p>
    <w:p w14:paraId="5F2AB414" w14:textId="3363666C" w:rsidR="00052FDC" w:rsidRDefault="00C023E1" w:rsidP="00581BF7">
      <w:pPr>
        <w:pStyle w:val="Heading3"/>
      </w:pPr>
      <w:bookmarkStart w:id="75" w:name="_Toc212651091"/>
      <w:r>
        <w:t>11.2</w:t>
      </w:r>
      <w:r>
        <w:tab/>
      </w:r>
      <w:r w:rsidR="00454113">
        <w:t>Adding New Extensions</w:t>
      </w:r>
      <w:bookmarkEnd w:id="75"/>
    </w:p>
    <w:p w14:paraId="429EE7F2" w14:textId="25EB5F82" w:rsidR="00454113" w:rsidRPr="00052FDC" w:rsidRDefault="00454113" w:rsidP="00FC5F85">
      <w:pPr>
        <w:pStyle w:val="ListParagraph"/>
        <w:numPr>
          <w:ilvl w:val="0"/>
          <w:numId w:val="56"/>
        </w:numPr>
        <w:rPr>
          <w:rFonts w:eastAsiaTheme="majorEastAsia"/>
        </w:rPr>
      </w:pPr>
      <w:r>
        <w:rPr>
          <w:rFonts w:eastAsiaTheme="majorEastAsia"/>
        </w:rPr>
        <w:t>For Warehouse employees</w:t>
      </w:r>
    </w:p>
    <w:p w14:paraId="044B492C" w14:textId="77777777" w:rsidR="00052FDC" w:rsidRPr="00052FDC" w:rsidRDefault="00052FDC" w:rsidP="00FC5F85">
      <w:pPr>
        <w:numPr>
          <w:ilvl w:val="1"/>
          <w:numId w:val="54"/>
        </w:numPr>
      </w:pPr>
      <w:r w:rsidRPr="00052FDC">
        <w:t xml:space="preserve">Go to the 3cx Web Management Portal </w:t>
      </w:r>
      <w:hyperlink r:id="rId68" w:anchor="/app/extensions" w:history="1">
        <w:r w:rsidRPr="00052FDC">
          <w:rPr>
            <w:rStyle w:val="Hyperlink"/>
          </w:rPr>
          <w:t>https://3cx.kmtire.com/#/app/extensions</w:t>
        </w:r>
      </w:hyperlink>
      <w:r w:rsidRPr="00052FDC">
        <w:t xml:space="preserve"> Credentials to access can be found in OneNote security files.</w:t>
      </w:r>
    </w:p>
    <w:p w14:paraId="5742D1A8" w14:textId="4169A0D6" w:rsidR="00052FDC" w:rsidRPr="00052FDC" w:rsidRDefault="00052FDC" w:rsidP="00FC5F85">
      <w:pPr>
        <w:numPr>
          <w:ilvl w:val="2"/>
          <w:numId w:val="56"/>
        </w:numPr>
      </w:pPr>
      <w:bookmarkStart w:id="76" w:name="_Hlk71125234"/>
      <w:r w:rsidRPr="00052FDC">
        <w:t xml:space="preserve">Use the following steps to </w:t>
      </w:r>
      <w:r w:rsidR="00C023E1" w:rsidRPr="00052FDC">
        <w:t>set up</w:t>
      </w:r>
      <w:r w:rsidRPr="00052FDC">
        <w:t xml:space="preserve"> a new extension for a warehouse employee</w:t>
      </w:r>
      <w:bookmarkEnd w:id="76"/>
      <w:r w:rsidRPr="00052FDC">
        <w:t xml:space="preserve">. </w:t>
      </w:r>
    </w:p>
    <w:p w14:paraId="39720E78" w14:textId="77777777" w:rsidR="00052FDC" w:rsidRPr="00052FDC" w:rsidRDefault="00052FDC" w:rsidP="00FC5F85">
      <w:pPr>
        <w:numPr>
          <w:ilvl w:val="3"/>
          <w:numId w:val="56"/>
        </w:numPr>
      </w:pPr>
      <w:bookmarkStart w:id="77" w:name="_Hlk71125423"/>
      <w:r w:rsidRPr="00052FDC">
        <w:t xml:space="preserve">Select add new extension. </w:t>
      </w:r>
    </w:p>
    <w:bookmarkEnd w:id="77"/>
    <w:p w14:paraId="67A1F5C5" w14:textId="77777777" w:rsidR="00052FDC" w:rsidRPr="00052FDC" w:rsidRDefault="00052FDC" w:rsidP="009436DB">
      <w:pPr>
        <w:numPr>
          <w:ilvl w:val="4"/>
          <w:numId w:val="52"/>
        </w:numPr>
        <w:rPr>
          <w:bCs/>
        </w:rPr>
      </w:pPr>
      <w:r w:rsidRPr="00052FDC">
        <w:rPr>
          <w:bCs/>
        </w:rPr>
        <w:t>New Extension number – Ex. 1040</w:t>
      </w:r>
    </w:p>
    <w:p w14:paraId="4B5E8126" w14:textId="370E261F" w:rsidR="00052FDC" w:rsidRPr="00052FDC" w:rsidRDefault="00052FDC" w:rsidP="009436DB">
      <w:pPr>
        <w:numPr>
          <w:ilvl w:val="5"/>
          <w:numId w:val="52"/>
        </w:numPr>
        <w:rPr>
          <w:bCs/>
        </w:rPr>
      </w:pPr>
      <w:r w:rsidRPr="00052FDC">
        <w:t xml:space="preserve"> </w:t>
      </w:r>
      <w:r w:rsidR="00C023E1" w:rsidRPr="00052FDC">
        <w:rPr>
          <w:bCs/>
        </w:rPr>
        <w:t>The first</w:t>
      </w:r>
      <w:r w:rsidRPr="00052FDC">
        <w:rPr>
          <w:bCs/>
        </w:rPr>
        <w:t xml:space="preserve"> number is predefined in system as the next available number. </w:t>
      </w:r>
    </w:p>
    <w:p w14:paraId="038D6EF1" w14:textId="77777777" w:rsidR="00052FDC" w:rsidRPr="00052FDC" w:rsidRDefault="00052FDC" w:rsidP="009436DB">
      <w:pPr>
        <w:numPr>
          <w:ilvl w:val="6"/>
          <w:numId w:val="52"/>
        </w:numPr>
        <w:rPr>
          <w:bCs/>
        </w:rPr>
      </w:pPr>
      <w:r w:rsidRPr="00052FDC">
        <w:rPr>
          <w:bCs/>
        </w:rPr>
        <w:t>EX. “1” because it’s the first number being setup.</w:t>
      </w:r>
    </w:p>
    <w:p w14:paraId="63E5C8BF" w14:textId="77777777" w:rsidR="00052FDC" w:rsidRPr="00052FDC" w:rsidRDefault="00052FDC" w:rsidP="009436DB">
      <w:pPr>
        <w:numPr>
          <w:ilvl w:val="5"/>
          <w:numId w:val="52"/>
        </w:numPr>
        <w:rPr>
          <w:bCs/>
        </w:rPr>
      </w:pPr>
      <w:r w:rsidRPr="00052FDC">
        <w:rPr>
          <w:bCs/>
        </w:rPr>
        <w:t>Second 2 numbers are location ID.</w:t>
      </w:r>
    </w:p>
    <w:p w14:paraId="0153463F" w14:textId="0D5C9AD2" w:rsidR="00052FDC" w:rsidRPr="00052FDC" w:rsidRDefault="00052FDC" w:rsidP="009436DB">
      <w:pPr>
        <w:numPr>
          <w:ilvl w:val="6"/>
          <w:numId w:val="52"/>
        </w:numPr>
        <w:rPr>
          <w:bCs/>
        </w:rPr>
      </w:pPr>
      <w:r w:rsidRPr="00052FDC">
        <w:rPr>
          <w:bCs/>
        </w:rPr>
        <w:t xml:space="preserve">EX. “04” which is </w:t>
      </w:r>
      <w:r w:rsidR="00C023E1" w:rsidRPr="00052FDC">
        <w:rPr>
          <w:bCs/>
        </w:rPr>
        <w:t>Detroit.</w:t>
      </w:r>
      <w:r w:rsidRPr="00052FDC">
        <w:rPr>
          <w:bCs/>
        </w:rPr>
        <w:t xml:space="preserve"> </w:t>
      </w:r>
    </w:p>
    <w:p w14:paraId="72BA7FDA" w14:textId="334DCF64" w:rsidR="00052FDC" w:rsidRPr="00052FDC" w:rsidRDefault="00052FDC" w:rsidP="009436DB">
      <w:pPr>
        <w:numPr>
          <w:ilvl w:val="5"/>
          <w:numId w:val="52"/>
        </w:numPr>
        <w:rPr>
          <w:bCs/>
        </w:rPr>
      </w:pPr>
      <w:r w:rsidRPr="00052FDC">
        <w:rPr>
          <w:bCs/>
        </w:rPr>
        <w:t xml:space="preserve">Third Number is </w:t>
      </w:r>
      <w:r w:rsidR="00C023E1" w:rsidRPr="00052FDC">
        <w:rPr>
          <w:bCs/>
        </w:rPr>
        <w:t>the next</w:t>
      </w:r>
      <w:r w:rsidRPr="00052FDC">
        <w:rPr>
          <w:bCs/>
        </w:rPr>
        <w:t xml:space="preserve"> number available if multiple extensions at warehouse. </w:t>
      </w:r>
    </w:p>
    <w:p w14:paraId="77C7CB66" w14:textId="77777777" w:rsidR="00052FDC" w:rsidRPr="00052FDC" w:rsidRDefault="00052FDC" w:rsidP="009436DB">
      <w:pPr>
        <w:numPr>
          <w:ilvl w:val="6"/>
          <w:numId w:val="52"/>
        </w:numPr>
        <w:rPr>
          <w:bCs/>
        </w:rPr>
      </w:pPr>
      <w:r w:rsidRPr="00052FDC">
        <w:rPr>
          <w:bCs/>
        </w:rPr>
        <w:t>EX. “0”</w:t>
      </w:r>
    </w:p>
    <w:p w14:paraId="46D30183" w14:textId="4E2D0E51" w:rsidR="00052FDC" w:rsidRPr="00052FDC" w:rsidRDefault="00C023E1" w:rsidP="009436DB">
      <w:pPr>
        <w:numPr>
          <w:ilvl w:val="7"/>
          <w:numId w:val="52"/>
        </w:numPr>
        <w:rPr>
          <w:bCs/>
        </w:rPr>
      </w:pPr>
      <w:r w:rsidRPr="00052FDC">
        <w:rPr>
          <w:bCs/>
        </w:rPr>
        <w:t>The Warehouse</w:t>
      </w:r>
      <w:r w:rsidR="00052FDC" w:rsidRPr="00052FDC">
        <w:rPr>
          <w:bCs/>
        </w:rPr>
        <w:t xml:space="preserve"> Manager Phone is always “0”. All other </w:t>
      </w:r>
      <w:r w:rsidRPr="00052FDC">
        <w:rPr>
          <w:bCs/>
        </w:rPr>
        <w:t>extensions follow</w:t>
      </w:r>
      <w:r w:rsidR="00052FDC" w:rsidRPr="00052FDC">
        <w:rPr>
          <w:bCs/>
        </w:rPr>
        <w:t xml:space="preserve"> the chronological order of deployment.</w:t>
      </w:r>
    </w:p>
    <w:p w14:paraId="27EDE95D" w14:textId="72757B0E" w:rsidR="00052FDC" w:rsidRPr="00052FDC" w:rsidRDefault="00052FDC" w:rsidP="009436DB">
      <w:pPr>
        <w:numPr>
          <w:ilvl w:val="7"/>
          <w:numId w:val="52"/>
        </w:numPr>
        <w:rPr>
          <w:bCs/>
        </w:rPr>
      </w:pPr>
      <w:r w:rsidRPr="00052FDC">
        <w:rPr>
          <w:bCs/>
        </w:rPr>
        <w:t xml:space="preserve">Numbers are shown on </w:t>
      </w:r>
      <w:r w:rsidR="00C023E1" w:rsidRPr="00052FDC">
        <w:rPr>
          <w:bCs/>
        </w:rPr>
        <w:t>the setup</w:t>
      </w:r>
      <w:r w:rsidRPr="00052FDC">
        <w:rPr>
          <w:bCs/>
        </w:rPr>
        <w:t xml:space="preserve"> screen.</w:t>
      </w:r>
    </w:p>
    <w:p w14:paraId="6D1E6867" w14:textId="77777777" w:rsidR="00052FDC" w:rsidRPr="00052FDC" w:rsidRDefault="00052FDC" w:rsidP="009436DB">
      <w:pPr>
        <w:numPr>
          <w:ilvl w:val="0"/>
          <w:numId w:val="50"/>
        </w:numPr>
        <w:rPr>
          <w:bCs/>
        </w:rPr>
      </w:pPr>
      <w:r w:rsidRPr="00052FDC">
        <w:rPr>
          <w:bCs/>
        </w:rPr>
        <w:t>For Corporate Office Employees</w:t>
      </w:r>
    </w:p>
    <w:p w14:paraId="42982C88" w14:textId="77777777" w:rsidR="00052FDC" w:rsidRPr="00052FDC" w:rsidRDefault="00052FDC" w:rsidP="009436DB">
      <w:pPr>
        <w:numPr>
          <w:ilvl w:val="1"/>
          <w:numId w:val="50"/>
        </w:numPr>
      </w:pPr>
      <w:r w:rsidRPr="00052FDC">
        <w:rPr>
          <w:bCs/>
        </w:rPr>
        <w:t xml:space="preserve">Go to the 3cx Web Management Portal </w:t>
      </w:r>
      <w:hyperlink r:id="rId69" w:anchor="/app/extensions" w:history="1">
        <w:r w:rsidRPr="00052FDC">
          <w:rPr>
            <w:rStyle w:val="Hyperlink"/>
          </w:rPr>
          <w:t>https://3cx.kmtire.com/#/app/extensions</w:t>
        </w:r>
      </w:hyperlink>
      <w:r w:rsidRPr="00052FDC">
        <w:t xml:space="preserve"> </w:t>
      </w:r>
      <w:r w:rsidRPr="00052FDC">
        <w:rPr>
          <w:bCs/>
        </w:rPr>
        <w:t>Credentials to access can be found in OneNote security files.</w:t>
      </w:r>
    </w:p>
    <w:p w14:paraId="62F133A6" w14:textId="77777777" w:rsidR="00052FDC" w:rsidRPr="00052FDC" w:rsidRDefault="00052FDC" w:rsidP="009436DB">
      <w:pPr>
        <w:numPr>
          <w:ilvl w:val="2"/>
          <w:numId w:val="50"/>
        </w:numPr>
        <w:rPr>
          <w:bCs/>
        </w:rPr>
      </w:pPr>
      <w:r w:rsidRPr="00052FDC">
        <w:rPr>
          <w:bCs/>
        </w:rPr>
        <w:t>Use the following steps to setup and extension for a user at the corporate office.</w:t>
      </w:r>
    </w:p>
    <w:p w14:paraId="5A5743C4" w14:textId="62CFA255" w:rsidR="00052FDC" w:rsidRPr="00052FDC" w:rsidRDefault="00052FDC" w:rsidP="009436DB">
      <w:pPr>
        <w:numPr>
          <w:ilvl w:val="3"/>
          <w:numId w:val="50"/>
        </w:numPr>
        <w:rPr>
          <w:bCs/>
        </w:rPr>
      </w:pPr>
      <w:r w:rsidRPr="00052FDC">
        <w:rPr>
          <w:bCs/>
        </w:rPr>
        <w:t xml:space="preserve">Select add new </w:t>
      </w:r>
      <w:r w:rsidR="00C023E1">
        <w:rPr>
          <w:bCs/>
        </w:rPr>
        <w:t>users.</w:t>
      </w:r>
      <w:r w:rsidRPr="00052FDC">
        <w:rPr>
          <w:bCs/>
        </w:rPr>
        <w:t xml:space="preserve"> </w:t>
      </w:r>
    </w:p>
    <w:p w14:paraId="60CF9596" w14:textId="038CA8F2" w:rsidR="00052FDC" w:rsidRPr="00052FDC" w:rsidRDefault="00052FDC" w:rsidP="009436DB">
      <w:pPr>
        <w:numPr>
          <w:ilvl w:val="4"/>
          <w:numId w:val="52"/>
        </w:numPr>
        <w:rPr>
          <w:bCs/>
        </w:rPr>
      </w:pPr>
      <w:r w:rsidRPr="00052FDC">
        <w:rPr>
          <w:bCs/>
        </w:rPr>
        <w:lastRenderedPageBreak/>
        <w:t>Search for next available open extension number in 3cx management console</w:t>
      </w:r>
      <w:r w:rsidR="004B6AF6">
        <w:rPr>
          <w:bCs/>
        </w:rPr>
        <w:t>-In the 3000’s</w:t>
      </w:r>
    </w:p>
    <w:p w14:paraId="120C9255" w14:textId="237FA378" w:rsidR="008C40E5" w:rsidRDefault="00052FDC" w:rsidP="009436DB">
      <w:pPr>
        <w:numPr>
          <w:ilvl w:val="4"/>
          <w:numId w:val="52"/>
        </w:numPr>
        <w:rPr>
          <w:bCs/>
        </w:rPr>
      </w:pPr>
      <w:r w:rsidRPr="00052FDC">
        <w:rPr>
          <w:bCs/>
        </w:rPr>
        <w:t xml:space="preserve">Click </w:t>
      </w:r>
      <w:r w:rsidR="00EC18D9">
        <w:rPr>
          <w:bCs/>
        </w:rPr>
        <w:t>Users</w:t>
      </w:r>
    </w:p>
    <w:p w14:paraId="16B181D5" w14:textId="713FA870" w:rsidR="008C40E5" w:rsidRDefault="00EC18D9" w:rsidP="008C40E5">
      <w:pPr>
        <w:rPr>
          <w:bCs/>
        </w:rPr>
      </w:pPr>
      <w:r>
        <w:rPr>
          <w:noProof/>
        </w:rPr>
        <w:drawing>
          <wp:inline distT="0" distB="0" distL="0" distR="0" wp14:anchorId="6D8D4C1B" wp14:editId="03465480">
            <wp:extent cx="4235890" cy="3176337"/>
            <wp:effectExtent l="0" t="0" r="0" b="5080"/>
            <wp:docPr id="15" name="Picture 15" descr="cid:image002.jpg@01D8929D.732AD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jpg@01D8929D.732ADFA0"/>
                    <pic:cNvPicPr>
                      <a:picLocks noChangeAspect="1" noChangeArrowheads="1"/>
                    </pic:cNvPicPr>
                  </pic:nvPicPr>
                  <pic:blipFill>
                    <a:blip r:embed="rId70" r:link="rId71" cstate="print">
                      <a:extLst>
                        <a:ext uri="{28A0092B-C50C-407E-A947-70E740481C1C}">
                          <a14:useLocalDpi xmlns:a14="http://schemas.microsoft.com/office/drawing/2010/main" val="0"/>
                        </a:ext>
                      </a:extLst>
                    </a:blip>
                    <a:srcRect/>
                    <a:stretch>
                      <a:fillRect/>
                    </a:stretch>
                  </pic:blipFill>
                  <pic:spPr bwMode="auto">
                    <a:xfrm>
                      <a:off x="0" y="0"/>
                      <a:ext cx="4241713" cy="3180703"/>
                    </a:xfrm>
                    <a:prstGeom prst="rect">
                      <a:avLst/>
                    </a:prstGeom>
                    <a:noFill/>
                    <a:ln>
                      <a:noFill/>
                    </a:ln>
                  </pic:spPr>
                </pic:pic>
              </a:graphicData>
            </a:graphic>
          </wp:inline>
        </w:drawing>
      </w:r>
    </w:p>
    <w:p w14:paraId="3C099C7C" w14:textId="2C60AA32" w:rsidR="008C40E5" w:rsidRDefault="008C40E5" w:rsidP="008C40E5">
      <w:pPr>
        <w:rPr>
          <w:bCs/>
        </w:rPr>
      </w:pPr>
    </w:p>
    <w:p w14:paraId="136E186F" w14:textId="6A53D0FD" w:rsidR="008C40E5" w:rsidRDefault="00C023E1" w:rsidP="00581BF7">
      <w:pPr>
        <w:pStyle w:val="Heading3"/>
      </w:pPr>
      <w:bookmarkStart w:id="78" w:name="_Toc212651092"/>
      <w:r>
        <w:t>11.3</w:t>
      </w:r>
      <w:r>
        <w:tab/>
      </w:r>
      <w:r w:rsidR="008C40E5">
        <w:t>Setting up User in 3CX Web Management Portal</w:t>
      </w:r>
      <w:bookmarkEnd w:id="78"/>
    </w:p>
    <w:p w14:paraId="73E8BD0F" w14:textId="77777777" w:rsidR="008C40E5" w:rsidRPr="008C164B" w:rsidRDefault="008C40E5" w:rsidP="00FC5F85">
      <w:pPr>
        <w:pStyle w:val="ListParagraph"/>
        <w:numPr>
          <w:ilvl w:val="0"/>
          <w:numId w:val="55"/>
        </w:numPr>
      </w:pPr>
      <w:r w:rsidRPr="008C164B">
        <w:t xml:space="preserve">Use the following steps to setup the user in the 3cx portal after completing Step 2: Adding New Extensions </w:t>
      </w:r>
    </w:p>
    <w:p w14:paraId="42A9D95E" w14:textId="77777777" w:rsidR="008C40E5" w:rsidRPr="008C164B" w:rsidRDefault="008C40E5" w:rsidP="00FC5F85">
      <w:pPr>
        <w:pStyle w:val="ListParagraph"/>
        <w:numPr>
          <w:ilvl w:val="1"/>
          <w:numId w:val="55"/>
        </w:numPr>
      </w:pPr>
      <w:r w:rsidRPr="008C164B">
        <w:t xml:space="preserve">General Tab </w:t>
      </w:r>
    </w:p>
    <w:p w14:paraId="0904C657" w14:textId="43E525EC" w:rsidR="008C40E5" w:rsidRPr="008C164B" w:rsidRDefault="008C40E5" w:rsidP="00FC5F85">
      <w:pPr>
        <w:pStyle w:val="ListParagraph"/>
        <w:numPr>
          <w:ilvl w:val="2"/>
          <w:numId w:val="55"/>
        </w:numPr>
      </w:pPr>
      <w:r w:rsidRPr="008C164B">
        <w:t xml:space="preserve">Extension – Should already be populated from previous </w:t>
      </w:r>
      <w:r w:rsidR="00C023E1" w:rsidRPr="008C164B">
        <w:t>step.</w:t>
      </w:r>
    </w:p>
    <w:p w14:paraId="1739AD42" w14:textId="77777777" w:rsidR="008C40E5" w:rsidRPr="008C164B" w:rsidRDefault="008C40E5" w:rsidP="00FC5F85">
      <w:pPr>
        <w:pStyle w:val="ListParagraph"/>
        <w:numPr>
          <w:ilvl w:val="2"/>
          <w:numId w:val="55"/>
        </w:numPr>
      </w:pPr>
      <w:r w:rsidRPr="008C164B">
        <w:t>First Name – User’s first name</w:t>
      </w:r>
    </w:p>
    <w:p w14:paraId="1AB8728E" w14:textId="77777777" w:rsidR="008C40E5" w:rsidRPr="008C164B" w:rsidRDefault="008C40E5" w:rsidP="00FC5F85">
      <w:pPr>
        <w:pStyle w:val="ListParagraph"/>
        <w:numPr>
          <w:ilvl w:val="2"/>
          <w:numId w:val="55"/>
        </w:numPr>
      </w:pPr>
      <w:r w:rsidRPr="008C164B">
        <w:t>Last Name – User’s Last name</w:t>
      </w:r>
    </w:p>
    <w:p w14:paraId="310F6031" w14:textId="0F387D12" w:rsidR="008C40E5" w:rsidRPr="008C164B" w:rsidRDefault="008C40E5" w:rsidP="00FC5F85">
      <w:pPr>
        <w:pStyle w:val="ListParagraph"/>
        <w:numPr>
          <w:ilvl w:val="2"/>
          <w:numId w:val="55"/>
        </w:numPr>
      </w:pPr>
      <w:r w:rsidRPr="008C164B">
        <w:t xml:space="preserve">Email Address – Warehouse and </w:t>
      </w:r>
      <w:r w:rsidR="00C023E1" w:rsidRPr="008C164B">
        <w:t>Breakrooms</w:t>
      </w:r>
      <w:r w:rsidRPr="008C164B">
        <w:t xml:space="preserve"> </w:t>
      </w:r>
      <w:r w:rsidR="00C023E1" w:rsidRPr="008C164B">
        <w:t>excluded.</w:t>
      </w:r>
      <w:r w:rsidRPr="008C164B">
        <w:t xml:space="preserve"> </w:t>
      </w:r>
    </w:p>
    <w:p w14:paraId="35EA10E4" w14:textId="0FA15999" w:rsidR="008C40E5" w:rsidRPr="008C164B" w:rsidRDefault="008C40E5" w:rsidP="00FC5F85">
      <w:pPr>
        <w:pStyle w:val="ListParagraph"/>
        <w:numPr>
          <w:ilvl w:val="2"/>
          <w:numId w:val="55"/>
        </w:numPr>
      </w:pPr>
      <w:r w:rsidRPr="008C164B">
        <w:t xml:space="preserve">Mobile Number – Only if requested for </w:t>
      </w:r>
      <w:r w:rsidR="00C023E1" w:rsidRPr="008C164B">
        <w:t>forwarding.</w:t>
      </w:r>
    </w:p>
    <w:p w14:paraId="6F96D38A" w14:textId="2A4BA2C3" w:rsidR="008C40E5" w:rsidRPr="008C164B" w:rsidRDefault="008C40E5" w:rsidP="00FC5F85">
      <w:pPr>
        <w:pStyle w:val="ListParagraph"/>
        <w:numPr>
          <w:ilvl w:val="3"/>
          <w:numId w:val="55"/>
        </w:numPr>
      </w:pPr>
      <w:r w:rsidRPr="008C164B">
        <w:t xml:space="preserve">Will be visible on 3cx </w:t>
      </w:r>
      <w:r w:rsidR="00C023E1" w:rsidRPr="008C164B">
        <w:t>application.</w:t>
      </w:r>
    </w:p>
    <w:p w14:paraId="083E57BD" w14:textId="77777777" w:rsidR="008C40E5" w:rsidRPr="008C164B" w:rsidRDefault="008C40E5" w:rsidP="00FC5F85">
      <w:pPr>
        <w:pStyle w:val="ListParagraph"/>
        <w:numPr>
          <w:ilvl w:val="2"/>
          <w:numId w:val="55"/>
        </w:numPr>
      </w:pPr>
      <w:r w:rsidRPr="008C164B">
        <w:t xml:space="preserve">Outbound Caller ID </w:t>
      </w:r>
    </w:p>
    <w:p w14:paraId="5AB891D9" w14:textId="77777777" w:rsidR="008C40E5" w:rsidRPr="008C164B" w:rsidRDefault="008C40E5" w:rsidP="00FC5F85">
      <w:pPr>
        <w:pStyle w:val="ListParagraph"/>
        <w:numPr>
          <w:ilvl w:val="3"/>
          <w:numId w:val="55"/>
        </w:numPr>
      </w:pPr>
      <w:r w:rsidRPr="008C164B">
        <w:t>Corporate and Delphos Warehouse – 4196951061</w:t>
      </w:r>
    </w:p>
    <w:p w14:paraId="75C027C4" w14:textId="77777777" w:rsidR="008C40E5" w:rsidRPr="008C164B" w:rsidRDefault="008C40E5" w:rsidP="00FC5F85">
      <w:pPr>
        <w:pStyle w:val="ListParagraph"/>
        <w:numPr>
          <w:ilvl w:val="3"/>
          <w:numId w:val="55"/>
        </w:numPr>
      </w:pPr>
      <w:r w:rsidRPr="008C164B">
        <w:t>All other locations – Sales 1-800 number associated with their region.</w:t>
      </w:r>
    </w:p>
    <w:p w14:paraId="67C286A8" w14:textId="78C31001" w:rsidR="008C40E5" w:rsidRPr="008C164B" w:rsidRDefault="008C40E5" w:rsidP="009436DB">
      <w:pPr>
        <w:pStyle w:val="ListParagraph"/>
        <w:numPr>
          <w:ilvl w:val="4"/>
          <w:numId w:val="52"/>
        </w:numPr>
      </w:pPr>
      <w:r w:rsidRPr="008C164B">
        <w:t xml:space="preserve">If </w:t>
      </w:r>
      <w:r w:rsidR="00C023E1" w:rsidRPr="008C164B">
        <w:t>questions,</w:t>
      </w:r>
      <w:r w:rsidRPr="008C164B">
        <w:t xml:space="preserve"> look at kmtire.com location map.</w:t>
      </w:r>
    </w:p>
    <w:p w14:paraId="6FC78B3A" w14:textId="7D922282" w:rsidR="008C40E5" w:rsidRDefault="008C40E5" w:rsidP="008C40E5">
      <w:pPr>
        <w:rPr>
          <w:rFonts w:eastAsiaTheme="majorEastAsia"/>
        </w:rPr>
      </w:pPr>
      <w:r w:rsidRPr="008C164B">
        <w:rPr>
          <w:noProof/>
        </w:rPr>
        <w:lastRenderedPageBreak/>
        <w:drawing>
          <wp:inline distT="0" distB="0" distL="0" distR="0" wp14:anchorId="1E3A2829" wp14:editId="38235C8D">
            <wp:extent cx="4107180" cy="2790825"/>
            <wp:effectExtent l="0" t="0" r="7620" b="9525"/>
            <wp:docPr id="47" name="Picture 47"/>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2"/>
                    <a:stretch>
                      <a:fillRect/>
                    </a:stretch>
                  </pic:blipFill>
                  <pic:spPr>
                    <a:xfrm>
                      <a:off x="0" y="0"/>
                      <a:ext cx="4107180" cy="2790825"/>
                    </a:xfrm>
                    <a:prstGeom prst="rect">
                      <a:avLst/>
                    </a:prstGeom>
                  </pic:spPr>
                </pic:pic>
              </a:graphicData>
            </a:graphic>
          </wp:inline>
        </w:drawing>
      </w:r>
    </w:p>
    <w:p w14:paraId="69BCB1DD" w14:textId="7C60FB80" w:rsidR="00E73A7E" w:rsidRPr="008C164B" w:rsidRDefault="00E73A7E" w:rsidP="00FC5F85">
      <w:pPr>
        <w:pStyle w:val="ListParagraph"/>
        <w:numPr>
          <w:ilvl w:val="0"/>
          <w:numId w:val="55"/>
        </w:numPr>
      </w:pPr>
      <w:r w:rsidRPr="008C164B">
        <w:t xml:space="preserve">Use the following steps to </w:t>
      </w:r>
      <w:r w:rsidR="00C023E1" w:rsidRPr="008C164B">
        <w:t>set up</w:t>
      </w:r>
      <w:r w:rsidRPr="008C164B">
        <w:t xml:space="preserve"> Voicemail in the </w:t>
      </w:r>
      <w:r w:rsidRPr="008C164B">
        <w:rPr>
          <w:bCs/>
        </w:rPr>
        <w:t>3cx Web Management Portal.</w:t>
      </w:r>
    </w:p>
    <w:p w14:paraId="07004DE5" w14:textId="77777777" w:rsidR="00E73A7E" w:rsidRPr="008C164B" w:rsidRDefault="00E73A7E" w:rsidP="00FC5F85">
      <w:pPr>
        <w:pStyle w:val="ListParagraph"/>
        <w:numPr>
          <w:ilvl w:val="1"/>
          <w:numId w:val="57"/>
        </w:numPr>
      </w:pPr>
      <w:r w:rsidRPr="008C164B">
        <w:rPr>
          <w:bCs/>
        </w:rPr>
        <w:t xml:space="preserve">Go to Voicemail Tab </w:t>
      </w:r>
    </w:p>
    <w:p w14:paraId="31B8FF2B" w14:textId="77777777" w:rsidR="00E73A7E" w:rsidRPr="008C164B" w:rsidRDefault="00E73A7E" w:rsidP="00FC5F85">
      <w:pPr>
        <w:pStyle w:val="ListParagraph"/>
        <w:numPr>
          <w:ilvl w:val="2"/>
          <w:numId w:val="57"/>
        </w:numPr>
      </w:pPr>
      <w:r w:rsidRPr="008C164B">
        <w:t>Check Enable Voicemail</w:t>
      </w:r>
    </w:p>
    <w:p w14:paraId="2121D835" w14:textId="77777777" w:rsidR="00E73A7E" w:rsidRPr="008C164B" w:rsidRDefault="00E73A7E" w:rsidP="00FC5F85">
      <w:pPr>
        <w:pStyle w:val="ListParagraph"/>
        <w:numPr>
          <w:ilvl w:val="3"/>
          <w:numId w:val="57"/>
        </w:numPr>
      </w:pPr>
      <w:r w:rsidRPr="008C164B">
        <w:t>Exception is if the phone is dock or break room phone described in step 1-A-2</w:t>
      </w:r>
    </w:p>
    <w:p w14:paraId="2A703CF3" w14:textId="77777777" w:rsidR="00E73A7E" w:rsidRPr="008C164B" w:rsidRDefault="00E73A7E" w:rsidP="00FC5F85">
      <w:pPr>
        <w:pStyle w:val="ListParagraph"/>
        <w:numPr>
          <w:ilvl w:val="2"/>
          <w:numId w:val="57"/>
        </w:numPr>
      </w:pPr>
      <w:r w:rsidRPr="008C164B">
        <w:t>PIN Number – 5555</w:t>
      </w:r>
    </w:p>
    <w:p w14:paraId="2EDF0BFF" w14:textId="77777777" w:rsidR="00E73A7E" w:rsidRPr="008C164B" w:rsidRDefault="00E73A7E" w:rsidP="00FC5F85">
      <w:pPr>
        <w:pStyle w:val="ListParagraph"/>
        <w:numPr>
          <w:ilvl w:val="2"/>
          <w:numId w:val="57"/>
        </w:numPr>
      </w:pPr>
      <w:r w:rsidRPr="008C164B">
        <w:t>Read Date/Time – Read in AM/PM Format</w:t>
      </w:r>
    </w:p>
    <w:p w14:paraId="3DDC07AF" w14:textId="77777777" w:rsidR="00E73A7E" w:rsidRPr="008C164B" w:rsidRDefault="00E73A7E" w:rsidP="00FC5F85">
      <w:pPr>
        <w:pStyle w:val="ListParagraph"/>
        <w:numPr>
          <w:ilvl w:val="2"/>
          <w:numId w:val="57"/>
        </w:numPr>
      </w:pPr>
      <w:r w:rsidRPr="008C164B">
        <w:t xml:space="preserve">Email Notification – No Email Notification </w:t>
      </w:r>
    </w:p>
    <w:p w14:paraId="3D1F9A71" w14:textId="422FABC7" w:rsidR="00E73A7E" w:rsidRPr="008C164B" w:rsidRDefault="00E73A7E" w:rsidP="00FC5F85">
      <w:pPr>
        <w:pStyle w:val="ListParagraph"/>
        <w:numPr>
          <w:ilvl w:val="3"/>
          <w:numId w:val="57"/>
        </w:numPr>
      </w:pPr>
      <w:r w:rsidRPr="008C164B">
        <w:t xml:space="preserve">If user requests email notifications – Send Email Notification </w:t>
      </w:r>
      <w:r w:rsidR="00C023E1" w:rsidRPr="008C164B">
        <w:t>only.</w:t>
      </w:r>
      <w:r w:rsidRPr="008C164B">
        <w:t xml:space="preserve"> </w:t>
      </w:r>
    </w:p>
    <w:p w14:paraId="0074C10A" w14:textId="4836E499" w:rsidR="00E73A7E" w:rsidRPr="008C164B" w:rsidRDefault="00E73A7E" w:rsidP="00FC5F85">
      <w:pPr>
        <w:pStyle w:val="ListParagraph"/>
        <w:numPr>
          <w:ilvl w:val="2"/>
          <w:numId w:val="57"/>
        </w:numPr>
      </w:pPr>
      <w:r w:rsidRPr="008C164B">
        <w:t xml:space="preserve">Disable Voicemail PIN Authentication – Remove check from </w:t>
      </w:r>
      <w:r w:rsidR="00C023E1" w:rsidRPr="008C164B">
        <w:t>box.</w:t>
      </w:r>
    </w:p>
    <w:p w14:paraId="3F7160DB" w14:textId="570A2F7F" w:rsidR="008C40E5" w:rsidRPr="00454113" w:rsidRDefault="008C40E5" w:rsidP="00E73A7E">
      <w:pPr>
        <w:pStyle w:val="ListParagraph"/>
        <w:rPr>
          <w:rFonts w:eastAsiaTheme="majorEastAsia"/>
        </w:rPr>
      </w:pPr>
    </w:p>
    <w:p w14:paraId="6A42E2B0" w14:textId="7CECBD1E" w:rsidR="008C40E5" w:rsidRDefault="00E73A7E" w:rsidP="008C40E5">
      <w:pPr>
        <w:rPr>
          <w:rFonts w:eastAsiaTheme="majorEastAsia"/>
        </w:rPr>
      </w:pPr>
      <w:r w:rsidRPr="008C164B">
        <w:rPr>
          <w:noProof/>
        </w:rPr>
        <w:drawing>
          <wp:inline distT="0" distB="0" distL="0" distR="0" wp14:anchorId="21202033" wp14:editId="687FFCCC">
            <wp:extent cx="5031740" cy="3082925"/>
            <wp:effectExtent l="0" t="0" r="0" b="3175"/>
            <wp:docPr id="48" name="Picture 4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3"/>
                    <a:stretch>
                      <a:fillRect/>
                    </a:stretch>
                  </pic:blipFill>
                  <pic:spPr>
                    <a:xfrm>
                      <a:off x="0" y="0"/>
                      <a:ext cx="5031740" cy="3082925"/>
                    </a:xfrm>
                    <a:prstGeom prst="rect">
                      <a:avLst/>
                    </a:prstGeom>
                  </pic:spPr>
                </pic:pic>
              </a:graphicData>
            </a:graphic>
          </wp:inline>
        </w:drawing>
      </w:r>
    </w:p>
    <w:p w14:paraId="2A113A83" w14:textId="64F7C9F1" w:rsidR="00343D58" w:rsidRDefault="00343D58" w:rsidP="008C40E5">
      <w:pPr>
        <w:rPr>
          <w:rFonts w:eastAsiaTheme="majorEastAsia"/>
        </w:rPr>
      </w:pPr>
    </w:p>
    <w:p w14:paraId="274B4012" w14:textId="4CEA225F" w:rsidR="00081283" w:rsidRPr="00081283" w:rsidRDefault="00081283" w:rsidP="00FC5F85">
      <w:pPr>
        <w:pStyle w:val="ListParagraph"/>
        <w:numPr>
          <w:ilvl w:val="0"/>
          <w:numId w:val="55"/>
        </w:numPr>
        <w:rPr>
          <w:rFonts w:eastAsiaTheme="majorEastAsia"/>
        </w:rPr>
      </w:pPr>
      <w:r w:rsidRPr="00081283">
        <w:rPr>
          <w:rFonts w:eastAsiaTheme="majorEastAsia"/>
        </w:rPr>
        <w:lastRenderedPageBreak/>
        <w:t xml:space="preserve">Forwarding Rules Tab Setup </w:t>
      </w:r>
    </w:p>
    <w:p w14:paraId="110B0A1B" w14:textId="0CE5C497" w:rsidR="00274E79" w:rsidRDefault="00081283" w:rsidP="00081283">
      <w:pPr>
        <w:pStyle w:val="ListParagraph"/>
        <w:ind w:left="1440" w:hanging="360"/>
        <w:rPr>
          <w:rFonts w:eastAsiaTheme="majorEastAsia"/>
        </w:rPr>
      </w:pPr>
      <w:r w:rsidRPr="00081283">
        <w:rPr>
          <w:rFonts w:eastAsiaTheme="majorEastAsia"/>
        </w:rPr>
        <w:t>a.</w:t>
      </w:r>
      <w:r w:rsidRPr="00081283">
        <w:rPr>
          <w:rFonts w:eastAsiaTheme="majorEastAsia"/>
        </w:rPr>
        <w:tab/>
        <w:t>Leave as is unless request is put in to forward to cell phone or another 3cx extension</w:t>
      </w:r>
    </w:p>
    <w:p w14:paraId="3C0F62F2" w14:textId="77777777" w:rsidR="00274E79" w:rsidRDefault="00274E79" w:rsidP="008C40E5">
      <w:pPr>
        <w:rPr>
          <w:rFonts w:eastAsiaTheme="majorEastAsia"/>
        </w:rPr>
      </w:pPr>
    </w:p>
    <w:p w14:paraId="33FD76FB" w14:textId="2BBDFF3F" w:rsidR="00E73A7E" w:rsidRDefault="00E73A7E" w:rsidP="00E73A7E">
      <w:pPr>
        <w:ind w:left="360"/>
      </w:pPr>
      <w:r w:rsidRPr="008C164B">
        <w:rPr>
          <w:noProof/>
        </w:rPr>
        <w:drawing>
          <wp:inline distT="0" distB="0" distL="0" distR="0" wp14:anchorId="32F5DDB1" wp14:editId="1D46A5EC">
            <wp:extent cx="3907790" cy="3041650"/>
            <wp:effectExtent l="0" t="0" r="0" b="6350"/>
            <wp:docPr id="49" name="Picture 4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4"/>
                    <a:stretch>
                      <a:fillRect/>
                    </a:stretch>
                  </pic:blipFill>
                  <pic:spPr>
                    <a:xfrm>
                      <a:off x="0" y="0"/>
                      <a:ext cx="3907790" cy="3041650"/>
                    </a:xfrm>
                    <a:prstGeom prst="rect">
                      <a:avLst/>
                    </a:prstGeom>
                  </pic:spPr>
                </pic:pic>
              </a:graphicData>
            </a:graphic>
          </wp:inline>
        </w:drawing>
      </w:r>
    </w:p>
    <w:p w14:paraId="5700D440" w14:textId="77777777" w:rsidR="00E73A7E" w:rsidRPr="00E73A7E" w:rsidRDefault="00E73A7E" w:rsidP="00FC5F85">
      <w:pPr>
        <w:pStyle w:val="ListParagraph"/>
        <w:numPr>
          <w:ilvl w:val="0"/>
          <w:numId w:val="55"/>
        </w:numPr>
        <w:rPr>
          <w:rFonts w:eastAsiaTheme="majorEastAsia"/>
        </w:rPr>
      </w:pPr>
      <w:r w:rsidRPr="00E73A7E">
        <w:rPr>
          <w:rFonts w:eastAsiaTheme="majorEastAsia"/>
        </w:rPr>
        <w:t xml:space="preserve">Provisioning the phone – Adding Network Information </w:t>
      </w:r>
    </w:p>
    <w:p w14:paraId="55DB7A09" w14:textId="77777777" w:rsidR="00E73A7E" w:rsidRPr="00E73A7E" w:rsidRDefault="00E73A7E" w:rsidP="00FC5F85">
      <w:pPr>
        <w:numPr>
          <w:ilvl w:val="1"/>
          <w:numId w:val="55"/>
        </w:numPr>
        <w:rPr>
          <w:rFonts w:eastAsiaTheme="majorEastAsia"/>
        </w:rPr>
      </w:pPr>
      <w:r w:rsidRPr="00E73A7E">
        <w:rPr>
          <w:rFonts w:eastAsiaTheme="majorEastAsia"/>
        </w:rPr>
        <w:t>Adding phone template</w:t>
      </w:r>
    </w:p>
    <w:p w14:paraId="5FE57C7D" w14:textId="1E20D589" w:rsidR="00E73A7E" w:rsidRPr="00E73A7E" w:rsidRDefault="00E73A7E" w:rsidP="00FC5F85">
      <w:pPr>
        <w:numPr>
          <w:ilvl w:val="2"/>
          <w:numId w:val="55"/>
        </w:numPr>
        <w:rPr>
          <w:rFonts w:eastAsiaTheme="majorEastAsia"/>
        </w:rPr>
      </w:pPr>
      <w:r w:rsidRPr="00E73A7E">
        <w:rPr>
          <w:rFonts w:eastAsiaTheme="majorEastAsia"/>
        </w:rPr>
        <w:t xml:space="preserve">Select physical phone type from drop </w:t>
      </w:r>
      <w:r w:rsidR="00C023E1" w:rsidRPr="00E73A7E">
        <w:rPr>
          <w:rFonts w:eastAsiaTheme="majorEastAsia"/>
        </w:rPr>
        <w:t>down.</w:t>
      </w:r>
    </w:p>
    <w:p w14:paraId="01E5C3B8" w14:textId="77777777" w:rsidR="00E73A7E" w:rsidRPr="00E73A7E" w:rsidRDefault="00E73A7E" w:rsidP="00FC5F85">
      <w:pPr>
        <w:numPr>
          <w:ilvl w:val="3"/>
          <w:numId w:val="55"/>
        </w:numPr>
        <w:rPr>
          <w:rFonts w:eastAsiaTheme="majorEastAsia"/>
        </w:rPr>
      </w:pPr>
      <w:r w:rsidRPr="00E73A7E">
        <w:rPr>
          <w:rFonts w:eastAsiaTheme="majorEastAsia"/>
        </w:rPr>
        <w:t xml:space="preserve">Select Add </w:t>
      </w:r>
    </w:p>
    <w:p w14:paraId="66922A6E" w14:textId="77777777" w:rsidR="00E73A7E" w:rsidRPr="00E73A7E" w:rsidRDefault="00E73A7E" w:rsidP="00FC5F85">
      <w:pPr>
        <w:numPr>
          <w:ilvl w:val="3"/>
          <w:numId w:val="55"/>
        </w:numPr>
        <w:rPr>
          <w:rFonts w:eastAsiaTheme="majorEastAsia"/>
        </w:rPr>
      </w:pPr>
      <w:r w:rsidRPr="00E73A7E">
        <w:rPr>
          <w:rFonts w:eastAsiaTheme="majorEastAsia"/>
        </w:rPr>
        <w:t>Use Custom Templates</w:t>
      </w:r>
    </w:p>
    <w:p w14:paraId="1072ADD6" w14:textId="77777777" w:rsidR="00E73A7E" w:rsidRPr="00E73A7E" w:rsidRDefault="00E73A7E" w:rsidP="00FC5F85">
      <w:pPr>
        <w:numPr>
          <w:ilvl w:val="1"/>
          <w:numId w:val="55"/>
        </w:numPr>
        <w:rPr>
          <w:rFonts w:eastAsiaTheme="majorEastAsia"/>
        </w:rPr>
      </w:pPr>
      <w:r w:rsidRPr="00E73A7E">
        <w:rPr>
          <w:rFonts w:eastAsiaTheme="majorEastAsia"/>
        </w:rPr>
        <w:t>ID – Must match phone extension setup in Step 2</w:t>
      </w:r>
    </w:p>
    <w:p w14:paraId="1A839621" w14:textId="7132BB69" w:rsidR="00E73A7E" w:rsidRPr="00E73A7E" w:rsidRDefault="00E73A7E" w:rsidP="00FC5F85">
      <w:pPr>
        <w:numPr>
          <w:ilvl w:val="1"/>
          <w:numId w:val="55"/>
        </w:numPr>
        <w:rPr>
          <w:rFonts w:eastAsiaTheme="majorEastAsia"/>
        </w:rPr>
      </w:pPr>
      <w:r w:rsidRPr="00E73A7E">
        <w:rPr>
          <w:rFonts w:eastAsiaTheme="majorEastAsia"/>
        </w:rPr>
        <w:t xml:space="preserve">MAC Address – Can be found on the back of the physical </w:t>
      </w:r>
      <w:r w:rsidR="00C023E1" w:rsidRPr="00E73A7E">
        <w:rPr>
          <w:rFonts w:eastAsiaTheme="majorEastAsia"/>
        </w:rPr>
        <w:t>phone.</w:t>
      </w:r>
      <w:r w:rsidRPr="00E73A7E">
        <w:rPr>
          <w:rFonts w:eastAsiaTheme="majorEastAsia"/>
        </w:rPr>
        <w:t xml:space="preserve"> </w:t>
      </w:r>
    </w:p>
    <w:p w14:paraId="452329FC" w14:textId="77777777" w:rsidR="00E73A7E" w:rsidRPr="00E73A7E" w:rsidRDefault="00E73A7E" w:rsidP="00FC5F85">
      <w:pPr>
        <w:numPr>
          <w:ilvl w:val="1"/>
          <w:numId w:val="55"/>
        </w:numPr>
        <w:rPr>
          <w:rFonts w:eastAsiaTheme="majorEastAsia"/>
        </w:rPr>
      </w:pPr>
      <w:r w:rsidRPr="00E73A7E">
        <w:rPr>
          <w:rFonts w:eastAsiaTheme="majorEastAsia"/>
        </w:rPr>
        <w:t>If device is in storage continue to next step</w:t>
      </w:r>
    </w:p>
    <w:p w14:paraId="47F67F07" w14:textId="30E11161" w:rsidR="00343D58" w:rsidRDefault="00E73A7E" w:rsidP="00FC5F85">
      <w:pPr>
        <w:numPr>
          <w:ilvl w:val="1"/>
          <w:numId w:val="55"/>
        </w:numPr>
        <w:rPr>
          <w:rFonts w:eastAsiaTheme="majorEastAsia"/>
        </w:rPr>
      </w:pPr>
      <w:r w:rsidRPr="00E73A7E">
        <w:rPr>
          <w:rFonts w:eastAsiaTheme="majorEastAsia"/>
        </w:rPr>
        <w:t xml:space="preserve">All other fields will be populated and do not need </w:t>
      </w:r>
      <w:r w:rsidR="00C023E1" w:rsidRPr="00E73A7E">
        <w:rPr>
          <w:rFonts w:eastAsiaTheme="majorEastAsia"/>
        </w:rPr>
        <w:t>changed.</w:t>
      </w:r>
    </w:p>
    <w:p w14:paraId="02AB6FBB" w14:textId="4C4B3686" w:rsidR="007F2F07" w:rsidRDefault="007F2F07" w:rsidP="007F2F07">
      <w:pPr>
        <w:ind w:left="1080"/>
        <w:rPr>
          <w:rFonts w:eastAsiaTheme="majorEastAsia"/>
        </w:rPr>
      </w:pPr>
      <w:r w:rsidRPr="008C164B">
        <w:rPr>
          <w:noProof/>
        </w:rPr>
        <w:lastRenderedPageBreak/>
        <w:drawing>
          <wp:inline distT="0" distB="0" distL="0" distR="0" wp14:anchorId="34A6D2B2" wp14:editId="7EEDCF60">
            <wp:extent cx="2905760" cy="2748280"/>
            <wp:effectExtent l="0" t="0" r="8890" b="0"/>
            <wp:docPr id="50" name="Picture 50"/>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5"/>
                    <a:stretch>
                      <a:fillRect/>
                    </a:stretch>
                  </pic:blipFill>
                  <pic:spPr>
                    <a:xfrm>
                      <a:off x="0" y="0"/>
                      <a:ext cx="2905760" cy="2748280"/>
                    </a:xfrm>
                    <a:prstGeom prst="rect">
                      <a:avLst/>
                    </a:prstGeom>
                  </pic:spPr>
                </pic:pic>
              </a:graphicData>
            </a:graphic>
          </wp:inline>
        </w:drawing>
      </w:r>
    </w:p>
    <w:p w14:paraId="7C77979B" w14:textId="66E56F40" w:rsidR="007F2F07" w:rsidRDefault="00C93AC0" w:rsidP="007F2F07">
      <w:pPr>
        <w:ind w:left="1080"/>
        <w:rPr>
          <w:rFonts w:eastAsiaTheme="majorEastAsia"/>
        </w:rPr>
      </w:pPr>
      <w:r w:rsidRPr="008C164B">
        <w:rPr>
          <w:noProof/>
        </w:rPr>
        <w:drawing>
          <wp:inline distT="0" distB="0" distL="0" distR="0" wp14:anchorId="25BBDE8A" wp14:editId="33550F54">
            <wp:extent cx="2655570" cy="2830195"/>
            <wp:effectExtent l="0" t="0" r="0" b="8255"/>
            <wp:docPr id="51" name="Picture 5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6"/>
                    <a:stretch>
                      <a:fillRect/>
                    </a:stretch>
                  </pic:blipFill>
                  <pic:spPr>
                    <a:xfrm>
                      <a:off x="0" y="0"/>
                      <a:ext cx="2655570" cy="2830195"/>
                    </a:xfrm>
                    <a:prstGeom prst="rect">
                      <a:avLst/>
                    </a:prstGeom>
                  </pic:spPr>
                </pic:pic>
              </a:graphicData>
            </a:graphic>
          </wp:inline>
        </w:drawing>
      </w:r>
    </w:p>
    <w:p w14:paraId="3705B1B0" w14:textId="77777777" w:rsidR="00C93AC0" w:rsidRPr="00C93AC0" w:rsidRDefault="00C93AC0" w:rsidP="00FC5F85">
      <w:pPr>
        <w:numPr>
          <w:ilvl w:val="0"/>
          <w:numId w:val="55"/>
        </w:numPr>
        <w:rPr>
          <w:rFonts w:eastAsiaTheme="majorEastAsia"/>
        </w:rPr>
      </w:pPr>
      <w:bookmarkStart w:id="79" w:name="_Hlk102398353"/>
      <w:r w:rsidRPr="00C93AC0">
        <w:rPr>
          <w:rFonts w:eastAsiaTheme="majorEastAsia"/>
        </w:rPr>
        <w:t xml:space="preserve">BLF Tab – Adding Customized Speed Dials </w:t>
      </w:r>
    </w:p>
    <w:p w14:paraId="707E77CA" w14:textId="77777777" w:rsidR="00C93AC0" w:rsidRPr="00C93AC0" w:rsidRDefault="00C93AC0" w:rsidP="00FC5F85">
      <w:pPr>
        <w:numPr>
          <w:ilvl w:val="1"/>
          <w:numId w:val="55"/>
        </w:numPr>
        <w:rPr>
          <w:rFonts w:eastAsiaTheme="majorEastAsia"/>
        </w:rPr>
      </w:pPr>
      <w:r w:rsidRPr="00C93AC0">
        <w:rPr>
          <w:rFonts w:eastAsiaTheme="majorEastAsia"/>
        </w:rPr>
        <w:t>2010 (Human Resources) is in slot 9</w:t>
      </w:r>
    </w:p>
    <w:p w14:paraId="3EC66BD5" w14:textId="77777777" w:rsidR="00C93AC0" w:rsidRPr="00C93AC0" w:rsidRDefault="00C93AC0" w:rsidP="00FC5F85">
      <w:pPr>
        <w:numPr>
          <w:ilvl w:val="1"/>
          <w:numId w:val="55"/>
        </w:numPr>
        <w:rPr>
          <w:rFonts w:eastAsiaTheme="majorEastAsia"/>
        </w:rPr>
      </w:pPr>
      <w:r w:rsidRPr="00C93AC0">
        <w:rPr>
          <w:rFonts w:eastAsiaTheme="majorEastAsia"/>
        </w:rPr>
        <w:t>2006 (IT Help Desk) is in slot 10</w:t>
      </w:r>
    </w:p>
    <w:bookmarkEnd w:id="79"/>
    <w:p w14:paraId="0AE9E429" w14:textId="48D6F283" w:rsidR="00C93AC0" w:rsidRPr="00052FDC" w:rsidRDefault="00C93AC0" w:rsidP="007F2F07">
      <w:pPr>
        <w:ind w:left="1080"/>
        <w:rPr>
          <w:rFonts w:eastAsiaTheme="majorEastAsia"/>
        </w:rPr>
      </w:pPr>
    </w:p>
    <w:p w14:paraId="20E34612" w14:textId="3701A1D1" w:rsidR="00052FDC" w:rsidRDefault="00C93AC0" w:rsidP="00052FDC">
      <w:r w:rsidRPr="008C164B">
        <w:rPr>
          <w:noProof/>
        </w:rPr>
        <w:lastRenderedPageBreak/>
        <w:drawing>
          <wp:inline distT="0" distB="0" distL="0" distR="0" wp14:anchorId="0A984653" wp14:editId="0ECE917B">
            <wp:extent cx="2183130" cy="2178050"/>
            <wp:effectExtent l="0" t="0" r="7620" b="0"/>
            <wp:docPr id="52" name="Picture 5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7"/>
                    <a:stretch>
                      <a:fillRect/>
                    </a:stretch>
                  </pic:blipFill>
                  <pic:spPr>
                    <a:xfrm>
                      <a:off x="0" y="0"/>
                      <a:ext cx="2183130" cy="2178050"/>
                    </a:xfrm>
                    <a:prstGeom prst="rect">
                      <a:avLst/>
                    </a:prstGeom>
                  </pic:spPr>
                </pic:pic>
              </a:graphicData>
            </a:graphic>
          </wp:inline>
        </w:drawing>
      </w:r>
    </w:p>
    <w:p w14:paraId="4110D759" w14:textId="77777777" w:rsidR="00C93AC0" w:rsidRPr="008C164B" w:rsidRDefault="00C93AC0" w:rsidP="00FC5F85">
      <w:pPr>
        <w:numPr>
          <w:ilvl w:val="0"/>
          <w:numId w:val="55"/>
        </w:numPr>
      </w:pPr>
      <w:r w:rsidRPr="008C164B">
        <w:t xml:space="preserve">Rights Tab – Group Membership </w:t>
      </w:r>
    </w:p>
    <w:p w14:paraId="3E2253B7" w14:textId="17834125" w:rsidR="00C93AC0" w:rsidRPr="008C164B" w:rsidRDefault="00C93AC0" w:rsidP="00FC5F85">
      <w:pPr>
        <w:pStyle w:val="ListParagraph"/>
        <w:numPr>
          <w:ilvl w:val="1"/>
          <w:numId w:val="58"/>
        </w:numPr>
      </w:pPr>
      <w:r w:rsidRPr="008C164B">
        <w:t xml:space="preserve">Go to Groups on the left side of the setup </w:t>
      </w:r>
      <w:r w:rsidR="00C023E1" w:rsidRPr="008C164B">
        <w:t>screen.</w:t>
      </w:r>
      <w:r w:rsidRPr="008C164B">
        <w:t xml:space="preserve"> </w:t>
      </w:r>
    </w:p>
    <w:p w14:paraId="45F259EA" w14:textId="77777777" w:rsidR="00C93AC0" w:rsidRPr="008C164B" w:rsidRDefault="00C93AC0" w:rsidP="00FC5F85">
      <w:pPr>
        <w:pStyle w:val="ListParagraph"/>
        <w:numPr>
          <w:ilvl w:val="2"/>
          <w:numId w:val="58"/>
        </w:numPr>
      </w:pPr>
      <w:r w:rsidRPr="008C164B">
        <w:t xml:space="preserve">Double click on default </w:t>
      </w:r>
    </w:p>
    <w:p w14:paraId="7D7035F4" w14:textId="77777777" w:rsidR="00C93AC0" w:rsidRPr="008C164B" w:rsidRDefault="00C93AC0" w:rsidP="00FC5F85">
      <w:pPr>
        <w:pStyle w:val="ListParagraph"/>
        <w:numPr>
          <w:ilvl w:val="3"/>
          <w:numId w:val="58"/>
        </w:numPr>
      </w:pPr>
      <w:r w:rsidRPr="008C164B">
        <w:t xml:space="preserve">Add Members </w:t>
      </w:r>
    </w:p>
    <w:p w14:paraId="54D2CA93" w14:textId="31EE9D3C" w:rsidR="00C93AC0" w:rsidRPr="008C164B" w:rsidRDefault="00C93AC0" w:rsidP="00FC5F85">
      <w:pPr>
        <w:pStyle w:val="ListParagraph"/>
        <w:numPr>
          <w:ilvl w:val="3"/>
          <w:numId w:val="58"/>
        </w:numPr>
      </w:pPr>
      <w:r w:rsidRPr="008C164B">
        <w:t xml:space="preserve">Add the extension number that was created in step </w:t>
      </w:r>
      <w:r w:rsidR="00C023E1" w:rsidRPr="008C164B">
        <w:t>2.</w:t>
      </w:r>
    </w:p>
    <w:p w14:paraId="35B249D6" w14:textId="54CFD284" w:rsidR="00C93AC0" w:rsidRPr="008C164B" w:rsidRDefault="00C93AC0" w:rsidP="00FC5F85">
      <w:pPr>
        <w:pStyle w:val="ListParagraph"/>
        <w:numPr>
          <w:ilvl w:val="2"/>
          <w:numId w:val="58"/>
        </w:numPr>
      </w:pPr>
      <w:r w:rsidRPr="008C164B">
        <w:t xml:space="preserve">Go back to Groups on the left-hand </w:t>
      </w:r>
      <w:r w:rsidR="00C023E1" w:rsidRPr="008C164B">
        <w:t>side.</w:t>
      </w:r>
      <w:r w:rsidRPr="008C164B">
        <w:t xml:space="preserve"> </w:t>
      </w:r>
    </w:p>
    <w:p w14:paraId="13C767D1" w14:textId="77777777" w:rsidR="00C93AC0" w:rsidRPr="008C164B" w:rsidRDefault="00C93AC0" w:rsidP="00FC5F85">
      <w:pPr>
        <w:pStyle w:val="ListParagraph"/>
        <w:numPr>
          <w:ilvl w:val="3"/>
          <w:numId w:val="58"/>
        </w:numPr>
      </w:pPr>
      <w:r w:rsidRPr="008C164B">
        <w:t>Add to department or location they will be working at</w:t>
      </w:r>
    </w:p>
    <w:p w14:paraId="54A9B221" w14:textId="05494056" w:rsidR="00C93AC0" w:rsidRDefault="00C93AC0" w:rsidP="009436DB">
      <w:pPr>
        <w:pStyle w:val="ListParagraph"/>
        <w:numPr>
          <w:ilvl w:val="4"/>
          <w:numId w:val="52"/>
        </w:numPr>
      </w:pPr>
      <w:r w:rsidRPr="008C164B">
        <w:t xml:space="preserve">Example an employee works in HR </w:t>
      </w:r>
      <w:r w:rsidR="00C023E1" w:rsidRPr="008C164B">
        <w:t>department.</w:t>
      </w:r>
    </w:p>
    <w:p w14:paraId="4BDA4070" w14:textId="790D52CC" w:rsidR="00C93AC0" w:rsidRDefault="00C93AC0" w:rsidP="00C93AC0">
      <w:r w:rsidRPr="008C164B">
        <w:rPr>
          <w:noProof/>
        </w:rPr>
        <w:drawing>
          <wp:inline distT="0" distB="0" distL="0" distR="0" wp14:anchorId="23A2252A" wp14:editId="1E7882B1">
            <wp:extent cx="3150870" cy="1899285"/>
            <wp:effectExtent l="0" t="0" r="0" b="5715"/>
            <wp:docPr id="53" name="Picture 5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8"/>
                    <a:stretch>
                      <a:fillRect/>
                    </a:stretch>
                  </pic:blipFill>
                  <pic:spPr>
                    <a:xfrm>
                      <a:off x="0" y="0"/>
                      <a:ext cx="3150870" cy="1899285"/>
                    </a:xfrm>
                    <a:prstGeom prst="rect">
                      <a:avLst/>
                    </a:prstGeom>
                  </pic:spPr>
                </pic:pic>
              </a:graphicData>
            </a:graphic>
          </wp:inline>
        </w:drawing>
      </w:r>
    </w:p>
    <w:p w14:paraId="0F2E472F" w14:textId="112CD93E" w:rsidR="00C93AC0" w:rsidRDefault="00C93AC0" w:rsidP="00C93AC0"/>
    <w:p w14:paraId="0096D9E6" w14:textId="4E9AFAB8" w:rsidR="00E76A82" w:rsidRDefault="00C023E1" w:rsidP="00581BF7">
      <w:pPr>
        <w:pStyle w:val="Heading3"/>
      </w:pPr>
      <w:bookmarkStart w:id="80" w:name="_Toc212651093"/>
      <w:r>
        <w:t>11.4</w:t>
      </w:r>
      <w:r>
        <w:tab/>
      </w:r>
      <w:r w:rsidR="00E76A82">
        <w:t>Finalizing Account Activation</w:t>
      </w:r>
      <w:bookmarkEnd w:id="80"/>
    </w:p>
    <w:p w14:paraId="673A0C79" w14:textId="77777777" w:rsidR="00E76A82" w:rsidRPr="008C164B" w:rsidRDefault="00E76A82" w:rsidP="00FC5F85">
      <w:pPr>
        <w:pStyle w:val="ListParagraph"/>
        <w:numPr>
          <w:ilvl w:val="0"/>
          <w:numId w:val="59"/>
        </w:numPr>
        <w:rPr>
          <w:bCs/>
        </w:rPr>
      </w:pPr>
      <w:r w:rsidRPr="008C164B">
        <w:rPr>
          <w:bCs/>
        </w:rPr>
        <w:t>If at Corporate Office or Delphos Warehouse</w:t>
      </w:r>
    </w:p>
    <w:p w14:paraId="38FD5B78" w14:textId="2EC3EAF7" w:rsidR="00E76A82" w:rsidRPr="008C164B" w:rsidRDefault="00E76A82" w:rsidP="00FC5F85">
      <w:pPr>
        <w:pStyle w:val="ListParagraph"/>
        <w:numPr>
          <w:ilvl w:val="1"/>
          <w:numId w:val="59"/>
        </w:numPr>
        <w:rPr>
          <w:bCs/>
        </w:rPr>
      </w:pPr>
      <w:r w:rsidRPr="008C164B">
        <w:rPr>
          <w:bCs/>
        </w:rPr>
        <w:t xml:space="preserve">Plug physical phone into </w:t>
      </w:r>
      <w:r w:rsidR="00C023E1" w:rsidRPr="008C164B">
        <w:rPr>
          <w:bCs/>
        </w:rPr>
        <w:t>network.</w:t>
      </w:r>
      <w:r w:rsidRPr="008C164B">
        <w:rPr>
          <w:bCs/>
        </w:rPr>
        <w:t xml:space="preserve"> </w:t>
      </w:r>
    </w:p>
    <w:p w14:paraId="6AAAD871" w14:textId="77777777" w:rsidR="00E76A82" w:rsidRPr="008C164B" w:rsidRDefault="00E76A82" w:rsidP="00FC5F85">
      <w:pPr>
        <w:pStyle w:val="ListParagraph"/>
        <w:numPr>
          <w:ilvl w:val="2"/>
          <w:numId w:val="59"/>
        </w:numPr>
        <w:rPr>
          <w:bCs/>
        </w:rPr>
      </w:pPr>
      <w:r w:rsidRPr="008C164B">
        <w:rPr>
          <w:bCs/>
        </w:rPr>
        <w:t>This will load all previous configurations that have been setup in steps 1-3</w:t>
      </w:r>
    </w:p>
    <w:p w14:paraId="373E5CB0" w14:textId="3A96FC24" w:rsidR="00E76A82" w:rsidRPr="008C164B" w:rsidRDefault="00E76A82" w:rsidP="00FC5F85">
      <w:pPr>
        <w:pStyle w:val="ListParagraph"/>
        <w:numPr>
          <w:ilvl w:val="3"/>
          <w:numId w:val="59"/>
        </w:numPr>
        <w:rPr>
          <w:bCs/>
        </w:rPr>
      </w:pPr>
      <w:r w:rsidRPr="008C164B">
        <w:rPr>
          <w:bCs/>
        </w:rPr>
        <w:t xml:space="preserve">The MAC Address entered previously is the </w:t>
      </w:r>
      <w:r w:rsidR="00C023E1" w:rsidRPr="008C164B">
        <w:rPr>
          <w:bCs/>
        </w:rPr>
        <w:t>identifier.</w:t>
      </w:r>
      <w:r w:rsidRPr="008C164B">
        <w:rPr>
          <w:bCs/>
        </w:rPr>
        <w:t xml:space="preserve"> </w:t>
      </w:r>
    </w:p>
    <w:p w14:paraId="6E76AC84" w14:textId="77777777" w:rsidR="00E76A82" w:rsidRPr="008C164B" w:rsidRDefault="00E76A82" w:rsidP="00FC5F85">
      <w:pPr>
        <w:pStyle w:val="ListParagraph"/>
        <w:numPr>
          <w:ilvl w:val="2"/>
          <w:numId w:val="59"/>
        </w:numPr>
        <w:rPr>
          <w:bCs/>
        </w:rPr>
      </w:pPr>
      <w:r w:rsidRPr="008C164B">
        <w:rPr>
          <w:bCs/>
        </w:rPr>
        <w:t xml:space="preserve">Place phone on user’s desk </w:t>
      </w:r>
    </w:p>
    <w:p w14:paraId="59C54953" w14:textId="77777777" w:rsidR="00E76A82" w:rsidRPr="008C164B" w:rsidRDefault="00E76A82" w:rsidP="00FC5F85">
      <w:pPr>
        <w:pStyle w:val="ListParagraph"/>
        <w:numPr>
          <w:ilvl w:val="0"/>
          <w:numId w:val="59"/>
        </w:numPr>
        <w:rPr>
          <w:bCs/>
        </w:rPr>
      </w:pPr>
      <w:r w:rsidRPr="008C164B">
        <w:rPr>
          <w:bCs/>
        </w:rPr>
        <w:t>For all K&amp;M Tire locations other than Delphos</w:t>
      </w:r>
    </w:p>
    <w:p w14:paraId="009ADB49" w14:textId="78CEF93A" w:rsidR="00E76A82" w:rsidRPr="008C164B" w:rsidRDefault="00E76A82" w:rsidP="00FC5F85">
      <w:pPr>
        <w:pStyle w:val="ListParagraph"/>
        <w:numPr>
          <w:ilvl w:val="1"/>
          <w:numId w:val="59"/>
        </w:numPr>
        <w:rPr>
          <w:bCs/>
        </w:rPr>
      </w:pPr>
      <w:r w:rsidRPr="008C164B">
        <w:rPr>
          <w:bCs/>
        </w:rPr>
        <w:t xml:space="preserve">Login to Phone interface page by going to the IP of the </w:t>
      </w:r>
      <w:r w:rsidR="00C023E1" w:rsidRPr="008C164B">
        <w:rPr>
          <w:bCs/>
        </w:rPr>
        <w:t>phone.</w:t>
      </w:r>
      <w:r w:rsidRPr="008C164B">
        <w:rPr>
          <w:bCs/>
        </w:rPr>
        <w:tab/>
      </w:r>
    </w:p>
    <w:p w14:paraId="4FDB22BC" w14:textId="77777777" w:rsidR="00E76A82" w:rsidRPr="008C164B" w:rsidRDefault="00E76A82" w:rsidP="00FC5F85">
      <w:pPr>
        <w:pStyle w:val="ListParagraph"/>
        <w:numPr>
          <w:ilvl w:val="2"/>
          <w:numId w:val="59"/>
        </w:numPr>
        <w:rPr>
          <w:bCs/>
        </w:rPr>
      </w:pPr>
      <w:r w:rsidRPr="008C164B">
        <w:rPr>
          <w:bCs/>
        </w:rPr>
        <w:t>Note for an offsite location at first it will be the DHCP assigned at Corporate when you first plug it in.</w:t>
      </w:r>
    </w:p>
    <w:p w14:paraId="30E82ABE" w14:textId="433A8D20" w:rsidR="00092A80" w:rsidRDefault="00E76A82" w:rsidP="00FC5F85">
      <w:pPr>
        <w:pStyle w:val="ListParagraph"/>
        <w:numPr>
          <w:ilvl w:val="3"/>
          <w:numId w:val="59"/>
        </w:numPr>
        <w:rPr>
          <w:bCs/>
        </w:rPr>
      </w:pPr>
      <w:r w:rsidRPr="008C164B">
        <w:rPr>
          <w:bCs/>
        </w:rPr>
        <w:t xml:space="preserve">Login Credentials are in OneNote secure </w:t>
      </w:r>
      <w:r w:rsidR="00C023E1" w:rsidRPr="008C164B">
        <w:rPr>
          <w:bCs/>
        </w:rPr>
        <w:t>file.</w:t>
      </w:r>
    </w:p>
    <w:p w14:paraId="24D06E60" w14:textId="06F098D2" w:rsidR="00E76A82" w:rsidRDefault="00E76A82" w:rsidP="00092A80">
      <w:pPr>
        <w:rPr>
          <w:bCs/>
        </w:rPr>
      </w:pPr>
      <w:r w:rsidRPr="00092A80">
        <w:rPr>
          <w:bCs/>
        </w:rPr>
        <w:lastRenderedPageBreak/>
        <w:t xml:space="preserve"> </w:t>
      </w:r>
      <w:r w:rsidR="00092A80" w:rsidRPr="008C164B">
        <w:rPr>
          <w:noProof/>
        </w:rPr>
        <w:drawing>
          <wp:inline distT="0" distB="0" distL="0" distR="0" wp14:anchorId="16E8E508" wp14:editId="7FA71CC6">
            <wp:extent cx="1845945" cy="1324610"/>
            <wp:effectExtent l="0" t="0" r="1905" b="8890"/>
            <wp:docPr id="54" name="Picture 54"/>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9"/>
                    <a:stretch>
                      <a:fillRect/>
                    </a:stretch>
                  </pic:blipFill>
                  <pic:spPr>
                    <a:xfrm>
                      <a:off x="0" y="0"/>
                      <a:ext cx="1845945" cy="1324610"/>
                    </a:xfrm>
                    <a:prstGeom prst="rect">
                      <a:avLst/>
                    </a:prstGeom>
                  </pic:spPr>
                </pic:pic>
              </a:graphicData>
            </a:graphic>
          </wp:inline>
        </w:drawing>
      </w:r>
    </w:p>
    <w:p w14:paraId="50E2F87A" w14:textId="77777777" w:rsidR="00092A80" w:rsidRPr="008C164B" w:rsidRDefault="00092A80" w:rsidP="00FC5F85">
      <w:pPr>
        <w:pStyle w:val="ListParagraph"/>
        <w:numPr>
          <w:ilvl w:val="2"/>
          <w:numId w:val="59"/>
        </w:numPr>
        <w:rPr>
          <w:bCs/>
        </w:rPr>
      </w:pPr>
      <w:r w:rsidRPr="008C164B">
        <w:rPr>
          <w:bCs/>
        </w:rPr>
        <w:t>Update the SIP Servers LINK</w:t>
      </w:r>
    </w:p>
    <w:p w14:paraId="2E633B23" w14:textId="77777777" w:rsidR="00092A80" w:rsidRPr="008C164B" w:rsidRDefault="00092A80" w:rsidP="00FC5F85">
      <w:pPr>
        <w:pStyle w:val="ListParagraph"/>
        <w:numPr>
          <w:ilvl w:val="3"/>
          <w:numId w:val="59"/>
        </w:numPr>
        <w:rPr>
          <w:bCs/>
        </w:rPr>
      </w:pPr>
      <w:r w:rsidRPr="008C164B">
        <w:rPr>
          <w:bCs/>
        </w:rPr>
        <w:t xml:space="preserve">Account </w:t>
      </w:r>
    </w:p>
    <w:p w14:paraId="2FE066E3" w14:textId="77777777" w:rsidR="00092A80" w:rsidRPr="008C164B" w:rsidRDefault="00092A80" w:rsidP="009436DB">
      <w:pPr>
        <w:pStyle w:val="ListParagraph"/>
        <w:numPr>
          <w:ilvl w:val="4"/>
          <w:numId w:val="52"/>
        </w:numPr>
        <w:rPr>
          <w:bCs/>
        </w:rPr>
      </w:pPr>
      <w:r w:rsidRPr="008C164B">
        <w:rPr>
          <w:bCs/>
        </w:rPr>
        <w:t>Label</w:t>
      </w:r>
    </w:p>
    <w:p w14:paraId="4ED7DCA5" w14:textId="77777777" w:rsidR="00092A80" w:rsidRPr="008C164B" w:rsidRDefault="00092A80" w:rsidP="009436DB">
      <w:pPr>
        <w:pStyle w:val="ListParagraph"/>
        <w:numPr>
          <w:ilvl w:val="5"/>
          <w:numId w:val="52"/>
        </w:numPr>
        <w:rPr>
          <w:bCs/>
        </w:rPr>
      </w:pPr>
      <w:r w:rsidRPr="008C164B">
        <w:rPr>
          <w:bCs/>
        </w:rPr>
        <w:t>Extension – Name of Employee</w:t>
      </w:r>
    </w:p>
    <w:p w14:paraId="4A387909" w14:textId="77777777" w:rsidR="00092A80" w:rsidRPr="008C164B" w:rsidRDefault="00092A80" w:rsidP="009436DB">
      <w:pPr>
        <w:pStyle w:val="ListParagraph"/>
        <w:numPr>
          <w:ilvl w:val="4"/>
          <w:numId w:val="52"/>
        </w:numPr>
        <w:rPr>
          <w:bCs/>
        </w:rPr>
      </w:pPr>
      <w:r w:rsidRPr="008C164B">
        <w:rPr>
          <w:bCs/>
        </w:rPr>
        <w:t>Display Name</w:t>
      </w:r>
    </w:p>
    <w:p w14:paraId="738838F7" w14:textId="77777777" w:rsidR="00092A80" w:rsidRPr="008C164B" w:rsidRDefault="00092A80" w:rsidP="009436DB">
      <w:pPr>
        <w:pStyle w:val="ListParagraph"/>
        <w:numPr>
          <w:ilvl w:val="5"/>
          <w:numId w:val="52"/>
        </w:numPr>
        <w:rPr>
          <w:bCs/>
        </w:rPr>
      </w:pPr>
      <w:r w:rsidRPr="008C164B">
        <w:rPr>
          <w:bCs/>
        </w:rPr>
        <w:t>Name of Employee</w:t>
      </w:r>
    </w:p>
    <w:p w14:paraId="4BFE4EBF" w14:textId="77777777" w:rsidR="00092A80" w:rsidRPr="008C164B" w:rsidRDefault="00092A80" w:rsidP="009436DB">
      <w:pPr>
        <w:pStyle w:val="ListParagraph"/>
        <w:numPr>
          <w:ilvl w:val="4"/>
          <w:numId w:val="52"/>
        </w:numPr>
        <w:rPr>
          <w:bCs/>
        </w:rPr>
      </w:pPr>
      <w:r w:rsidRPr="008C164B">
        <w:rPr>
          <w:bCs/>
        </w:rPr>
        <w:t>Registered Name</w:t>
      </w:r>
    </w:p>
    <w:p w14:paraId="761FC854" w14:textId="77777777" w:rsidR="00092A80" w:rsidRPr="008C164B" w:rsidRDefault="00092A80" w:rsidP="009436DB">
      <w:pPr>
        <w:pStyle w:val="ListParagraph"/>
        <w:numPr>
          <w:ilvl w:val="5"/>
          <w:numId w:val="52"/>
        </w:numPr>
        <w:rPr>
          <w:bCs/>
        </w:rPr>
      </w:pPr>
      <w:r w:rsidRPr="008C164B">
        <w:rPr>
          <w:bCs/>
        </w:rPr>
        <w:t>Extension Number</w:t>
      </w:r>
    </w:p>
    <w:p w14:paraId="3C5541A4" w14:textId="2D4C3C94" w:rsidR="00092A80" w:rsidRPr="008C164B" w:rsidRDefault="00C023E1" w:rsidP="009436DB">
      <w:pPr>
        <w:pStyle w:val="ListParagraph"/>
        <w:numPr>
          <w:ilvl w:val="4"/>
          <w:numId w:val="52"/>
        </w:numPr>
        <w:rPr>
          <w:bCs/>
        </w:rPr>
      </w:pPr>
      <w:r w:rsidRPr="008C164B">
        <w:rPr>
          <w:bCs/>
        </w:rPr>
        <w:t>Username</w:t>
      </w:r>
    </w:p>
    <w:p w14:paraId="2DC405A0" w14:textId="77777777" w:rsidR="00092A80" w:rsidRPr="008C164B" w:rsidRDefault="00092A80" w:rsidP="009436DB">
      <w:pPr>
        <w:pStyle w:val="ListParagraph"/>
        <w:numPr>
          <w:ilvl w:val="5"/>
          <w:numId w:val="52"/>
        </w:numPr>
        <w:rPr>
          <w:bCs/>
        </w:rPr>
      </w:pPr>
      <w:r w:rsidRPr="008C164B">
        <w:rPr>
          <w:bCs/>
        </w:rPr>
        <w:t>Extension Number</w:t>
      </w:r>
    </w:p>
    <w:p w14:paraId="541884D2" w14:textId="77777777" w:rsidR="00092A80" w:rsidRPr="008C164B" w:rsidRDefault="00092A80" w:rsidP="009436DB">
      <w:pPr>
        <w:pStyle w:val="ListParagraph"/>
        <w:numPr>
          <w:ilvl w:val="4"/>
          <w:numId w:val="52"/>
        </w:numPr>
        <w:rPr>
          <w:bCs/>
        </w:rPr>
      </w:pPr>
      <w:r w:rsidRPr="008C164B">
        <w:rPr>
          <w:bCs/>
        </w:rPr>
        <w:t>Password</w:t>
      </w:r>
    </w:p>
    <w:p w14:paraId="4BAC40E2" w14:textId="3F0F62D5" w:rsidR="00092A80" w:rsidRPr="008C164B" w:rsidRDefault="00092A80" w:rsidP="009436DB">
      <w:pPr>
        <w:pStyle w:val="ListParagraph"/>
        <w:numPr>
          <w:ilvl w:val="5"/>
          <w:numId w:val="52"/>
        </w:numPr>
        <w:rPr>
          <w:bCs/>
        </w:rPr>
      </w:pPr>
      <w:r w:rsidRPr="008C164B">
        <w:rPr>
          <w:bCs/>
        </w:rPr>
        <w:t xml:space="preserve">Can be found in OneNote Secure </w:t>
      </w:r>
      <w:r w:rsidR="00C023E1" w:rsidRPr="008C164B">
        <w:rPr>
          <w:bCs/>
        </w:rPr>
        <w:t>file.</w:t>
      </w:r>
    </w:p>
    <w:p w14:paraId="2A41FAB7" w14:textId="77777777" w:rsidR="00092A80" w:rsidRPr="008C164B" w:rsidRDefault="00092A80" w:rsidP="009436DB">
      <w:pPr>
        <w:pStyle w:val="ListParagraph"/>
        <w:numPr>
          <w:ilvl w:val="4"/>
          <w:numId w:val="52"/>
        </w:numPr>
        <w:rPr>
          <w:bCs/>
        </w:rPr>
      </w:pPr>
      <w:r w:rsidRPr="008C164B">
        <w:rPr>
          <w:bCs/>
        </w:rPr>
        <w:t>Sip Server 1</w:t>
      </w:r>
    </w:p>
    <w:p w14:paraId="403C0570" w14:textId="77777777" w:rsidR="00092A80" w:rsidRPr="008C164B" w:rsidRDefault="00092A80" w:rsidP="009436DB">
      <w:pPr>
        <w:pStyle w:val="ListParagraph"/>
        <w:numPr>
          <w:ilvl w:val="5"/>
          <w:numId w:val="52"/>
        </w:numPr>
        <w:rPr>
          <w:bCs/>
        </w:rPr>
      </w:pPr>
      <w:r w:rsidRPr="008C164B">
        <w:rPr>
          <w:bCs/>
        </w:rPr>
        <w:t>Host: 10.73.0.22</w:t>
      </w:r>
    </w:p>
    <w:p w14:paraId="59A9740D" w14:textId="77777777" w:rsidR="00092A80" w:rsidRPr="008C164B" w:rsidRDefault="00092A80" w:rsidP="009436DB">
      <w:pPr>
        <w:pStyle w:val="ListParagraph"/>
        <w:numPr>
          <w:ilvl w:val="5"/>
          <w:numId w:val="52"/>
        </w:numPr>
        <w:rPr>
          <w:bCs/>
        </w:rPr>
      </w:pPr>
      <w:r w:rsidRPr="008C164B">
        <w:rPr>
          <w:bCs/>
        </w:rPr>
        <w:t>Port: 5060</w:t>
      </w:r>
    </w:p>
    <w:p w14:paraId="435CA5DF" w14:textId="77777777" w:rsidR="00092A80" w:rsidRPr="008C164B" w:rsidRDefault="00092A80" w:rsidP="009436DB">
      <w:pPr>
        <w:pStyle w:val="ListParagraph"/>
        <w:numPr>
          <w:ilvl w:val="5"/>
          <w:numId w:val="52"/>
        </w:numPr>
        <w:rPr>
          <w:bCs/>
        </w:rPr>
      </w:pPr>
      <w:r w:rsidRPr="008C164B">
        <w:rPr>
          <w:bCs/>
        </w:rPr>
        <w:t>Server Expires: 120</w:t>
      </w:r>
    </w:p>
    <w:p w14:paraId="545446A2" w14:textId="77777777" w:rsidR="00092A80" w:rsidRPr="008C164B" w:rsidRDefault="00092A80" w:rsidP="009436DB">
      <w:pPr>
        <w:pStyle w:val="ListParagraph"/>
        <w:numPr>
          <w:ilvl w:val="4"/>
          <w:numId w:val="52"/>
        </w:numPr>
        <w:rPr>
          <w:bCs/>
        </w:rPr>
      </w:pPr>
      <w:r w:rsidRPr="008C164B">
        <w:rPr>
          <w:bCs/>
        </w:rPr>
        <w:t xml:space="preserve">Sip Server 2 </w:t>
      </w:r>
    </w:p>
    <w:p w14:paraId="4026A0E6" w14:textId="77777777" w:rsidR="00092A80" w:rsidRPr="008C164B" w:rsidRDefault="00092A80" w:rsidP="009436DB">
      <w:pPr>
        <w:pStyle w:val="ListParagraph"/>
        <w:numPr>
          <w:ilvl w:val="5"/>
          <w:numId w:val="52"/>
        </w:numPr>
        <w:rPr>
          <w:bCs/>
        </w:rPr>
      </w:pPr>
      <w:r w:rsidRPr="008C164B">
        <w:rPr>
          <w:bCs/>
        </w:rPr>
        <w:t>Host: 10.73. Loc#.3</w:t>
      </w:r>
    </w:p>
    <w:p w14:paraId="24F76E8C" w14:textId="77777777" w:rsidR="00092A80" w:rsidRPr="008C164B" w:rsidRDefault="00092A80" w:rsidP="009436DB">
      <w:pPr>
        <w:pStyle w:val="ListParagraph"/>
        <w:numPr>
          <w:ilvl w:val="5"/>
          <w:numId w:val="52"/>
        </w:numPr>
        <w:rPr>
          <w:bCs/>
        </w:rPr>
      </w:pPr>
      <w:r w:rsidRPr="008C164B">
        <w:rPr>
          <w:bCs/>
        </w:rPr>
        <w:t>Port: 5060</w:t>
      </w:r>
    </w:p>
    <w:p w14:paraId="4358C647" w14:textId="77777777" w:rsidR="00092A80" w:rsidRPr="008C164B" w:rsidRDefault="00092A80" w:rsidP="009436DB">
      <w:pPr>
        <w:pStyle w:val="ListParagraph"/>
        <w:numPr>
          <w:ilvl w:val="5"/>
          <w:numId w:val="52"/>
        </w:numPr>
        <w:rPr>
          <w:bCs/>
        </w:rPr>
      </w:pPr>
      <w:r w:rsidRPr="008C164B">
        <w:rPr>
          <w:bCs/>
        </w:rPr>
        <w:t>Port: 5060</w:t>
      </w:r>
    </w:p>
    <w:p w14:paraId="5723754C" w14:textId="06D73C59" w:rsidR="00092A80" w:rsidRDefault="00092A80" w:rsidP="00092A80">
      <w:pPr>
        <w:rPr>
          <w:bCs/>
        </w:rPr>
      </w:pPr>
      <w:r w:rsidRPr="008C164B">
        <w:rPr>
          <w:noProof/>
        </w:rPr>
        <w:lastRenderedPageBreak/>
        <w:drawing>
          <wp:inline distT="0" distB="0" distL="0" distR="0" wp14:anchorId="436EB210" wp14:editId="08B1F1BF">
            <wp:extent cx="3481705" cy="3797935"/>
            <wp:effectExtent l="0" t="0" r="4445" b="0"/>
            <wp:docPr id="55" name="Picture 5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0"/>
                    <a:stretch>
                      <a:fillRect/>
                    </a:stretch>
                  </pic:blipFill>
                  <pic:spPr>
                    <a:xfrm>
                      <a:off x="0" y="0"/>
                      <a:ext cx="3481705" cy="3797935"/>
                    </a:xfrm>
                    <a:prstGeom prst="rect">
                      <a:avLst/>
                    </a:prstGeom>
                  </pic:spPr>
                </pic:pic>
              </a:graphicData>
            </a:graphic>
          </wp:inline>
        </w:drawing>
      </w:r>
    </w:p>
    <w:p w14:paraId="0A32CB3F" w14:textId="77777777" w:rsidR="00092A80" w:rsidRPr="00092A80" w:rsidRDefault="00092A80" w:rsidP="00092A80">
      <w:pPr>
        <w:rPr>
          <w:bCs/>
        </w:rPr>
      </w:pPr>
    </w:p>
    <w:p w14:paraId="579CAAB9" w14:textId="77777777" w:rsidR="00092A80" w:rsidRPr="00092A80" w:rsidRDefault="00092A80" w:rsidP="00FC5F85">
      <w:pPr>
        <w:numPr>
          <w:ilvl w:val="3"/>
          <w:numId w:val="59"/>
        </w:numPr>
        <w:rPr>
          <w:bCs/>
        </w:rPr>
      </w:pPr>
      <w:r w:rsidRPr="00092A80">
        <w:rPr>
          <w:bCs/>
        </w:rPr>
        <w:t xml:space="preserve">Setting up the phone’s static IP </w:t>
      </w:r>
    </w:p>
    <w:p w14:paraId="304E557F" w14:textId="77777777" w:rsidR="00092A80" w:rsidRPr="00092A80" w:rsidRDefault="00092A80" w:rsidP="009436DB">
      <w:pPr>
        <w:numPr>
          <w:ilvl w:val="4"/>
          <w:numId w:val="52"/>
        </w:numPr>
        <w:rPr>
          <w:bCs/>
        </w:rPr>
      </w:pPr>
      <w:r w:rsidRPr="00092A80">
        <w:rPr>
          <w:bCs/>
        </w:rPr>
        <w:t>Network Tab</w:t>
      </w:r>
    </w:p>
    <w:p w14:paraId="4832BE41" w14:textId="77777777" w:rsidR="00092A80" w:rsidRPr="00092A80" w:rsidRDefault="00092A80" w:rsidP="00FC5F85">
      <w:pPr>
        <w:numPr>
          <w:ilvl w:val="5"/>
          <w:numId w:val="59"/>
        </w:numPr>
        <w:rPr>
          <w:bCs/>
        </w:rPr>
      </w:pPr>
      <w:r w:rsidRPr="00092A80">
        <w:rPr>
          <w:bCs/>
        </w:rPr>
        <w:t>IPv4 Tab</w:t>
      </w:r>
    </w:p>
    <w:p w14:paraId="5DB9AAA3" w14:textId="7FE5DFDA" w:rsidR="00092A80" w:rsidRPr="00092A80" w:rsidRDefault="00092A80" w:rsidP="009436DB">
      <w:pPr>
        <w:numPr>
          <w:ilvl w:val="6"/>
          <w:numId w:val="52"/>
        </w:numPr>
        <w:rPr>
          <w:bCs/>
        </w:rPr>
      </w:pPr>
      <w:r w:rsidRPr="00092A80">
        <w:rPr>
          <w:bCs/>
        </w:rPr>
        <w:t>IP Address: 10.</w:t>
      </w:r>
      <w:r w:rsidR="00C023E1" w:rsidRPr="00092A80">
        <w:rPr>
          <w:bCs/>
        </w:rPr>
        <w:t>73. Loc</w:t>
      </w:r>
      <w:r w:rsidRPr="00092A80">
        <w:rPr>
          <w:bCs/>
        </w:rPr>
        <w:t>#.180-205</w:t>
      </w:r>
    </w:p>
    <w:p w14:paraId="36D4260D" w14:textId="77777777" w:rsidR="00092A80" w:rsidRPr="00092A80" w:rsidRDefault="00092A80" w:rsidP="009436DB">
      <w:pPr>
        <w:numPr>
          <w:ilvl w:val="6"/>
          <w:numId w:val="52"/>
        </w:numPr>
        <w:rPr>
          <w:bCs/>
        </w:rPr>
      </w:pPr>
      <w:r w:rsidRPr="00092A80">
        <w:rPr>
          <w:bCs/>
        </w:rPr>
        <w:t>Subnet Mask: 255.255.255.0</w:t>
      </w:r>
    </w:p>
    <w:p w14:paraId="03C49DB6" w14:textId="203ACEBF" w:rsidR="00092A80" w:rsidRPr="00092A80" w:rsidRDefault="00092A80" w:rsidP="009436DB">
      <w:pPr>
        <w:numPr>
          <w:ilvl w:val="6"/>
          <w:numId w:val="52"/>
        </w:numPr>
        <w:rPr>
          <w:bCs/>
        </w:rPr>
      </w:pPr>
      <w:r w:rsidRPr="00092A80">
        <w:rPr>
          <w:bCs/>
        </w:rPr>
        <w:t>Gateway: 10.</w:t>
      </w:r>
      <w:r w:rsidR="00C023E1" w:rsidRPr="00092A80">
        <w:rPr>
          <w:bCs/>
        </w:rPr>
        <w:t>73. Loc</w:t>
      </w:r>
      <w:r w:rsidRPr="00092A80">
        <w:rPr>
          <w:bCs/>
        </w:rPr>
        <w:t>#.1</w:t>
      </w:r>
    </w:p>
    <w:p w14:paraId="28E3128E" w14:textId="77777777" w:rsidR="00092A80" w:rsidRPr="00092A80" w:rsidRDefault="00092A80" w:rsidP="009436DB">
      <w:pPr>
        <w:numPr>
          <w:ilvl w:val="6"/>
          <w:numId w:val="52"/>
        </w:numPr>
        <w:rPr>
          <w:bCs/>
        </w:rPr>
      </w:pPr>
      <w:r w:rsidRPr="00092A80">
        <w:rPr>
          <w:bCs/>
        </w:rPr>
        <w:t>DNS1: 10.73.0.14</w:t>
      </w:r>
    </w:p>
    <w:p w14:paraId="2A4B9759" w14:textId="77777777" w:rsidR="00092A80" w:rsidRPr="00092A80" w:rsidRDefault="00092A80" w:rsidP="009436DB">
      <w:pPr>
        <w:numPr>
          <w:ilvl w:val="6"/>
          <w:numId w:val="52"/>
        </w:numPr>
        <w:rPr>
          <w:bCs/>
        </w:rPr>
      </w:pPr>
      <w:r w:rsidRPr="00092A80">
        <w:rPr>
          <w:bCs/>
        </w:rPr>
        <w:t>DNS2: 10.73.0.15</w:t>
      </w:r>
    </w:p>
    <w:p w14:paraId="57F0D800" w14:textId="501B0871" w:rsidR="00E76A82" w:rsidRDefault="00092A80" w:rsidP="00E76A82">
      <w:r w:rsidRPr="008C164B">
        <w:rPr>
          <w:noProof/>
        </w:rPr>
        <w:lastRenderedPageBreak/>
        <w:drawing>
          <wp:inline distT="0" distB="0" distL="0" distR="0" wp14:anchorId="098E6896" wp14:editId="374EF48C">
            <wp:extent cx="3390265" cy="4289425"/>
            <wp:effectExtent l="0" t="0" r="635" b="0"/>
            <wp:docPr id="14" name="Picture 14"/>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1"/>
                    <a:stretch>
                      <a:fillRect/>
                    </a:stretch>
                  </pic:blipFill>
                  <pic:spPr>
                    <a:xfrm>
                      <a:off x="0" y="0"/>
                      <a:ext cx="3390265" cy="4289425"/>
                    </a:xfrm>
                    <a:prstGeom prst="rect">
                      <a:avLst/>
                    </a:prstGeom>
                  </pic:spPr>
                </pic:pic>
              </a:graphicData>
            </a:graphic>
          </wp:inline>
        </w:drawing>
      </w:r>
    </w:p>
    <w:p w14:paraId="53485358" w14:textId="77777777" w:rsidR="003F1945" w:rsidRDefault="003F1945" w:rsidP="00E76A82"/>
    <w:p w14:paraId="133AC4A1" w14:textId="77777777" w:rsidR="00FA5177" w:rsidRDefault="00FA5177" w:rsidP="00E76A82"/>
    <w:p w14:paraId="381FAD98" w14:textId="655F7163" w:rsidR="00092A80" w:rsidRDefault="00C023E1" w:rsidP="00581BF7">
      <w:pPr>
        <w:pStyle w:val="Heading3"/>
      </w:pPr>
      <w:bookmarkStart w:id="81" w:name="_Toc212651094"/>
      <w:r>
        <w:t>11.5</w:t>
      </w:r>
      <w:r>
        <w:tab/>
      </w:r>
      <w:r w:rsidR="00FA5177">
        <w:t>Testing Phone and Extension</w:t>
      </w:r>
      <w:bookmarkEnd w:id="81"/>
    </w:p>
    <w:p w14:paraId="656B750A" w14:textId="77777777" w:rsidR="00FA5177" w:rsidRPr="008C164B" w:rsidRDefault="00FA5177" w:rsidP="00FC5F85">
      <w:pPr>
        <w:pStyle w:val="ListParagraph"/>
        <w:numPr>
          <w:ilvl w:val="0"/>
          <w:numId w:val="60"/>
        </w:numPr>
      </w:pPr>
      <w:r w:rsidRPr="008C164B">
        <w:t>Once everything is setup, test phone functionality (speaker phone, BLF buttons, Handset (moving phone cord) to test for static/quality issues.</w:t>
      </w:r>
    </w:p>
    <w:p w14:paraId="6675FEBC" w14:textId="58E275F8" w:rsidR="00FA5177" w:rsidRPr="008C164B" w:rsidRDefault="00FA5177" w:rsidP="00FC5F85">
      <w:pPr>
        <w:pStyle w:val="ListParagraph"/>
        <w:numPr>
          <w:ilvl w:val="0"/>
          <w:numId w:val="60"/>
        </w:numPr>
      </w:pPr>
      <w:r w:rsidRPr="008C164B">
        <w:t xml:space="preserve">If testing is successful, send </w:t>
      </w:r>
      <w:r w:rsidR="00C023E1" w:rsidRPr="008C164B">
        <w:t>a welcome</w:t>
      </w:r>
      <w:r w:rsidRPr="008C164B">
        <w:t xml:space="preserve"> email right before setting up phone on users’ desk (unless they already have the softphone installed).</w:t>
      </w:r>
    </w:p>
    <w:p w14:paraId="0EE431BF" w14:textId="10DEA60D" w:rsidR="00FA5177" w:rsidRDefault="00FA5177" w:rsidP="00FC5F85">
      <w:pPr>
        <w:pStyle w:val="ListParagraph"/>
        <w:numPr>
          <w:ilvl w:val="0"/>
          <w:numId w:val="61"/>
        </w:numPr>
      </w:pPr>
      <w:r w:rsidRPr="008C164B">
        <w:t>Welcome email is sent from 3cx console where a preexisting template will automatically populate. Screenshot below</w:t>
      </w:r>
    </w:p>
    <w:p w14:paraId="4894FFF6" w14:textId="72DAC7EB" w:rsidR="00FA5177" w:rsidRDefault="00670CA3" w:rsidP="00FA5177">
      <w:pPr>
        <w:pStyle w:val="ListParagraph"/>
        <w:ind w:left="1440"/>
        <w:rPr>
          <w:noProof/>
        </w:rPr>
      </w:pPr>
      <w:r>
        <w:rPr>
          <w:noProof/>
        </w:rPr>
        <w:lastRenderedPageBreak/>
        <w:drawing>
          <wp:inline distT="0" distB="0" distL="0" distR="0" wp14:anchorId="6A57FAAC" wp14:editId="7CE48767">
            <wp:extent cx="5164485" cy="2494657"/>
            <wp:effectExtent l="0" t="0" r="0" b="1270"/>
            <wp:docPr id="16" name="Picture 16" descr="cid:image003.jpg@01D8929D.732AD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8929D.732ADFA0"/>
                    <pic:cNvPicPr>
                      <a:picLocks noChangeAspect="1" noChangeArrowheads="1"/>
                    </pic:cNvPicPr>
                  </pic:nvPicPr>
                  <pic:blipFill>
                    <a:blip r:embed="rId82" r:link="rId83">
                      <a:extLst>
                        <a:ext uri="{28A0092B-C50C-407E-A947-70E740481C1C}">
                          <a14:useLocalDpi xmlns:a14="http://schemas.microsoft.com/office/drawing/2010/main" val="0"/>
                        </a:ext>
                      </a:extLst>
                    </a:blip>
                    <a:srcRect/>
                    <a:stretch>
                      <a:fillRect/>
                    </a:stretch>
                  </pic:blipFill>
                  <pic:spPr bwMode="auto">
                    <a:xfrm>
                      <a:off x="0" y="0"/>
                      <a:ext cx="5171637" cy="2498112"/>
                    </a:xfrm>
                    <a:prstGeom prst="rect">
                      <a:avLst/>
                    </a:prstGeom>
                    <a:noFill/>
                    <a:ln>
                      <a:noFill/>
                    </a:ln>
                  </pic:spPr>
                </pic:pic>
              </a:graphicData>
            </a:graphic>
          </wp:inline>
        </w:drawing>
      </w:r>
    </w:p>
    <w:p w14:paraId="42255813" w14:textId="1FB3F1B6" w:rsidR="00B52F95" w:rsidRDefault="00B52F95" w:rsidP="00FC5F85">
      <w:pPr>
        <w:pStyle w:val="ListParagraph"/>
        <w:numPr>
          <w:ilvl w:val="0"/>
          <w:numId w:val="61"/>
        </w:numPr>
      </w:pPr>
      <w:r w:rsidRPr="008C164B">
        <w:t>On the user computer, go Softphone. Check voicemail tab and chat tab and delete any information from the previous user.</w:t>
      </w:r>
    </w:p>
    <w:p w14:paraId="08FF4771" w14:textId="77777777" w:rsidR="003F1945" w:rsidRDefault="003F1945" w:rsidP="003F1945">
      <w:pPr>
        <w:pStyle w:val="ListParagraph"/>
        <w:ind w:left="1440"/>
      </w:pPr>
    </w:p>
    <w:p w14:paraId="61938785" w14:textId="77777777" w:rsidR="003F1945" w:rsidRDefault="003F1945" w:rsidP="003F1945">
      <w:pPr>
        <w:pStyle w:val="ListParagraph"/>
        <w:ind w:left="1440"/>
      </w:pPr>
    </w:p>
    <w:p w14:paraId="554C9222" w14:textId="4B8FEAE3" w:rsidR="00B52F95" w:rsidRPr="008C164B" w:rsidRDefault="00C023E1" w:rsidP="00581BF7">
      <w:pPr>
        <w:pStyle w:val="Heading3"/>
      </w:pPr>
      <w:bookmarkStart w:id="82" w:name="_Toc212651095"/>
      <w:r>
        <w:t>11.6</w:t>
      </w:r>
      <w:r>
        <w:tab/>
      </w:r>
      <w:r w:rsidR="00B52F95">
        <w:t>Setting up Inside Sales Phone</w:t>
      </w:r>
      <w:bookmarkEnd w:id="82"/>
    </w:p>
    <w:p w14:paraId="754F2073" w14:textId="77777777" w:rsidR="00B52F95" w:rsidRPr="008C164B" w:rsidRDefault="00B52F95" w:rsidP="00FC5F85">
      <w:pPr>
        <w:pStyle w:val="ListParagraph"/>
        <w:numPr>
          <w:ilvl w:val="0"/>
          <w:numId w:val="62"/>
        </w:numPr>
        <w:spacing w:after="0"/>
      </w:pPr>
      <w:r w:rsidRPr="008C164B">
        <w:t>Create IVR (Digital Receptionist) for Away/Out of Office/2 </w:t>
      </w:r>
    </w:p>
    <w:p w14:paraId="0D55A6A9" w14:textId="308B4B93" w:rsidR="00FA5177" w:rsidRDefault="00B52F95" w:rsidP="00FA5177">
      <w:pPr>
        <w:tabs>
          <w:tab w:val="left" w:pos="2175"/>
        </w:tabs>
      </w:pPr>
      <w:r w:rsidRPr="008C164B">
        <w:rPr>
          <w:noProof/>
        </w:rPr>
        <w:drawing>
          <wp:inline distT="0" distB="0" distL="0" distR="0" wp14:anchorId="4550AAEE" wp14:editId="1D3B7D47">
            <wp:extent cx="5121759" cy="3432191"/>
            <wp:effectExtent l="0" t="0" r="3175" b="0"/>
            <wp:docPr id="7" name="Picture 9" descr="Machine generated alternative text:&#10;Add Digital Receptionist &#10;General &#10;Enter a name &#10;Extension 1072A &#10;Extension &#10;7572 &#10;Cancel &#10;O upload @ Download Play &#10;Help &#10;@ Record &#10;Prompt: Format WAV (PCM, 8 kHz, 16 bit, Mono, Maxsize: 100M8) &#10;SalesTra nsferAway.wav &#10;Digital Receptionist Language &#10;Standard English Prompts Set &#10;Menu Options &#10;Action &#10;Nothing &#10;Transfer to Voicemail &#10;Connect to Queue &#10;Nothing &#10;Nothing &#10;Nothing &#10;Nothing &#10;Nothing &#10;Nothing &#10;Nothing &#10;Number &#10;1072 Ranetta Monaco &#10;8007 Group All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hine generated alternative text:&#10;Add Digital Receptionist &#10;General &#10;Enter a name &#10;Extension 1072A &#10;Extension &#10;7572 &#10;Cancel &#10;O upload @ Download Play &#10;Help &#10;@ Record &#10;Prompt: Format WAV (PCM, 8 kHz, 16 bit, Mono, Maxsize: 100M8) &#10;SalesTra nsferAway.wav &#10;Digital Receptionist Language &#10;Standard English Prompts Set &#10;Menu Options &#10;Action &#10;Nothing &#10;Transfer to Voicemail &#10;Connect to Queue &#10;Nothing &#10;Nothing &#10;Nothing &#10;Nothing &#10;Nothing &#10;Nothing &#10;Nothing &#10;Number &#10;1072 Ranetta Monaco &#10;8007 Group All 1 "/>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126469" cy="3435348"/>
                    </a:xfrm>
                    <a:prstGeom prst="rect">
                      <a:avLst/>
                    </a:prstGeom>
                    <a:noFill/>
                    <a:ln>
                      <a:noFill/>
                    </a:ln>
                  </pic:spPr>
                </pic:pic>
              </a:graphicData>
            </a:graphic>
          </wp:inline>
        </w:drawing>
      </w:r>
    </w:p>
    <w:p w14:paraId="6ADF00D8" w14:textId="50B00BA3" w:rsidR="00B52F95" w:rsidRDefault="00B52F95" w:rsidP="00FA5177">
      <w:pPr>
        <w:tabs>
          <w:tab w:val="left" w:pos="2175"/>
        </w:tabs>
      </w:pPr>
      <w:r w:rsidRPr="008C164B">
        <w:rPr>
          <w:noProof/>
        </w:rPr>
        <w:lastRenderedPageBreak/>
        <w:drawing>
          <wp:inline distT="0" distB="0" distL="0" distR="0" wp14:anchorId="092815D6" wp14:editId="729A1C45">
            <wp:extent cx="5943600" cy="2429742"/>
            <wp:effectExtent l="0" t="0" r="0" b="8890"/>
            <wp:docPr id="4" name="Picture 8" descr="Machine generated alternative text:&#10;Direct Inbound Dialing (DID) &#10;Optionally assign a DID to receive calls directly to this extension &#10;Add a DID,'DDI &#10;Destination for invalid or no DTMF input &#10;If no input within seconds: &#10;Connect to Queue &#10;8007 Group All 1 &#10;If input is invalid then: &#10;Repeat Prompt &#10;Options &#10;Redirectto MS Exchange &#10;Reminder / Wake-up Ser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generated alternative text:&#10;Direct Inbound Dialing (DID) &#10;Optionally assign a DID to receive calls directly to this extension &#10;Add a DID,'DDI &#10;Destination for invalid or no DTMF input &#10;If no input within seconds: &#10;Connect to Queue &#10;8007 Group All 1 &#10;If input is invalid then: &#10;Repeat Prompt &#10;Options &#10;Redirectto MS Exchange &#10;Reminder / Wake-up Service "/>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2429742"/>
                    </a:xfrm>
                    <a:prstGeom prst="rect">
                      <a:avLst/>
                    </a:prstGeom>
                    <a:noFill/>
                    <a:ln>
                      <a:noFill/>
                    </a:ln>
                  </pic:spPr>
                </pic:pic>
              </a:graphicData>
            </a:graphic>
          </wp:inline>
        </w:drawing>
      </w:r>
    </w:p>
    <w:p w14:paraId="0CBB4469" w14:textId="5DA57C32" w:rsidR="00E77DDE" w:rsidRDefault="00E77DDE" w:rsidP="00FA5177">
      <w:pPr>
        <w:tabs>
          <w:tab w:val="left" w:pos="2175"/>
        </w:tabs>
      </w:pPr>
    </w:p>
    <w:p w14:paraId="309A7157" w14:textId="7E9966BC" w:rsidR="00E77DDE" w:rsidRDefault="00E77DDE" w:rsidP="00FC5F85">
      <w:pPr>
        <w:pStyle w:val="ListParagraph"/>
        <w:numPr>
          <w:ilvl w:val="0"/>
          <w:numId w:val="62"/>
        </w:numPr>
        <w:spacing w:after="0"/>
      </w:pPr>
      <w:bookmarkStart w:id="83" w:name="_Hlk102458173"/>
      <w:r w:rsidRPr="00E77DDE">
        <w:t>Create IVR (Digital Receptionist) for Available/2</w:t>
      </w:r>
      <w:bookmarkEnd w:id="83"/>
    </w:p>
    <w:p w14:paraId="689A7640" w14:textId="6FE066C5" w:rsidR="00B52F95" w:rsidRDefault="00B52F95" w:rsidP="00FA5177">
      <w:pPr>
        <w:tabs>
          <w:tab w:val="left" w:pos="2175"/>
        </w:tabs>
      </w:pPr>
      <w:r w:rsidRPr="008C164B">
        <w:rPr>
          <w:noProof/>
        </w:rPr>
        <w:drawing>
          <wp:inline distT="0" distB="0" distL="0" distR="0" wp14:anchorId="350D24A3" wp14:editId="75AFC15E">
            <wp:extent cx="5943600" cy="3977845"/>
            <wp:effectExtent l="0" t="0" r="0" b="3810"/>
            <wp:docPr id="5" name="Picture 7" descr="Machine generated alternative text:&#10;Add Digital Receptionist &#10;General &#10;Enter a name &#10;Extension 1072 &#10;Extension &#10;Cancel &#10;O upload &#10;@ Download &#10;Play &#10;Help &#10;@ Record &#10;Prompt: Format WAV (PCM, 8 kHz, 16 bit, Mono, Maxsize: 100M8) &#10;SalesTransfer.wav &#10;Digital Receptionist Language &#10;Standard English Prompts Set &#10;Menu Options &#10;Action &#10;Nothing &#10;Connect to Extension &#10;Transfer to Voicemail &#10;Connect to Queue &#10;Nothing &#10;Nothing &#10;Nothing &#10;Nothing &#10;Nothing &#10;Nothing &#10;Number &#10;1072 Ranetta Monaco &#10;1072 Ranetta Monaco &#10;8007 Group All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hine generated alternative text:&#10;Add Digital Receptionist &#10;General &#10;Enter a name &#10;Extension 1072 &#10;Extension &#10;Cancel &#10;O upload &#10;@ Download &#10;Play &#10;Help &#10;@ Record &#10;Prompt: Format WAV (PCM, 8 kHz, 16 bit, Mono, Maxsize: 100M8) &#10;SalesTransfer.wav &#10;Digital Receptionist Language &#10;Standard English Prompts Set &#10;Menu Options &#10;Action &#10;Nothing &#10;Connect to Extension &#10;Transfer to Voicemail &#10;Connect to Queue &#10;Nothing &#10;Nothing &#10;Nothing &#10;Nothing &#10;Nothing &#10;Nothing &#10;Number &#10;1072 Ranetta Monaco &#10;1072 Ranetta Monaco &#10;8007 Group All 1 "/>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3977845"/>
                    </a:xfrm>
                    <a:prstGeom prst="rect">
                      <a:avLst/>
                    </a:prstGeom>
                    <a:noFill/>
                    <a:ln>
                      <a:noFill/>
                    </a:ln>
                  </pic:spPr>
                </pic:pic>
              </a:graphicData>
            </a:graphic>
          </wp:inline>
        </w:drawing>
      </w:r>
    </w:p>
    <w:p w14:paraId="0ED38CF4" w14:textId="77777777" w:rsidR="00E77DDE" w:rsidRDefault="00E77DDE" w:rsidP="00FA5177">
      <w:pPr>
        <w:tabs>
          <w:tab w:val="left" w:pos="2175"/>
        </w:tabs>
      </w:pPr>
    </w:p>
    <w:p w14:paraId="68438121" w14:textId="2E7BBB47" w:rsidR="00B52F95" w:rsidRDefault="00B52F95" w:rsidP="00FA5177">
      <w:pPr>
        <w:tabs>
          <w:tab w:val="left" w:pos="2175"/>
        </w:tabs>
      </w:pPr>
      <w:r w:rsidRPr="008C164B">
        <w:rPr>
          <w:noProof/>
        </w:rPr>
        <w:lastRenderedPageBreak/>
        <w:drawing>
          <wp:inline distT="0" distB="0" distL="0" distR="0" wp14:anchorId="1B3B622B" wp14:editId="20B5B364">
            <wp:extent cx="5943600" cy="2455834"/>
            <wp:effectExtent l="0" t="0" r="0" b="1905"/>
            <wp:docPr id="8" name="Picture 8" descr="Machine generated alternative text:&#10;Direct Inbound Dialing (DID) &#10;Optionally assign a DID to receive calls directly to this extension &#10;Add a DID,'DDI &#10;Destination for invalid or no DTMF input &#10;If no input within seconds: &#10;Connect to Queue &#10;8007 Group All 1 &#10;If input is invalid then: &#10;Repeat Prompt &#10;Options &#10;n &#10;Redirectto MS Exchange &#10;inder / Wake-up Service &#10;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Direct Inbound Dialing (DID) &#10;Optionally assign a DID to receive calls directly to this extension &#10;Add a DID,'DDI &#10;Destination for invalid or no DTMF input &#10;If no input within seconds: &#10;Connect to Queue &#10;8007 Group All 1 &#10;If input is invalid then: &#10;Repeat Prompt &#10;Options &#10;n &#10;Redirectto MS Exchange &#10;inder / Wake-up Service &#10;Re "/>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2455834"/>
                    </a:xfrm>
                    <a:prstGeom prst="rect">
                      <a:avLst/>
                    </a:prstGeom>
                    <a:noFill/>
                    <a:ln>
                      <a:noFill/>
                    </a:ln>
                  </pic:spPr>
                </pic:pic>
              </a:graphicData>
            </a:graphic>
          </wp:inline>
        </w:drawing>
      </w:r>
    </w:p>
    <w:p w14:paraId="40D01839" w14:textId="77777777" w:rsidR="00B52F95" w:rsidRPr="00B52F95" w:rsidRDefault="00B52F95" w:rsidP="00FC5F85">
      <w:pPr>
        <w:pStyle w:val="ListParagraph"/>
        <w:numPr>
          <w:ilvl w:val="0"/>
          <w:numId w:val="62"/>
        </w:numPr>
        <w:spacing w:after="0"/>
      </w:pPr>
      <w:r w:rsidRPr="00B52F95">
        <w:t>Setup Extension</w:t>
      </w:r>
    </w:p>
    <w:p w14:paraId="0A3E0E0D" w14:textId="13037C99" w:rsidR="00B52F95" w:rsidRPr="00B52F95" w:rsidRDefault="00B52F95" w:rsidP="00FC5F85">
      <w:pPr>
        <w:numPr>
          <w:ilvl w:val="1"/>
          <w:numId w:val="63"/>
        </w:numPr>
        <w:tabs>
          <w:tab w:val="left" w:pos="2175"/>
        </w:tabs>
      </w:pPr>
      <w:r w:rsidRPr="00B52F95">
        <w:t xml:space="preserve">Setup BLF 1 to log OUT of </w:t>
      </w:r>
      <w:r w:rsidR="00C023E1" w:rsidRPr="00B52F95">
        <w:t>queue.</w:t>
      </w:r>
    </w:p>
    <w:p w14:paraId="09ADC186" w14:textId="77777777" w:rsidR="00B52F95" w:rsidRPr="00B52F95" w:rsidRDefault="00B52F95" w:rsidP="00FC5F85">
      <w:pPr>
        <w:numPr>
          <w:ilvl w:val="1"/>
          <w:numId w:val="63"/>
        </w:numPr>
        <w:tabs>
          <w:tab w:val="left" w:pos="2175"/>
        </w:tabs>
      </w:pPr>
      <w:r w:rsidRPr="00B52F95">
        <w:t>Setup Call Forwarding Rules</w:t>
      </w:r>
    </w:p>
    <w:p w14:paraId="69E5D904" w14:textId="77777777" w:rsidR="00B52F95" w:rsidRPr="00B52F95" w:rsidRDefault="00B52F95" w:rsidP="00FC5F85">
      <w:pPr>
        <w:numPr>
          <w:ilvl w:val="1"/>
          <w:numId w:val="63"/>
        </w:numPr>
        <w:tabs>
          <w:tab w:val="left" w:pos="2175"/>
        </w:tabs>
      </w:pPr>
      <w:r w:rsidRPr="00B52F95">
        <w:t>Under 3CXPhone tab</w:t>
      </w:r>
    </w:p>
    <w:p w14:paraId="31C35628" w14:textId="77777777" w:rsidR="00B52F95" w:rsidRPr="00B52F95" w:rsidRDefault="00B52F95" w:rsidP="00FC5F85">
      <w:pPr>
        <w:numPr>
          <w:ilvl w:val="2"/>
          <w:numId w:val="63"/>
        </w:numPr>
        <w:tabs>
          <w:tab w:val="left" w:pos="2175"/>
        </w:tabs>
      </w:pPr>
      <w:r w:rsidRPr="00B52F95">
        <w:t>Check Hide Forwarding Rules</w:t>
      </w:r>
    </w:p>
    <w:p w14:paraId="2DCCFEFE" w14:textId="77777777" w:rsidR="00B52F95" w:rsidRPr="00B52F95" w:rsidRDefault="00B52F95" w:rsidP="00FC5F85">
      <w:pPr>
        <w:numPr>
          <w:ilvl w:val="1"/>
          <w:numId w:val="63"/>
        </w:numPr>
        <w:tabs>
          <w:tab w:val="left" w:pos="2175"/>
        </w:tabs>
      </w:pPr>
      <w:r w:rsidRPr="00B52F95">
        <w:t>Group – Sales</w:t>
      </w:r>
    </w:p>
    <w:p w14:paraId="2C5F3489" w14:textId="77777777" w:rsidR="00B52F95" w:rsidRPr="00B52F95" w:rsidRDefault="00B52F95" w:rsidP="00B52F95">
      <w:pPr>
        <w:tabs>
          <w:tab w:val="left" w:pos="2175"/>
        </w:tabs>
      </w:pPr>
    </w:p>
    <w:p w14:paraId="5B6F3293" w14:textId="65B7BBE3" w:rsidR="00B52F95" w:rsidRDefault="00B52F95" w:rsidP="00FC5F85">
      <w:pPr>
        <w:pStyle w:val="ListParagraph"/>
        <w:numPr>
          <w:ilvl w:val="0"/>
          <w:numId w:val="62"/>
        </w:numPr>
        <w:spacing w:after="0"/>
      </w:pPr>
      <w:r w:rsidRPr="00B52F95">
        <w:t>Away/Out of Office/2</w:t>
      </w:r>
    </w:p>
    <w:p w14:paraId="54AFD6F8" w14:textId="7CE63DE5" w:rsidR="00B52F95" w:rsidRDefault="00B52F95" w:rsidP="00B52F95">
      <w:pPr>
        <w:tabs>
          <w:tab w:val="left" w:pos="2175"/>
        </w:tabs>
        <w:ind w:left="720"/>
      </w:pPr>
      <w:r w:rsidRPr="008C164B">
        <w:rPr>
          <w:noProof/>
        </w:rPr>
        <w:drawing>
          <wp:inline distT="0" distB="0" distL="0" distR="0" wp14:anchorId="1B45A9D7" wp14:editId="1D67585D">
            <wp:extent cx="5943600" cy="2931177"/>
            <wp:effectExtent l="0" t="0" r="0" b="2540"/>
            <wp:docPr id="9" name="Picture 9" descr="Machine generated alternative text:&#10;General &#10;Statuses &#10;Voicemail &#10;Forwarding Rules &#10;Phone Provisioning &#10;BLF &#10;Options &#10;Rights &#10;Client &#10;'fin this status, forward calls as follows &#10;Away &#10;Internal Calls &#10;If am away forward internal calls to: &#10;Forward to Voicemail &#10;Forward Internal Calls outside of office hours to Voicemail &#10;External Calls &#10;If am away forward external calls to: &#10;Forward to Extension &#10;'VR 7572 Extension 1072A &#10;Forward External Calls outside of office hours to Voicemail &#10;Options &#10;Log out from queues &#10;Accept calls from Ring Groups &#10;Greeting &#10;When in this status, use this custom Voicemail greeting: Format WAV (PCM, 8 kHz, 16 bit, Mono, Max size: IOOMB) &#10;O upload &#10;@ Download &#10;Play &#10;@ Rec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generated alternative text:&#10;General &#10;Statuses &#10;Voicemail &#10;Forwarding Rules &#10;Phone Provisioning &#10;BLF &#10;Options &#10;Rights &#10;Client &#10;'fin this status, forward calls as follows &#10;Away &#10;Internal Calls &#10;If am away forward internal calls to: &#10;Forward to Voicemail &#10;Forward Internal Calls outside of office hours to Voicemail &#10;External Calls &#10;If am away forward external calls to: &#10;Forward to Extension &#10;'VR 7572 Extension 1072A &#10;Forward External Calls outside of office hours to Voicemail &#10;Options &#10;Log out from queues &#10;Accept calls from Ring Groups &#10;Greeting &#10;When in this status, use this custom Voicemail greeting: Format WAV (PCM, 8 kHz, 16 bit, Mono, Max size: IOOMB) &#10;O upload &#10;@ Download &#10;Play &#10;@ Record "/>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2931177"/>
                    </a:xfrm>
                    <a:prstGeom prst="rect">
                      <a:avLst/>
                    </a:prstGeom>
                    <a:noFill/>
                    <a:ln>
                      <a:noFill/>
                    </a:ln>
                  </pic:spPr>
                </pic:pic>
              </a:graphicData>
            </a:graphic>
          </wp:inline>
        </w:drawing>
      </w:r>
    </w:p>
    <w:p w14:paraId="682C4544" w14:textId="77777777" w:rsidR="003F1945" w:rsidRDefault="003F1945" w:rsidP="00B52F95">
      <w:pPr>
        <w:tabs>
          <w:tab w:val="left" w:pos="2175"/>
        </w:tabs>
        <w:ind w:left="720"/>
      </w:pPr>
    </w:p>
    <w:p w14:paraId="698936FA" w14:textId="77777777" w:rsidR="003F1945" w:rsidRDefault="003F1945" w:rsidP="00B52F95">
      <w:pPr>
        <w:tabs>
          <w:tab w:val="left" w:pos="2175"/>
        </w:tabs>
        <w:ind w:left="720"/>
      </w:pPr>
    </w:p>
    <w:p w14:paraId="7D44C65A" w14:textId="77777777" w:rsidR="003F1945" w:rsidRDefault="003F1945" w:rsidP="00B52F95">
      <w:pPr>
        <w:tabs>
          <w:tab w:val="left" w:pos="2175"/>
        </w:tabs>
        <w:ind w:left="720"/>
      </w:pPr>
    </w:p>
    <w:p w14:paraId="27E16E8F" w14:textId="0AFB714C" w:rsidR="00B52F95" w:rsidRDefault="00165482" w:rsidP="00FC5F85">
      <w:pPr>
        <w:pStyle w:val="ListParagraph"/>
        <w:numPr>
          <w:ilvl w:val="0"/>
          <w:numId w:val="62"/>
        </w:numPr>
        <w:spacing w:after="0"/>
      </w:pPr>
      <w:r>
        <w:lastRenderedPageBreak/>
        <w:t>Available</w:t>
      </w:r>
    </w:p>
    <w:p w14:paraId="6B362A9A" w14:textId="77777777" w:rsidR="00165482" w:rsidRPr="00B52F95" w:rsidRDefault="00165482" w:rsidP="00165482">
      <w:pPr>
        <w:pStyle w:val="ListParagraph"/>
        <w:spacing w:after="0"/>
      </w:pPr>
    </w:p>
    <w:p w14:paraId="5BCC601E" w14:textId="0A7ED5CC" w:rsidR="00B52F95" w:rsidRDefault="00165482" w:rsidP="00FA5177">
      <w:pPr>
        <w:tabs>
          <w:tab w:val="left" w:pos="2175"/>
        </w:tabs>
      </w:pPr>
      <w:r w:rsidRPr="008C164B">
        <w:rPr>
          <w:noProof/>
        </w:rPr>
        <w:drawing>
          <wp:inline distT="0" distB="0" distL="0" distR="0" wp14:anchorId="098FFB66" wp14:editId="655588A0">
            <wp:extent cx="5943600" cy="4073054"/>
            <wp:effectExtent l="0" t="0" r="0" b="3810"/>
            <wp:docPr id="10" name="Picture 4" descr="Machine generated alternative text:&#10;Genetzl &#10;Statuses &#10;Voicemail &#10;Forwarding Rules &#10;Phone Provisioning &#10;BLF &#10;Options &#10;Rights &#10;Client &#10;If in this status, forward calls as follows &#10;Available &#10;Internal Calls &#10;If I do not answer calls within: &#10;Forward to Voicemail &#10;20 &#10;seconds. Forward internal calls to: &#10;If I am busy or my phone is unregistered, forward calls to: &#10;Forward to Voicemail &#10;External Calls &#10;After timeout forward external calls to: &#10;Forward to Extension &#10;IVR 7272 Extension 1072 &#10;If I am busy or my phone is unregistered, forward calls to: &#10;Forward to Voicemail &#10;Options &#10;Ring my mobile simultaneously &#10;• Accept multiple calls &#10;Log out from queues &#10;• Accept calls from Ring Groups &#10;Greeting &#10;When in this status, use this custom Voicemail greeting: Format WAV (PCM, 8 kHz, 16 bit, Mono, Max size: 100MB) &#10;O Upload &#10;@Download &#10;Play &#10;@Reco 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hine generated alternative text:&#10;Genetzl &#10;Statuses &#10;Voicemail &#10;Forwarding Rules &#10;Phone Provisioning &#10;BLF &#10;Options &#10;Rights &#10;Client &#10;If in this status, forward calls as follows &#10;Available &#10;Internal Calls &#10;If I do not answer calls within: &#10;Forward to Voicemail &#10;20 &#10;seconds. Forward internal calls to: &#10;If I am busy or my phone is unregistered, forward calls to: &#10;Forward to Voicemail &#10;External Calls &#10;After timeout forward external calls to: &#10;Forward to Extension &#10;IVR 7272 Extension 1072 &#10;If I am busy or my phone is unregistered, forward calls to: &#10;Forward to Voicemail &#10;Options &#10;Ring my mobile simultaneously &#10;• Accept multiple calls &#10;Log out from queues &#10;• Accept calls from Ring Groups &#10;Greeting &#10;When in this status, use this custom Voicemail greeting: Format WAV (PCM, 8 kHz, 16 bit, Mono, Max size: 100MB) &#10;O Upload &#10;@Download &#10;Play &#10;@Reco rd "/>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4073054"/>
                    </a:xfrm>
                    <a:prstGeom prst="rect">
                      <a:avLst/>
                    </a:prstGeom>
                    <a:noFill/>
                    <a:ln>
                      <a:noFill/>
                    </a:ln>
                  </pic:spPr>
                </pic:pic>
              </a:graphicData>
            </a:graphic>
          </wp:inline>
        </w:drawing>
      </w:r>
    </w:p>
    <w:p w14:paraId="59B5C1E3" w14:textId="77777777" w:rsidR="00165482" w:rsidRPr="008C164B" w:rsidRDefault="00165482" w:rsidP="00FC5F85">
      <w:pPr>
        <w:pStyle w:val="ListParagraph"/>
        <w:numPr>
          <w:ilvl w:val="0"/>
          <w:numId w:val="62"/>
        </w:numPr>
        <w:spacing w:after="0"/>
      </w:pPr>
      <w:r w:rsidRPr="008C164B">
        <w:t>Create Queue for Extension (add their extension only)</w:t>
      </w:r>
    </w:p>
    <w:p w14:paraId="3EDCB220" w14:textId="06AA3AAF" w:rsidR="00165482" w:rsidRDefault="00165482" w:rsidP="00FA5177">
      <w:pPr>
        <w:tabs>
          <w:tab w:val="left" w:pos="2175"/>
        </w:tabs>
      </w:pPr>
      <w:r w:rsidRPr="008C164B">
        <w:rPr>
          <w:noProof/>
        </w:rPr>
        <w:lastRenderedPageBreak/>
        <w:drawing>
          <wp:inline distT="0" distB="0" distL="0" distR="0" wp14:anchorId="42328DE2" wp14:editId="280F12EB">
            <wp:extent cx="4992905" cy="3568724"/>
            <wp:effectExtent l="0" t="0" r="0" b="0"/>
            <wp:docPr id="11" name="Picture 3" descr="Machine generated alternative text:&#10;Genetzl &#10;Agents &#10;Advanced (PRO) &#10;Notifications &#10;General &#10;Name &#10;Extension 1072 &#10;Extension &#10;8172 &#10;Polling Strategy &#10;Ring All &#10;Ring Time (Seconds) &#10;12 &#10;Direct Inbound Dialing (DID) &#10;Optionally assign a DID to receive calls directlyto this extension &#10;Add a DID/DDI &#10;Destination if no answer &#10;Maximum Queue Wait Time (seconds) &#10;12 &#10;Connect to Queue / Ring Group &#10;8007 Group All 1 &#10;Music on Hold &#10;Music on Hold: Format WAV (PCM, 8 kHz, 16 bit, Mono, Max size: 100MB) &#10;USProgresstone.wav &#10;O Upload &#10;@Download &#10;Play &#10;@Reco 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generated alternative text:&#10;Genetzl &#10;Agents &#10;Advanced (PRO) &#10;Notifications &#10;General &#10;Name &#10;Extension 1072 &#10;Extension &#10;8172 &#10;Polling Strategy &#10;Ring All &#10;Ring Time (Seconds) &#10;12 &#10;Direct Inbound Dialing (DID) &#10;Optionally assign a DID to receive calls directlyto this extension &#10;Add a DID/DDI &#10;Destination if no answer &#10;Maximum Queue Wait Time (seconds) &#10;12 &#10;Connect to Queue / Ring Group &#10;8007 Group All 1 &#10;Music on Hold &#10;Music on Hold: Format WAV (PCM, 8 kHz, 16 bit, Mono, Max size: 100MB) &#10;USProgresstone.wav &#10;O Upload &#10;@Download &#10;Play &#10;@Reco rd "/>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05395" cy="3577652"/>
                    </a:xfrm>
                    <a:prstGeom prst="rect">
                      <a:avLst/>
                    </a:prstGeom>
                    <a:noFill/>
                    <a:ln>
                      <a:noFill/>
                    </a:ln>
                  </pic:spPr>
                </pic:pic>
              </a:graphicData>
            </a:graphic>
          </wp:inline>
        </w:drawing>
      </w:r>
    </w:p>
    <w:p w14:paraId="4B9A106F" w14:textId="23EF7C02" w:rsidR="00165482" w:rsidRDefault="00165482" w:rsidP="00FA5177">
      <w:pPr>
        <w:tabs>
          <w:tab w:val="left" w:pos="2175"/>
        </w:tabs>
      </w:pPr>
      <w:r w:rsidRPr="008C164B">
        <w:rPr>
          <w:noProof/>
        </w:rPr>
        <w:drawing>
          <wp:inline distT="0" distB="0" distL="0" distR="0" wp14:anchorId="0862B2D1" wp14:editId="6D351261">
            <wp:extent cx="5943600" cy="1348425"/>
            <wp:effectExtent l="0" t="0" r="0" b="4445"/>
            <wp:docPr id="12" name="Picture 2" descr="Machine generated alternative text:&#10;Genetzl &#10;Agents &#10;Advanced (PRO) &#10;Notifications &#10;Call Queue Agents &#10;Select which extensions will be agents forthis Call Queue. User must also login to the Call Queue to start taking calls. &#10;+ Add &#10;Move up Move Down &#10;Extension &#10;1072 &#10;First Name &#10;Ranetta &#10;Last Name &#10;Mona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10;Genetzl &#10;Agents &#10;Advanced (PRO) &#10;Notifications &#10;Call Queue Agents &#10;Select which extensions will be agents forthis Call Queue. User must also login to the Call Queue to start taking calls. &#10;+ Add &#10;Move up Move Down &#10;Extension &#10;1072 &#10;First Name &#10;Ranetta &#10;Last Name &#10;Monaco "/>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1348425"/>
                    </a:xfrm>
                    <a:prstGeom prst="rect">
                      <a:avLst/>
                    </a:prstGeom>
                    <a:noFill/>
                    <a:ln>
                      <a:noFill/>
                    </a:ln>
                  </pic:spPr>
                </pic:pic>
              </a:graphicData>
            </a:graphic>
          </wp:inline>
        </w:drawing>
      </w:r>
    </w:p>
    <w:p w14:paraId="35752F0C" w14:textId="599D9950" w:rsidR="00165482" w:rsidRDefault="00165482" w:rsidP="00FA5177">
      <w:pPr>
        <w:tabs>
          <w:tab w:val="left" w:pos="2175"/>
        </w:tabs>
      </w:pPr>
      <w:r w:rsidRPr="008C164B">
        <w:rPr>
          <w:noProof/>
        </w:rPr>
        <w:lastRenderedPageBreak/>
        <w:drawing>
          <wp:inline distT="0" distB="0" distL="0" distR="0" wp14:anchorId="167A4F7F" wp14:editId="6D4875BA">
            <wp:extent cx="3692438" cy="7708439"/>
            <wp:effectExtent l="0" t="0" r="3810" b="6985"/>
            <wp:docPr id="13" name="Picture 1" descr="Machine generated alternative text:&#10;General &#10;Agents &#10;Advanced (PRO) &#10;Notifications &#10;Enable callback &#10;Callback mode &#10;Triggered on user request (Press 2) &#10;Offered to caller after timeout in seconds &#10;Callback timeout &#10;Callback Outbound Prefix &#10;Callback Outbound Prefix &#10;Queue Preferences &#10;Wrap-Up Time (seconds) &#10;Maximum Callers in Queue &#10;Priority Queue &#10;Configure SLA Time in Seconds &#10;Queue Recording &#10;Configure how recording will be managed when users call this queue and press DTMF 3 &#10;Allow caller to opt-out of being recorded &#10;Ask caller to be recorded (opt-in) &#10;Schedule Queue Statistics Reset &#10;Reset Call Statistics for this Queue C Ræet &#10;Select when pu want the queue statistics to be reset &#10;•u Daily at 23:30 &#10;Weekly &#10;Monthly - On the first Day of each mon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General &#10;Agents &#10;Advanced (PRO) &#10;Notifications &#10;Enable callback &#10;Callback mode &#10;Triggered on user request (Press 2) &#10;Offered to caller after timeout in seconds &#10;Callback timeout &#10;Callback Outbound Prefix &#10;Callback Outbound Prefix &#10;Queue Preferences &#10;Wrap-Up Time (seconds) &#10;Maximum Callers in Queue &#10;Priority Queue &#10;Configure SLA Time in Seconds &#10;Queue Recording &#10;Configure how recording will be managed when users call this queue and press DTMF 3 &#10;Allow caller to opt-out of being recorded &#10;Ask caller to be recorded (opt-in) &#10;Schedule Queue Statistics Reset &#10;Reset Call Statistics for this Queue C Ræet &#10;Select when pu want the queue statistics to be reset &#10;•u Daily at 23:30 &#10;Weekly &#10;Monthly - On the first Day of each month "/>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702884" cy="7730245"/>
                    </a:xfrm>
                    <a:prstGeom prst="rect">
                      <a:avLst/>
                    </a:prstGeom>
                    <a:noFill/>
                    <a:ln>
                      <a:noFill/>
                    </a:ln>
                  </pic:spPr>
                </pic:pic>
              </a:graphicData>
            </a:graphic>
          </wp:inline>
        </w:drawing>
      </w:r>
    </w:p>
    <w:p w14:paraId="0E0F666F" w14:textId="05F048DC" w:rsidR="00165482" w:rsidRDefault="00165482" w:rsidP="00FC5F85">
      <w:pPr>
        <w:pStyle w:val="ListParagraph"/>
        <w:numPr>
          <w:ilvl w:val="0"/>
          <w:numId w:val="62"/>
        </w:numPr>
        <w:spacing w:after="0"/>
      </w:pPr>
      <w:r w:rsidRPr="00165482">
        <w:t xml:space="preserve">Confirm with </w:t>
      </w:r>
      <w:r w:rsidR="00C023E1" w:rsidRPr="00165482">
        <w:t>the Inside</w:t>
      </w:r>
      <w:r w:rsidRPr="00165482">
        <w:t xml:space="preserve"> Sales Manager that employee needs to be in Group All 1 (Queue 8007), if so add them.</w:t>
      </w:r>
    </w:p>
    <w:p w14:paraId="2872521D" w14:textId="0326389B" w:rsidR="006530D1" w:rsidRDefault="00C023E1" w:rsidP="00581BF7">
      <w:pPr>
        <w:pStyle w:val="Heading3"/>
      </w:pPr>
      <w:bookmarkStart w:id="84" w:name="_Toc212651096"/>
      <w:r>
        <w:lastRenderedPageBreak/>
        <w:t>11.7</w:t>
      </w:r>
      <w:r>
        <w:tab/>
      </w:r>
      <w:r w:rsidR="006530D1">
        <w:t>Setting Up Dashboards</w:t>
      </w:r>
      <w:bookmarkEnd w:id="84"/>
    </w:p>
    <w:p w14:paraId="44C4F149" w14:textId="496F4EB7" w:rsidR="006530D1" w:rsidRPr="008C164B" w:rsidRDefault="006530D1" w:rsidP="00FC5F85">
      <w:pPr>
        <w:pStyle w:val="ListParagraph"/>
        <w:numPr>
          <w:ilvl w:val="0"/>
          <w:numId w:val="64"/>
        </w:numPr>
      </w:pPr>
      <w:r w:rsidRPr="008C164B">
        <w:t xml:space="preserve">There are currently </w:t>
      </w:r>
      <w:r w:rsidR="004B6AF6">
        <w:t xml:space="preserve">three </w:t>
      </w:r>
      <w:r w:rsidR="00C023E1" w:rsidRPr="008C164B">
        <w:t>dashboards.</w:t>
      </w:r>
    </w:p>
    <w:p w14:paraId="526953B0" w14:textId="77777777" w:rsidR="006530D1" w:rsidRPr="008C164B" w:rsidRDefault="006530D1" w:rsidP="00FC5F85">
      <w:pPr>
        <w:pStyle w:val="ListParagraph"/>
        <w:numPr>
          <w:ilvl w:val="1"/>
          <w:numId w:val="64"/>
        </w:numPr>
      </w:pPr>
      <w:r w:rsidRPr="008C164B">
        <w:t>Sales Dashboard</w:t>
      </w:r>
    </w:p>
    <w:p w14:paraId="2DBC5C6F" w14:textId="77777777" w:rsidR="006530D1" w:rsidRDefault="006530D1" w:rsidP="00FC5F85">
      <w:pPr>
        <w:pStyle w:val="ListParagraph"/>
        <w:numPr>
          <w:ilvl w:val="1"/>
          <w:numId w:val="64"/>
        </w:numPr>
      </w:pPr>
      <w:r w:rsidRPr="008C164B">
        <w:t>General Dashboard</w:t>
      </w:r>
    </w:p>
    <w:p w14:paraId="00D958ED" w14:textId="565DB7CC" w:rsidR="004B6AF6" w:rsidRPr="008C164B" w:rsidRDefault="004B6AF6" w:rsidP="00FC5F85">
      <w:pPr>
        <w:pStyle w:val="ListParagraph"/>
        <w:numPr>
          <w:ilvl w:val="1"/>
          <w:numId w:val="64"/>
        </w:numPr>
      </w:pPr>
      <w:r>
        <w:t>Credits Dashboard</w:t>
      </w:r>
    </w:p>
    <w:p w14:paraId="2E32CB78" w14:textId="77777777" w:rsidR="006530D1" w:rsidRPr="008C164B" w:rsidRDefault="006530D1" w:rsidP="00FC5F85">
      <w:pPr>
        <w:pStyle w:val="ListParagraph"/>
        <w:numPr>
          <w:ilvl w:val="0"/>
          <w:numId w:val="64"/>
        </w:numPr>
      </w:pPr>
      <w:r w:rsidRPr="008C164B">
        <w:t xml:space="preserve">Under the 3cx Softphone go to: </w:t>
      </w:r>
      <w:r w:rsidRPr="008C164B">
        <w:rPr>
          <w:b/>
          <w:bCs/>
        </w:rPr>
        <w:t>Settings -&gt; Advanced Settings -&gt; Behavior -&gt; External Application</w:t>
      </w:r>
    </w:p>
    <w:p w14:paraId="6DB47676" w14:textId="0A8FEC62" w:rsidR="006530D1" w:rsidRPr="008C164B" w:rsidRDefault="006530D1" w:rsidP="00FC5F85">
      <w:pPr>
        <w:pStyle w:val="ListParagraph"/>
        <w:numPr>
          <w:ilvl w:val="1"/>
          <w:numId w:val="64"/>
        </w:numPr>
      </w:pPr>
      <w:r w:rsidRPr="008C164B">
        <w:t xml:space="preserve">Select </w:t>
      </w:r>
      <w:r w:rsidRPr="008C164B">
        <w:rPr>
          <w:b/>
          <w:bCs/>
        </w:rPr>
        <w:t xml:space="preserve">Launch application on incoming </w:t>
      </w:r>
      <w:r w:rsidR="00C023E1" w:rsidRPr="008C164B">
        <w:rPr>
          <w:b/>
          <w:bCs/>
        </w:rPr>
        <w:t>call.</w:t>
      </w:r>
    </w:p>
    <w:p w14:paraId="3F316BBA" w14:textId="77777777" w:rsidR="006530D1" w:rsidRPr="008C164B" w:rsidRDefault="006530D1" w:rsidP="00FC5F85">
      <w:pPr>
        <w:pStyle w:val="ListParagraph"/>
        <w:numPr>
          <w:ilvl w:val="1"/>
          <w:numId w:val="64"/>
        </w:numPr>
      </w:pPr>
      <w:r w:rsidRPr="008C164B">
        <w:t xml:space="preserve">Set </w:t>
      </w:r>
      <w:r w:rsidRPr="008C164B">
        <w:rPr>
          <w:b/>
          <w:bCs/>
        </w:rPr>
        <w:t>Path to Executable</w:t>
      </w:r>
      <w:r w:rsidRPr="008C164B">
        <w:t xml:space="preserve"> to the </w:t>
      </w:r>
      <w:r w:rsidRPr="008C164B">
        <w:rPr>
          <w:b/>
          <w:bCs/>
        </w:rPr>
        <w:t xml:space="preserve">Google Chrome Executable </w:t>
      </w:r>
    </w:p>
    <w:p w14:paraId="65FE96E9" w14:textId="77777777" w:rsidR="006530D1" w:rsidRPr="008C164B" w:rsidRDefault="006530D1" w:rsidP="00FC5F85">
      <w:pPr>
        <w:pStyle w:val="ListParagraph"/>
        <w:numPr>
          <w:ilvl w:val="1"/>
          <w:numId w:val="64"/>
        </w:numPr>
      </w:pPr>
      <w:r w:rsidRPr="008C164B">
        <w:t xml:space="preserve">Set </w:t>
      </w:r>
      <w:r w:rsidRPr="008C164B">
        <w:rPr>
          <w:b/>
          <w:bCs/>
        </w:rPr>
        <w:t>Parameters to Send</w:t>
      </w:r>
      <w:r w:rsidRPr="008C164B">
        <w:t xml:space="preserve"> to:</w:t>
      </w:r>
    </w:p>
    <w:p w14:paraId="72F04866" w14:textId="77777777" w:rsidR="006530D1" w:rsidRPr="008C164B" w:rsidRDefault="006530D1" w:rsidP="00FC5F85">
      <w:pPr>
        <w:pStyle w:val="ListParagraph"/>
        <w:numPr>
          <w:ilvl w:val="2"/>
          <w:numId w:val="64"/>
        </w:numPr>
      </w:pPr>
      <w:r w:rsidRPr="008C164B">
        <w:t>Sales Dashboard</w:t>
      </w:r>
    </w:p>
    <w:p w14:paraId="07167681" w14:textId="77777777" w:rsidR="006530D1" w:rsidRPr="008C164B" w:rsidRDefault="006530D1" w:rsidP="00FC5F85">
      <w:pPr>
        <w:pStyle w:val="ListParagraph"/>
        <w:numPr>
          <w:ilvl w:val="3"/>
          <w:numId w:val="64"/>
        </w:numPr>
      </w:pPr>
      <w:hyperlink r:id="rId93" w:history="1">
        <w:r w:rsidRPr="008C164B">
          <w:rPr>
            <w:rStyle w:val="Hyperlink"/>
          </w:rPr>
          <w:t>http://intranet.kmtire.local/dashboard/sales/insideSales.php?phonenumber=%CallerNumber%&amp;incoming=1</w:t>
        </w:r>
      </w:hyperlink>
    </w:p>
    <w:p w14:paraId="03CCF9AD" w14:textId="77777777" w:rsidR="006530D1" w:rsidRPr="008C164B" w:rsidRDefault="006530D1" w:rsidP="00FC5F85">
      <w:pPr>
        <w:pStyle w:val="ListParagraph"/>
        <w:numPr>
          <w:ilvl w:val="2"/>
          <w:numId w:val="64"/>
        </w:numPr>
      </w:pPr>
      <w:r w:rsidRPr="008C164B">
        <w:t>General Dashboard</w:t>
      </w:r>
    </w:p>
    <w:p w14:paraId="699307E9" w14:textId="77777777" w:rsidR="006530D1" w:rsidRDefault="006530D1" w:rsidP="00FC5F85">
      <w:pPr>
        <w:pStyle w:val="ListParagraph"/>
        <w:numPr>
          <w:ilvl w:val="3"/>
          <w:numId w:val="64"/>
        </w:numPr>
      </w:pPr>
      <w:hyperlink r:id="rId94" w:history="1">
        <w:r w:rsidRPr="008C164B">
          <w:rPr>
            <w:rStyle w:val="Hyperlink"/>
          </w:rPr>
          <w:t>http://intranet.kmtire.local/dashboard/general/general.php?phonenumber=%CallerNumber%</w:t>
        </w:r>
      </w:hyperlink>
      <w:r w:rsidRPr="008C164B">
        <w:t xml:space="preserve"> </w:t>
      </w:r>
    </w:p>
    <w:p w14:paraId="6A7BEFEB" w14:textId="01C1C80A" w:rsidR="004B6AF6" w:rsidRDefault="004B6AF6" w:rsidP="00FC5F85">
      <w:pPr>
        <w:pStyle w:val="ListParagraph"/>
        <w:numPr>
          <w:ilvl w:val="2"/>
          <w:numId w:val="64"/>
        </w:numPr>
      </w:pPr>
      <w:r>
        <w:t>Credits Dashboard</w:t>
      </w:r>
    </w:p>
    <w:p w14:paraId="1B097389" w14:textId="5C754575" w:rsidR="004B6AF6" w:rsidRPr="004B6AF6" w:rsidRDefault="004B6AF6" w:rsidP="00FC5F85">
      <w:pPr>
        <w:pStyle w:val="ListParagraph"/>
        <w:numPr>
          <w:ilvl w:val="3"/>
          <w:numId w:val="64"/>
        </w:numPr>
      </w:pPr>
      <w:hyperlink r:id="rId95" w:tgtFrame="_blank" w:tooltip="http://intranet.kmtire.local/dashboard/credits/credits.php" w:history="1">
        <w:r w:rsidRPr="004B6AF6">
          <w:rPr>
            <w:rStyle w:val="Hyperlink"/>
            <w:rFonts w:ascii="Segoe UI" w:eastAsiaTheme="majorEastAsia" w:hAnsi="Segoe UI" w:cs="Segoe UI"/>
            <w:sz w:val="21"/>
            <w:szCs w:val="21"/>
          </w:rPr>
          <w:t>http://intranet.kmtire.local/dashboard/credits/credits.php</w:t>
        </w:r>
      </w:hyperlink>
    </w:p>
    <w:p w14:paraId="2A856760" w14:textId="77777777" w:rsidR="004745B4" w:rsidRPr="008C164B" w:rsidRDefault="004745B4" w:rsidP="00FE1E46">
      <w:pPr>
        <w:pStyle w:val="ListParagraph"/>
        <w:ind w:left="2880"/>
      </w:pPr>
    </w:p>
    <w:p w14:paraId="5FA1C420" w14:textId="77777777" w:rsidR="00165482" w:rsidRPr="00165482" w:rsidRDefault="00165482" w:rsidP="00165482"/>
    <w:p w14:paraId="2786C299" w14:textId="1899A3BB" w:rsidR="00756611" w:rsidRDefault="004745B4" w:rsidP="00060C4E">
      <w:pPr>
        <w:pStyle w:val="Heading2"/>
        <w:numPr>
          <w:ilvl w:val="1"/>
          <w:numId w:val="32"/>
        </w:numPr>
      </w:pPr>
      <w:bookmarkStart w:id="85" w:name="_Adding_Access_for"/>
      <w:bookmarkStart w:id="86" w:name="_Toc212651097"/>
      <w:bookmarkEnd w:id="85"/>
      <w:r>
        <w:lastRenderedPageBreak/>
        <w:t>Adding Access for New Users</w:t>
      </w:r>
      <w:bookmarkEnd w:id="86"/>
      <w:r>
        <w:t xml:space="preserve"> </w:t>
      </w:r>
    </w:p>
    <w:p w14:paraId="1FC5881D" w14:textId="1E4404E8" w:rsidR="004745B4" w:rsidRDefault="004745B4" w:rsidP="004745B4">
      <w:pPr>
        <w:rPr>
          <w:rFonts w:eastAsiaTheme="minorHAnsi" w:cs="Arial"/>
        </w:rPr>
      </w:pPr>
      <w:r>
        <w:t xml:space="preserve">Describe the process for identifying, </w:t>
      </w:r>
      <w:r w:rsidR="009957A8">
        <w:t>categorizing,</w:t>
      </w:r>
      <w:r>
        <w:t xml:space="preserve"> and deploying access and devices to new hires.</w:t>
      </w:r>
    </w:p>
    <w:p w14:paraId="5216C144" w14:textId="405850B2" w:rsidR="00B72DBC" w:rsidRDefault="005C641B" w:rsidP="00581BF7">
      <w:pPr>
        <w:pStyle w:val="Heading3"/>
      </w:pPr>
      <w:bookmarkStart w:id="87" w:name="_Toc212651098"/>
      <w:r>
        <w:t>12.1</w:t>
      </w:r>
      <w:r>
        <w:tab/>
      </w:r>
      <w:r w:rsidR="004745B4">
        <w:t>Identifying New Hires</w:t>
      </w:r>
      <w:bookmarkEnd w:id="87"/>
    </w:p>
    <w:p w14:paraId="3EAC90A4" w14:textId="4958EC49" w:rsidR="00B72DBC" w:rsidRDefault="00B72DBC" w:rsidP="00FC5F85">
      <w:pPr>
        <w:pStyle w:val="ListParagraph"/>
        <w:numPr>
          <w:ilvl w:val="0"/>
          <w:numId w:val="226"/>
        </w:numPr>
      </w:pPr>
      <w:r>
        <w:t>The Help Desk(</w:t>
      </w:r>
      <w:hyperlink r:id="rId96" w:history="1">
        <w:r w:rsidRPr="007A7E07">
          <w:rPr>
            <w:rStyle w:val="Hyperlink"/>
          </w:rPr>
          <w:t>help@kmtire.com</w:t>
        </w:r>
      </w:hyperlink>
      <w:r>
        <w:t>) receives a ticket from HR regarding New Hire.</w:t>
      </w:r>
    </w:p>
    <w:p w14:paraId="52CC5CCC" w14:textId="2C3FFA8C" w:rsidR="00B72DBC" w:rsidRDefault="00B72DBC" w:rsidP="00FC5F85">
      <w:pPr>
        <w:pStyle w:val="ListParagraph"/>
        <w:numPr>
          <w:ilvl w:val="1"/>
          <w:numId w:val="226"/>
        </w:numPr>
      </w:pPr>
      <w:r>
        <w:t>This will appear in ManageEngine as a ticket titled New Hire.</w:t>
      </w:r>
    </w:p>
    <w:p w14:paraId="0F65CB56" w14:textId="613F67B3" w:rsidR="00B72DBC" w:rsidRDefault="00B72DBC" w:rsidP="00FC5F85">
      <w:pPr>
        <w:pStyle w:val="ListParagraph"/>
        <w:numPr>
          <w:ilvl w:val="0"/>
          <w:numId w:val="226"/>
        </w:numPr>
      </w:pPr>
      <w:r>
        <w:t>The ticket will consist of a spreadsheet with employee info included such as first and last name, employee number, last 4 of SSN, branch location, and job title.</w:t>
      </w:r>
    </w:p>
    <w:p w14:paraId="0B013A83" w14:textId="1A19F935" w:rsidR="00644031" w:rsidRDefault="00644031" w:rsidP="00FC5F85">
      <w:pPr>
        <w:pStyle w:val="ListParagraph"/>
        <w:numPr>
          <w:ilvl w:val="1"/>
          <w:numId w:val="226"/>
        </w:numPr>
      </w:pPr>
      <w:r>
        <w:t>Depending on the job title will depend on what all is needed to be set up/created.</w:t>
      </w:r>
    </w:p>
    <w:p w14:paraId="2940D3B2" w14:textId="7DC74B59" w:rsidR="00644031" w:rsidRDefault="00644031" w:rsidP="00FC5F85">
      <w:pPr>
        <w:pStyle w:val="ListParagraph"/>
        <w:numPr>
          <w:ilvl w:val="0"/>
          <w:numId w:val="226"/>
        </w:numPr>
      </w:pPr>
      <w:r>
        <w:t>From this point you will want to verify with the manager what equipment is going to be needed for the new employee.</w:t>
      </w:r>
    </w:p>
    <w:p w14:paraId="1CB1DD18" w14:textId="77777777" w:rsidR="003F1945" w:rsidRPr="00B72DBC" w:rsidRDefault="003F1945" w:rsidP="003F1945">
      <w:pPr>
        <w:pStyle w:val="ListParagraph"/>
      </w:pPr>
    </w:p>
    <w:p w14:paraId="2F8C52A7" w14:textId="6FC4A0E3" w:rsidR="004745B4" w:rsidRDefault="005C641B" w:rsidP="00581BF7">
      <w:pPr>
        <w:pStyle w:val="Heading3"/>
      </w:pPr>
      <w:bookmarkStart w:id="88" w:name="_Toc212651099"/>
      <w:r>
        <w:t>12.2</w:t>
      </w:r>
      <w:r>
        <w:tab/>
      </w:r>
      <w:r w:rsidR="004745B4">
        <w:t xml:space="preserve">Opening a </w:t>
      </w:r>
      <w:r w:rsidR="00A57BB4">
        <w:t>Project in ManageEngine for New Hire</w:t>
      </w:r>
      <w:bookmarkEnd w:id="88"/>
    </w:p>
    <w:p w14:paraId="41CC8EF7" w14:textId="0B8D5791" w:rsidR="00B72DBC" w:rsidRDefault="00B72DBC" w:rsidP="00FC5F85">
      <w:pPr>
        <w:pStyle w:val="ListParagraph"/>
        <w:numPr>
          <w:ilvl w:val="0"/>
          <w:numId w:val="225"/>
        </w:numPr>
      </w:pPr>
      <w:r>
        <w:t>The He</w:t>
      </w:r>
      <w:r w:rsidR="00A57BB4">
        <w:t xml:space="preserve">lp Desk will create a Project in ManageEngine with template User Setup </w:t>
      </w:r>
    </w:p>
    <w:p w14:paraId="221D1482" w14:textId="4008D477" w:rsidR="00A57BB4" w:rsidRDefault="00A57BB4" w:rsidP="00FC5F85">
      <w:pPr>
        <w:pStyle w:val="ListParagraph"/>
        <w:numPr>
          <w:ilvl w:val="1"/>
          <w:numId w:val="225"/>
        </w:numPr>
      </w:pPr>
      <w:r>
        <w:t>You will need to set the Title as “Loc**-New Hire (person’s name)”</w:t>
      </w:r>
    </w:p>
    <w:p w14:paraId="61AD731B" w14:textId="456AEEE4" w:rsidR="00A57BB4" w:rsidRDefault="00A57BB4" w:rsidP="00FC5F85">
      <w:pPr>
        <w:pStyle w:val="ListParagraph"/>
        <w:numPr>
          <w:ilvl w:val="1"/>
          <w:numId w:val="225"/>
        </w:numPr>
      </w:pPr>
      <w:r>
        <w:t>Project type will be set to new hire.</w:t>
      </w:r>
    </w:p>
    <w:p w14:paraId="745911F0" w14:textId="78F701B9" w:rsidR="00A57BB4" w:rsidRDefault="00A57BB4" w:rsidP="00FC5F85">
      <w:pPr>
        <w:pStyle w:val="ListParagraph"/>
        <w:numPr>
          <w:ilvl w:val="1"/>
          <w:numId w:val="225"/>
        </w:numPr>
      </w:pPr>
      <w:r>
        <w:t xml:space="preserve">Set the owner to </w:t>
      </w:r>
      <w:r w:rsidR="00E73C7C">
        <w:t>yourself.</w:t>
      </w:r>
      <w:r>
        <w:t xml:space="preserve"> </w:t>
      </w:r>
    </w:p>
    <w:p w14:paraId="445BB850" w14:textId="77777777" w:rsidR="00A478B3" w:rsidRDefault="00A57BB4" w:rsidP="00FC5F85">
      <w:pPr>
        <w:pStyle w:val="ListParagraph"/>
        <w:numPr>
          <w:ilvl w:val="1"/>
          <w:numId w:val="225"/>
        </w:numPr>
      </w:pPr>
      <w:r>
        <w:t>Scroll to the bottom and add your notes for description. Include location, person’s name, and what all is being set up or gathered.</w:t>
      </w:r>
    </w:p>
    <w:p w14:paraId="38664790" w14:textId="15DC6D59" w:rsidR="00A57BB4" w:rsidRDefault="00A57BB4" w:rsidP="00A478B3">
      <w:pPr>
        <w:pStyle w:val="ListParagraph"/>
        <w:ind w:left="1440"/>
      </w:pPr>
      <w:r>
        <w:t xml:space="preserve"> </w:t>
      </w:r>
    </w:p>
    <w:p w14:paraId="7EE0C8E5" w14:textId="43F50DE8" w:rsidR="00FE4633" w:rsidRDefault="003A0F14" w:rsidP="00FE4633">
      <w:pPr>
        <w:pStyle w:val="ListParagraph"/>
        <w:ind w:left="1440"/>
      </w:pPr>
      <w:r>
        <w:rPr>
          <w:noProof/>
        </w:rPr>
        <w:drawing>
          <wp:inline distT="0" distB="0" distL="0" distR="0" wp14:anchorId="55C7964A" wp14:editId="74E9AF40">
            <wp:extent cx="4036060" cy="2694940"/>
            <wp:effectExtent l="0" t="0" r="2540" b="0"/>
            <wp:docPr id="119161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036060" cy="2694940"/>
                    </a:xfrm>
                    <a:prstGeom prst="rect">
                      <a:avLst/>
                    </a:prstGeom>
                    <a:noFill/>
                  </pic:spPr>
                </pic:pic>
              </a:graphicData>
            </a:graphic>
          </wp:inline>
        </w:drawing>
      </w:r>
    </w:p>
    <w:p w14:paraId="79E3B812" w14:textId="77777777" w:rsidR="00FE4633" w:rsidRDefault="00FE4633" w:rsidP="00FE4633">
      <w:pPr>
        <w:pStyle w:val="ListParagraph"/>
        <w:ind w:left="1440"/>
      </w:pPr>
    </w:p>
    <w:p w14:paraId="3C991113" w14:textId="65639240" w:rsidR="00FE4633" w:rsidRDefault="00FE4633" w:rsidP="00FC5F85">
      <w:pPr>
        <w:pStyle w:val="ListParagraph"/>
        <w:numPr>
          <w:ilvl w:val="0"/>
          <w:numId w:val="225"/>
        </w:numPr>
      </w:pPr>
      <w:r>
        <w:t xml:space="preserve">From this point you will follow </w:t>
      </w:r>
      <w:r w:rsidR="003A0F14">
        <w:t>through</w:t>
      </w:r>
      <w:r>
        <w:t xml:space="preserve"> the milestone’s </w:t>
      </w:r>
    </w:p>
    <w:p w14:paraId="438A5957" w14:textId="4F16E376" w:rsidR="00FE4633" w:rsidRDefault="00FE4633" w:rsidP="00FC5F85">
      <w:pPr>
        <w:pStyle w:val="ListParagraph"/>
        <w:numPr>
          <w:ilvl w:val="1"/>
          <w:numId w:val="225"/>
        </w:numPr>
      </w:pPr>
      <w:r>
        <w:t xml:space="preserve">The ones with </w:t>
      </w:r>
      <w:r w:rsidR="00CB67F8">
        <w:t xml:space="preserve">tasks </w:t>
      </w:r>
      <w:r>
        <w:t xml:space="preserve">you will need to click on and then close those tasks before closing the milestone. </w:t>
      </w:r>
    </w:p>
    <w:p w14:paraId="7455E524" w14:textId="6EAB6DA0" w:rsidR="00FE4633" w:rsidRDefault="00FE4633" w:rsidP="00FE4633">
      <w:pPr>
        <w:pStyle w:val="ListParagraph"/>
        <w:ind w:left="1440"/>
      </w:pPr>
    </w:p>
    <w:p w14:paraId="5455255B" w14:textId="77777777" w:rsidR="00FE4633" w:rsidRDefault="00FE4633" w:rsidP="00FE4633">
      <w:pPr>
        <w:pStyle w:val="ListParagraph"/>
        <w:ind w:left="1440"/>
      </w:pPr>
    </w:p>
    <w:p w14:paraId="0AFF4DEC" w14:textId="055FE6E4" w:rsidR="00FE4633" w:rsidRDefault="003A0F14" w:rsidP="00FE4633">
      <w:pPr>
        <w:pStyle w:val="ListParagraph"/>
        <w:ind w:left="1440"/>
      </w:pPr>
      <w:r>
        <w:rPr>
          <w:noProof/>
        </w:rPr>
        <w:lastRenderedPageBreak/>
        <w:drawing>
          <wp:inline distT="0" distB="0" distL="0" distR="0" wp14:anchorId="372BC48B" wp14:editId="5E914062">
            <wp:extent cx="3846830" cy="2353310"/>
            <wp:effectExtent l="0" t="0" r="1270" b="8890"/>
            <wp:docPr id="520194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846830" cy="2353310"/>
                    </a:xfrm>
                    <a:prstGeom prst="rect">
                      <a:avLst/>
                    </a:prstGeom>
                    <a:noFill/>
                  </pic:spPr>
                </pic:pic>
              </a:graphicData>
            </a:graphic>
          </wp:inline>
        </w:drawing>
      </w:r>
    </w:p>
    <w:p w14:paraId="4035012A" w14:textId="77777777" w:rsidR="003F1945" w:rsidRDefault="003F1945" w:rsidP="00FE4633">
      <w:pPr>
        <w:pStyle w:val="ListParagraph"/>
        <w:ind w:left="1440"/>
      </w:pPr>
    </w:p>
    <w:p w14:paraId="7C33C389" w14:textId="77777777" w:rsidR="003A0F14" w:rsidRPr="00B72DBC" w:rsidRDefault="003A0F14" w:rsidP="00FE4633">
      <w:pPr>
        <w:pStyle w:val="ListParagraph"/>
        <w:ind w:left="1440"/>
      </w:pPr>
    </w:p>
    <w:p w14:paraId="7DE7D4CF" w14:textId="43D33E6A" w:rsidR="00BF75FF" w:rsidRDefault="005C641B" w:rsidP="00581BF7">
      <w:pPr>
        <w:pStyle w:val="Heading3"/>
      </w:pPr>
      <w:bookmarkStart w:id="89" w:name="_Toc212651100"/>
      <w:r>
        <w:t>12.3</w:t>
      </w:r>
      <w:r>
        <w:tab/>
      </w:r>
      <w:r w:rsidR="00BF75FF">
        <w:t xml:space="preserve">Purchasing the Devices if not in </w:t>
      </w:r>
      <w:r w:rsidR="00CA3E5B">
        <w:t>Storage.</w:t>
      </w:r>
      <w:bookmarkEnd w:id="89"/>
    </w:p>
    <w:p w14:paraId="4393BF82" w14:textId="20A3BBA2" w:rsidR="005A4C31" w:rsidRDefault="00BF75FF" w:rsidP="00FC5F85">
      <w:pPr>
        <w:pStyle w:val="ListParagraph"/>
        <w:numPr>
          <w:ilvl w:val="0"/>
          <w:numId w:val="65"/>
        </w:numPr>
      </w:pPr>
      <w:r w:rsidRPr="004F5075">
        <w:t xml:space="preserve">Verify inventory by </w:t>
      </w:r>
      <w:r w:rsidR="005C641B" w:rsidRPr="004F5075">
        <w:t>counting</w:t>
      </w:r>
      <w:r w:rsidRPr="004F5075">
        <w:t xml:space="preserve"> devices available in </w:t>
      </w:r>
      <w:r w:rsidR="002A0A6E" w:rsidRPr="004F5075">
        <w:t>storage.</w:t>
      </w:r>
      <w:r w:rsidR="00617571">
        <w:t xml:space="preserve"> </w:t>
      </w:r>
    </w:p>
    <w:p w14:paraId="021DD7DD" w14:textId="77777777" w:rsidR="002A0A6E" w:rsidRDefault="002A0A6E" w:rsidP="002A0A6E">
      <w:pPr>
        <w:pStyle w:val="ListParagraph"/>
        <w:rPr>
          <w:rFonts w:ascii="Calibri" w:hAnsi="Calibri" w:cs="Calibri"/>
        </w:rPr>
      </w:pPr>
      <w:hyperlink r:id="rId99" w:history="1">
        <w:r>
          <w:rPr>
            <w:rStyle w:val="Hyperlink"/>
            <w:rFonts w:ascii="Calibri" w:hAnsi="Calibri" w:cs="Calibri"/>
          </w:rPr>
          <w:t>F:\Information Technology\Shared\Inventory\IT Inventory.xlsx</w:t>
        </w:r>
      </w:hyperlink>
    </w:p>
    <w:p w14:paraId="2BF0A033" w14:textId="77777777" w:rsidR="002A0A6E" w:rsidRDefault="002A0A6E" w:rsidP="002A0A6E">
      <w:pPr>
        <w:pStyle w:val="ListParagraph"/>
      </w:pPr>
    </w:p>
    <w:p w14:paraId="67E14302" w14:textId="571E7860" w:rsidR="005A4C31" w:rsidRDefault="005A4C31" w:rsidP="00FC5F85">
      <w:pPr>
        <w:pStyle w:val="ListParagraph"/>
        <w:numPr>
          <w:ilvl w:val="0"/>
          <w:numId w:val="65"/>
        </w:numPr>
      </w:pPr>
      <w:r>
        <w:t xml:space="preserve">If something </w:t>
      </w:r>
      <w:r w:rsidR="003A0F14">
        <w:t>needs to be</w:t>
      </w:r>
      <w:r>
        <w:t xml:space="preserve"> purchased/out of stock, please follow the Purchasing PC’s and User Devices SOP.</w:t>
      </w:r>
    </w:p>
    <w:p w14:paraId="49F4FE50" w14:textId="339192EB" w:rsidR="00BF75FF" w:rsidRDefault="005C641B" w:rsidP="00581BF7">
      <w:pPr>
        <w:pStyle w:val="Heading3"/>
      </w:pPr>
      <w:bookmarkStart w:id="90" w:name="_Toc212651101"/>
      <w:r>
        <w:t>12.4</w:t>
      </w:r>
      <w:r>
        <w:tab/>
      </w:r>
      <w:r w:rsidR="00BF75FF">
        <w:t>Creating Active Directory (AD)</w:t>
      </w:r>
      <w:r w:rsidR="00A478B3">
        <w:t xml:space="preserve"> and Mailbox</w:t>
      </w:r>
      <w:bookmarkEnd w:id="90"/>
    </w:p>
    <w:p w14:paraId="5BF16CBF" w14:textId="77777777" w:rsidR="00BF75FF" w:rsidRPr="00770F44" w:rsidRDefault="00BF75FF" w:rsidP="00BF75FF">
      <w:pPr>
        <w:rPr>
          <w:bCs/>
        </w:rPr>
      </w:pPr>
      <w:r w:rsidRPr="00770F44">
        <w:rPr>
          <w:bCs/>
        </w:rPr>
        <w:t>Active Directory is a Microsoft Utility that allows enterprise IT environments the ability to manage all Microsoft related user access through a single interface. The following access is granted through AD:</w:t>
      </w:r>
    </w:p>
    <w:p w14:paraId="57E5B2FA" w14:textId="77777777" w:rsidR="00BF75FF" w:rsidRPr="00BF75FF" w:rsidRDefault="00BF75FF" w:rsidP="00FC5F85">
      <w:pPr>
        <w:pStyle w:val="ListParagraph"/>
        <w:numPr>
          <w:ilvl w:val="0"/>
          <w:numId w:val="233"/>
        </w:numPr>
      </w:pPr>
      <w:r w:rsidRPr="00BF75FF">
        <w:t>Exchange – Email Account</w:t>
      </w:r>
    </w:p>
    <w:p w14:paraId="221007A0" w14:textId="5D5CD6BA" w:rsidR="00BF75FF" w:rsidRPr="00BF75FF" w:rsidRDefault="00BF75FF" w:rsidP="00FC5F85">
      <w:pPr>
        <w:pStyle w:val="ListParagraph"/>
        <w:numPr>
          <w:ilvl w:val="0"/>
          <w:numId w:val="233"/>
        </w:numPr>
      </w:pPr>
      <w:r w:rsidRPr="00A478B3">
        <w:t xml:space="preserve">Network Access – Ability to join network and </w:t>
      </w:r>
      <w:r w:rsidR="00CA3E5B" w:rsidRPr="00A478B3">
        <w:t>VPN.</w:t>
      </w:r>
      <w:r w:rsidRPr="00A478B3">
        <w:t xml:space="preserve"> </w:t>
      </w:r>
    </w:p>
    <w:p w14:paraId="5C0140B1" w14:textId="77777777" w:rsidR="00BF75FF" w:rsidRPr="00BF75FF" w:rsidRDefault="00BF75FF" w:rsidP="00FC5F85">
      <w:pPr>
        <w:pStyle w:val="ListParagraph"/>
        <w:numPr>
          <w:ilvl w:val="0"/>
          <w:numId w:val="233"/>
        </w:numPr>
      </w:pPr>
      <w:r w:rsidRPr="00A478B3">
        <w:t xml:space="preserve">Network Storage – The F: Drive </w:t>
      </w:r>
    </w:p>
    <w:p w14:paraId="371BAFA7" w14:textId="6B1CDA1F" w:rsidR="00BF75FF" w:rsidRPr="00BF75FF" w:rsidRDefault="00BF75FF" w:rsidP="00FC5F85">
      <w:pPr>
        <w:pStyle w:val="ListParagraph"/>
        <w:numPr>
          <w:ilvl w:val="0"/>
          <w:numId w:val="233"/>
        </w:numPr>
      </w:pPr>
      <w:r w:rsidRPr="00A478B3">
        <w:t>Domain</w:t>
      </w:r>
      <w:r w:rsidRPr="00BF75FF">
        <w:rPr>
          <w:bCs/>
        </w:rPr>
        <w:t xml:space="preserve"> Access – The ability to access systems used by K&amp;M </w:t>
      </w:r>
      <w:r w:rsidR="00CA3E5B" w:rsidRPr="00BF75FF">
        <w:rPr>
          <w:bCs/>
        </w:rPr>
        <w:t>including.</w:t>
      </w:r>
      <w:r w:rsidRPr="00BF75FF">
        <w:rPr>
          <w:bCs/>
        </w:rPr>
        <w:t xml:space="preserve"> </w:t>
      </w:r>
    </w:p>
    <w:p w14:paraId="3C2E5BFB" w14:textId="3AD040AB" w:rsidR="00BF75FF" w:rsidRPr="00BF75FF" w:rsidRDefault="00BF75FF" w:rsidP="00FC5F85">
      <w:pPr>
        <w:numPr>
          <w:ilvl w:val="1"/>
          <w:numId w:val="66"/>
        </w:numPr>
      </w:pPr>
      <w:r w:rsidRPr="00BF75FF">
        <w:rPr>
          <w:bCs/>
        </w:rPr>
        <w:t xml:space="preserve">This is also used to be able to login to </w:t>
      </w:r>
      <w:r w:rsidR="00CA3E5B" w:rsidRPr="00BF75FF">
        <w:rPr>
          <w:bCs/>
        </w:rPr>
        <w:t>PC.</w:t>
      </w:r>
    </w:p>
    <w:p w14:paraId="598B7C81" w14:textId="77777777" w:rsidR="00BF75FF" w:rsidRPr="00BF75FF" w:rsidRDefault="00BF75FF" w:rsidP="00FC5F85">
      <w:pPr>
        <w:pStyle w:val="ListParagraph"/>
        <w:numPr>
          <w:ilvl w:val="0"/>
          <w:numId w:val="233"/>
        </w:numPr>
      </w:pPr>
      <w:r w:rsidRPr="00BF75FF">
        <w:rPr>
          <w:bCs/>
        </w:rPr>
        <w:t xml:space="preserve">WISE Access </w:t>
      </w:r>
    </w:p>
    <w:p w14:paraId="57345646" w14:textId="12B65920" w:rsidR="00BF75FF" w:rsidRPr="005A4C31" w:rsidRDefault="00BF75FF" w:rsidP="00FC5F85">
      <w:pPr>
        <w:pStyle w:val="ListParagraph"/>
        <w:numPr>
          <w:ilvl w:val="1"/>
          <w:numId w:val="233"/>
        </w:numPr>
      </w:pPr>
      <w:r w:rsidRPr="00BF75FF">
        <w:rPr>
          <w:bCs/>
        </w:rPr>
        <w:t xml:space="preserve">Unless access to additional locations </w:t>
      </w:r>
      <w:r w:rsidR="005A4C31" w:rsidRPr="00BF75FF">
        <w:rPr>
          <w:bCs/>
        </w:rPr>
        <w:t>is</w:t>
      </w:r>
      <w:r w:rsidRPr="00BF75FF">
        <w:rPr>
          <w:bCs/>
        </w:rPr>
        <w:t xml:space="preserve"> requested, access will be for location that user is being hired into</w:t>
      </w:r>
    </w:p>
    <w:p w14:paraId="6B931E62" w14:textId="61882F83" w:rsidR="005A4C31" w:rsidRPr="00A478B3" w:rsidRDefault="005A4C31" w:rsidP="00FC5F85">
      <w:pPr>
        <w:pStyle w:val="ListParagraph"/>
        <w:numPr>
          <w:ilvl w:val="0"/>
          <w:numId w:val="233"/>
        </w:numPr>
        <w:rPr>
          <w:bCs/>
        </w:rPr>
      </w:pPr>
      <w:r w:rsidRPr="00A478B3">
        <w:rPr>
          <w:bCs/>
        </w:rPr>
        <w:t xml:space="preserve">You are going to go </w:t>
      </w:r>
      <w:r w:rsidRPr="00896333">
        <w:rPr>
          <w:b/>
        </w:rPr>
        <w:t>exchange2.km</w:t>
      </w:r>
      <w:r w:rsidR="00845628" w:rsidRPr="00896333">
        <w:rPr>
          <w:b/>
        </w:rPr>
        <w:t>tire.com</w:t>
      </w:r>
      <w:r w:rsidR="00845628" w:rsidRPr="00A478B3">
        <w:rPr>
          <w:bCs/>
        </w:rPr>
        <w:t xml:space="preserve"> and sign in with ADM access. </w:t>
      </w:r>
    </w:p>
    <w:p w14:paraId="63946CA2" w14:textId="566317C0" w:rsidR="00845628" w:rsidRDefault="00845628" w:rsidP="00FC5F85">
      <w:pPr>
        <w:pStyle w:val="ListParagraph"/>
        <w:numPr>
          <w:ilvl w:val="0"/>
          <w:numId w:val="233"/>
        </w:numPr>
      </w:pPr>
      <w:r w:rsidRPr="00A478B3">
        <w:rPr>
          <w:bCs/>
        </w:rPr>
        <w:t>You</w:t>
      </w:r>
      <w:r>
        <w:t xml:space="preserve"> will then go to </w:t>
      </w:r>
      <w:r w:rsidRPr="00845628">
        <w:rPr>
          <w:b/>
          <w:bCs/>
        </w:rPr>
        <w:t>Recipient</w:t>
      </w:r>
      <w:r w:rsidR="00CA3E5B">
        <w:rPr>
          <w:b/>
          <w:bCs/>
        </w:rPr>
        <w:t>s</w:t>
      </w:r>
      <w:r>
        <w:t xml:space="preserve"> </w:t>
      </w:r>
      <w:r w:rsidR="003A0F14">
        <w:t>and</w:t>
      </w:r>
      <w:r>
        <w:t xml:space="preserve"> then </w:t>
      </w:r>
      <w:r w:rsidRPr="00845628">
        <w:rPr>
          <w:b/>
          <w:bCs/>
        </w:rPr>
        <w:t>Mailboxes</w:t>
      </w:r>
      <w:r>
        <w:t>.</w:t>
      </w:r>
    </w:p>
    <w:p w14:paraId="23718DE5" w14:textId="0F11DB11" w:rsidR="00845628" w:rsidRDefault="00845628" w:rsidP="00845628">
      <w:pPr>
        <w:pStyle w:val="ListParagraph"/>
      </w:pPr>
    </w:p>
    <w:p w14:paraId="1D9DFF06" w14:textId="3A5ED83F" w:rsidR="00845628" w:rsidRDefault="00845628" w:rsidP="00845628">
      <w:pPr>
        <w:pStyle w:val="ListParagraph"/>
      </w:pPr>
      <w:r w:rsidRPr="00845628">
        <w:rPr>
          <w:noProof/>
        </w:rPr>
        <w:drawing>
          <wp:inline distT="0" distB="0" distL="0" distR="0" wp14:anchorId="639AB8C2" wp14:editId="44EA6138">
            <wp:extent cx="3327187" cy="1205944"/>
            <wp:effectExtent l="0" t="0" r="6985" b="0"/>
            <wp:docPr id="1641486338" name="Picture 164148633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100"/>
                    <a:stretch>
                      <a:fillRect/>
                    </a:stretch>
                  </pic:blipFill>
                  <pic:spPr>
                    <a:xfrm>
                      <a:off x="0" y="0"/>
                      <a:ext cx="3354850" cy="1215970"/>
                    </a:xfrm>
                    <a:prstGeom prst="rect">
                      <a:avLst/>
                    </a:prstGeom>
                  </pic:spPr>
                </pic:pic>
              </a:graphicData>
            </a:graphic>
          </wp:inline>
        </w:drawing>
      </w:r>
    </w:p>
    <w:p w14:paraId="157C3A94" w14:textId="77777777" w:rsidR="00A124EE" w:rsidRDefault="00A124EE" w:rsidP="00845628">
      <w:pPr>
        <w:pStyle w:val="ListParagraph"/>
      </w:pPr>
    </w:p>
    <w:p w14:paraId="4E13A872" w14:textId="37D3F9F1" w:rsidR="00845628" w:rsidRPr="00013EFF" w:rsidRDefault="00845628" w:rsidP="00FC5F85">
      <w:pPr>
        <w:pStyle w:val="ListParagraph"/>
        <w:numPr>
          <w:ilvl w:val="0"/>
          <w:numId w:val="233"/>
        </w:numPr>
      </w:pPr>
      <w:r>
        <w:lastRenderedPageBreak/>
        <w:t>From here you will c</w:t>
      </w:r>
      <w:r w:rsidR="003A0F14">
        <w:t>l</w:t>
      </w:r>
      <w:r>
        <w:t xml:space="preserve">ick on the </w:t>
      </w:r>
      <w:r w:rsidRPr="00CA3E5B">
        <w:rPr>
          <w:b/>
          <w:bCs/>
        </w:rPr>
        <w:t xml:space="preserve">+ </w:t>
      </w:r>
      <w:r>
        <w:t xml:space="preserve">and then select </w:t>
      </w:r>
      <w:r w:rsidRPr="00845628">
        <w:rPr>
          <w:b/>
          <w:bCs/>
        </w:rPr>
        <w:t>Office 365</w:t>
      </w:r>
      <w:r w:rsidR="00013EFF">
        <w:rPr>
          <w:b/>
          <w:bCs/>
        </w:rPr>
        <w:t xml:space="preserve"> Mailbox.</w:t>
      </w:r>
    </w:p>
    <w:p w14:paraId="2C72F491" w14:textId="77777777" w:rsidR="00013EFF" w:rsidRDefault="00013EFF" w:rsidP="00013EFF">
      <w:pPr>
        <w:pStyle w:val="ListParagraph"/>
      </w:pPr>
    </w:p>
    <w:p w14:paraId="21A9EE53" w14:textId="62F0C103" w:rsidR="00845628" w:rsidRDefault="00013EFF" w:rsidP="00845628">
      <w:pPr>
        <w:pStyle w:val="ListParagraph"/>
      </w:pPr>
      <w:r w:rsidRPr="00F60D84">
        <w:rPr>
          <w:b/>
          <w:bCs/>
          <w:noProof/>
        </w:rPr>
        <w:drawing>
          <wp:inline distT="0" distB="0" distL="0" distR="0" wp14:anchorId="49296D9A" wp14:editId="71FAA1DE">
            <wp:extent cx="3196558" cy="1192562"/>
            <wp:effectExtent l="0" t="0" r="4445" b="7620"/>
            <wp:docPr id="665775536" name="Picture 66577553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a:blip r:embed="rId101"/>
                    <a:stretch>
                      <a:fillRect/>
                    </a:stretch>
                  </pic:blipFill>
                  <pic:spPr>
                    <a:xfrm>
                      <a:off x="0" y="0"/>
                      <a:ext cx="3235835" cy="1207215"/>
                    </a:xfrm>
                    <a:prstGeom prst="rect">
                      <a:avLst/>
                    </a:prstGeom>
                  </pic:spPr>
                </pic:pic>
              </a:graphicData>
            </a:graphic>
          </wp:inline>
        </w:drawing>
      </w:r>
    </w:p>
    <w:p w14:paraId="7425B015" w14:textId="77777777" w:rsidR="00013EFF" w:rsidRDefault="00013EFF" w:rsidP="00845628">
      <w:pPr>
        <w:pStyle w:val="ListParagraph"/>
      </w:pPr>
    </w:p>
    <w:p w14:paraId="34049685" w14:textId="1554214D" w:rsidR="00013EFF" w:rsidRDefault="00013EFF" w:rsidP="00FC5F85">
      <w:pPr>
        <w:pStyle w:val="ListParagraph"/>
        <w:numPr>
          <w:ilvl w:val="0"/>
          <w:numId w:val="233"/>
        </w:numPr>
      </w:pPr>
      <w:r>
        <w:t xml:space="preserve">This will open a </w:t>
      </w:r>
      <w:r w:rsidR="003A0F14">
        <w:t>window,</w:t>
      </w:r>
      <w:r>
        <w:t xml:space="preserve"> and you will fill out the new employee’s information. </w:t>
      </w:r>
      <w:r w:rsidRPr="00CA3E5B">
        <w:rPr>
          <w:b/>
          <w:bCs/>
        </w:rPr>
        <w:t>Organization Unit</w:t>
      </w:r>
      <w:r>
        <w:t xml:space="preserve"> will be the OU they fall under. </w:t>
      </w:r>
      <w:r w:rsidRPr="00CA3E5B">
        <w:rPr>
          <w:b/>
          <w:bCs/>
        </w:rPr>
        <w:t>User logon</w:t>
      </w:r>
      <w:r>
        <w:t xml:space="preserve"> will be the </w:t>
      </w:r>
      <w:r w:rsidRPr="00CA3E5B">
        <w:rPr>
          <w:b/>
          <w:bCs/>
        </w:rPr>
        <w:t>firstname,lastname</w:t>
      </w:r>
      <w:r>
        <w:t xml:space="preserve"> and you will switch </w:t>
      </w:r>
      <w:r w:rsidR="003A0F14">
        <w:t>from @</w:t>
      </w:r>
      <w:r w:rsidRPr="00CA3E5B">
        <w:rPr>
          <w:b/>
          <w:bCs/>
        </w:rPr>
        <w:t>kmtire.com.</w:t>
      </w:r>
    </w:p>
    <w:p w14:paraId="749C4E00" w14:textId="77777777" w:rsidR="00013EFF" w:rsidRDefault="00013EFF" w:rsidP="00013EFF">
      <w:pPr>
        <w:pStyle w:val="ListParagraph"/>
      </w:pPr>
    </w:p>
    <w:p w14:paraId="7981009E" w14:textId="170C8745" w:rsidR="00013EFF" w:rsidRDefault="00013EFF" w:rsidP="00013EFF">
      <w:pPr>
        <w:pStyle w:val="ListParagraph"/>
      </w:pPr>
      <w:r w:rsidRPr="00501B09">
        <w:rPr>
          <w:b/>
          <w:bCs/>
          <w:noProof/>
        </w:rPr>
        <w:drawing>
          <wp:inline distT="0" distB="0" distL="0" distR="0" wp14:anchorId="56AE2BB8" wp14:editId="6DA466BC">
            <wp:extent cx="1702060" cy="2246050"/>
            <wp:effectExtent l="0" t="0" r="0" b="1905"/>
            <wp:docPr id="463777311" name="Picture 4637773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with medium confidence"/>
                    <pic:cNvPicPr/>
                  </pic:nvPicPr>
                  <pic:blipFill>
                    <a:blip r:embed="rId102"/>
                    <a:stretch>
                      <a:fillRect/>
                    </a:stretch>
                  </pic:blipFill>
                  <pic:spPr>
                    <a:xfrm>
                      <a:off x="0" y="0"/>
                      <a:ext cx="1726380" cy="2278142"/>
                    </a:xfrm>
                    <a:prstGeom prst="rect">
                      <a:avLst/>
                    </a:prstGeom>
                  </pic:spPr>
                </pic:pic>
              </a:graphicData>
            </a:graphic>
          </wp:inline>
        </w:drawing>
      </w:r>
    </w:p>
    <w:p w14:paraId="211E395F" w14:textId="0E97C119" w:rsidR="00CA3E5B" w:rsidRPr="006C6210" w:rsidRDefault="00CA3E5B" w:rsidP="006C6210">
      <w:pPr>
        <w:ind w:left="720"/>
        <w:rPr>
          <w:b/>
          <w:bCs/>
        </w:rPr>
      </w:pPr>
      <w:r w:rsidRPr="006C6210">
        <w:rPr>
          <w:b/>
          <w:bCs/>
        </w:rPr>
        <w:t>Note</w:t>
      </w:r>
      <w:r w:rsidR="00B2086F">
        <w:rPr>
          <w:b/>
          <w:bCs/>
        </w:rPr>
        <w:t>:</w:t>
      </w:r>
      <w:r w:rsidRPr="006C6210">
        <w:rPr>
          <w:b/>
          <w:bCs/>
        </w:rPr>
        <w:t xml:space="preserve"> </w:t>
      </w:r>
      <w:r w:rsidR="00B2086F">
        <w:rPr>
          <w:b/>
          <w:bCs/>
        </w:rPr>
        <w:t>T</w:t>
      </w:r>
      <w:r w:rsidRPr="006C6210">
        <w:rPr>
          <w:b/>
          <w:bCs/>
        </w:rPr>
        <w:t>his will create the user in the Active Directory for you. You can make</w:t>
      </w:r>
      <w:r w:rsidR="003A0F14">
        <w:rPr>
          <w:b/>
          <w:bCs/>
        </w:rPr>
        <w:t xml:space="preserve"> sure</w:t>
      </w:r>
      <w:r w:rsidRPr="006C6210">
        <w:rPr>
          <w:b/>
          <w:bCs/>
        </w:rPr>
        <w:t xml:space="preserve"> they are in the proper OU at this point. This will take about 15-30 minutes to show up for licensing.</w:t>
      </w:r>
    </w:p>
    <w:p w14:paraId="7BB5E033" w14:textId="77777777" w:rsidR="006C6210" w:rsidRPr="00CA3E5B" w:rsidRDefault="006C6210" w:rsidP="006C6210">
      <w:pPr>
        <w:pStyle w:val="ListParagraph"/>
        <w:ind w:left="1440"/>
        <w:rPr>
          <w:b/>
          <w:bCs/>
        </w:rPr>
      </w:pPr>
    </w:p>
    <w:p w14:paraId="1BD8D223" w14:textId="457AF782" w:rsidR="00CA3E5B" w:rsidRPr="00CA3E5B" w:rsidRDefault="00CA3E5B" w:rsidP="00FC5F85">
      <w:pPr>
        <w:pStyle w:val="ListParagraph"/>
        <w:numPr>
          <w:ilvl w:val="0"/>
          <w:numId w:val="233"/>
        </w:numPr>
      </w:pPr>
      <w:r>
        <w:t xml:space="preserve">From here you can look </w:t>
      </w:r>
      <w:r w:rsidR="003A0F14">
        <w:t xml:space="preserve">up </w:t>
      </w:r>
      <w:r>
        <w:t xml:space="preserve">the new hire in Microsoft 365 Admin Center by going to </w:t>
      </w:r>
      <w:r w:rsidRPr="00CA3E5B">
        <w:rPr>
          <w:b/>
          <w:bCs/>
        </w:rPr>
        <w:t>admin.microsoft.com</w:t>
      </w:r>
    </w:p>
    <w:p w14:paraId="3DA15B9D" w14:textId="77777777" w:rsidR="00CA3E5B" w:rsidRPr="00CA3E5B" w:rsidRDefault="00CA3E5B" w:rsidP="00CA3E5B">
      <w:pPr>
        <w:pStyle w:val="ListParagraph"/>
        <w:ind w:left="1440"/>
      </w:pPr>
    </w:p>
    <w:p w14:paraId="03F26C67" w14:textId="77777777" w:rsidR="00896333" w:rsidRPr="00896333" w:rsidRDefault="00CA3E5B" w:rsidP="00FC5F85">
      <w:pPr>
        <w:pStyle w:val="ListParagraph"/>
        <w:numPr>
          <w:ilvl w:val="0"/>
          <w:numId w:val="233"/>
        </w:numPr>
        <w:rPr>
          <w:rFonts w:cs="Arial"/>
        </w:rPr>
      </w:pPr>
      <w:r>
        <w:rPr>
          <w:rFonts w:cs="Arial"/>
        </w:rPr>
        <w:t xml:space="preserve">You will then select </w:t>
      </w:r>
      <w:r w:rsidRPr="00BD1C7F">
        <w:rPr>
          <w:rFonts w:cs="Arial"/>
          <w:b/>
          <w:bCs/>
        </w:rPr>
        <w:t>Users</w:t>
      </w:r>
      <w:r>
        <w:rPr>
          <w:rFonts w:cs="Arial"/>
        </w:rPr>
        <w:t xml:space="preserve"> on the left and then </w:t>
      </w:r>
      <w:r w:rsidRPr="00BD1C7F">
        <w:rPr>
          <w:rFonts w:cs="Arial"/>
          <w:b/>
          <w:bCs/>
        </w:rPr>
        <w:t>Active Users</w:t>
      </w:r>
    </w:p>
    <w:p w14:paraId="07B95E31" w14:textId="0468D19B" w:rsidR="00CA3E5B" w:rsidRDefault="00896333" w:rsidP="00A124EE">
      <w:pPr>
        <w:pStyle w:val="ListParagraph"/>
        <w:rPr>
          <w:rFonts w:cs="Arial"/>
        </w:rPr>
      </w:pPr>
      <w:r w:rsidRPr="000364D1">
        <w:rPr>
          <w:b/>
          <w:bCs/>
          <w:noProof/>
        </w:rPr>
        <w:drawing>
          <wp:inline distT="0" distB="0" distL="0" distR="0" wp14:anchorId="675D1088" wp14:editId="2822CA4A">
            <wp:extent cx="1334544" cy="1868514"/>
            <wp:effectExtent l="0" t="0" r="0" b="0"/>
            <wp:docPr id="1008196594" name="Picture 10081965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03"/>
                    <a:stretch>
                      <a:fillRect/>
                    </a:stretch>
                  </pic:blipFill>
                  <pic:spPr>
                    <a:xfrm>
                      <a:off x="0" y="0"/>
                      <a:ext cx="1354820" cy="1896903"/>
                    </a:xfrm>
                    <a:prstGeom prst="rect">
                      <a:avLst/>
                    </a:prstGeom>
                  </pic:spPr>
                </pic:pic>
              </a:graphicData>
            </a:graphic>
          </wp:inline>
        </w:drawing>
      </w:r>
    </w:p>
    <w:p w14:paraId="7DB07B33" w14:textId="77777777" w:rsidR="003F1945" w:rsidRPr="00A124EE" w:rsidRDefault="003F1945" w:rsidP="00A124EE">
      <w:pPr>
        <w:pStyle w:val="ListParagraph"/>
        <w:rPr>
          <w:rFonts w:cs="Arial"/>
        </w:rPr>
      </w:pPr>
    </w:p>
    <w:p w14:paraId="207A4310" w14:textId="2B75CA47" w:rsidR="00CA3E5B" w:rsidRDefault="00E03B97" w:rsidP="00FC5F85">
      <w:pPr>
        <w:pStyle w:val="ListParagraph"/>
        <w:numPr>
          <w:ilvl w:val="0"/>
          <w:numId w:val="233"/>
        </w:numPr>
        <w:rPr>
          <w:rFonts w:cs="Arial"/>
        </w:rPr>
      </w:pPr>
      <w:r>
        <w:rPr>
          <w:rFonts w:cs="Arial"/>
        </w:rPr>
        <w:lastRenderedPageBreak/>
        <w:t xml:space="preserve">Then you will search for the new account and click on it. From this point you can click on </w:t>
      </w:r>
      <w:r w:rsidRPr="00BD1C7F">
        <w:rPr>
          <w:rFonts w:cs="Arial"/>
          <w:b/>
          <w:bCs/>
        </w:rPr>
        <w:t>Licenses and Apps</w:t>
      </w:r>
      <w:r>
        <w:rPr>
          <w:rFonts w:cs="Arial"/>
        </w:rPr>
        <w:t xml:space="preserve"> to license the account pending on their department/position.</w:t>
      </w:r>
    </w:p>
    <w:p w14:paraId="59677ECF" w14:textId="77777777" w:rsidR="003A0F14" w:rsidRPr="003A0F14" w:rsidRDefault="003A0F14" w:rsidP="00FC5F85">
      <w:pPr>
        <w:pStyle w:val="ListParagraph"/>
        <w:numPr>
          <w:ilvl w:val="1"/>
          <w:numId w:val="233"/>
        </w:numPr>
        <w:rPr>
          <w:rFonts w:cs="Arial"/>
        </w:rPr>
      </w:pPr>
      <w:r w:rsidRPr="003A0F14">
        <w:rPr>
          <w:rFonts w:cs="Arial"/>
        </w:rPr>
        <w:t>To determine what type of license someone should get, check either the person you are copying, or check with someone with a similar job title.</w:t>
      </w:r>
    </w:p>
    <w:p w14:paraId="761C0A2D" w14:textId="77777777" w:rsidR="003A0F14" w:rsidRDefault="003A0F14" w:rsidP="003A0F14">
      <w:pPr>
        <w:pStyle w:val="ListParagraph"/>
        <w:ind w:left="1440"/>
        <w:rPr>
          <w:rFonts w:cs="Arial"/>
        </w:rPr>
      </w:pPr>
    </w:p>
    <w:p w14:paraId="6105BF0F" w14:textId="77777777" w:rsidR="00E03B97" w:rsidRDefault="00E03B97" w:rsidP="00E03B97">
      <w:pPr>
        <w:pStyle w:val="ListParagraph"/>
        <w:rPr>
          <w:rFonts w:cs="Arial"/>
        </w:rPr>
      </w:pPr>
    </w:p>
    <w:p w14:paraId="73758F1A" w14:textId="0EE6C9E1" w:rsidR="00E03B97" w:rsidRDefault="00E03B97" w:rsidP="00E03B97">
      <w:pPr>
        <w:pStyle w:val="ListParagraph"/>
        <w:rPr>
          <w:rFonts w:cs="Arial"/>
        </w:rPr>
      </w:pPr>
      <w:r w:rsidRPr="00A05F87">
        <w:rPr>
          <w:noProof/>
        </w:rPr>
        <w:drawing>
          <wp:inline distT="0" distB="0" distL="0" distR="0" wp14:anchorId="353BFFE8" wp14:editId="259185F5">
            <wp:extent cx="3772861" cy="2004937"/>
            <wp:effectExtent l="0" t="0" r="0" b="0"/>
            <wp:docPr id="245840117" name="Picture 24584011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104"/>
                    <a:stretch>
                      <a:fillRect/>
                    </a:stretch>
                  </pic:blipFill>
                  <pic:spPr>
                    <a:xfrm>
                      <a:off x="0" y="0"/>
                      <a:ext cx="3801253" cy="2020025"/>
                    </a:xfrm>
                    <a:prstGeom prst="rect">
                      <a:avLst/>
                    </a:prstGeom>
                  </pic:spPr>
                </pic:pic>
              </a:graphicData>
            </a:graphic>
          </wp:inline>
        </w:drawing>
      </w:r>
    </w:p>
    <w:p w14:paraId="772B1A46" w14:textId="77777777" w:rsidR="003F1945" w:rsidRPr="00E03B97" w:rsidRDefault="003F1945" w:rsidP="00E03B97">
      <w:pPr>
        <w:pStyle w:val="ListParagraph"/>
        <w:rPr>
          <w:rFonts w:cs="Arial"/>
        </w:rPr>
      </w:pPr>
    </w:p>
    <w:p w14:paraId="7CECA520" w14:textId="77777777" w:rsidR="00CA3E5B" w:rsidRPr="00BF75FF" w:rsidRDefault="00CA3E5B" w:rsidP="00CA3E5B">
      <w:pPr>
        <w:pStyle w:val="ListParagraph"/>
        <w:ind w:left="1440"/>
      </w:pPr>
    </w:p>
    <w:p w14:paraId="1A435EF0" w14:textId="4B15EA2F" w:rsidR="00C03174" w:rsidRDefault="005C641B" w:rsidP="00581BF7">
      <w:pPr>
        <w:pStyle w:val="Heading3"/>
      </w:pPr>
      <w:bookmarkStart w:id="91" w:name="_Toc212651102"/>
      <w:r>
        <w:t>12.5</w:t>
      </w:r>
      <w:r>
        <w:tab/>
      </w:r>
      <w:r w:rsidR="00C03174">
        <w:t>Creating user in MaddenCo</w:t>
      </w:r>
      <w:r w:rsidR="003A0F14">
        <w:t xml:space="preserve"> sessions</w:t>
      </w:r>
      <w:bookmarkEnd w:id="91"/>
    </w:p>
    <w:p w14:paraId="03A5D08F" w14:textId="77777777" w:rsidR="00B7569A" w:rsidRPr="00E03B97" w:rsidRDefault="00B7569A" w:rsidP="00FC5F85">
      <w:pPr>
        <w:pStyle w:val="ListParagraph"/>
        <w:numPr>
          <w:ilvl w:val="0"/>
          <w:numId w:val="227"/>
        </w:numPr>
        <w:rPr>
          <w:rFonts w:cs="Arial"/>
          <w:b/>
          <w:bCs/>
        </w:rPr>
      </w:pPr>
      <w:r w:rsidRPr="00E03B97">
        <w:rPr>
          <w:rFonts w:cs="Arial"/>
          <w:b/>
          <w:bCs/>
        </w:rPr>
        <w:t>Create MaddenCo User</w:t>
      </w:r>
    </w:p>
    <w:p w14:paraId="0B3EC283" w14:textId="77777777" w:rsidR="00B7569A" w:rsidRPr="00770F44" w:rsidRDefault="00B7569A" w:rsidP="00FC5F85">
      <w:pPr>
        <w:pStyle w:val="ListParagraph"/>
        <w:numPr>
          <w:ilvl w:val="1"/>
          <w:numId w:val="227"/>
        </w:numPr>
        <w:rPr>
          <w:rFonts w:cs="Arial"/>
        </w:rPr>
      </w:pPr>
      <w:r w:rsidRPr="00770F44">
        <w:rPr>
          <w:rFonts w:cs="Arial"/>
          <w:szCs w:val="22"/>
        </w:rPr>
        <w:t xml:space="preserve">Login with System I User </w:t>
      </w:r>
    </w:p>
    <w:p w14:paraId="01B8D6CA" w14:textId="77777777" w:rsidR="00B7569A" w:rsidRPr="00770F44" w:rsidRDefault="00B7569A" w:rsidP="00FC5F85">
      <w:pPr>
        <w:pStyle w:val="ListParagraph"/>
        <w:numPr>
          <w:ilvl w:val="1"/>
          <w:numId w:val="227"/>
        </w:numPr>
        <w:rPr>
          <w:rFonts w:cs="Arial"/>
        </w:rPr>
      </w:pPr>
      <w:r w:rsidRPr="00770F44">
        <w:rPr>
          <w:rFonts w:cs="Arial"/>
          <w:szCs w:val="22"/>
        </w:rPr>
        <w:t xml:space="preserve">Type </w:t>
      </w:r>
      <w:r w:rsidRPr="00770F44">
        <w:rPr>
          <w:rFonts w:cs="Arial"/>
          <w:b/>
          <w:bCs/>
          <w:szCs w:val="22"/>
        </w:rPr>
        <w:t>WRKUSRPRF *ALL</w:t>
      </w:r>
    </w:p>
    <w:p w14:paraId="2B14A387" w14:textId="6F7B1E0C" w:rsidR="00B7569A" w:rsidRPr="008B2E18" w:rsidRDefault="00B7569A" w:rsidP="00FC5F85">
      <w:pPr>
        <w:pStyle w:val="ListParagraph"/>
        <w:numPr>
          <w:ilvl w:val="1"/>
          <w:numId w:val="227"/>
        </w:numPr>
        <w:rPr>
          <w:rFonts w:cs="Arial"/>
        </w:rPr>
      </w:pPr>
      <w:r w:rsidRPr="00770F44">
        <w:rPr>
          <w:rFonts w:cs="Arial"/>
          <w:szCs w:val="22"/>
        </w:rPr>
        <w:t xml:space="preserve">Use </w:t>
      </w:r>
      <w:r w:rsidRPr="008B2E18">
        <w:rPr>
          <w:rFonts w:cs="Arial"/>
          <w:szCs w:val="22"/>
        </w:rPr>
        <w:t>hiring manager suggested profile to copy</w:t>
      </w:r>
      <w:r w:rsidR="00A124EE">
        <w:rPr>
          <w:rFonts w:cs="Arial"/>
          <w:szCs w:val="22"/>
        </w:rPr>
        <w:t>.</w:t>
      </w:r>
    </w:p>
    <w:p w14:paraId="7D1AF755" w14:textId="305D2992" w:rsidR="0021534D" w:rsidRPr="00A124EE" w:rsidRDefault="00A325DA" w:rsidP="00FC5F85">
      <w:pPr>
        <w:pStyle w:val="ListParagraph"/>
        <w:numPr>
          <w:ilvl w:val="2"/>
          <w:numId w:val="227"/>
        </w:numPr>
      </w:pPr>
      <w:r w:rsidRPr="00A124EE">
        <w:t>A</w:t>
      </w:r>
      <w:r w:rsidR="0021534D" w:rsidRPr="00A124EE">
        <w:t xml:space="preserve"> copy of the profile should be emailed to the hiring manager for review and approval, prior to set up. </w:t>
      </w:r>
    </w:p>
    <w:p w14:paraId="51D248F6" w14:textId="6C9FD1D7" w:rsidR="00B7569A" w:rsidRPr="00A124EE" w:rsidRDefault="00B7569A" w:rsidP="00FC5F85">
      <w:pPr>
        <w:pStyle w:val="ListParagraph"/>
        <w:numPr>
          <w:ilvl w:val="2"/>
          <w:numId w:val="227"/>
        </w:numPr>
      </w:pPr>
      <w:r w:rsidRPr="00A124EE">
        <w:t>If no</w:t>
      </w:r>
      <w:r w:rsidR="00A325DA" w:rsidRPr="00A124EE">
        <w:t xml:space="preserve"> </w:t>
      </w:r>
      <w:r w:rsidRPr="00A124EE">
        <w:t>suggested profile</w:t>
      </w:r>
      <w:r w:rsidR="00A325DA" w:rsidRPr="00A124EE">
        <w:t>,</w:t>
      </w:r>
      <w:r w:rsidRPr="00A124EE">
        <w:t xml:space="preserve"> escalate to Help Desk Supervisor</w:t>
      </w:r>
      <w:r w:rsidR="0021534D" w:rsidRPr="00A124EE">
        <w:t>.</w:t>
      </w:r>
    </w:p>
    <w:p w14:paraId="0B45EAD3" w14:textId="2EB7B47C" w:rsidR="00B7569A" w:rsidRPr="00770F44" w:rsidRDefault="00B7569A" w:rsidP="00FC5F85">
      <w:pPr>
        <w:pStyle w:val="ListParagraph"/>
        <w:numPr>
          <w:ilvl w:val="1"/>
          <w:numId w:val="227"/>
        </w:numPr>
        <w:spacing w:before="0" w:after="0"/>
        <w:textAlignment w:val="center"/>
        <w:rPr>
          <w:rFonts w:cs="Arial"/>
          <w:szCs w:val="22"/>
        </w:rPr>
      </w:pPr>
      <w:r w:rsidRPr="00770F44">
        <w:rPr>
          <w:rFonts w:cs="Arial"/>
          <w:szCs w:val="22"/>
        </w:rPr>
        <w:t xml:space="preserve">Put a </w:t>
      </w:r>
      <w:r w:rsidRPr="00770F44">
        <w:rPr>
          <w:rFonts w:cs="Arial"/>
          <w:b/>
          <w:bCs/>
          <w:szCs w:val="22"/>
        </w:rPr>
        <w:t>3(Copy)</w:t>
      </w:r>
      <w:r w:rsidRPr="00770F44">
        <w:rPr>
          <w:rFonts w:cs="Arial"/>
          <w:szCs w:val="22"/>
        </w:rPr>
        <w:t xml:space="preserve"> on selected profile</w:t>
      </w:r>
      <w:r w:rsidR="00A124EE">
        <w:rPr>
          <w:rFonts w:cs="Arial"/>
          <w:szCs w:val="22"/>
        </w:rPr>
        <w:t>.</w:t>
      </w:r>
    </w:p>
    <w:p w14:paraId="144E51E2" w14:textId="77777777" w:rsidR="00B7569A" w:rsidRPr="00770F44" w:rsidRDefault="00B7569A" w:rsidP="00FC5F85">
      <w:pPr>
        <w:pStyle w:val="ListParagraph"/>
        <w:numPr>
          <w:ilvl w:val="1"/>
          <w:numId w:val="227"/>
        </w:numPr>
        <w:spacing w:before="0" w:after="0"/>
        <w:textAlignment w:val="center"/>
        <w:rPr>
          <w:rFonts w:cs="Arial"/>
          <w:szCs w:val="22"/>
        </w:rPr>
      </w:pPr>
      <w:r w:rsidRPr="00770F44">
        <w:rPr>
          <w:rFonts w:cs="Arial"/>
          <w:szCs w:val="22"/>
        </w:rPr>
        <w:t xml:space="preserve">Press </w:t>
      </w:r>
      <w:r w:rsidRPr="00770F44">
        <w:rPr>
          <w:rFonts w:cs="Arial"/>
          <w:b/>
          <w:bCs/>
          <w:szCs w:val="22"/>
        </w:rPr>
        <w:t>Enter</w:t>
      </w:r>
    </w:p>
    <w:p w14:paraId="1BA80B8B" w14:textId="6E0E357B" w:rsidR="00B7569A" w:rsidRPr="00770F44" w:rsidRDefault="00B7569A" w:rsidP="00FC5F85">
      <w:pPr>
        <w:pStyle w:val="ListParagraph"/>
        <w:numPr>
          <w:ilvl w:val="1"/>
          <w:numId w:val="227"/>
        </w:numPr>
        <w:spacing w:before="0" w:after="0"/>
        <w:textAlignment w:val="center"/>
        <w:rPr>
          <w:rFonts w:cs="Arial"/>
          <w:szCs w:val="22"/>
        </w:rPr>
      </w:pPr>
      <w:r w:rsidRPr="00770F44">
        <w:rPr>
          <w:rFonts w:cs="Arial"/>
          <w:szCs w:val="22"/>
        </w:rPr>
        <w:t xml:space="preserve">Enter the </w:t>
      </w:r>
      <w:r w:rsidRPr="00770F44">
        <w:rPr>
          <w:rFonts w:cs="Arial"/>
          <w:b/>
          <w:bCs/>
          <w:szCs w:val="22"/>
        </w:rPr>
        <w:t>Username (AD username- ALL CAPS)</w:t>
      </w:r>
      <w:r w:rsidRPr="00770F44">
        <w:rPr>
          <w:rFonts w:cs="Arial"/>
          <w:szCs w:val="22"/>
        </w:rPr>
        <w:t xml:space="preserve"> of new </w:t>
      </w:r>
      <w:r w:rsidR="00BD1C7F" w:rsidRPr="00770F44">
        <w:rPr>
          <w:rFonts w:cs="Arial"/>
          <w:szCs w:val="22"/>
        </w:rPr>
        <w:t>account.</w:t>
      </w:r>
    </w:p>
    <w:p w14:paraId="18CF8F11" w14:textId="43C912D1" w:rsidR="00B7569A" w:rsidRPr="00770F44" w:rsidRDefault="00B7569A" w:rsidP="00FC5F85">
      <w:pPr>
        <w:pStyle w:val="ListParagraph"/>
        <w:numPr>
          <w:ilvl w:val="2"/>
          <w:numId w:val="227"/>
        </w:numPr>
        <w:spacing w:before="0" w:after="0"/>
        <w:textAlignment w:val="center"/>
        <w:rPr>
          <w:rFonts w:cs="Arial"/>
          <w:szCs w:val="22"/>
        </w:rPr>
      </w:pPr>
      <w:r w:rsidRPr="00770F44">
        <w:rPr>
          <w:rFonts w:cs="Arial"/>
          <w:szCs w:val="22"/>
        </w:rPr>
        <w:t xml:space="preserve">Use the AD </w:t>
      </w:r>
      <w:r w:rsidR="00A124EE" w:rsidRPr="00770F44">
        <w:rPr>
          <w:rFonts w:cs="Arial"/>
          <w:szCs w:val="22"/>
        </w:rPr>
        <w:t>Username</w:t>
      </w:r>
      <w:r w:rsidRPr="00770F44">
        <w:rPr>
          <w:rFonts w:cs="Arial"/>
          <w:szCs w:val="22"/>
        </w:rPr>
        <w:t xml:space="preserve"> that was </w:t>
      </w:r>
      <w:r w:rsidR="00546978" w:rsidRPr="00770F44">
        <w:rPr>
          <w:rFonts w:cs="Arial"/>
          <w:szCs w:val="22"/>
        </w:rPr>
        <w:t>set up</w:t>
      </w:r>
      <w:r w:rsidRPr="00770F44">
        <w:rPr>
          <w:rFonts w:cs="Arial"/>
          <w:szCs w:val="22"/>
        </w:rPr>
        <w:t xml:space="preserve"> in Step 4 but in all </w:t>
      </w:r>
      <w:r w:rsidR="005C641B" w:rsidRPr="00770F44">
        <w:rPr>
          <w:rFonts w:cs="Arial"/>
          <w:szCs w:val="22"/>
        </w:rPr>
        <w:t>Caps.</w:t>
      </w:r>
    </w:p>
    <w:p w14:paraId="6DB04229" w14:textId="77777777" w:rsidR="00B7569A" w:rsidRPr="00770F44" w:rsidRDefault="00B7569A" w:rsidP="00FC5F85">
      <w:pPr>
        <w:pStyle w:val="ListParagraph"/>
        <w:numPr>
          <w:ilvl w:val="1"/>
          <w:numId w:val="227"/>
        </w:numPr>
        <w:spacing w:before="0" w:after="0"/>
        <w:textAlignment w:val="center"/>
        <w:rPr>
          <w:rFonts w:cs="Arial"/>
          <w:szCs w:val="22"/>
        </w:rPr>
      </w:pPr>
      <w:r w:rsidRPr="00770F44">
        <w:rPr>
          <w:rFonts w:cs="Arial"/>
          <w:szCs w:val="22"/>
        </w:rPr>
        <w:t xml:space="preserve">Update the </w:t>
      </w:r>
      <w:r w:rsidRPr="00770F44">
        <w:rPr>
          <w:rFonts w:cs="Arial"/>
          <w:b/>
          <w:bCs/>
          <w:szCs w:val="22"/>
        </w:rPr>
        <w:t>Description (Location – Full Name)</w:t>
      </w:r>
    </w:p>
    <w:p w14:paraId="1DE70792" w14:textId="77777777" w:rsidR="00B7569A" w:rsidRPr="00770F44" w:rsidRDefault="00B7569A" w:rsidP="00FC5F85">
      <w:pPr>
        <w:pStyle w:val="ListParagraph"/>
        <w:numPr>
          <w:ilvl w:val="1"/>
          <w:numId w:val="227"/>
        </w:numPr>
        <w:spacing w:before="0" w:after="0"/>
        <w:textAlignment w:val="center"/>
        <w:rPr>
          <w:rFonts w:cs="Arial"/>
          <w:szCs w:val="22"/>
        </w:rPr>
      </w:pPr>
      <w:r w:rsidRPr="00770F44">
        <w:rPr>
          <w:rFonts w:cs="Arial"/>
          <w:szCs w:val="22"/>
        </w:rPr>
        <w:t xml:space="preserve">Press </w:t>
      </w:r>
      <w:r w:rsidRPr="00770F44">
        <w:rPr>
          <w:rFonts w:cs="Arial"/>
          <w:b/>
          <w:bCs/>
          <w:szCs w:val="22"/>
        </w:rPr>
        <w:t>Enter</w:t>
      </w:r>
    </w:p>
    <w:p w14:paraId="431A3C70" w14:textId="7D3E52BB" w:rsidR="00B7569A" w:rsidRPr="00770F44" w:rsidRDefault="00B7569A" w:rsidP="00FC5F85">
      <w:pPr>
        <w:pStyle w:val="ListParagraph"/>
        <w:numPr>
          <w:ilvl w:val="1"/>
          <w:numId w:val="227"/>
        </w:numPr>
        <w:spacing w:before="0" w:after="0"/>
        <w:textAlignment w:val="center"/>
        <w:rPr>
          <w:rFonts w:cs="Arial"/>
          <w:szCs w:val="22"/>
        </w:rPr>
      </w:pPr>
      <w:r w:rsidRPr="00770F44">
        <w:rPr>
          <w:rFonts w:cs="Arial"/>
          <w:szCs w:val="22"/>
        </w:rPr>
        <w:t xml:space="preserve">Press </w:t>
      </w:r>
      <w:r w:rsidRPr="00770F44">
        <w:rPr>
          <w:rFonts w:cs="Arial"/>
          <w:b/>
          <w:bCs/>
          <w:szCs w:val="22"/>
        </w:rPr>
        <w:t>F5</w:t>
      </w:r>
      <w:r w:rsidRPr="00770F44">
        <w:rPr>
          <w:rFonts w:cs="Arial"/>
          <w:szCs w:val="22"/>
        </w:rPr>
        <w:t xml:space="preserve"> to refresh the list of users</w:t>
      </w:r>
      <w:r w:rsidR="00A124EE">
        <w:rPr>
          <w:rFonts w:cs="Arial"/>
          <w:szCs w:val="22"/>
        </w:rPr>
        <w:t>.</w:t>
      </w:r>
    </w:p>
    <w:p w14:paraId="608D6AB4" w14:textId="2BAB7B4D" w:rsidR="00B7569A" w:rsidRPr="00770F44" w:rsidRDefault="00B7569A" w:rsidP="00FC5F85">
      <w:pPr>
        <w:pStyle w:val="ListParagraph"/>
        <w:numPr>
          <w:ilvl w:val="1"/>
          <w:numId w:val="227"/>
        </w:numPr>
        <w:spacing w:before="0" w:after="0"/>
        <w:textAlignment w:val="center"/>
        <w:rPr>
          <w:rFonts w:cs="Arial"/>
          <w:szCs w:val="22"/>
        </w:rPr>
      </w:pPr>
      <w:r w:rsidRPr="00770F44">
        <w:rPr>
          <w:rFonts w:cs="Arial"/>
          <w:szCs w:val="22"/>
        </w:rPr>
        <w:t xml:space="preserve">Make sure </w:t>
      </w:r>
      <w:r w:rsidR="00A124EE" w:rsidRPr="00770F44">
        <w:rPr>
          <w:rFonts w:cs="Arial"/>
          <w:szCs w:val="22"/>
        </w:rPr>
        <w:t>the new</w:t>
      </w:r>
      <w:r w:rsidRPr="00770F44">
        <w:rPr>
          <w:rFonts w:cs="Arial"/>
          <w:szCs w:val="22"/>
        </w:rPr>
        <w:t xml:space="preserve"> account is there</w:t>
      </w:r>
      <w:r w:rsidR="00A124EE">
        <w:rPr>
          <w:rFonts w:cs="Arial"/>
          <w:szCs w:val="22"/>
        </w:rPr>
        <w:t>.</w:t>
      </w:r>
    </w:p>
    <w:p w14:paraId="2C436950" w14:textId="3AD24CF0" w:rsidR="00B7569A" w:rsidRPr="00770F44" w:rsidRDefault="00B7569A" w:rsidP="00FC5F85">
      <w:pPr>
        <w:pStyle w:val="ListParagraph"/>
        <w:numPr>
          <w:ilvl w:val="2"/>
          <w:numId w:val="227"/>
        </w:numPr>
        <w:spacing w:before="0" w:after="0"/>
        <w:textAlignment w:val="center"/>
        <w:rPr>
          <w:rFonts w:cs="Arial"/>
          <w:szCs w:val="22"/>
        </w:rPr>
      </w:pPr>
      <w:r w:rsidRPr="00770F44">
        <w:rPr>
          <w:rFonts w:cs="Arial"/>
          <w:szCs w:val="22"/>
        </w:rPr>
        <w:t>If not there</w:t>
      </w:r>
      <w:r w:rsidR="00546978">
        <w:rPr>
          <w:rFonts w:cs="Arial"/>
          <w:szCs w:val="22"/>
        </w:rPr>
        <w:t>,</w:t>
      </w:r>
      <w:r w:rsidRPr="00770F44">
        <w:rPr>
          <w:rFonts w:cs="Arial"/>
          <w:szCs w:val="22"/>
        </w:rPr>
        <w:t xml:space="preserve"> repeat all steps in Step 5</w:t>
      </w:r>
    </w:p>
    <w:p w14:paraId="312BE773" w14:textId="77777777" w:rsidR="00B7569A" w:rsidRPr="00E03B97" w:rsidRDefault="00B7569A" w:rsidP="00FC5F85">
      <w:pPr>
        <w:pStyle w:val="ListParagraph"/>
        <w:numPr>
          <w:ilvl w:val="0"/>
          <w:numId w:val="227"/>
        </w:numPr>
        <w:rPr>
          <w:rFonts w:cs="Arial"/>
          <w:b/>
          <w:bCs/>
        </w:rPr>
      </w:pPr>
      <w:r w:rsidRPr="00E03B97">
        <w:rPr>
          <w:rFonts w:cs="Arial"/>
          <w:b/>
          <w:bCs/>
        </w:rPr>
        <w:t>Add a Workstation</w:t>
      </w:r>
    </w:p>
    <w:p w14:paraId="7C5AE1E4" w14:textId="77777777" w:rsidR="00B7569A" w:rsidRPr="00036F7D" w:rsidRDefault="00B7569A" w:rsidP="00F35A59">
      <w:pPr>
        <w:ind w:left="720"/>
        <w:rPr>
          <w:rFonts w:cs="Arial"/>
          <w:b/>
          <w:bCs/>
          <w:szCs w:val="22"/>
        </w:rPr>
      </w:pPr>
      <w:r w:rsidRPr="00036F7D">
        <w:rPr>
          <w:rFonts w:cs="Arial"/>
          <w:b/>
          <w:bCs/>
          <w:szCs w:val="22"/>
        </w:rPr>
        <w:t>Create MaddenCo Workstation</w:t>
      </w:r>
    </w:p>
    <w:p w14:paraId="4598F418" w14:textId="77777777" w:rsidR="00B7569A" w:rsidRPr="00770F44" w:rsidRDefault="00B7569A" w:rsidP="00FC5F85">
      <w:pPr>
        <w:pStyle w:val="ListParagraph"/>
        <w:numPr>
          <w:ilvl w:val="2"/>
          <w:numId w:val="228"/>
        </w:numPr>
        <w:rPr>
          <w:rFonts w:cs="Arial"/>
          <w:szCs w:val="22"/>
        </w:rPr>
      </w:pPr>
      <w:r w:rsidRPr="00770F44">
        <w:rPr>
          <w:rFonts w:cs="Arial"/>
          <w:szCs w:val="22"/>
        </w:rPr>
        <w:t>Sign Into System I User</w:t>
      </w:r>
    </w:p>
    <w:p w14:paraId="17D917C2" w14:textId="77777777" w:rsidR="00B7569A" w:rsidRPr="00770F44" w:rsidRDefault="00B7569A" w:rsidP="00FC5F85">
      <w:pPr>
        <w:pStyle w:val="ListParagraph"/>
        <w:numPr>
          <w:ilvl w:val="2"/>
          <w:numId w:val="228"/>
        </w:numPr>
        <w:rPr>
          <w:rFonts w:cs="Arial"/>
          <w:szCs w:val="22"/>
        </w:rPr>
      </w:pPr>
      <w:r w:rsidRPr="00770F44">
        <w:rPr>
          <w:rFonts w:cs="Arial"/>
          <w:szCs w:val="22"/>
        </w:rPr>
        <w:t xml:space="preserve">Type </w:t>
      </w:r>
      <w:r w:rsidRPr="00770F44">
        <w:rPr>
          <w:rFonts w:cs="Arial"/>
          <w:b/>
          <w:bCs/>
          <w:szCs w:val="22"/>
        </w:rPr>
        <w:t>WRKDEVD</w:t>
      </w:r>
    </w:p>
    <w:p w14:paraId="7E713B8C" w14:textId="77777777" w:rsidR="00B7569A" w:rsidRPr="00770F44" w:rsidRDefault="00B7569A" w:rsidP="00FC5F85">
      <w:pPr>
        <w:pStyle w:val="ListParagraph"/>
        <w:numPr>
          <w:ilvl w:val="2"/>
          <w:numId w:val="228"/>
        </w:numPr>
        <w:rPr>
          <w:rFonts w:cs="Arial"/>
          <w:szCs w:val="22"/>
        </w:rPr>
      </w:pPr>
      <w:r w:rsidRPr="00770F44">
        <w:rPr>
          <w:rFonts w:cs="Arial"/>
          <w:szCs w:val="22"/>
        </w:rPr>
        <w:t xml:space="preserve">Press </w:t>
      </w:r>
      <w:r w:rsidRPr="00770F44">
        <w:rPr>
          <w:rFonts w:cs="Arial"/>
          <w:b/>
          <w:bCs/>
          <w:szCs w:val="22"/>
        </w:rPr>
        <w:t>Enter</w:t>
      </w:r>
    </w:p>
    <w:p w14:paraId="59067467" w14:textId="0B13F960" w:rsidR="00B7569A" w:rsidRPr="00770F44" w:rsidRDefault="00B7569A" w:rsidP="00FC5F85">
      <w:pPr>
        <w:pStyle w:val="ListParagraph"/>
        <w:numPr>
          <w:ilvl w:val="2"/>
          <w:numId w:val="228"/>
        </w:numPr>
        <w:rPr>
          <w:rFonts w:cs="Arial"/>
          <w:szCs w:val="22"/>
        </w:rPr>
      </w:pPr>
      <w:r w:rsidRPr="00770F44">
        <w:rPr>
          <w:rFonts w:cs="Arial"/>
          <w:szCs w:val="22"/>
        </w:rPr>
        <w:t>Put a</w:t>
      </w:r>
      <w:r w:rsidRPr="00770F44">
        <w:rPr>
          <w:rFonts w:cs="Arial"/>
          <w:b/>
          <w:bCs/>
          <w:szCs w:val="22"/>
        </w:rPr>
        <w:t xml:space="preserve"> 3 </w:t>
      </w:r>
      <w:r w:rsidRPr="00770F44">
        <w:rPr>
          <w:rFonts w:cs="Arial"/>
          <w:szCs w:val="22"/>
        </w:rPr>
        <w:t xml:space="preserve">on the workstation to copy from hiring manager suggested </w:t>
      </w:r>
      <w:r w:rsidR="00A124EE" w:rsidRPr="00770F44">
        <w:rPr>
          <w:rFonts w:cs="Arial"/>
          <w:szCs w:val="22"/>
        </w:rPr>
        <w:t>profile.</w:t>
      </w:r>
      <w:r w:rsidRPr="00770F44">
        <w:rPr>
          <w:rFonts w:cs="Arial"/>
          <w:szCs w:val="22"/>
        </w:rPr>
        <w:t xml:space="preserve"> </w:t>
      </w:r>
    </w:p>
    <w:p w14:paraId="67AC67B6" w14:textId="77777777" w:rsidR="00B7569A" w:rsidRPr="00770F44" w:rsidRDefault="00B7569A" w:rsidP="00FC5F85">
      <w:pPr>
        <w:pStyle w:val="ListParagraph"/>
        <w:numPr>
          <w:ilvl w:val="2"/>
          <w:numId w:val="228"/>
        </w:numPr>
        <w:rPr>
          <w:rFonts w:cs="Arial"/>
          <w:szCs w:val="22"/>
        </w:rPr>
      </w:pPr>
      <w:r w:rsidRPr="00770F44">
        <w:rPr>
          <w:rFonts w:cs="Arial"/>
          <w:szCs w:val="22"/>
        </w:rPr>
        <w:t xml:space="preserve">Press </w:t>
      </w:r>
      <w:r w:rsidRPr="00770F44">
        <w:rPr>
          <w:rFonts w:cs="Arial"/>
          <w:b/>
          <w:bCs/>
          <w:szCs w:val="22"/>
        </w:rPr>
        <w:t>Enter</w:t>
      </w:r>
    </w:p>
    <w:p w14:paraId="5C139838" w14:textId="55009059" w:rsidR="00B7569A" w:rsidRPr="00770F44" w:rsidRDefault="00B7569A" w:rsidP="00FC5F85">
      <w:pPr>
        <w:pStyle w:val="ListParagraph"/>
        <w:numPr>
          <w:ilvl w:val="2"/>
          <w:numId w:val="228"/>
        </w:numPr>
        <w:rPr>
          <w:rFonts w:cs="Arial"/>
          <w:szCs w:val="22"/>
        </w:rPr>
      </w:pPr>
      <w:r w:rsidRPr="00770F44">
        <w:rPr>
          <w:rFonts w:cs="Arial"/>
          <w:szCs w:val="22"/>
        </w:rPr>
        <w:t xml:space="preserve">Enter the new Workstation in the </w:t>
      </w:r>
      <w:r w:rsidRPr="00770F44">
        <w:rPr>
          <w:rFonts w:cs="Arial"/>
          <w:b/>
          <w:bCs/>
          <w:szCs w:val="22"/>
        </w:rPr>
        <w:t>Device Description</w:t>
      </w:r>
      <w:r w:rsidRPr="00770F44">
        <w:rPr>
          <w:rFonts w:cs="Arial"/>
          <w:szCs w:val="22"/>
        </w:rPr>
        <w:t xml:space="preserve"> </w:t>
      </w:r>
      <w:r w:rsidR="00A124EE" w:rsidRPr="00770F44">
        <w:rPr>
          <w:rFonts w:cs="Arial"/>
          <w:szCs w:val="22"/>
        </w:rPr>
        <w:t>field.</w:t>
      </w:r>
    </w:p>
    <w:p w14:paraId="76C373C8" w14:textId="77777777" w:rsidR="00B7569A" w:rsidRPr="00A124EE" w:rsidRDefault="00B7569A" w:rsidP="00FC5F85">
      <w:pPr>
        <w:pStyle w:val="ListParagraph"/>
        <w:numPr>
          <w:ilvl w:val="2"/>
          <w:numId w:val="227"/>
        </w:numPr>
        <w:rPr>
          <w:rFonts w:cs="Arial"/>
          <w:szCs w:val="22"/>
        </w:rPr>
      </w:pPr>
      <w:r w:rsidRPr="00A124EE">
        <w:rPr>
          <w:rFonts w:cs="Arial"/>
          <w:szCs w:val="22"/>
        </w:rPr>
        <w:t>Format:</w:t>
      </w:r>
    </w:p>
    <w:p w14:paraId="433DBEE2" w14:textId="77777777" w:rsidR="00B7569A" w:rsidRPr="00A124EE" w:rsidRDefault="00B7569A" w:rsidP="00FC5F85">
      <w:pPr>
        <w:pStyle w:val="ListParagraph"/>
        <w:numPr>
          <w:ilvl w:val="3"/>
          <w:numId w:val="227"/>
        </w:numPr>
        <w:rPr>
          <w:rFonts w:cs="Arial"/>
          <w:szCs w:val="22"/>
        </w:rPr>
      </w:pPr>
      <w:r w:rsidRPr="00A124EE">
        <w:rPr>
          <w:rFonts w:cs="Arial"/>
          <w:szCs w:val="22"/>
        </w:rPr>
        <w:t xml:space="preserve">WLZZSXXXX - Outside Sales    -   </w:t>
      </w:r>
      <w:r w:rsidRPr="00A124EE">
        <w:rPr>
          <w:rFonts w:cs="Arial"/>
          <w:b/>
          <w:bCs/>
          <w:szCs w:val="22"/>
        </w:rPr>
        <w:t>ZZ=Location # / XXXX=Salesman Number</w:t>
      </w:r>
    </w:p>
    <w:p w14:paraId="32D0CE6D" w14:textId="77777777" w:rsidR="00B7569A" w:rsidRPr="00770F44" w:rsidRDefault="00B7569A" w:rsidP="00FC5F85">
      <w:pPr>
        <w:pStyle w:val="ListParagraph"/>
        <w:numPr>
          <w:ilvl w:val="3"/>
          <w:numId w:val="227"/>
        </w:numPr>
        <w:rPr>
          <w:rFonts w:cs="Arial"/>
          <w:szCs w:val="22"/>
        </w:rPr>
      </w:pPr>
      <w:r w:rsidRPr="00770F44">
        <w:rPr>
          <w:rFonts w:cs="Arial"/>
          <w:szCs w:val="22"/>
        </w:rPr>
        <w:lastRenderedPageBreak/>
        <w:t xml:space="preserve">WLZZEXXXX - Everyone Else   -   </w:t>
      </w:r>
      <w:r w:rsidRPr="00770F44">
        <w:rPr>
          <w:rFonts w:cs="Arial"/>
          <w:b/>
          <w:bCs/>
          <w:szCs w:val="22"/>
        </w:rPr>
        <w:t>ZZ=Location # / XXXX=Extension Number</w:t>
      </w:r>
    </w:p>
    <w:p w14:paraId="0F8BFBC6" w14:textId="1FEBD014" w:rsidR="00B7569A" w:rsidRPr="00770F44" w:rsidRDefault="00B7569A" w:rsidP="00FC5F85">
      <w:pPr>
        <w:pStyle w:val="ListParagraph"/>
        <w:numPr>
          <w:ilvl w:val="2"/>
          <w:numId w:val="228"/>
        </w:numPr>
        <w:rPr>
          <w:rFonts w:cs="Arial"/>
          <w:szCs w:val="22"/>
        </w:rPr>
      </w:pPr>
      <w:r w:rsidRPr="00770F44">
        <w:rPr>
          <w:rFonts w:cs="Arial"/>
          <w:szCs w:val="22"/>
        </w:rPr>
        <w:t xml:space="preserve">Enter the user's </w:t>
      </w:r>
      <w:r w:rsidR="00546978" w:rsidRPr="00770F44">
        <w:rPr>
          <w:rFonts w:cs="Arial"/>
          <w:szCs w:val="22"/>
        </w:rPr>
        <w:t>name,</w:t>
      </w:r>
      <w:r w:rsidRPr="00770F44">
        <w:rPr>
          <w:rFonts w:cs="Arial"/>
          <w:szCs w:val="22"/>
        </w:rPr>
        <w:t xml:space="preserve"> it is for in the </w:t>
      </w:r>
      <w:r w:rsidRPr="000946C9">
        <w:rPr>
          <w:rFonts w:cs="Arial"/>
          <w:b/>
          <w:bCs/>
          <w:szCs w:val="22"/>
        </w:rPr>
        <w:t>Text '</w:t>
      </w:r>
      <w:r w:rsidR="00A124EE" w:rsidRPr="000946C9">
        <w:rPr>
          <w:rFonts w:cs="Arial"/>
          <w:b/>
          <w:bCs/>
          <w:szCs w:val="22"/>
        </w:rPr>
        <w:t>Description</w:t>
      </w:r>
      <w:r w:rsidR="00A124EE" w:rsidRPr="00F35A59">
        <w:rPr>
          <w:rFonts w:cs="Arial"/>
          <w:szCs w:val="22"/>
        </w:rPr>
        <w:t>.’</w:t>
      </w:r>
    </w:p>
    <w:p w14:paraId="08469C0C" w14:textId="77777777" w:rsidR="00B7569A" w:rsidRPr="00770F44" w:rsidRDefault="00B7569A" w:rsidP="00FC5F85">
      <w:pPr>
        <w:pStyle w:val="ListParagraph"/>
        <w:numPr>
          <w:ilvl w:val="2"/>
          <w:numId w:val="228"/>
        </w:numPr>
        <w:rPr>
          <w:rFonts w:cs="Arial"/>
          <w:szCs w:val="22"/>
        </w:rPr>
      </w:pPr>
      <w:r w:rsidRPr="00770F44">
        <w:rPr>
          <w:rFonts w:cs="Arial"/>
          <w:szCs w:val="22"/>
        </w:rPr>
        <w:t>Press</w:t>
      </w:r>
      <w:r w:rsidRPr="00F35A59">
        <w:rPr>
          <w:rFonts w:cs="Arial"/>
          <w:szCs w:val="22"/>
        </w:rPr>
        <w:t xml:space="preserve"> </w:t>
      </w:r>
      <w:r w:rsidRPr="000946C9">
        <w:rPr>
          <w:rFonts w:cs="Arial"/>
          <w:b/>
          <w:bCs/>
          <w:szCs w:val="22"/>
        </w:rPr>
        <w:t>Enter</w:t>
      </w:r>
    </w:p>
    <w:p w14:paraId="17DD25EB" w14:textId="77777777" w:rsidR="00B7569A" w:rsidRPr="00770F44" w:rsidRDefault="00B7569A" w:rsidP="00F35A59">
      <w:pPr>
        <w:pStyle w:val="ListParagraph"/>
        <w:ind w:left="1440"/>
        <w:rPr>
          <w:rFonts w:cs="Arial"/>
          <w:szCs w:val="22"/>
        </w:rPr>
      </w:pPr>
    </w:p>
    <w:p w14:paraId="1A046CA2" w14:textId="77777777" w:rsidR="00B7569A" w:rsidRPr="00E03B97" w:rsidRDefault="00B7569A" w:rsidP="00FC5F85">
      <w:pPr>
        <w:pStyle w:val="ListParagraph"/>
        <w:numPr>
          <w:ilvl w:val="0"/>
          <w:numId w:val="227"/>
        </w:numPr>
        <w:rPr>
          <w:rFonts w:cs="Arial"/>
          <w:b/>
          <w:bCs/>
          <w:szCs w:val="22"/>
        </w:rPr>
      </w:pPr>
      <w:r w:rsidRPr="00E03B97">
        <w:rPr>
          <w:rFonts w:cs="Arial"/>
          <w:b/>
          <w:bCs/>
        </w:rPr>
        <w:t>Control Keys</w:t>
      </w:r>
    </w:p>
    <w:p w14:paraId="36C84889" w14:textId="77777777" w:rsidR="00B7569A" w:rsidRPr="000946C9" w:rsidRDefault="00B7569A" w:rsidP="000946C9">
      <w:pPr>
        <w:ind w:left="720" w:firstLine="360"/>
        <w:rPr>
          <w:rFonts w:cs="Arial"/>
          <w:b/>
          <w:bCs/>
          <w:szCs w:val="22"/>
        </w:rPr>
      </w:pPr>
      <w:r w:rsidRPr="000946C9">
        <w:rPr>
          <w:rFonts w:cs="Arial"/>
          <w:b/>
          <w:bCs/>
          <w:szCs w:val="22"/>
        </w:rPr>
        <w:t>Create MaddenCo User Control Keys</w:t>
      </w:r>
    </w:p>
    <w:p w14:paraId="3C9386C3" w14:textId="77777777" w:rsidR="00B7569A" w:rsidRPr="00770F44" w:rsidRDefault="00B7569A" w:rsidP="00FC5F85">
      <w:pPr>
        <w:pStyle w:val="ListParagraph"/>
        <w:numPr>
          <w:ilvl w:val="0"/>
          <w:numId w:val="229"/>
        </w:numPr>
        <w:rPr>
          <w:rFonts w:cs="Arial"/>
          <w:szCs w:val="22"/>
        </w:rPr>
      </w:pPr>
      <w:r w:rsidRPr="00770F44">
        <w:rPr>
          <w:rFonts w:cs="Arial"/>
          <w:szCs w:val="22"/>
        </w:rPr>
        <w:t>Sign into MaddenCo User</w:t>
      </w:r>
    </w:p>
    <w:p w14:paraId="02A5BC43" w14:textId="77777777" w:rsidR="00B7569A" w:rsidRPr="00770F44" w:rsidRDefault="00B7569A" w:rsidP="00FC5F85">
      <w:pPr>
        <w:pStyle w:val="ListParagraph"/>
        <w:numPr>
          <w:ilvl w:val="4"/>
          <w:numId w:val="229"/>
        </w:numPr>
        <w:rPr>
          <w:rFonts w:cs="Arial"/>
          <w:szCs w:val="22"/>
        </w:rPr>
      </w:pPr>
      <w:r w:rsidRPr="00770F44">
        <w:rPr>
          <w:rFonts w:cs="Arial"/>
          <w:szCs w:val="22"/>
        </w:rPr>
        <w:t>Option 1</w:t>
      </w:r>
    </w:p>
    <w:p w14:paraId="2B340C84" w14:textId="77777777" w:rsidR="00B7569A" w:rsidRPr="00770F44" w:rsidRDefault="00B7569A" w:rsidP="00FC5F85">
      <w:pPr>
        <w:pStyle w:val="ListParagraph"/>
        <w:numPr>
          <w:ilvl w:val="4"/>
          <w:numId w:val="229"/>
        </w:numPr>
        <w:rPr>
          <w:rFonts w:cs="Arial"/>
          <w:szCs w:val="22"/>
        </w:rPr>
      </w:pPr>
      <w:r w:rsidRPr="00770F44">
        <w:rPr>
          <w:rFonts w:cs="Arial"/>
          <w:szCs w:val="22"/>
        </w:rPr>
        <w:t>Option 6</w:t>
      </w:r>
    </w:p>
    <w:p w14:paraId="06D0E3F3" w14:textId="77777777" w:rsidR="00B7569A" w:rsidRPr="00770F44" w:rsidRDefault="00B7569A" w:rsidP="00FC5F85">
      <w:pPr>
        <w:pStyle w:val="ListParagraph"/>
        <w:numPr>
          <w:ilvl w:val="4"/>
          <w:numId w:val="229"/>
        </w:numPr>
        <w:rPr>
          <w:rFonts w:cs="Arial"/>
          <w:szCs w:val="22"/>
        </w:rPr>
      </w:pPr>
      <w:r w:rsidRPr="00770F44">
        <w:rPr>
          <w:rFonts w:cs="Arial"/>
          <w:szCs w:val="22"/>
        </w:rPr>
        <w:t>Option 1</w:t>
      </w:r>
    </w:p>
    <w:p w14:paraId="16C58A0B" w14:textId="77777777" w:rsidR="00B7569A" w:rsidRPr="00770F44" w:rsidRDefault="00B7569A" w:rsidP="00FC5F85">
      <w:pPr>
        <w:pStyle w:val="ListParagraph"/>
        <w:numPr>
          <w:ilvl w:val="0"/>
          <w:numId w:val="229"/>
        </w:numPr>
        <w:rPr>
          <w:rFonts w:cs="Arial"/>
          <w:szCs w:val="22"/>
        </w:rPr>
      </w:pPr>
      <w:r w:rsidRPr="00770F44">
        <w:rPr>
          <w:rFonts w:cs="Arial"/>
          <w:szCs w:val="22"/>
        </w:rPr>
        <w:t>Shift-F10</w:t>
      </w:r>
    </w:p>
    <w:p w14:paraId="334D7448" w14:textId="3483ECEA" w:rsidR="00B7569A" w:rsidRPr="00770F44" w:rsidRDefault="00B7569A" w:rsidP="00FC5F85">
      <w:pPr>
        <w:pStyle w:val="ListParagraph"/>
        <w:numPr>
          <w:ilvl w:val="0"/>
          <w:numId w:val="229"/>
        </w:numPr>
        <w:rPr>
          <w:rFonts w:cs="Arial"/>
          <w:szCs w:val="22"/>
        </w:rPr>
      </w:pPr>
      <w:r w:rsidRPr="00770F44">
        <w:rPr>
          <w:rFonts w:cs="Arial"/>
          <w:szCs w:val="22"/>
        </w:rPr>
        <w:t xml:space="preserve">Enter the username suggested by hiring manager to copy from in the </w:t>
      </w:r>
      <w:r w:rsidRPr="00770F44">
        <w:rPr>
          <w:rFonts w:cs="Arial"/>
          <w:b/>
          <w:bCs/>
          <w:szCs w:val="22"/>
        </w:rPr>
        <w:t>Show Only User/Workstation</w:t>
      </w:r>
      <w:r w:rsidRPr="00770F44">
        <w:rPr>
          <w:rFonts w:cs="Arial"/>
          <w:szCs w:val="22"/>
        </w:rPr>
        <w:t xml:space="preserve"> </w:t>
      </w:r>
      <w:r w:rsidR="0055497F" w:rsidRPr="00770F44">
        <w:rPr>
          <w:rFonts w:cs="Arial"/>
          <w:szCs w:val="22"/>
        </w:rPr>
        <w:t>field.</w:t>
      </w:r>
    </w:p>
    <w:p w14:paraId="3D72AF0B" w14:textId="0037F711" w:rsidR="00B7569A" w:rsidRPr="00770F44" w:rsidRDefault="00B7569A" w:rsidP="00FC5F85">
      <w:pPr>
        <w:pStyle w:val="ListParagraph"/>
        <w:numPr>
          <w:ilvl w:val="0"/>
          <w:numId w:val="229"/>
        </w:numPr>
        <w:rPr>
          <w:rFonts w:cs="Arial"/>
          <w:szCs w:val="22"/>
        </w:rPr>
      </w:pPr>
      <w:r w:rsidRPr="00770F44">
        <w:rPr>
          <w:rFonts w:cs="Arial"/>
          <w:szCs w:val="22"/>
        </w:rPr>
        <w:t xml:space="preserve">Put a </w:t>
      </w:r>
      <w:r w:rsidRPr="00770F44">
        <w:rPr>
          <w:rFonts w:cs="Arial"/>
          <w:b/>
          <w:bCs/>
          <w:szCs w:val="22"/>
        </w:rPr>
        <w:t>3</w:t>
      </w:r>
      <w:r w:rsidRPr="00770F44">
        <w:rPr>
          <w:rFonts w:cs="Arial"/>
          <w:szCs w:val="22"/>
        </w:rPr>
        <w:t xml:space="preserve"> on the line next to all needed keys based on </w:t>
      </w:r>
      <w:r w:rsidR="00546978" w:rsidRPr="00770F44">
        <w:rPr>
          <w:rFonts w:cs="Arial"/>
          <w:szCs w:val="22"/>
        </w:rPr>
        <w:t>a recommendation</w:t>
      </w:r>
      <w:r w:rsidRPr="00770F44">
        <w:rPr>
          <w:rFonts w:cs="Arial"/>
          <w:szCs w:val="22"/>
        </w:rPr>
        <w:t xml:space="preserve"> from hiring </w:t>
      </w:r>
      <w:r w:rsidR="0055497F" w:rsidRPr="00770F44">
        <w:rPr>
          <w:rFonts w:cs="Arial"/>
          <w:szCs w:val="22"/>
        </w:rPr>
        <w:t>manager.</w:t>
      </w:r>
    </w:p>
    <w:p w14:paraId="73B21E5F" w14:textId="77777777" w:rsidR="00B7569A" w:rsidRPr="00770F44" w:rsidRDefault="00B7569A" w:rsidP="00FC5F85">
      <w:pPr>
        <w:pStyle w:val="ListParagraph"/>
        <w:numPr>
          <w:ilvl w:val="0"/>
          <w:numId w:val="229"/>
        </w:numPr>
        <w:rPr>
          <w:rFonts w:cs="Arial"/>
          <w:szCs w:val="22"/>
        </w:rPr>
      </w:pPr>
      <w:r w:rsidRPr="00770F44">
        <w:rPr>
          <w:rFonts w:cs="Arial"/>
          <w:szCs w:val="22"/>
        </w:rPr>
        <w:t>Press</w:t>
      </w:r>
      <w:r w:rsidRPr="000946C9">
        <w:rPr>
          <w:rFonts w:cs="Arial"/>
          <w:b/>
          <w:bCs/>
          <w:szCs w:val="22"/>
        </w:rPr>
        <w:t xml:space="preserve"> Enter</w:t>
      </w:r>
    </w:p>
    <w:p w14:paraId="13441980" w14:textId="77777777" w:rsidR="00B7569A" w:rsidRPr="00770F44" w:rsidRDefault="00B7569A" w:rsidP="00FC5F85">
      <w:pPr>
        <w:pStyle w:val="ListParagraph"/>
        <w:numPr>
          <w:ilvl w:val="0"/>
          <w:numId w:val="229"/>
        </w:numPr>
        <w:rPr>
          <w:rFonts w:cs="Arial"/>
          <w:szCs w:val="22"/>
        </w:rPr>
      </w:pPr>
      <w:r w:rsidRPr="00770F44">
        <w:rPr>
          <w:rFonts w:cs="Arial"/>
          <w:szCs w:val="22"/>
        </w:rPr>
        <w:t>Change the</w:t>
      </w:r>
      <w:r w:rsidRPr="000946C9">
        <w:rPr>
          <w:rFonts w:cs="Arial"/>
          <w:b/>
          <w:bCs/>
          <w:szCs w:val="22"/>
        </w:rPr>
        <w:t xml:space="preserve"> username</w:t>
      </w:r>
      <w:r w:rsidRPr="00770F44">
        <w:rPr>
          <w:rFonts w:cs="Arial"/>
          <w:szCs w:val="22"/>
        </w:rPr>
        <w:t xml:space="preserve"> field to the username that was created Step 5-A</w:t>
      </w:r>
    </w:p>
    <w:p w14:paraId="3693080F" w14:textId="6C33392E" w:rsidR="00B7569A" w:rsidRPr="00770F44" w:rsidRDefault="00B7569A" w:rsidP="00FC5F85">
      <w:pPr>
        <w:pStyle w:val="ListParagraph"/>
        <w:numPr>
          <w:ilvl w:val="0"/>
          <w:numId w:val="229"/>
        </w:numPr>
        <w:rPr>
          <w:rFonts w:cs="Arial"/>
          <w:szCs w:val="22"/>
        </w:rPr>
      </w:pPr>
      <w:r w:rsidRPr="00770F44">
        <w:rPr>
          <w:rFonts w:cs="Arial"/>
          <w:szCs w:val="22"/>
        </w:rPr>
        <w:t xml:space="preserve">Double check the control keys for the new user to ensure they have the access </w:t>
      </w:r>
      <w:r w:rsidR="0055497F" w:rsidRPr="00770F44">
        <w:rPr>
          <w:rFonts w:cs="Arial"/>
          <w:szCs w:val="22"/>
        </w:rPr>
        <w:t>intended.</w:t>
      </w:r>
    </w:p>
    <w:p w14:paraId="0CCB583D" w14:textId="222E7A63" w:rsidR="00B7569A" w:rsidRDefault="00B7569A" w:rsidP="00FC5F85">
      <w:pPr>
        <w:pStyle w:val="ListParagraph"/>
        <w:numPr>
          <w:ilvl w:val="0"/>
          <w:numId w:val="227"/>
        </w:numPr>
        <w:rPr>
          <w:rFonts w:cs="Arial"/>
          <w:b/>
          <w:bCs/>
          <w:szCs w:val="22"/>
        </w:rPr>
      </w:pPr>
      <w:r w:rsidRPr="00546978">
        <w:rPr>
          <w:rFonts w:cs="Arial"/>
          <w:b/>
          <w:bCs/>
          <w:szCs w:val="22"/>
        </w:rPr>
        <w:t>Add MaddenCo Access</w:t>
      </w:r>
      <w:r w:rsidR="00546978" w:rsidRPr="00546978">
        <w:rPr>
          <w:rFonts w:cs="Arial"/>
          <w:b/>
          <w:bCs/>
          <w:szCs w:val="22"/>
        </w:rPr>
        <w:t xml:space="preserve"> (Copy to and from)</w:t>
      </w:r>
    </w:p>
    <w:p w14:paraId="7CB3195E" w14:textId="77777777" w:rsidR="00546978" w:rsidRPr="00546978" w:rsidRDefault="00546978" w:rsidP="00FC5F85">
      <w:pPr>
        <w:pStyle w:val="ListParagraph"/>
        <w:numPr>
          <w:ilvl w:val="0"/>
          <w:numId w:val="354"/>
        </w:numPr>
        <w:rPr>
          <w:rFonts w:cs="Arial"/>
          <w:szCs w:val="22"/>
        </w:rPr>
      </w:pPr>
      <w:r w:rsidRPr="00546978">
        <w:rPr>
          <w:rFonts w:cs="Arial"/>
          <w:szCs w:val="22"/>
        </w:rPr>
        <w:t>If copying from a current user open the Intranet program called “IT - MaddenCo Access” under the IT section on Intranet.</w:t>
      </w:r>
    </w:p>
    <w:p w14:paraId="09BBE113" w14:textId="5B9DDAFE" w:rsidR="00546978" w:rsidRPr="00546978" w:rsidRDefault="00546978" w:rsidP="00FC5F85">
      <w:pPr>
        <w:pStyle w:val="ListParagraph"/>
        <w:numPr>
          <w:ilvl w:val="0"/>
          <w:numId w:val="354"/>
        </w:numPr>
        <w:rPr>
          <w:rFonts w:cs="Arial"/>
          <w:szCs w:val="22"/>
        </w:rPr>
      </w:pPr>
      <w:r w:rsidRPr="00546978">
        <w:rPr>
          <w:rFonts w:cs="Arial"/>
          <w:szCs w:val="22"/>
        </w:rPr>
        <w:t>Put in the Username that access will be copied from in the “From User” field and the username of the person with new access to setup under the “To User”</w:t>
      </w:r>
    </w:p>
    <w:p w14:paraId="73339AC6" w14:textId="77777777" w:rsidR="00546978" w:rsidRPr="00546978" w:rsidRDefault="00546978" w:rsidP="00FC5F85">
      <w:pPr>
        <w:pStyle w:val="ListParagraph"/>
        <w:numPr>
          <w:ilvl w:val="4"/>
          <w:numId w:val="229"/>
        </w:numPr>
        <w:rPr>
          <w:rFonts w:cs="Arial"/>
          <w:szCs w:val="22"/>
        </w:rPr>
      </w:pPr>
      <w:r w:rsidRPr="00546978">
        <w:rPr>
          <w:rFonts w:cs="Arial"/>
          <w:szCs w:val="22"/>
        </w:rPr>
        <w:t>In this case copying from Bryan Benner to Nick Schroeder.</w:t>
      </w:r>
    </w:p>
    <w:p w14:paraId="04F5D035" w14:textId="294E017B" w:rsidR="00546978" w:rsidRDefault="005110C4" w:rsidP="00546978">
      <w:pPr>
        <w:ind w:left="720"/>
        <w:rPr>
          <w:rFonts w:cs="Arial"/>
          <w:b/>
          <w:bCs/>
          <w:szCs w:val="22"/>
        </w:rPr>
      </w:pPr>
      <w:r>
        <w:rPr>
          <w:rFonts w:cs="Arial"/>
          <w:b/>
          <w:bCs/>
          <w:noProof/>
          <w:szCs w:val="22"/>
        </w:rPr>
        <w:drawing>
          <wp:inline distT="0" distB="0" distL="0" distR="0" wp14:anchorId="40F61834" wp14:editId="4A1399D7">
            <wp:extent cx="6089650" cy="2766872"/>
            <wp:effectExtent l="0" t="0" r="6350" b="0"/>
            <wp:docPr id="1525130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97684" cy="2770522"/>
                    </a:xfrm>
                    <a:prstGeom prst="rect">
                      <a:avLst/>
                    </a:prstGeom>
                    <a:noFill/>
                  </pic:spPr>
                </pic:pic>
              </a:graphicData>
            </a:graphic>
          </wp:inline>
        </w:drawing>
      </w:r>
    </w:p>
    <w:p w14:paraId="3166CE6D" w14:textId="77777777" w:rsidR="005110C4" w:rsidRPr="005110C4" w:rsidRDefault="005110C4" w:rsidP="00FC5F85">
      <w:pPr>
        <w:pStyle w:val="ListParagraph"/>
        <w:numPr>
          <w:ilvl w:val="0"/>
          <w:numId w:val="354"/>
        </w:numPr>
        <w:rPr>
          <w:rFonts w:cs="Arial"/>
          <w:szCs w:val="22"/>
        </w:rPr>
      </w:pPr>
      <w:r w:rsidRPr="005110C4">
        <w:rPr>
          <w:rFonts w:cs="Arial"/>
          <w:szCs w:val="22"/>
        </w:rPr>
        <w:t>After you click “Get Access” it will populate with all MaddenCo access fields.</w:t>
      </w:r>
    </w:p>
    <w:p w14:paraId="5009F94C" w14:textId="6E0B2161" w:rsidR="005110C4" w:rsidRPr="005110C4" w:rsidRDefault="005110C4" w:rsidP="00FC5F85">
      <w:pPr>
        <w:pStyle w:val="ListParagraph"/>
        <w:numPr>
          <w:ilvl w:val="0"/>
          <w:numId w:val="354"/>
        </w:numPr>
        <w:rPr>
          <w:rFonts w:cs="Arial"/>
          <w:szCs w:val="22"/>
        </w:rPr>
      </w:pPr>
      <w:r w:rsidRPr="005110C4">
        <w:rPr>
          <w:rFonts w:cs="Arial"/>
          <w:szCs w:val="22"/>
        </w:rPr>
        <w:t>To complete the process, click the “Copy Access” button.</w:t>
      </w:r>
    </w:p>
    <w:p w14:paraId="29ADC050" w14:textId="77777777" w:rsidR="005110C4" w:rsidRPr="005110C4" w:rsidRDefault="005110C4" w:rsidP="00FC5F85">
      <w:pPr>
        <w:pStyle w:val="ListParagraph"/>
        <w:numPr>
          <w:ilvl w:val="0"/>
          <w:numId w:val="354"/>
        </w:numPr>
        <w:rPr>
          <w:rFonts w:cs="Arial"/>
          <w:szCs w:val="22"/>
        </w:rPr>
      </w:pPr>
      <w:r w:rsidRPr="005110C4">
        <w:rPr>
          <w:rFonts w:cs="Arial"/>
          <w:szCs w:val="22"/>
        </w:rPr>
        <w:t>You will then see a message that user access has been copied as shown below.</w:t>
      </w:r>
    </w:p>
    <w:p w14:paraId="2F73945B" w14:textId="70A0A255" w:rsidR="005110C4" w:rsidRPr="005110C4" w:rsidRDefault="005110C4" w:rsidP="005110C4">
      <w:pPr>
        <w:pStyle w:val="ListParagraph"/>
        <w:ind w:left="1080" w:firstLine="360"/>
        <w:rPr>
          <w:rFonts w:cs="Arial"/>
          <w:szCs w:val="22"/>
        </w:rPr>
      </w:pPr>
      <w:r>
        <w:rPr>
          <w:rFonts w:cs="Arial"/>
          <w:noProof/>
          <w:szCs w:val="22"/>
        </w:rPr>
        <w:lastRenderedPageBreak/>
        <w:drawing>
          <wp:inline distT="0" distB="0" distL="0" distR="0" wp14:anchorId="590B4C94" wp14:editId="392C3957">
            <wp:extent cx="1743710" cy="707390"/>
            <wp:effectExtent l="0" t="0" r="8890" b="0"/>
            <wp:docPr id="435678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743710" cy="707390"/>
                    </a:xfrm>
                    <a:prstGeom prst="rect">
                      <a:avLst/>
                    </a:prstGeom>
                    <a:noFill/>
                  </pic:spPr>
                </pic:pic>
              </a:graphicData>
            </a:graphic>
          </wp:inline>
        </w:drawing>
      </w:r>
    </w:p>
    <w:p w14:paraId="4F1E81EF" w14:textId="77777777" w:rsidR="00F073EC" w:rsidRPr="00770F44" w:rsidRDefault="00F073EC" w:rsidP="00F073EC">
      <w:pPr>
        <w:pStyle w:val="ListParagraph"/>
        <w:ind w:left="3600"/>
        <w:rPr>
          <w:rFonts w:cs="Arial"/>
        </w:rPr>
      </w:pPr>
    </w:p>
    <w:p w14:paraId="7DE9E987" w14:textId="77777777" w:rsidR="005110C4" w:rsidRPr="005110C4" w:rsidRDefault="005110C4" w:rsidP="00FC5F85">
      <w:pPr>
        <w:pStyle w:val="ListParagraph"/>
        <w:numPr>
          <w:ilvl w:val="0"/>
          <w:numId w:val="227"/>
        </w:numPr>
        <w:rPr>
          <w:rFonts w:cs="Arial"/>
          <w:b/>
          <w:bCs/>
          <w:szCs w:val="22"/>
        </w:rPr>
      </w:pPr>
      <w:r w:rsidRPr="005110C4">
        <w:rPr>
          <w:rFonts w:cs="Arial"/>
          <w:b/>
          <w:bCs/>
          <w:szCs w:val="22"/>
        </w:rPr>
        <w:t>Setting up Access in MaddenCo Directly</w:t>
      </w:r>
    </w:p>
    <w:p w14:paraId="7595C55E" w14:textId="2D241C84" w:rsidR="005110C4" w:rsidRPr="005110C4" w:rsidRDefault="005110C4" w:rsidP="00FC5F85">
      <w:pPr>
        <w:pStyle w:val="ListParagraph"/>
        <w:numPr>
          <w:ilvl w:val="1"/>
          <w:numId w:val="227"/>
        </w:numPr>
        <w:rPr>
          <w:rFonts w:cs="Arial"/>
          <w:szCs w:val="22"/>
        </w:rPr>
      </w:pPr>
      <w:r w:rsidRPr="005110C4">
        <w:rPr>
          <w:rFonts w:cs="Arial"/>
          <w:szCs w:val="22"/>
        </w:rPr>
        <w:t>If you are not copying access, you can set up permissions directly in MaddenCo.</w:t>
      </w:r>
    </w:p>
    <w:p w14:paraId="0DC1AB40" w14:textId="77777777" w:rsidR="005110C4" w:rsidRPr="005110C4" w:rsidRDefault="005110C4" w:rsidP="00FC5F85">
      <w:pPr>
        <w:pStyle w:val="ListParagraph"/>
        <w:numPr>
          <w:ilvl w:val="1"/>
          <w:numId w:val="227"/>
        </w:numPr>
        <w:rPr>
          <w:rFonts w:cs="Arial"/>
          <w:szCs w:val="22"/>
        </w:rPr>
      </w:pPr>
      <w:r w:rsidRPr="005110C4">
        <w:rPr>
          <w:rFonts w:cs="Arial"/>
          <w:szCs w:val="22"/>
        </w:rPr>
        <w:t>To do this you will login to MaddenCo.</w:t>
      </w:r>
    </w:p>
    <w:p w14:paraId="17263F16" w14:textId="77777777" w:rsidR="005110C4" w:rsidRPr="005110C4" w:rsidRDefault="005110C4" w:rsidP="00FC5F85">
      <w:pPr>
        <w:pStyle w:val="ListParagraph"/>
        <w:numPr>
          <w:ilvl w:val="2"/>
          <w:numId w:val="227"/>
        </w:numPr>
        <w:rPr>
          <w:rFonts w:cs="Arial"/>
          <w:szCs w:val="22"/>
        </w:rPr>
      </w:pPr>
      <w:r w:rsidRPr="005110C4">
        <w:rPr>
          <w:rFonts w:cs="Arial"/>
          <w:szCs w:val="22"/>
        </w:rPr>
        <w:t>Option 20 - System Menu</w:t>
      </w:r>
    </w:p>
    <w:p w14:paraId="314EFBB8" w14:textId="77777777" w:rsidR="005110C4" w:rsidRPr="005110C4" w:rsidRDefault="005110C4" w:rsidP="00FC5F85">
      <w:pPr>
        <w:pStyle w:val="ListParagraph"/>
        <w:numPr>
          <w:ilvl w:val="2"/>
          <w:numId w:val="227"/>
        </w:numPr>
        <w:rPr>
          <w:rFonts w:cs="Arial"/>
          <w:szCs w:val="22"/>
        </w:rPr>
      </w:pPr>
      <w:r w:rsidRPr="005110C4">
        <w:rPr>
          <w:rFonts w:cs="Arial"/>
          <w:szCs w:val="22"/>
        </w:rPr>
        <w:t>Open 1 – System Control File Maint</w:t>
      </w:r>
    </w:p>
    <w:p w14:paraId="3E1B9BAF" w14:textId="77777777" w:rsidR="005110C4" w:rsidRPr="005110C4" w:rsidRDefault="005110C4" w:rsidP="00FC5F85">
      <w:pPr>
        <w:pStyle w:val="ListParagraph"/>
        <w:numPr>
          <w:ilvl w:val="2"/>
          <w:numId w:val="227"/>
        </w:numPr>
        <w:rPr>
          <w:rFonts w:cs="Arial"/>
          <w:szCs w:val="22"/>
        </w:rPr>
      </w:pPr>
      <w:r w:rsidRPr="005110C4">
        <w:rPr>
          <w:rFonts w:cs="Arial"/>
          <w:szCs w:val="22"/>
        </w:rPr>
        <w:t>Start at “Access”</w:t>
      </w:r>
    </w:p>
    <w:p w14:paraId="44305A3F" w14:textId="1924BC26" w:rsidR="005110C4" w:rsidRPr="005110C4" w:rsidRDefault="005110C4" w:rsidP="00FC5F85">
      <w:pPr>
        <w:pStyle w:val="ListParagraph"/>
        <w:numPr>
          <w:ilvl w:val="2"/>
          <w:numId w:val="227"/>
        </w:numPr>
        <w:rPr>
          <w:rFonts w:cs="Arial"/>
          <w:szCs w:val="22"/>
        </w:rPr>
      </w:pPr>
      <w:r w:rsidRPr="005110C4">
        <w:rPr>
          <w:rFonts w:cs="Arial"/>
          <w:szCs w:val="22"/>
        </w:rPr>
        <w:t>Find the username to Edit</w:t>
      </w:r>
    </w:p>
    <w:p w14:paraId="0E02FC48" w14:textId="77777777" w:rsidR="005110C4" w:rsidRPr="005110C4" w:rsidRDefault="005110C4" w:rsidP="00FC5F85">
      <w:pPr>
        <w:pStyle w:val="ListParagraph"/>
        <w:numPr>
          <w:ilvl w:val="2"/>
          <w:numId w:val="227"/>
        </w:numPr>
        <w:rPr>
          <w:rFonts w:cs="Arial"/>
          <w:szCs w:val="22"/>
        </w:rPr>
      </w:pPr>
      <w:r w:rsidRPr="005110C4">
        <w:rPr>
          <w:rFonts w:cs="Arial"/>
          <w:szCs w:val="22"/>
        </w:rPr>
        <w:t>Type 2 to edit and enter</w:t>
      </w:r>
    </w:p>
    <w:p w14:paraId="2394FE05" w14:textId="77777777" w:rsidR="005110C4" w:rsidRPr="005110C4" w:rsidRDefault="005110C4" w:rsidP="00FC5F85">
      <w:pPr>
        <w:pStyle w:val="ListParagraph"/>
        <w:numPr>
          <w:ilvl w:val="2"/>
          <w:numId w:val="227"/>
        </w:numPr>
        <w:rPr>
          <w:rFonts w:cs="Arial"/>
          <w:szCs w:val="22"/>
        </w:rPr>
      </w:pPr>
      <w:r w:rsidRPr="005110C4">
        <w:rPr>
          <w:rFonts w:cs="Arial"/>
          <w:szCs w:val="22"/>
        </w:rPr>
        <w:t>Add Y or N to permissions to provide or deny access</w:t>
      </w:r>
    </w:p>
    <w:p w14:paraId="034D4A7C" w14:textId="48E289FD" w:rsidR="00593646" w:rsidRPr="005110C4" w:rsidRDefault="005110C4" w:rsidP="005110C4">
      <w:pPr>
        <w:ind w:left="720"/>
        <w:rPr>
          <w:rFonts w:cs="Arial"/>
          <w:b/>
          <w:bCs/>
          <w:szCs w:val="22"/>
        </w:rPr>
      </w:pPr>
      <w:r>
        <w:rPr>
          <w:rFonts w:cs="Arial"/>
          <w:b/>
          <w:bCs/>
          <w:noProof/>
          <w:szCs w:val="22"/>
        </w:rPr>
        <w:drawing>
          <wp:inline distT="0" distB="0" distL="0" distR="0" wp14:anchorId="5BE5BCFF" wp14:editId="10633485">
            <wp:extent cx="6249035" cy="2895600"/>
            <wp:effectExtent l="0" t="0" r="0" b="0"/>
            <wp:docPr id="1773973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249035" cy="2895600"/>
                    </a:xfrm>
                    <a:prstGeom prst="rect">
                      <a:avLst/>
                    </a:prstGeom>
                    <a:noFill/>
                  </pic:spPr>
                </pic:pic>
              </a:graphicData>
            </a:graphic>
          </wp:inline>
        </w:drawing>
      </w:r>
    </w:p>
    <w:p w14:paraId="054C5940" w14:textId="1B0E1705" w:rsidR="00B10C70" w:rsidRPr="005110C4" w:rsidRDefault="005110C4" w:rsidP="00FC5F85">
      <w:pPr>
        <w:pStyle w:val="ListParagraph"/>
        <w:numPr>
          <w:ilvl w:val="0"/>
          <w:numId w:val="227"/>
        </w:numPr>
        <w:rPr>
          <w:rFonts w:cs="Arial"/>
          <w:b/>
          <w:bCs/>
          <w:szCs w:val="22"/>
        </w:rPr>
      </w:pPr>
      <w:r>
        <w:rPr>
          <w:rFonts w:cs="Arial"/>
          <w:b/>
          <w:bCs/>
          <w:szCs w:val="22"/>
        </w:rPr>
        <w:t xml:space="preserve">Store Access </w:t>
      </w:r>
    </w:p>
    <w:p w14:paraId="62AC5E6B" w14:textId="77777777" w:rsidR="005110C4" w:rsidRPr="005110C4" w:rsidRDefault="005110C4" w:rsidP="00FC5F85">
      <w:pPr>
        <w:pStyle w:val="ListParagraph"/>
        <w:numPr>
          <w:ilvl w:val="1"/>
          <w:numId w:val="227"/>
        </w:numPr>
        <w:rPr>
          <w:rFonts w:cs="Arial"/>
          <w:szCs w:val="22"/>
        </w:rPr>
      </w:pPr>
      <w:r w:rsidRPr="005110C4">
        <w:rPr>
          <w:rFonts w:cs="Arial"/>
          <w:szCs w:val="22"/>
        </w:rPr>
        <w:t>Add MaddenCo Store Access</w:t>
      </w:r>
    </w:p>
    <w:p w14:paraId="7CEE3FD5" w14:textId="77777777" w:rsidR="005110C4" w:rsidRPr="005110C4" w:rsidRDefault="005110C4" w:rsidP="00FC5F85">
      <w:pPr>
        <w:pStyle w:val="ListParagraph"/>
        <w:numPr>
          <w:ilvl w:val="2"/>
          <w:numId w:val="227"/>
        </w:numPr>
        <w:rPr>
          <w:rFonts w:cs="Arial"/>
          <w:szCs w:val="22"/>
        </w:rPr>
      </w:pPr>
      <w:r w:rsidRPr="005110C4">
        <w:rPr>
          <w:rFonts w:cs="Arial"/>
          <w:szCs w:val="22"/>
        </w:rPr>
        <w:t>Sign into Madden Co User</w:t>
      </w:r>
    </w:p>
    <w:p w14:paraId="7962547E" w14:textId="77777777" w:rsidR="005110C4" w:rsidRPr="005110C4" w:rsidRDefault="005110C4" w:rsidP="00FC5F85">
      <w:pPr>
        <w:pStyle w:val="ListParagraph"/>
        <w:numPr>
          <w:ilvl w:val="3"/>
          <w:numId w:val="227"/>
        </w:numPr>
        <w:rPr>
          <w:rFonts w:cs="Arial"/>
          <w:szCs w:val="22"/>
        </w:rPr>
      </w:pPr>
      <w:r w:rsidRPr="005110C4">
        <w:rPr>
          <w:rFonts w:cs="Arial"/>
          <w:szCs w:val="22"/>
        </w:rPr>
        <w:t>Option 20</w:t>
      </w:r>
    </w:p>
    <w:p w14:paraId="4C506B4C" w14:textId="77777777" w:rsidR="005110C4" w:rsidRPr="005110C4" w:rsidRDefault="005110C4" w:rsidP="00FC5F85">
      <w:pPr>
        <w:pStyle w:val="ListParagraph"/>
        <w:numPr>
          <w:ilvl w:val="3"/>
          <w:numId w:val="227"/>
        </w:numPr>
        <w:rPr>
          <w:rFonts w:cs="Arial"/>
          <w:szCs w:val="22"/>
        </w:rPr>
      </w:pPr>
      <w:r w:rsidRPr="005110C4">
        <w:rPr>
          <w:rFonts w:cs="Arial"/>
          <w:szCs w:val="22"/>
        </w:rPr>
        <w:t>Option 3</w:t>
      </w:r>
    </w:p>
    <w:p w14:paraId="44311076" w14:textId="77777777" w:rsidR="005110C4" w:rsidRPr="005110C4" w:rsidRDefault="005110C4" w:rsidP="00FC5F85">
      <w:pPr>
        <w:pStyle w:val="ListParagraph"/>
        <w:numPr>
          <w:ilvl w:val="3"/>
          <w:numId w:val="227"/>
        </w:numPr>
        <w:rPr>
          <w:rFonts w:cs="Arial"/>
          <w:szCs w:val="22"/>
        </w:rPr>
      </w:pPr>
      <w:r w:rsidRPr="005110C4">
        <w:rPr>
          <w:rFonts w:cs="Arial"/>
          <w:szCs w:val="22"/>
        </w:rPr>
        <w:t>Option 2</w:t>
      </w:r>
    </w:p>
    <w:p w14:paraId="603876FC" w14:textId="22C33236" w:rsidR="005110C4" w:rsidRDefault="005110C4" w:rsidP="00FC5F85">
      <w:pPr>
        <w:pStyle w:val="ListParagraph"/>
        <w:numPr>
          <w:ilvl w:val="2"/>
          <w:numId w:val="227"/>
        </w:numPr>
        <w:rPr>
          <w:rFonts w:cs="Arial"/>
          <w:szCs w:val="22"/>
        </w:rPr>
      </w:pPr>
      <w:r w:rsidRPr="005110C4">
        <w:rPr>
          <w:rFonts w:cs="Arial"/>
          <w:szCs w:val="22"/>
        </w:rPr>
        <w:t>U</w:t>
      </w:r>
      <w:r>
        <w:rPr>
          <w:rFonts w:cs="Arial"/>
          <w:szCs w:val="22"/>
        </w:rPr>
        <w:t xml:space="preserve">se </w:t>
      </w:r>
      <w:r w:rsidRPr="005110C4">
        <w:rPr>
          <w:rFonts w:cs="Arial"/>
          <w:szCs w:val="22"/>
        </w:rPr>
        <w:t>hiring manager suggested profile to copy.</w:t>
      </w:r>
    </w:p>
    <w:p w14:paraId="08CFA1D0" w14:textId="7933859C" w:rsidR="005110C4" w:rsidRDefault="005110C4" w:rsidP="00FC5F85">
      <w:pPr>
        <w:pStyle w:val="ListParagraph"/>
        <w:numPr>
          <w:ilvl w:val="3"/>
          <w:numId w:val="227"/>
        </w:numPr>
        <w:rPr>
          <w:rFonts w:cs="Arial"/>
          <w:szCs w:val="22"/>
        </w:rPr>
      </w:pPr>
      <w:r>
        <w:rPr>
          <w:rFonts w:cs="Arial"/>
          <w:szCs w:val="22"/>
        </w:rPr>
        <w:t>If no suggested profile; escalate to Help Desk Supervisor</w:t>
      </w:r>
    </w:p>
    <w:p w14:paraId="5D6A1E4B" w14:textId="26FC3E6C" w:rsidR="005110C4" w:rsidRDefault="005110C4" w:rsidP="00FC5F85">
      <w:pPr>
        <w:pStyle w:val="ListParagraph"/>
        <w:numPr>
          <w:ilvl w:val="2"/>
          <w:numId w:val="227"/>
        </w:numPr>
        <w:rPr>
          <w:rFonts w:cs="Arial"/>
          <w:szCs w:val="22"/>
        </w:rPr>
      </w:pPr>
      <w:r>
        <w:rPr>
          <w:rFonts w:cs="Arial"/>
          <w:szCs w:val="22"/>
        </w:rPr>
        <w:t xml:space="preserve">Make a list of stores for </w:t>
      </w:r>
      <w:r w:rsidRPr="005110C4">
        <w:rPr>
          <w:rFonts w:cs="Arial"/>
          <w:b/>
          <w:bCs/>
          <w:szCs w:val="22"/>
        </w:rPr>
        <w:t>AP, GL, PY, TR</w:t>
      </w:r>
      <w:r>
        <w:rPr>
          <w:rFonts w:cs="Arial"/>
          <w:szCs w:val="22"/>
        </w:rPr>
        <w:t xml:space="preserve"> as needed.</w:t>
      </w:r>
    </w:p>
    <w:p w14:paraId="2949ED64" w14:textId="77777777" w:rsidR="005110C4" w:rsidRPr="005110C4" w:rsidRDefault="005110C4" w:rsidP="00FC5F85">
      <w:pPr>
        <w:pStyle w:val="ListParagraph"/>
        <w:numPr>
          <w:ilvl w:val="3"/>
          <w:numId w:val="227"/>
        </w:numPr>
        <w:rPr>
          <w:rFonts w:cs="Arial"/>
          <w:szCs w:val="22"/>
        </w:rPr>
      </w:pPr>
      <w:r>
        <w:rPr>
          <w:rFonts w:cs="Arial"/>
          <w:szCs w:val="22"/>
        </w:rPr>
        <w:t xml:space="preserve">AP – New hires </w:t>
      </w:r>
      <w:r w:rsidRPr="005110C4">
        <w:rPr>
          <w:rFonts w:cs="Arial"/>
          <w:szCs w:val="22"/>
        </w:rPr>
        <w:t>working in Accounting Department</w:t>
      </w:r>
    </w:p>
    <w:p w14:paraId="1424D518" w14:textId="77777777" w:rsidR="005110C4" w:rsidRPr="005110C4" w:rsidRDefault="005110C4" w:rsidP="00FC5F85">
      <w:pPr>
        <w:pStyle w:val="ListParagraph"/>
        <w:numPr>
          <w:ilvl w:val="3"/>
          <w:numId w:val="227"/>
        </w:numPr>
        <w:rPr>
          <w:rFonts w:cs="Arial"/>
          <w:szCs w:val="22"/>
        </w:rPr>
      </w:pPr>
      <w:r w:rsidRPr="005110C4">
        <w:rPr>
          <w:rFonts w:cs="Arial"/>
          <w:szCs w:val="22"/>
        </w:rPr>
        <w:t>GL – New hires working in Accounting Department</w:t>
      </w:r>
    </w:p>
    <w:p w14:paraId="640FC34C" w14:textId="77777777" w:rsidR="005110C4" w:rsidRPr="005110C4" w:rsidRDefault="005110C4" w:rsidP="00FC5F85">
      <w:pPr>
        <w:pStyle w:val="ListParagraph"/>
        <w:numPr>
          <w:ilvl w:val="3"/>
          <w:numId w:val="227"/>
        </w:numPr>
        <w:rPr>
          <w:rFonts w:cs="Arial"/>
          <w:szCs w:val="22"/>
        </w:rPr>
      </w:pPr>
      <w:r w:rsidRPr="005110C4">
        <w:rPr>
          <w:rFonts w:cs="Arial"/>
          <w:szCs w:val="22"/>
        </w:rPr>
        <w:t xml:space="preserve">PY – Very Limited. Requires special request from VP of Finance for access. </w:t>
      </w:r>
    </w:p>
    <w:p w14:paraId="46E1A54A" w14:textId="049FAAB4" w:rsidR="005110C4" w:rsidRDefault="005110C4" w:rsidP="00FC5F85">
      <w:pPr>
        <w:pStyle w:val="ListParagraph"/>
        <w:numPr>
          <w:ilvl w:val="4"/>
          <w:numId w:val="227"/>
        </w:numPr>
        <w:rPr>
          <w:rFonts w:cs="Arial"/>
          <w:szCs w:val="22"/>
        </w:rPr>
      </w:pPr>
      <w:r>
        <w:rPr>
          <w:rFonts w:cs="Arial"/>
          <w:szCs w:val="22"/>
        </w:rPr>
        <w:t>Controller, Accountants</w:t>
      </w:r>
    </w:p>
    <w:p w14:paraId="4432FBC8" w14:textId="22A97237" w:rsidR="005110C4" w:rsidRDefault="005110C4" w:rsidP="00FC5F85">
      <w:pPr>
        <w:pStyle w:val="ListParagraph"/>
        <w:numPr>
          <w:ilvl w:val="3"/>
          <w:numId w:val="227"/>
        </w:numPr>
        <w:rPr>
          <w:rFonts w:cs="Arial"/>
          <w:szCs w:val="22"/>
        </w:rPr>
      </w:pPr>
      <w:r>
        <w:rPr>
          <w:rFonts w:cs="Arial"/>
          <w:szCs w:val="22"/>
        </w:rPr>
        <w:t>TR – Everyone receives this.</w:t>
      </w:r>
    </w:p>
    <w:p w14:paraId="7B614DE1" w14:textId="307F6AA1" w:rsidR="005110C4" w:rsidRDefault="005110C4" w:rsidP="00FC5F85">
      <w:pPr>
        <w:pStyle w:val="ListParagraph"/>
        <w:numPr>
          <w:ilvl w:val="2"/>
          <w:numId w:val="227"/>
        </w:numPr>
        <w:rPr>
          <w:rFonts w:cs="Arial"/>
          <w:szCs w:val="22"/>
        </w:rPr>
      </w:pPr>
      <w:r>
        <w:rPr>
          <w:rFonts w:cs="Arial"/>
          <w:szCs w:val="22"/>
        </w:rPr>
        <w:t>F6 (Add Store Access)</w:t>
      </w:r>
    </w:p>
    <w:p w14:paraId="7DC7DF41" w14:textId="77777777" w:rsidR="005110C4" w:rsidRPr="005110C4" w:rsidRDefault="005110C4" w:rsidP="00FC5F85">
      <w:pPr>
        <w:pStyle w:val="ListParagraph"/>
        <w:numPr>
          <w:ilvl w:val="2"/>
          <w:numId w:val="227"/>
        </w:numPr>
        <w:rPr>
          <w:rFonts w:cs="Arial"/>
          <w:szCs w:val="22"/>
        </w:rPr>
      </w:pPr>
      <w:r w:rsidRPr="005110C4">
        <w:rPr>
          <w:rFonts w:cs="Arial"/>
          <w:szCs w:val="22"/>
        </w:rPr>
        <w:t>Type username getting added in Workstation/User field.</w:t>
      </w:r>
    </w:p>
    <w:p w14:paraId="77CCB161" w14:textId="77777777" w:rsidR="005110C4" w:rsidRPr="005110C4" w:rsidRDefault="005110C4" w:rsidP="00FC5F85">
      <w:pPr>
        <w:pStyle w:val="ListParagraph"/>
        <w:numPr>
          <w:ilvl w:val="2"/>
          <w:numId w:val="227"/>
        </w:numPr>
        <w:rPr>
          <w:rFonts w:cs="Arial"/>
          <w:szCs w:val="22"/>
        </w:rPr>
      </w:pPr>
      <w:r w:rsidRPr="005110C4">
        <w:rPr>
          <w:rFonts w:cs="Arial"/>
          <w:szCs w:val="22"/>
        </w:rPr>
        <w:lastRenderedPageBreak/>
        <w:t>Type the needed store number, region, and data type.</w:t>
      </w:r>
    </w:p>
    <w:p w14:paraId="02BDBE51" w14:textId="77777777" w:rsidR="005110C4" w:rsidRPr="005110C4" w:rsidRDefault="005110C4" w:rsidP="00FC5F85">
      <w:pPr>
        <w:pStyle w:val="ListParagraph"/>
        <w:numPr>
          <w:ilvl w:val="2"/>
          <w:numId w:val="227"/>
        </w:numPr>
        <w:rPr>
          <w:rFonts w:cs="Arial"/>
          <w:szCs w:val="22"/>
        </w:rPr>
      </w:pPr>
      <w:r w:rsidRPr="005110C4">
        <w:rPr>
          <w:rFonts w:cs="Arial"/>
          <w:szCs w:val="22"/>
        </w:rPr>
        <w:t>Press Enter</w:t>
      </w:r>
    </w:p>
    <w:p w14:paraId="3150278C" w14:textId="77777777" w:rsidR="005110C4" w:rsidRPr="005110C4" w:rsidRDefault="005110C4" w:rsidP="00FC5F85">
      <w:pPr>
        <w:pStyle w:val="ListParagraph"/>
        <w:numPr>
          <w:ilvl w:val="3"/>
          <w:numId w:val="227"/>
        </w:numPr>
        <w:rPr>
          <w:rFonts w:cs="Arial"/>
          <w:szCs w:val="22"/>
        </w:rPr>
      </w:pPr>
      <w:r w:rsidRPr="005110C4">
        <w:rPr>
          <w:rFonts w:cs="Arial"/>
          <w:szCs w:val="22"/>
        </w:rPr>
        <w:t>Repeat for each store entry needed.</w:t>
      </w:r>
    </w:p>
    <w:p w14:paraId="550B5E32" w14:textId="77777777" w:rsidR="00F76D5A" w:rsidRPr="00F76D5A" w:rsidRDefault="00F76D5A" w:rsidP="00FC5F85">
      <w:pPr>
        <w:pStyle w:val="ListParagraph"/>
        <w:numPr>
          <w:ilvl w:val="1"/>
          <w:numId w:val="227"/>
        </w:numPr>
        <w:rPr>
          <w:rFonts w:cs="Arial"/>
          <w:szCs w:val="22"/>
        </w:rPr>
      </w:pPr>
      <w:r w:rsidRPr="00F76D5A">
        <w:rPr>
          <w:rFonts w:cs="Arial"/>
          <w:szCs w:val="22"/>
        </w:rPr>
        <w:t xml:space="preserve">To install this on a computer you will need to install this from P:/Approved Applications/AS400 </w:t>
      </w:r>
    </w:p>
    <w:p w14:paraId="289256DA" w14:textId="77777777" w:rsidR="00F76D5A" w:rsidRDefault="00F76D5A" w:rsidP="00FC5F85">
      <w:pPr>
        <w:pStyle w:val="ListParagraph"/>
        <w:numPr>
          <w:ilvl w:val="2"/>
          <w:numId w:val="227"/>
        </w:numPr>
        <w:rPr>
          <w:rFonts w:cs="Arial"/>
          <w:szCs w:val="22"/>
        </w:rPr>
      </w:pPr>
      <w:r w:rsidRPr="00F76D5A">
        <w:rPr>
          <w:rFonts w:cs="Arial"/>
          <w:szCs w:val="22"/>
        </w:rPr>
        <w:t xml:space="preserve">Open IMBI Access V1r1 </w:t>
      </w:r>
    </w:p>
    <w:p w14:paraId="6EE13810" w14:textId="77777777" w:rsidR="00F76D5A" w:rsidRDefault="00F76D5A" w:rsidP="00F76D5A">
      <w:pPr>
        <w:pStyle w:val="ListParagraph"/>
        <w:ind w:left="2520"/>
        <w:rPr>
          <w:rFonts w:cs="Arial"/>
          <w:szCs w:val="22"/>
        </w:rPr>
      </w:pPr>
    </w:p>
    <w:p w14:paraId="34F8BFA1" w14:textId="2B0B4154" w:rsidR="00F76D5A" w:rsidRDefault="00F76D5A" w:rsidP="00F76D5A">
      <w:pPr>
        <w:pStyle w:val="ListParagraph"/>
        <w:ind w:left="2520"/>
        <w:rPr>
          <w:rFonts w:cs="Arial"/>
          <w:szCs w:val="22"/>
        </w:rPr>
      </w:pPr>
      <w:r>
        <w:rPr>
          <w:rFonts w:cs="Arial"/>
          <w:noProof/>
          <w:szCs w:val="22"/>
        </w:rPr>
        <w:drawing>
          <wp:inline distT="0" distB="0" distL="0" distR="0" wp14:anchorId="24E95EAD" wp14:editId="3F5E9873">
            <wp:extent cx="3042285" cy="670560"/>
            <wp:effectExtent l="0" t="0" r="5715" b="0"/>
            <wp:docPr id="550681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2285" cy="670560"/>
                    </a:xfrm>
                    <a:prstGeom prst="rect">
                      <a:avLst/>
                    </a:prstGeom>
                    <a:noFill/>
                  </pic:spPr>
                </pic:pic>
              </a:graphicData>
            </a:graphic>
          </wp:inline>
        </w:drawing>
      </w:r>
    </w:p>
    <w:p w14:paraId="4CEF0721" w14:textId="77777777" w:rsidR="00F76D5A" w:rsidRPr="00F76D5A" w:rsidRDefault="00F76D5A" w:rsidP="00F76D5A">
      <w:pPr>
        <w:pStyle w:val="ListParagraph"/>
        <w:ind w:left="2520"/>
        <w:rPr>
          <w:rFonts w:cs="Arial"/>
          <w:szCs w:val="22"/>
        </w:rPr>
      </w:pPr>
    </w:p>
    <w:p w14:paraId="57087749" w14:textId="77777777" w:rsidR="00F76D5A" w:rsidRDefault="00F76D5A" w:rsidP="00FC5F85">
      <w:pPr>
        <w:pStyle w:val="ListParagraph"/>
        <w:numPr>
          <w:ilvl w:val="2"/>
          <w:numId w:val="227"/>
        </w:numPr>
        <w:rPr>
          <w:rFonts w:cs="Arial"/>
          <w:szCs w:val="22"/>
        </w:rPr>
      </w:pPr>
      <w:r w:rsidRPr="00F76D5A">
        <w:rPr>
          <w:rFonts w:cs="Arial"/>
          <w:szCs w:val="22"/>
        </w:rPr>
        <w:t>Choose Java Installer and this will be updated as new versions are released and approved by Information Security. Be sure to keep your install driver updated as well.</w:t>
      </w:r>
    </w:p>
    <w:p w14:paraId="67D0062A" w14:textId="77777777" w:rsidR="00F76D5A" w:rsidRDefault="00F76D5A" w:rsidP="00F76D5A">
      <w:pPr>
        <w:pStyle w:val="ListParagraph"/>
        <w:ind w:left="2520"/>
        <w:rPr>
          <w:rFonts w:cs="Arial"/>
          <w:szCs w:val="22"/>
        </w:rPr>
      </w:pPr>
    </w:p>
    <w:p w14:paraId="5BB3A1B4" w14:textId="4F752F84" w:rsidR="00F76D5A" w:rsidRDefault="00F76D5A" w:rsidP="00F76D5A">
      <w:pPr>
        <w:pStyle w:val="ListParagraph"/>
        <w:ind w:left="2520"/>
        <w:rPr>
          <w:rFonts w:cs="Arial"/>
          <w:szCs w:val="22"/>
        </w:rPr>
      </w:pPr>
      <w:r>
        <w:rPr>
          <w:rFonts w:cs="Arial"/>
          <w:noProof/>
          <w:szCs w:val="22"/>
        </w:rPr>
        <w:drawing>
          <wp:inline distT="0" distB="0" distL="0" distR="0" wp14:anchorId="644F74A3" wp14:editId="41B5C0E7">
            <wp:extent cx="5115560" cy="440459"/>
            <wp:effectExtent l="0" t="0" r="0" b="0"/>
            <wp:docPr id="567628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274692" cy="454161"/>
                    </a:xfrm>
                    <a:prstGeom prst="rect">
                      <a:avLst/>
                    </a:prstGeom>
                    <a:noFill/>
                  </pic:spPr>
                </pic:pic>
              </a:graphicData>
            </a:graphic>
          </wp:inline>
        </w:drawing>
      </w:r>
    </w:p>
    <w:p w14:paraId="311C1E39" w14:textId="77777777" w:rsidR="00F76D5A" w:rsidRPr="00F76D5A" w:rsidRDefault="00F76D5A" w:rsidP="00F76D5A">
      <w:pPr>
        <w:pStyle w:val="ListParagraph"/>
        <w:ind w:left="2520"/>
        <w:rPr>
          <w:rFonts w:cs="Arial"/>
          <w:szCs w:val="22"/>
        </w:rPr>
      </w:pPr>
    </w:p>
    <w:p w14:paraId="4E122407" w14:textId="77777777" w:rsidR="00F76D5A" w:rsidRDefault="00F76D5A" w:rsidP="00FC5F85">
      <w:pPr>
        <w:pStyle w:val="ListParagraph"/>
        <w:numPr>
          <w:ilvl w:val="2"/>
          <w:numId w:val="227"/>
        </w:numPr>
        <w:rPr>
          <w:rFonts w:cs="Arial"/>
          <w:szCs w:val="22"/>
        </w:rPr>
      </w:pPr>
      <w:r w:rsidRPr="00F76D5A">
        <w:rPr>
          <w:rFonts w:cs="Arial"/>
          <w:szCs w:val="22"/>
        </w:rPr>
        <w:t>Then go back and go to Windows¬_ Applications.</w:t>
      </w:r>
    </w:p>
    <w:p w14:paraId="716355EE" w14:textId="77777777" w:rsidR="00F76D5A" w:rsidRDefault="00F76D5A" w:rsidP="00F76D5A">
      <w:pPr>
        <w:pStyle w:val="ListParagraph"/>
        <w:ind w:left="2520"/>
        <w:rPr>
          <w:rFonts w:cs="Arial"/>
          <w:szCs w:val="22"/>
        </w:rPr>
      </w:pPr>
    </w:p>
    <w:p w14:paraId="28B14793" w14:textId="65BD168F" w:rsidR="00F76D5A" w:rsidRDefault="00F76D5A" w:rsidP="00F76D5A">
      <w:pPr>
        <w:pStyle w:val="ListParagraph"/>
        <w:ind w:left="2520"/>
        <w:rPr>
          <w:rFonts w:cs="Arial"/>
          <w:szCs w:val="22"/>
        </w:rPr>
      </w:pPr>
      <w:r>
        <w:rPr>
          <w:rFonts w:cs="Arial"/>
          <w:noProof/>
          <w:szCs w:val="22"/>
        </w:rPr>
        <w:drawing>
          <wp:inline distT="0" distB="0" distL="0" distR="0" wp14:anchorId="35ED69D3" wp14:editId="7FEA9758">
            <wp:extent cx="1591310" cy="2103120"/>
            <wp:effectExtent l="0" t="0" r="8890" b="0"/>
            <wp:docPr id="632782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591310" cy="2103120"/>
                    </a:xfrm>
                    <a:prstGeom prst="rect">
                      <a:avLst/>
                    </a:prstGeom>
                    <a:noFill/>
                  </pic:spPr>
                </pic:pic>
              </a:graphicData>
            </a:graphic>
          </wp:inline>
        </w:drawing>
      </w:r>
    </w:p>
    <w:p w14:paraId="36944329" w14:textId="77777777" w:rsidR="00F76D5A" w:rsidRPr="00F76D5A" w:rsidRDefault="00F76D5A" w:rsidP="00F76D5A">
      <w:pPr>
        <w:pStyle w:val="ListParagraph"/>
        <w:ind w:left="2520"/>
        <w:rPr>
          <w:rFonts w:cs="Arial"/>
          <w:szCs w:val="22"/>
        </w:rPr>
      </w:pPr>
    </w:p>
    <w:p w14:paraId="463911F8" w14:textId="77777777" w:rsidR="00F76D5A" w:rsidRDefault="00F76D5A" w:rsidP="00FC5F85">
      <w:pPr>
        <w:pStyle w:val="ListParagraph"/>
        <w:numPr>
          <w:ilvl w:val="2"/>
          <w:numId w:val="227"/>
        </w:numPr>
        <w:rPr>
          <w:rFonts w:cs="Arial"/>
          <w:szCs w:val="22"/>
        </w:rPr>
      </w:pPr>
      <w:r w:rsidRPr="00F76D5A">
        <w:rPr>
          <w:rFonts w:cs="Arial"/>
          <w:szCs w:val="22"/>
        </w:rPr>
        <w:t>From here you will click on install¬_ acs _ 64_ all users.</w:t>
      </w:r>
    </w:p>
    <w:p w14:paraId="0D6B07A1" w14:textId="77777777" w:rsidR="00F76D5A" w:rsidRDefault="00F76D5A" w:rsidP="00F76D5A">
      <w:pPr>
        <w:pStyle w:val="ListParagraph"/>
        <w:ind w:left="2520"/>
        <w:rPr>
          <w:rFonts w:cs="Arial"/>
          <w:szCs w:val="22"/>
        </w:rPr>
      </w:pPr>
    </w:p>
    <w:p w14:paraId="71BF1419" w14:textId="52DAD4F6" w:rsidR="00F76D5A" w:rsidRDefault="00F76D5A" w:rsidP="00F76D5A">
      <w:pPr>
        <w:pStyle w:val="ListParagraph"/>
        <w:ind w:left="2520"/>
        <w:rPr>
          <w:rFonts w:cs="Arial"/>
          <w:szCs w:val="22"/>
        </w:rPr>
      </w:pPr>
      <w:r>
        <w:rPr>
          <w:rFonts w:cs="Arial"/>
          <w:noProof/>
          <w:szCs w:val="22"/>
        </w:rPr>
        <w:drawing>
          <wp:inline distT="0" distB="0" distL="0" distR="0" wp14:anchorId="5E18AA53" wp14:editId="6AA18E3E">
            <wp:extent cx="2036445" cy="1579245"/>
            <wp:effectExtent l="0" t="0" r="1905" b="1905"/>
            <wp:docPr id="1808585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036445" cy="1579245"/>
                    </a:xfrm>
                    <a:prstGeom prst="rect">
                      <a:avLst/>
                    </a:prstGeom>
                    <a:noFill/>
                  </pic:spPr>
                </pic:pic>
              </a:graphicData>
            </a:graphic>
          </wp:inline>
        </w:drawing>
      </w:r>
    </w:p>
    <w:p w14:paraId="6A19D95D" w14:textId="77777777" w:rsidR="00F76D5A" w:rsidRPr="00F76D5A" w:rsidRDefault="00F76D5A" w:rsidP="00F76D5A">
      <w:pPr>
        <w:pStyle w:val="ListParagraph"/>
        <w:ind w:left="2520"/>
        <w:rPr>
          <w:rFonts w:cs="Arial"/>
          <w:szCs w:val="22"/>
        </w:rPr>
      </w:pPr>
    </w:p>
    <w:p w14:paraId="6C38E419" w14:textId="77777777" w:rsidR="00F76D5A" w:rsidRDefault="00F76D5A" w:rsidP="00FC5F85">
      <w:pPr>
        <w:pStyle w:val="ListParagraph"/>
        <w:numPr>
          <w:ilvl w:val="3"/>
          <w:numId w:val="227"/>
        </w:numPr>
        <w:rPr>
          <w:rFonts w:cs="Arial"/>
          <w:szCs w:val="22"/>
        </w:rPr>
      </w:pPr>
      <w:r w:rsidRPr="00F76D5A">
        <w:rPr>
          <w:rFonts w:cs="Arial"/>
          <w:szCs w:val="22"/>
        </w:rPr>
        <w:t>You will then hit YES on every prompt.</w:t>
      </w:r>
    </w:p>
    <w:p w14:paraId="595E3D09" w14:textId="77777777" w:rsidR="00F76D5A" w:rsidRPr="00F76D5A" w:rsidRDefault="00F76D5A" w:rsidP="00F76D5A">
      <w:pPr>
        <w:pStyle w:val="ListParagraph"/>
        <w:ind w:left="3240"/>
        <w:rPr>
          <w:rFonts w:cs="Arial"/>
          <w:szCs w:val="22"/>
        </w:rPr>
      </w:pPr>
    </w:p>
    <w:p w14:paraId="0F22E7A7" w14:textId="77777777" w:rsidR="00F76D5A" w:rsidRDefault="00F76D5A" w:rsidP="00FC5F85">
      <w:pPr>
        <w:pStyle w:val="ListParagraph"/>
        <w:numPr>
          <w:ilvl w:val="2"/>
          <w:numId w:val="227"/>
        </w:numPr>
        <w:rPr>
          <w:rFonts w:cs="Arial"/>
          <w:szCs w:val="22"/>
        </w:rPr>
      </w:pPr>
      <w:r w:rsidRPr="00F76D5A">
        <w:rPr>
          <w:rFonts w:cs="Arial"/>
          <w:szCs w:val="22"/>
        </w:rPr>
        <w:lastRenderedPageBreak/>
        <w:t>Once this is installed you will click on New Session</w:t>
      </w:r>
    </w:p>
    <w:p w14:paraId="1BB0EB33" w14:textId="77777777" w:rsidR="00F76D5A" w:rsidRDefault="00F76D5A" w:rsidP="00F76D5A">
      <w:pPr>
        <w:pStyle w:val="ListParagraph"/>
        <w:ind w:left="2520"/>
        <w:rPr>
          <w:rFonts w:cs="Arial"/>
          <w:szCs w:val="22"/>
        </w:rPr>
      </w:pPr>
    </w:p>
    <w:p w14:paraId="64542588" w14:textId="67DF1B57" w:rsidR="00F76D5A" w:rsidRDefault="00F76D5A" w:rsidP="00F76D5A">
      <w:pPr>
        <w:pStyle w:val="ListParagraph"/>
        <w:ind w:left="2520"/>
        <w:rPr>
          <w:rFonts w:cs="Arial"/>
          <w:szCs w:val="22"/>
        </w:rPr>
      </w:pPr>
      <w:r>
        <w:rPr>
          <w:rFonts w:cs="Arial"/>
          <w:noProof/>
          <w:szCs w:val="22"/>
        </w:rPr>
        <w:drawing>
          <wp:inline distT="0" distB="0" distL="0" distR="0" wp14:anchorId="1345A57F" wp14:editId="6D0EB267">
            <wp:extent cx="2993390" cy="1579245"/>
            <wp:effectExtent l="0" t="0" r="0" b="1905"/>
            <wp:docPr id="1319149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993390" cy="1579245"/>
                    </a:xfrm>
                    <a:prstGeom prst="rect">
                      <a:avLst/>
                    </a:prstGeom>
                    <a:noFill/>
                  </pic:spPr>
                </pic:pic>
              </a:graphicData>
            </a:graphic>
          </wp:inline>
        </w:drawing>
      </w:r>
    </w:p>
    <w:p w14:paraId="2C9B0F3E" w14:textId="77777777" w:rsidR="00F76D5A" w:rsidRPr="00F76D5A" w:rsidRDefault="00F76D5A" w:rsidP="00F76D5A">
      <w:pPr>
        <w:pStyle w:val="ListParagraph"/>
        <w:ind w:left="2520"/>
        <w:rPr>
          <w:rFonts w:cs="Arial"/>
          <w:szCs w:val="22"/>
        </w:rPr>
      </w:pPr>
    </w:p>
    <w:p w14:paraId="130E4B6C" w14:textId="77777777" w:rsidR="00F76D5A" w:rsidRDefault="00F76D5A" w:rsidP="00FC5F85">
      <w:pPr>
        <w:pStyle w:val="ListParagraph"/>
        <w:numPr>
          <w:ilvl w:val="2"/>
          <w:numId w:val="227"/>
        </w:numPr>
        <w:rPr>
          <w:rFonts w:cs="Arial"/>
          <w:szCs w:val="22"/>
        </w:rPr>
      </w:pPr>
      <w:r w:rsidRPr="00F76D5A">
        <w:rPr>
          <w:rFonts w:cs="Arial"/>
          <w:szCs w:val="22"/>
        </w:rPr>
        <w:t>You will then get a window with several options. You will fill the Session Name with their session name given to them. (Example: WL**E****or WL**S***). Then the destination IP is 10.73.0.10 and Workstation ID is the Session Name.</w:t>
      </w:r>
    </w:p>
    <w:p w14:paraId="50FA4FD7" w14:textId="77777777" w:rsidR="00F76D5A" w:rsidRDefault="00F76D5A" w:rsidP="00F76D5A">
      <w:pPr>
        <w:pStyle w:val="ListParagraph"/>
        <w:ind w:left="2520"/>
        <w:rPr>
          <w:rFonts w:cs="Arial"/>
          <w:szCs w:val="22"/>
        </w:rPr>
      </w:pPr>
    </w:p>
    <w:p w14:paraId="1391E259" w14:textId="57B5038A" w:rsidR="00F76D5A" w:rsidRDefault="00F76D5A" w:rsidP="00F76D5A">
      <w:pPr>
        <w:pStyle w:val="ListParagraph"/>
        <w:ind w:left="2520"/>
        <w:rPr>
          <w:rFonts w:cs="Arial"/>
          <w:szCs w:val="22"/>
        </w:rPr>
      </w:pPr>
      <w:r>
        <w:rPr>
          <w:rFonts w:cs="Arial"/>
          <w:noProof/>
          <w:szCs w:val="22"/>
        </w:rPr>
        <w:drawing>
          <wp:inline distT="0" distB="0" distL="0" distR="0" wp14:anchorId="45423D17" wp14:editId="13D46F0D">
            <wp:extent cx="2761615" cy="2615565"/>
            <wp:effectExtent l="0" t="0" r="635" b="0"/>
            <wp:docPr id="1893724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761615" cy="2615565"/>
                    </a:xfrm>
                    <a:prstGeom prst="rect">
                      <a:avLst/>
                    </a:prstGeom>
                    <a:noFill/>
                  </pic:spPr>
                </pic:pic>
              </a:graphicData>
            </a:graphic>
          </wp:inline>
        </w:drawing>
      </w:r>
    </w:p>
    <w:p w14:paraId="0EAB8EA6" w14:textId="77777777" w:rsidR="00F76D5A" w:rsidRPr="00F76D5A" w:rsidRDefault="00F76D5A" w:rsidP="00F76D5A">
      <w:pPr>
        <w:pStyle w:val="ListParagraph"/>
        <w:ind w:left="2520"/>
        <w:rPr>
          <w:rFonts w:cs="Arial"/>
          <w:szCs w:val="22"/>
        </w:rPr>
      </w:pPr>
    </w:p>
    <w:p w14:paraId="7CF05C9A" w14:textId="2199DE8D" w:rsidR="00F76D5A" w:rsidRDefault="00F76D5A" w:rsidP="00FC5F85">
      <w:pPr>
        <w:pStyle w:val="ListParagraph"/>
        <w:numPr>
          <w:ilvl w:val="2"/>
          <w:numId w:val="227"/>
        </w:numPr>
        <w:rPr>
          <w:rFonts w:cs="Arial"/>
          <w:szCs w:val="22"/>
        </w:rPr>
      </w:pPr>
      <w:r w:rsidRPr="00F76D5A">
        <w:rPr>
          <w:rFonts w:cs="Arial"/>
          <w:szCs w:val="22"/>
        </w:rPr>
        <w:t xml:space="preserve">At the top left click </w:t>
      </w:r>
      <w:r w:rsidRPr="00F76D5A">
        <w:rPr>
          <w:rFonts w:cs="Arial"/>
          <w:b/>
          <w:bCs/>
          <w:szCs w:val="22"/>
        </w:rPr>
        <w:t>Advanced</w:t>
      </w:r>
      <w:r w:rsidRPr="00F76D5A">
        <w:rPr>
          <w:rFonts w:cs="Arial"/>
          <w:szCs w:val="22"/>
        </w:rPr>
        <w:t xml:space="preserve"> and then change </w:t>
      </w:r>
      <w:r w:rsidRPr="00F76D5A">
        <w:rPr>
          <w:rFonts w:cs="Arial"/>
          <w:b/>
          <w:bCs/>
          <w:szCs w:val="22"/>
        </w:rPr>
        <w:t>Password Prompting</w:t>
      </w:r>
      <w:r w:rsidRPr="00F76D5A">
        <w:rPr>
          <w:rFonts w:cs="Arial"/>
          <w:szCs w:val="22"/>
        </w:rPr>
        <w:t xml:space="preserve"> to the third option of </w:t>
      </w:r>
      <w:r w:rsidRPr="00F76D5A">
        <w:rPr>
          <w:rFonts w:cs="Arial"/>
          <w:b/>
          <w:bCs/>
          <w:szCs w:val="22"/>
        </w:rPr>
        <w:t>Use default username to prompt once for each system.</w:t>
      </w:r>
      <w:r w:rsidRPr="00F76D5A">
        <w:rPr>
          <w:rFonts w:cs="Arial"/>
          <w:szCs w:val="22"/>
        </w:rPr>
        <w:t xml:space="preserve"> </w:t>
      </w:r>
    </w:p>
    <w:p w14:paraId="2D1E9342" w14:textId="77777777" w:rsidR="00F76D5A" w:rsidRDefault="00F76D5A" w:rsidP="00F76D5A">
      <w:pPr>
        <w:pStyle w:val="ListParagraph"/>
        <w:ind w:left="2520"/>
        <w:rPr>
          <w:rFonts w:cs="Arial"/>
          <w:szCs w:val="22"/>
        </w:rPr>
      </w:pPr>
    </w:p>
    <w:p w14:paraId="13322822" w14:textId="5B2AFDB8" w:rsidR="00F76D5A" w:rsidRDefault="00F76D5A" w:rsidP="00F76D5A">
      <w:pPr>
        <w:pStyle w:val="ListParagraph"/>
        <w:ind w:left="2520"/>
        <w:rPr>
          <w:rFonts w:cs="Arial"/>
          <w:szCs w:val="22"/>
        </w:rPr>
      </w:pPr>
      <w:r>
        <w:rPr>
          <w:rFonts w:cs="Arial"/>
          <w:noProof/>
          <w:szCs w:val="22"/>
        </w:rPr>
        <w:lastRenderedPageBreak/>
        <w:drawing>
          <wp:inline distT="0" distB="0" distL="0" distR="0" wp14:anchorId="3CC867C5" wp14:editId="2EBE7213">
            <wp:extent cx="2700655" cy="2517775"/>
            <wp:effectExtent l="0" t="0" r="4445" b="0"/>
            <wp:docPr id="1612542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700655" cy="2517775"/>
                    </a:xfrm>
                    <a:prstGeom prst="rect">
                      <a:avLst/>
                    </a:prstGeom>
                    <a:noFill/>
                  </pic:spPr>
                </pic:pic>
              </a:graphicData>
            </a:graphic>
          </wp:inline>
        </w:drawing>
      </w:r>
    </w:p>
    <w:p w14:paraId="77C65C62" w14:textId="77777777" w:rsidR="00F76D5A" w:rsidRPr="00F76D5A" w:rsidRDefault="00F76D5A" w:rsidP="00F76D5A">
      <w:pPr>
        <w:pStyle w:val="ListParagraph"/>
        <w:ind w:left="2520"/>
        <w:rPr>
          <w:rFonts w:cs="Arial"/>
          <w:szCs w:val="22"/>
        </w:rPr>
      </w:pPr>
    </w:p>
    <w:p w14:paraId="3B0D62F3" w14:textId="77777777" w:rsidR="00F76D5A" w:rsidRPr="00F76D5A" w:rsidRDefault="00F76D5A" w:rsidP="00FC5F85">
      <w:pPr>
        <w:pStyle w:val="ListParagraph"/>
        <w:numPr>
          <w:ilvl w:val="2"/>
          <w:numId w:val="227"/>
        </w:numPr>
        <w:rPr>
          <w:rFonts w:cs="Arial"/>
          <w:szCs w:val="22"/>
        </w:rPr>
      </w:pPr>
      <w:r w:rsidRPr="00F76D5A">
        <w:rPr>
          <w:rFonts w:cs="Arial"/>
          <w:szCs w:val="22"/>
        </w:rPr>
        <w:t xml:space="preserve">Then you will put in their User ID you set up when setting up users </w:t>
      </w:r>
      <w:r w:rsidRPr="00F76D5A">
        <w:rPr>
          <w:rFonts w:cs="Arial"/>
          <w:b/>
          <w:bCs/>
          <w:szCs w:val="22"/>
        </w:rPr>
        <w:t xml:space="preserve">(All caps, first name and last initial) </w:t>
      </w:r>
      <w:r w:rsidRPr="00F76D5A">
        <w:rPr>
          <w:rFonts w:cs="Arial"/>
          <w:szCs w:val="22"/>
        </w:rPr>
        <w:t xml:space="preserve">and then select </w:t>
      </w:r>
      <w:r w:rsidRPr="00F76D5A">
        <w:rPr>
          <w:rFonts w:cs="Arial"/>
          <w:b/>
          <w:bCs/>
          <w:szCs w:val="22"/>
        </w:rPr>
        <w:t>Bypass Sign on</w:t>
      </w:r>
      <w:r w:rsidRPr="00F76D5A">
        <w:rPr>
          <w:rFonts w:cs="Arial"/>
          <w:szCs w:val="22"/>
        </w:rPr>
        <w:t xml:space="preserve"> to </w:t>
      </w:r>
      <w:r w:rsidRPr="00F76D5A">
        <w:rPr>
          <w:rFonts w:cs="Arial"/>
          <w:b/>
          <w:bCs/>
          <w:szCs w:val="22"/>
        </w:rPr>
        <w:t>YES</w:t>
      </w:r>
      <w:r w:rsidRPr="00F76D5A">
        <w:rPr>
          <w:rFonts w:cs="Arial"/>
          <w:szCs w:val="22"/>
        </w:rPr>
        <w:t>.</w:t>
      </w:r>
    </w:p>
    <w:p w14:paraId="50394767" w14:textId="77777777" w:rsidR="005110C4" w:rsidRPr="00F76D5A" w:rsidRDefault="005110C4" w:rsidP="00F76D5A">
      <w:pPr>
        <w:rPr>
          <w:rFonts w:cs="Arial"/>
          <w:szCs w:val="22"/>
        </w:rPr>
      </w:pPr>
    </w:p>
    <w:p w14:paraId="0CEFEDAF" w14:textId="77777777" w:rsidR="00896144" w:rsidRPr="00BF0927" w:rsidRDefault="00896144" w:rsidP="00896144">
      <w:pPr>
        <w:pStyle w:val="ListParagraph"/>
      </w:pPr>
    </w:p>
    <w:p w14:paraId="18257923" w14:textId="4EA3FCC1" w:rsidR="00BF0927" w:rsidRDefault="00D72E9E" w:rsidP="00581BF7">
      <w:pPr>
        <w:pStyle w:val="Heading3"/>
      </w:pPr>
      <w:bookmarkStart w:id="92" w:name="_Toc212651103"/>
      <w:r>
        <w:t>12.6</w:t>
      </w:r>
      <w:r>
        <w:tab/>
      </w:r>
      <w:r w:rsidR="00423CCB">
        <w:t>WISE User Setup</w:t>
      </w:r>
      <w:bookmarkEnd w:id="92"/>
    </w:p>
    <w:p w14:paraId="5E49F280" w14:textId="320D29E8" w:rsidR="00423CCB" w:rsidRPr="008D27A9" w:rsidRDefault="00423CCB" w:rsidP="00FC5F85">
      <w:pPr>
        <w:pStyle w:val="ListParagraph"/>
        <w:numPr>
          <w:ilvl w:val="0"/>
          <w:numId w:val="230"/>
        </w:numPr>
        <w:rPr>
          <w:rFonts w:cs="Arial"/>
          <w:b/>
          <w:bCs/>
        </w:rPr>
      </w:pPr>
      <w:r w:rsidRPr="008D27A9">
        <w:rPr>
          <w:rFonts w:cs="Arial"/>
          <w:b/>
          <w:bCs/>
        </w:rPr>
        <w:t>WISE</w:t>
      </w:r>
      <w:r w:rsidR="003C6C1C" w:rsidRPr="008D27A9">
        <w:rPr>
          <w:rFonts w:cs="Arial"/>
          <w:b/>
          <w:bCs/>
        </w:rPr>
        <w:t xml:space="preserve"> Access</w:t>
      </w:r>
      <w:r w:rsidRPr="008D27A9">
        <w:rPr>
          <w:rFonts w:cs="Arial"/>
          <w:b/>
          <w:bCs/>
        </w:rPr>
        <w:t xml:space="preserve"> </w:t>
      </w:r>
    </w:p>
    <w:p w14:paraId="7615AC69" w14:textId="0EF50B7E" w:rsidR="00330DED" w:rsidRDefault="003C6C1C" w:rsidP="00FC5F85">
      <w:pPr>
        <w:pStyle w:val="NoSpacing"/>
        <w:numPr>
          <w:ilvl w:val="1"/>
          <w:numId w:val="230"/>
        </w:numPr>
        <w:spacing w:line="276" w:lineRule="auto"/>
        <w:rPr>
          <w:rFonts w:ascii="Arial" w:hAnsi="Arial" w:cs="Arial"/>
        </w:rPr>
      </w:pPr>
      <w:r>
        <w:rPr>
          <w:rFonts w:ascii="Arial" w:hAnsi="Arial" w:cs="Arial"/>
        </w:rPr>
        <w:t xml:space="preserve">At all WISE locations-All Warehouse users expect Route Driver </w:t>
      </w:r>
      <w:r w:rsidR="00693625">
        <w:rPr>
          <w:rFonts w:ascii="Arial" w:hAnsi="Arial" w:cs="Arial"/>
        </w:rPr>
        <w:t>to get</w:t>
      </w:r>
      <w:r>
        <w:rPr>
          <w:rFonts w:ascii="Arial" w:hAnsi="Arial" w:cs="Arial"/>
        </w:rPr>
        <w:t xml:space="preserve"> access to the WISE servers. </w:t>
      </w:r>
    </w:p>
    <w:p w14:paraId="6C9231E2" w14:textId="3411FEA8" w:rsidR="003C6C1C" w:rsidRPr="00B10C70" w:rsidRDefault="003C6C1C" w:rsidP="00FC5F85">
      <w:pPr>
        <w:pStyle w:val="ListParagraph"/>
        <w:numPr>
          <w:ilvl w:val="0"/>
          <w:numId w:val="235"/>
        </w:numPr>
      </w:pPr>
      <w:r w:rsidRPr="00B10C70">
        <w:t xml:space="preserve">Warehouse New Hire Completes paperwork on </w:t>
      </w:r>
      <w:r w:rsidR="00693625" w:rsidRPr="00B10C70">
        <w:t>the first</w:t>
      </w:r>
      <w:r w:rsidRPr="00B10C70">
        <w:t xml:space="preserve"> day.</w:t>
      </w:r>
    </w:p>
    <w:p w14:paraId="61DAE1F0" w14:textId="22765A24" w:rsidR="003C6C1C" w:rsidRPr="00B10C70" w:rsidRDefault="003C6C1C" w:rsidP="00FC5F85">
      <w:pPr>
        <w:pStyle w:val="ListParagraph"/>
        <w:numPr>
          <w:ilvl w:val="0"/>
          <w:numId w:val="235"/>
        </w:numPr>
      </w:pPr>
      <w:r w:rsidRPr="00B10C70">
        <w:t xml:space="preserve">HR sends paperwork, including </w:t>
      </w:r>
      <w:r w:rsidR="00D449C1" w:rsidRPr="00B10C70">
        <w:t>social</w:t>
      </w:r>
      <w:r w:rsidRPr="00B10C70">
        <w:t xml:space="preserve"> security number and employee number to </w:t>
      </w:r>
      <w:r w:rsidR="00D449C1" w:rsidRPr="00B10C70">
        <w:t>IT.</w:t>
      </w:r>
    </w:p>
    <w:p w14:paraId="7BC7B959" w14:textId="3EEB2C37" w:rsidR="00D449C1" w:rsidRPr="00B10C70" w:rsidRDefault="00D449C1" w:rsidP="00FC5F85">
      <w:pPr>
        <w:pStyle w:val="ListParagraph"/>
        <w:numPr>
          <w:ilvl w:val="0"/>
          <w:numId w:val="235"/>
        </w:numPr>
      </w:pPr>
      <w:r w:rsidRPr="00B10C70">
        <w:t xml:space="preserve">IT uses </w:t>
      </w:r>
      <w:r w:rsidR="00693625">
        <w:t xml:space="preserve">the </w:t>
      </w:r>
      <w:r w:rsidRPr="00B10C70">
        <w:t xml:space="preserve">social security number and employee number to create password and username. </w:t>
      </w:r>
    </w:p>
    <w:p w14:paraId="3C14FC4F" w14:textId="4B465754" w:rsidR="00D449C1" w:rsidRPr="00770F44" w:rsidRDefault="00D449C1" w:rsidP="00FC5F85">
      <w:pPr>
        <w:pStyle w:val="ListParagraph"/>
        <w:numPr>
          <w:ilvl w:val="0"/>
          <w:numId w:val="235"/>
        </w:numPr>
        <w:rPr>
          <w:rFonts w:cs="Arial"/>
        </w:rPr>
      </w:pPr>
      <w:r w:rsidRPr="00B10C70">
        <w:t>Manage trains</w:t>
      </w:r>
      <w:r>
        <w:rPr>
          <w:rFonts w:cs="Arial"/>
        </w:rPr>
        <w:t xml:space="preserve"> new hire on logging into the WISE system.</w:t>
      </w:r>
    </w:p>
    <w:p w14:paraId="0864674A" w14:textId="3814DA91" w:rsidR="00423CCB" w:rsidRDefault="00423CCB" w:rsidP="00423CCB">
      <w:pPr>
        <w:pStyle w:val="NoSpacing"/>
        <w:spacing w:line="276" w:lineRule="auto"/>
        <w:ind w:left="2340"/>
        <w:rPr>
          <w:rFonts w:cstheme="minorHAnsi"/>
        </w:rPr>
      </w:pPr>
    </w:p>
    <w:p w14:paraId="0E646162" w14:textId="2C2C221E" w:rsidR="00155CC1" w:rsidRPr="008D27A9" w:rsidRDefault="008D27A9" w:rsidP="00FC5F85">
      <w:pPr>
        <w:pStyle w:val="ListParagraph"/>
        <w:numPr>
          <w:ilvl w:val="0"/>
          <w:numId w:val="230"/>
        </w:numPr>
        <w:rPr>
          <w:rFonts w:cs="Arial"/>
          <w:b/>
          <w:bCs/>
        </w:rPr>
      </w:pPr>
      <w:r w:rsidRPr="008D27A9">
        <w:rPr>
          <w:rFonts w:cs="Arial"/>
          <w:b/>
          <w:bCs/>
        </w:rPr>
        <w:t>Adding users to WISE</w:t>
      </w:r>
    </w:p>
    <w:p w14:paraId="665F58BD" w14:textId="7E79EE42" w:rsidR="008D27A9" w:rsidRDefault="008D27A9" w:rsidP="00FC5F85">
      <w:pPr>
        <w:pStyle w:val="NoSpacing"/>
        <w:numPr>
          <w:ilvl w:val="0"/>
          <w:numId w:val="231"/>
        </w:numPr>
        <w:rPr>
          <w:rFonts w:ascii="Arial" w:hAnsi="Arial" w:cs="Arial"/>
        </w:rPr>
      </w:pPr>
      <w:r>
        <w:rPr>
          <w:rFonts w:ascii="Arial" w:hAnsi="Arial" w:cs="Arial"/>
        </w:rPr>
        <w:t>Remote Desktop into WISE Location Server</w:t>
      </w:r>
    </w:p>
    <w:p w14:paraId="1F0212BA" w14:textId="5023FBA3" w:rsidR="008D27A9" w:rsidRDefault="008D27A9" w:rsidP="00FC5F85">
      <w:pPr>
        <w:pStyle w:val="NoSpacing"/>
        <w:numPr>
          <w:ilvl w:val="2"/>
          <w:numId w:val="231"/>
        </w:numPr>
        <w:rPr>
          <w:rFonts w:ascii="Arial" w:hAnsi="Arial" w:cs="Arial"/>
        </w:rPr>
      </w:pPr>
      <w:r>
        <w:rPr>
          <w:rFonts w:ascii="Arial" w:hAnsi="Arial" w:cs="Arial"/>
        </w:rPr>
        <w:t>Example: WMS43:55200</w:t>
      </w:r>
    </w:p>
    <w:p w14:paraId="2F0C37A4" w14:textId="01157D24" w:rsidR="008D27A9" w:rsidRDefault="008D27A9" w:rsidP="00FC5F85">
      <w:pPr>
        <w:pStyle w:val="NoSpacing"/>
        <w:numPr>
          <w:ilvl w:val="0"/>
          <w:numId w:val="231"/>
        </w:numPr>
        <w:rPr>
          <w:rFonts w:ascii="Arial" w:hAnsi="Arial" w:cs="Arial"/>
        </w:rPr>
      </w:pPr>
      <w:r>
        <w:rPr>
          <w:rFonts w:ascii="Arial" w:hAnsi="Arial" w:cs="Arial"/>
        </w:rPr>
        <w:t xml:space="preserve">Follow the below </w:t>
      </w:r>
      <w:r w:rsidR="00236CC8">
        <w:rPr>
          <w:rFonts w:ascii="Arial" w:hAnsi="Arial" w:cs="Arial"/>
        </w:rPr>
        <w:t>path.</w:t>
      </w:r>
      <w:r>
        <w:rPr>
          <w:rFonts w:ascii="Arial" w:hAnsi="Arial" w:cs="Arial"/>
        </w:rPr>
        <w:t xml:space="preserve"> </w:t>
      </w:r>
    </w:p>
    <w:p w14:paraId="18399456" w14:textId="2A4D589A" w:rsidR="00484EB3" w:rsidRDefault="00484EB3" w:rsidP="00FC5F85">
      <w:pPr>
        <w:pStyle w:val="NoSpacing"/>
        <w:numPr>
          <w:ilvl w:val="2"/>
          <w:numId w:val="231"/>
        </w:numPr>
        <w:rPr>
          <w:rFonts w:ascii="Arial" w:hAnsi="Arial" w:cs="Arial"/>
        </w:rPr>
      </w:pPr>
      <w:r>
        <w:rPr>
          <w:rFonts w:ascii="Arial" w:hAnsi="Arial" w:cs="Arial"/>
        </w:rPr>
        <w:t>Tools</w:t>
      </w:r>
    </w:p>
    <w:p w14:paraId="4A807C1C" w14:textId="18A6BF9C" w:rsidR="00484EB3" w:rsidRDefault="00484EB3" w:rsidP="00FC5F85">
      <w:pPr>
        <w:pStyle w:val="NoSpacing"/>
        <w:numPr>
          <w:ilvl w:val="2"/>
          <w:numId w:val="231"/>
        </w:numPr>
        <w:rPr>
          <w:rFonts w:ascii="Arial" w:hAnsi="Arial" w:cs="Arial"/>
        </w:rPr>
      </w:pPr>
      <w:r>
        <w:rPr>
          <w:rFonts w:ascii="Arial" w:hAnsi="Arial" w:cs="Arial"/>
        </w:rPr>
        <w:t>System A</w:t>
      </w:r>
      <w:r w:rsidR="00236CC8">
        <w:rPr>
          <w:rFonts w:ascii="Arial" w:hAnsi="Arial" w:cs="Arial"/>
        </w:rPr>
        <w:t>dministration</w:t>
      </w:r>
    </w:p>
    <w:p w14:paraId="39A6B32B" w14:textId="6306ED52" w:rsidR="00860CD0" w:rsidRPr="00484EB3" w:rsidRDefault="00860CD0" w:rsidP="00FC5F85">
      <w:pPr>
        <w:pStyle w:val="NoSpacing"/>
        <w:numPr>
          <w:ilvl w:val="2"/>
          <w:numId w:val="231"/>
        </w:numPr>
        <w:rPr>
          <w:rFonts w:ascii="Arial" w:hAnsi="Arial" w:cs="Arial"/>
        </w:rPr>
      </w:pPr>
      <w:r>
        <w:rPr>
          <w:rFonts w:ascii="Arial" w:hAnsi="Arial" w:cs="Arial"/>
        </w:rPr>
        <w:t>User Maintenance</w:t>
      </w:r>
    </w:p>
    <w:p w14:paraId="2E9DC44E" w14:textId="77777777" w:rsidR="00155CC1" w:rsidRPr="00155CC1" w:rsidRDefault="00155CC1" w:rsidP="00155CC1">
      <w:pPr>
        <w:pStyle w:val="NoSpacing"/>
        <w:ind w:left="2340"/>
        <w:rPr>
          <w:rFonts w:cstheme="minorHAnsi"/>
        </w:rPr>
      </w:pPr>
    </w:p>
    <w:p w14:paraId="0C3F41F6" w14:textId="7016151D" w:rsidR="00236CC8" w:rsidRDefault="00236CC8" w:rsidP="00236CC8">
      <w:pPr>
        <w:pStyle w:val="NoSpacing"/>
        <w:spacing w:line="276" w:lineRule="auto"/>
        <w:ind w:left="2340"/>
        <w:rPr>
          <w:rFonts w:cstheme="minorHAnsi"/>
        </w:rPr>
      </w:pPr>
      <w:r>
        <w:rPr>
          <w:noProof/>
        </w:rPr>
        <w:lastRenderedPageBreak/>
        <w:drawing>
          <wp:inline distT="0" distB="0" distL="0" distR="0" wp14:anchorId="49753F88" wp14:editId="3213188D">
            <wp:extent cx="4488180" cy="1908915"/>
            <wp:effectExtent l="0" t="0" r="7620" b="0"/>
            <wp:docPr id="92" name="Picture 92"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Graphical user interface, text, application, Word&#10;&#10;Description automatically generated"/>
                    <pic:cNvPicPr/>
                  </pic:nvPicPr>
                  <pic:blipFill>
                    <a:blip r:embed="rId115"/>
                    <a:stretch>
                      <a:fillRect/>
                    </a:stretch>
                  </pic:blipFill>
                  <pic:spPr>
                    <a:xfrm>
                      <a:off x="0" y="0"/>
                      <a:ext cx="4525302" cy="1924704"/>
                    </a:xfrm>
                    <a:prstGeom prst="rect">
                      <a:avLst/>
                    </a:prstGeom>
                  </pic:spPr>
                </pic:pic>
              </a:graphicData>
            </a:graphic>
          </wp:inline>
        </w:drawing>
      </w:r>
    </w:p>
    <w:p w14:paraId="25DF9A0E" w14:textId="77777777" w:rsidR="00236CC8" w:rsidRDefault="00236CC8" w:rsidP="00423CCB">
      <w:pPr>
        <w:pStyle w:val="NoSpacing"/>
        <w:spacing w:line="276" w:lineRule="auto"/>
        <w:ind w:left="2340"/>
        <w:rPr>
          <w:rFonts w:cstheme="minorHAnsi"/>
        </w:rPr>
      </w:pPr>
    </w:p>
    <w:p w14:paraId="369C6BAE" w14:textId="746DD2B8" w:rsidR="00236CC8" w:rsidRDefault="00236CC8" w:rsidP="00423CCB">
      <w:pPr>
        <w:pStyle w:val="NoSpacing"/>
        <w:spacing w:line="276" w:lineRule="auto"/>
        <w:ind w:left="2340"/>
        <w:rPr>
          <w:rFonts w:cstheme="minorHAnsi"/>
        </w:rPr>
      </w:pPr>
      <w:r>
        <w:rPr>
          <w:noProof/>
        </w:rPr>
        <w:drawing>
          <wp:inline distT="0" distB="0" distL="0" distR="0" wp14:anchorId="3439CF2F" wp14:editId="78F851C6">
            <wp:extent cx="2179804" cy="3429000"/>
            <wp:effectExtent l="0" t="0" r="0" b="0"/>
            <wp:docPr id="93" name="Picture 9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Graphical user interface, text, application&#10;&#10;Description automatically generated"/>
                    <pic:cNvPicPr/>
                  </pic:nvPicPr>
                  <pic:blipFill>
                    <a:blip r:embed="rId116"/>
                    <a:stretch>
                      <a:fillRect/>
                    </a:stretch>
                  </pic:blipFill>
                  <pic:spPr>
                    <a:xfrm>
                      <a:off x="0" y="0"/>
                      <a:ext cx="2184328" cy="3436117"/>
                    </a:xfrm>
                    <a:prstGeom prst="rect">
                      <a:avLst/>
                    </a:prstGeom>
                  </pic:spPr>
                </pic:pic>
              </a:graphicData>
            </a:graphic>
          </wp:inline>
        </w:drawing>
      </w:r>
    </w:p>
    <w:p w14:paraId="368C2563" w14:textId="77777777" w:rsidR="00236CC8" w:rsidRDefault="00236CC8" w:rsidP="00423CCB">
      <w:pPr>
        <w:pStyle w:val="NoSpacing"/>
        <w:spacing w:line="276" w:lineRule="auto"/>
        <w:ind w:left="2340"/>
        <w:rPr>
          <w:rFonts w:cstheme="minorHAnsi"/>
        </w:rPr>
      </w:pPr>
    </w:p>
    <w:p w14:paraId="7E348EEF" w14:textId="77777777" w:rsidR="00236CC8" w:rsidRPr="00236CC8" w:rsidRDefault="00236CC8" w:rsidP="00423CCB">
      <w:pPr>
        <w:pStyle w:val="NoSpacing"/>
        <w:spacing w:line="276" w:lineRule="auto"/>
        <w:ind w:left="2340"/>
        <w:rPr>
          <w:rFonts w:cstheme="minorHAnsi"/>
          <w:b/>
          <w:bCs/>
        </w:rPr>
      </w:pPr>
    </w:p>
    <w:p w14:paraId="0CE28308" w14:textId="7EEE0D5A" w:rsidR="00236CC8" w:rsidRPr="00236CC8" w:rsidRDefault="00236CC8" w:rsidP="00FC5F85">
      <w:pPr>
        <w:pStyle w:val="ListParagraph"/>
        <w:numPr>
          <w:ilvl w:val="0"/>
          <w:numId w:val="230"/>
        </w:numPr>
        <w:rPr>
          <w:rFonts w:cs="Arial"/>
          <w:b/>
          <w:bCs/>
        </w:rPr>
      </w:pPr>
      <w:r w:rsidRPr="00236CC8">
        <w:rPr>
          <w:rFonts w:cs="Arial"/>
          <w:b/>
          <w:bCs/>
        </w:rPr>
        <w:t>Select Add</w:t>
      </w:r>
    </w:p>
    <w:p w14:paraId="5FF0F467" w14:textId="6515AB68" w:rsidR="00236CC8" w:rsidRPr="00693625" w:rsidRDefault="00236CC8" w:rsidP="00FC5F85">
      <w:pPr>
        <w:pStyle w:val="NoSpacing"/>
        <w:numPr>
          <w:ilvl w:val="0"/>
          <w:numId w:val="242"/>
        </w:numPr>
        <w:rPr>
          <w:rFonts w:ascii="Arial" w:hAnsi="Arial" w:cs="Arial"/>
        </w:rPr>
      </w:pPr>
      <w:r w:rsidRPr="00693625">
        <w:rPr>
          <w:rFonts w:ascii="Arial" w:hAnsi="Arial" w:cs="Arial"/>
        </w:rPr>
        <w:t xml:space="preserve">User ID- Use Employee Number </w:t>
      </w:r>
      <w:r w:rsidRPr="00693625">
        <w:rPr>
          <w:rFonts w:ascii="Arial" w:hAnsi="Arial" w:cs="Arial"/>
        </w:rPr>
        <w:tab/>
      </w:r>
    </w:p>
    <w:p w14:paraId="3442298A" w14:textId="6775D138" w:rsidR="00236CC8" w:rsidRPr="00693625" w:rsidRDefault="00236CC8" w:rsidP="00FC5F85">
      <w:pPr>
        <w:pStyle w:val="ListParagraph"/>
        <w:numPr>
          <w:ilvl w:val="0"/>
          <w:numId w:val="243"/>
        </w:numPr>
        <w:rPr>
          <w:rFonts w:cs="Arial"/>
        </w:rPr>
      </w:pPr>
      <w:r w:rsidRPr="00693625">
        <w:rPr>
          <w:rFonts w:cs="Arial"/>
        </w:rPr>
        <w:t xml:space="preserve">Comes with New Hire Paperwork emailed from </w:t>
      </w:r>
      <w:r w:rsidR="00F073EC" w:rsidRPr="00693625">
        <w:rPr>
          <w:rFonts w:cs="Arial"/>
        </w:rPr>
        <w:t>HR.</w:t>
      </w:r>
      <w:r w:rsidRPr="00693625">
        <w:rPr>
          <w:rFonts w:cs="Arial"/>
        </w:rPr>
        <w:t xml:space="preserve"> </w:t>
      </w:r>
    </w:p>
    <w:p w14:paraId="33349925" w14:textId="322AB0AC" w:rsidR="00236CC8" w:rsidRPr="00693625" w:rsidRDefault="00236CC8" w:rsidP="00FC5F85">
      <w:pPr>
        <w:pStyle w:val="NoSpacing"/>
        <w:numPr>
          <w:ilvl w:val="0"/>
          <w:numId w:val="242"/>
        </w:numPr>
        <w:rPr>
          <w:rFonts w:ascii="Arial" w:hAnsi="Arial" w:cs="Arial"/>
        </w:rPr>
      </w:pPr>
      <w:r w:rsidRPr="00693625">
        <w:rPr>
          <w:rFonts w:ascii="Arial" w:hAnsi="Arial" w:cs="Arial"/>
        </w:rPr>
        <w:t>Passw</w:t>
      </w:r>
      <w:r w:rsidR="00EB58CA" w:rsidRPr="00693625">
        <w:rPr>
          <w:rFonts w:ascii="Arial" w:hAnsi="Arial" w:cs="Arial"/>
        </w:rPr>
        <w:t xml:space="preserve">ord- Last 4 of social security number </w:t>
      </w:r>
    </w:p>
    <w:p w14:paraId="7B8CA18A" w14:textId="7807CF25" w:rsidR="00EB58CA" w:rsidRPr="00693625" w:rsidRDefault="00EB58CA" w:rsidP="00FC5F85">
      <w:pPr>
        <w:pStyle w:val="ListParagraph"/>
        <w:numPr>
          <w:ilvl w:val="0"/>
          <w:numId w:val="243"/>
        </w:numPr>
        <w:rPr>
          <w:rFonts w:cs="Arial"/>
        </w:rPr>
      </w:pPr>
      <w:r w:rsidRPr="00693625">
        <w:rPr>
          <w:rFonts w:cs="Arial"/>
        </w:rPr>
        <w:t xml:space="preserve">Comes with New Hire </w:t>
      </w:r>
      <w:r w:rsidR="00860CD0" w:rsidRPr="00693625">
        <w:rPr>
          <w:rFonts w:cs="Arial"/>
        </w:rPr>
        <w:t>Paperwork</w:t>
      </w:r>
      <w:r w:rsidRPr="00693625">
        <w:rPr>
          <w:rFonts w:cs="Arial"/>
        </w:rPr>
        <w:t xml:space="preserve"> emailed from </w:t>
      </w:r>
      <w:r w:rsidR="00F073EC" w:rsidRPr="00693625">
        <w:rPr>
          <w:rFonts w:cs="Arial"/>
        </w:rPr>
        <w:t>HR.</w:t>
      </w:r>
    </w:p>
    <w:p w14:paraId="6ECC9297" w14:textId="76F93F71" w:rsidR="00EB58CA" w:rsidRPr="00693625" w:rsidRDefault="00EB58CA" w:rsidP="00FC5F85">
      <w:pPr>
        <w:pStyle w:val="NoSpacing"/>
        <w:numPr>
          <w:ilvl w:val="0"/>
          <w:numId w:val="242"/>
        </w:numPr>
        <w:rPr>
          <w:rFonts w:ascii="Arial" w:hAnsi="Arial" w:cs="Arial"/>
        </w:rPr>
      </w:pPr>
      <w:r w:rsidRPr="00693625">
        <w:rPr>
          <w:rFonts w:ascii="Arial" w:hAnsi="Arial" w:cs="Arial"/>
        </w:rPr>
        <w:t xml:space="preserve">Name- User’s Name </w:t>
      </w:r>
    </w:p>
    <w:p w14:paraId="18E78B4C" w14:textId="094CFC17" w:rsidR="00EB58CA" w:rsidRPr="00693625" w:rsidRDefault="00EB58CA" w:rsidP="00FC5F85">
      <w:pPr>
        <w:pStyle w:val="NoSpacing"/>
        <w:numPr>
          <w:ilvl w:val="0"/>
          <w:numId w:val="242"/>
        </w:numPr>
        <w:rPr>
          <w:rFonts w:ascii="Arial" w:hAnsi="Arial" w:cs="Arial"/>
        </w:rPr>
      </w:pPr>
      <w:r w:rsidRPr="00693625">
        <w:rPr>
          <w:rFonts w:ascii="Arial" w:hAnsi="Arial" w:cs="Arial"/>
        </w:rPr>
        <w:t>Start Module-WMS5</w:t>
      </w:r>
    </w:p>
    <w:p w14:paraId="32900FFB" w14:textId="72C35629" w:rsidR="00EB58CA" w:rsidRPr="00693625" w:rsidRDefault="00EB58CA" w:rsidP="00FC5F85">
      <w:pPr>
        <w:pStyle w:val="NoSpacing"/>
        <w:numPr>
          <w:ilvl w:val="0"/>
          <w:numId w:val="242"/>
        </w:numPr>
        <w:rPr>
          <w:rFonts w:ascii="Arial" w:hAnsi="Arial" w:cs="Arial"/>
        </w:rPr>
      </w:pPr>
      <w:r w:rsidRPr="00693625">
        <w:rPr>
          <w:rFonts w:ascii="Arial" w:hAnsi="Arial" w:cs="Arial"/>
        </w:rPr>
        <w:t xml:space="preserve">Developer -Uncheck the </w:t>
      </w:r>
      <w:r w:rsidR="00860CD0" w:rsidRPr="00693625">
        <w:rPr>
          <w:rFonts w:ascii="Arial" w:hAnsi="Arial" w:cs="Arial"/>
        </w:rPr>
        <w:t>box.</w:t>
      </w:r>
    </w:p>
    <w:p w14:paraId="7A1BD493" w14:textId="44F40FC9" w:rsidR="00EB58CA" w:rsidRPr="00693625" w:rsidRDefault="00EB58CA" w:rsidP="00FC5F85">
      <w:pPr>
        <w:pStyle w:val="NoSpacing"/>
        <w:numPr>
          <w:ilvl w:val="0"/>
          <w:numId w:val="242"/>
        </w:numPr>
        <w:rPr>
          <w:rFonts w:ascii="Arial" w:hAnsi="Arial" w:cs="Arial"/>
        </w:rPr>
      </w:pPr>
      <w:r w:rsidRPr="00693625">
        <w:rPr>
          <w:rFonts w:ascii="Arial" w:hAnsi="Arial" w:cs="Arial"/>
        </w:rPr>
        <w:t>Select Save</w:t>
      </w:r>
    </w:p>
    <w:p w14:paraId="0F0AAAC6" w14:textId="5FD128E8" w:rsidR="00EB58CA" w:rsidRDefault="00860CD0" w:rsidP="00EB58CA">
      <w:pPr>
        <w:pStyle w:val="NoSpacing"/>
        <w:ind w:left="2880"/>
        <w:rPr>
          <w:rFonts w:ascii="Arial" w:hAnsi="Arial" w:cs="Arial"/>
        </w:rPr>
      </w:pPr>
      <w:r>
        <w:rPr>
          <w:noProof/>
        </w:rPr>
        <w:lastRenderedPageBreak/>
        <w:drawing>
          <wp:inline distT="0" distB="0" distL="0" distR="0" wp14:anchorId="761B2AC3" wp14:editId="113D1CC3">
            <wp:extent cx="2794406" cy="2743200"/>
            <wp:effectExtent l="0" t="0" r="6350" b="0"/>
            <wp:docPr id="94" name="Picture 9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Graphical user interface, table&#10;&#10;Description automatically generated"/>
                    <pic:cNvPicPr/>
                  </pic:nvPicPr>
                  <pic:blipFill>
                    <a:blip r:embed="rId117"/>
                    <a:stretch>
                      <a:fillRect/>
                    </a:stretch>
                  </pic:blipFill>
                  <pic:spPr>
                    <a:xfrm>
                      <a:off x="0" y="0"/>
                      <a:ext cx="2859971" cy="2807563"/>
                    </a:xfrm>
                    <a:prstGeom prst="rect">
                      <a:avLst/>
                    </a:prstGeom>
                  </pic:spPr>
                </pic:pic>
              </a:graphicData>
            </a:graphic>
          </wp:inline>
        </w:drawing>
      </w:r>
    </w:p>
    <w:p w14:paraId="78F51EC6" w14:textId="7D4EDC8D" w:rsidR="00EB58CA" w:rsidRDefault="00EB58CA" w:rsidP="00EB58CA">
      <w:pPr>
        <w:pStyle w:val="NoSpacing"/>
        <w:ind w:left="2160"/>
        <w:rPr>
          <w:rFonts w:ascii="Arial" w:hAnsi="Arial" w:cs="Arial"/>
        </w:rPr>
      </w:pPr>
    </w:p>
    <w:p w14:paraId="01BCC2DE" w14:textId="77777777" w:rsidR="00EB58CA" w:rsidRDefault="00EB58CA" w:rsidP="00EB58CA">
      <w:pPr>
        <w:pStyle w:val="NoSpacing"/>
        <w:ind w:left="2160"/>
        <w:rPr>
          <w:rFonts w:ascii="Arial" w:hAnsi="Arial" w:cs="Arial"/>
        </w:rPr>
      </w:pPr>
    </w:p>
    <w:p w14:paraId="4404E278" w14:textId="77777777" w:rsidR="00EB58CA" w:rsidRDefault="00EB58CA" w:rsidP="00EB58CA">
      <w:pPr>
        <w:pStyle w:val="NoSpacing"/>
        <w:ind w:left="2160"/>
        <w:rPr>
          <w:rFonts w:ascii="Arial" w:hAnsi="Arial" w:cs="Arial"/>
        </w:rPr>
      </w:pPr>
    </w:p>
    <w:p w14:paraId="29F86A75" w14:textId="42EE2719" w:rsidR="00EB58CA" w:rsidRDefault="0024401A" w:rsidP="00FC5F85">
      <w:pPr>
        <w:pStyle w:val="ListParagraph"/>
        <w:numPr>
          <w:ilvl w:val="0"/>
          <w:numId w:val="230"/>
        </w:numPr>
        <w:rPr>
          <w:rFonts w:cs="Arial"/>
          <w:b/>
          <w:bCs/>
        </w:rPr>
      </w:pPr>
      <w:r>
        <w:rPr>
          <w:rFonts w:cs="Arial"/>
          <w:b/>
          <w:bCs/>
        </w:rPr>
        <w:t>Giving Permission in WISE</w:t>
      </w:r>
    </w:p>
    <w:p w14:paraId="08ED938B" w14:textId="6A5C9391" w:rsidR="0024401A" w:rsidRPr="0024401A" w:rsidRDefault="0024401A" w:rsidP="00FC5F85">
      <w:pPr>
        <w:pStyle w:val="ListParagraph"/>
        <w:numPr>
          <w:ilvl w:val="1"/>
          <w:numId w:val="230"/>
        </w:numPr>
        <w:rPr>
          <w:rFonts w:cs="Arial"/>
          <w:b/>
          <w:bCs/>
        </w:rPr>
      </w:pPr>
      <w:r>
        <w:rPr>
          <w:rFonts w:cs="Arial"/>
        </w:rPr>
        <w:t xml:space="preserve">Follow the path below to provide user </w:t>
      </w:r>
      <w:r w:rsidR="00693625">
        <w:rPr>
          <w:rFonts w:cs="Arial"/>
        </w:rPr>
        <w:t>permissions</w:t>
      </w:r>
      <w:r>
        <w:rPr>
          <w:rFonts w:cs="Arial"/>
        </w:rPr>
        <w:t>.</w:t>
      </w:r>
    </w:p>
    <w:p w14:paraId="20FF906D" w14:textId="5FE7E5C6" w:rsidR="0024401A" w:rsidRPr="0002495F" w:rsidRDefault="0024401A" w:rsidP="00FC5F85">
      <w:pPr>
        <w:pStyle w:val="ListParagraph"/>
        <w:numPr>
          <w:ilvl w:val="2"/>
          <w:numId w:val="230"/>
        </w:numPr>
        <w:rPr>
          <w:rFonts w:cs="Arial"/>
        </w:rPr>
      </w:pPr>
      <w:r w:rsidRPr="0002495F">
        <w:rPr>
          <w:rFonts w:cs="Arial"/>
        </w:rPr>
        <w:t xml:space="preserve">WISE </w:t>
      </w:r>
    </w:p>
    <w:p w14:paraId="0B7637B1" w14:textId="4C261C64" w:rsidR="0024401A" w:rsidRPr="0002495F" w:rsidRDefault="0024401A" w:rsidP="00FC5F85">
      <w:pPr>
        <w:pStyle w:val="ListParagraph"/>
        <w:numPr>
          <w:ilvl w:val="2"/>
          <w:numId w:val="230"/>
        </w:numPr>
        <w:rPr>
          <w:rFonts w:cs="Arial"/>
        </w:rPr>
      </w:pPr>
      <w:r w:rsidRPr="0002495F">
        <w:rPr>
          <w:rFonts w:cs="Arial"/>
        </w:rPr>
        <w:t>Maintenance</w:t>
      </w:r>
    </w:p>
    <w:p w14:paraId="43230809" w14:textId="62CC5BD2" w:rsidR="0024401A" w:rsidRPr="0002495F" w:rsidRDefault="0024401A" w:rsidP="00FC5F85">
      <w:pPr>
        <w:pStyle w:val="ListParagraph"/>
        <w:numPr>
          <w:ilvl w:val="2"/>
          <w:numId w:val="230"/>
        </w:numPr>
        <w:rPr>
          <w:rFonts w:cs="Arial"/>
        </w:rPr>
      </w:pPr>
      <w:r w:rsidRPr="0002495F">
        <w:rPr>
          <w:rFonts w:cs="Arial"/>
        </w:rPr>
        <w:t xml:space="preserve">Warehouse Map </w:t>
      </w:r>
    </w:p>
    <w:p w14:paraId="72E6BE18" w14:textId="0165F2AE" w:rsidR="0024401A" w:rsidRDefault="0024401A" w:rsidP="00FC5F85">
      <w:pPr>
        <w:pStyle w:val="ListParagraph"/>
        <w:numPr>
          <w:ilvl w:val="2"/>
          <w:numId w:val="230"/>
        </w:numPr>
        <w:rPr>
          <w:rFonts w:cs="Arial"/>
        </w:rPr>
      </w:pPr>
      <w:r w:rsidRPr="0002495F">
        <w:rPr>
          <w:rFonts w:cs="Arial"/>
        </w:rPr>
        <w:t xml:space="preserve">Areas </w:t>
      </w:r>
    </w:p>
    <w:p w14:paraId="5DA62C05" w14:textId="3B780946" w:rsidR="005A370D" w:rsidRPr="005A370D" w:rsidRDefault="005A370D" w:rsidP="00FC5F85">
      <w:pPr>
        <w:pStyle w:val="ListParagraph"/>
        <w:numPr>
          <w:ilvl w:val="3"/>
          <w:numId w:val="230"/>
        </w:numPr>
        <w:rPr>
          <w:rFonts w:cs="Arial"/>
        </w:rPr>
      </w:pPr>
      <w:r>
        <w:rPr>
          <w:rFonts w:cs="Arial"/>
        </w:rPr>
        <w:t>Add all outbound areas.</w:t>
      </w:r>
    </w:p>
    <w:p w14:paraId="167AA9A2" w14:textId="77777777" w:rsidR="00B6448D" w:rsidRPr="00EB58CA" w:rsidRDefault="00B6448D" w:rsidP="00B6448D">
      <w:pPr>
        <w:pStyle w:val="ListParagraph"/>
        <w:ind w:left="3060"/>
        <w:rPr>
          <w:rFonts w:cs="Arial"/>
          <w:b/>
          <w:bCs/>
        </w:rPr>
      </w:pPr>
    </w:p>
    <w:p w14:paraId="0CFEFEC8" w14:textId="610D486B" w:rsidR="00236CC8" w:rsidRDefault="00236CC8" w:rsidP="00236CC8">
      <w:pPr>
        <w:pStyle w:val="NoSpacing"/>
        <w:ind w:left="1440"/>
        <w:rPr>
          <w:rFonts w:ascii="Arial" w:hAnsi="Arial" w:cs="Arial"/>
        </w:rPr>
      </w:pPr>
      <w:r>
        <w:rPr>
          <w:rFonts w:ascii="Arial" w:hAnsi="Arial" w:cs="Arial"/>
        </w:rPr>
        <w:tab/>
      </w:r>
      <w:r w:rsidR="00B6448D">
        <w:rPr>
          <w:noProof/>
        </w:rPr>
        <w:drawing>
          <wp:inline distT="0" distB="0" distL="0" distR="0" wp14:anchorId="55A009CF" wp14:editId="77A53B56">
            <wp:extent cx="3192780" cy="3126608"/>
            <wp:effectExtent l="0" t="0" r="7620" b="0"/>
            <wp:docPr id="95" name="Picture 9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Graphical user interface, application&#10;&#10;Description automatically generated"/>
                    <pic:cNvPicPr/>
                  </pic:nvPicPr>
                  <pic:blipFill>
                    <a:blip r:embed="rId118"/>
                    <a:stretch>
                      <a:fillRect/>
                    </a:stretch>
                  </pic:blipFill>
                  <pic:spPr>
                    <a:xfrm>
                      <a:off x="0" y="0"/>
                      <a:ext cx="3213167" cy="3146572"/>
                    </a:xfrm>
                    <a:prstGeom prst="rect">
                      <a:avLst/>
                    </a:prstGeom>
                  </pic:spPr>
                </pic:pic>
              </a:graphicData>
            </a:graphic>
          </wp:inline>
        </w:drawing>
      </w:r>
    </w:p>
    <w:p w14:paraId="7906FB59" w14:textId="77777777" w:rsidR="00B6448D" w:rsidRDefault="00B6448D" w:rsidP="00236CC8">
      <w:pPr>
        <w:pStyle w:val="NoSpacing"/>
        <w:ind w:left="1440"/>
        <w:rPr>
          <w:rFonts w:ascii="Arial" w:hAnsi="Arial" w:cs="Arial"/>
        </w:rPr>
      </w:pPr>
    </w:p>
    <w:p w14:paraId="36D85F21" w14:textId="77777777" w:rsidR="00B6448D" w:rsidRPr="00236CC8" w:rsidRDefault="00B6448D" w:rsidP="00236CC8">
      <w:pPr>
        <w:pStyle w:val="NoSpacing"/>
        <w:ind w:left="1440"/>
        <w:rPr>
          <w:rFonts w:ascii="Arial" w:hAnsi="Arial" w:cs="Arial"/>
        </w:rPr>
      </w:pPr>
    </w:p>
    <w:p w14:paraId="7D77AB11" w14:textId="40EACAB3" w:rsidR="001704AE" w:rsidRPr="00E100AA" w:rsidRDefault="00D72E9E" w:rsidP="00581BF7">
      <w:pPr>
        <w:pStyle w:val="Heading3"/>
      </w:pPr>
      <w:bookmarkStart w:id="93" w:name="_Toc212651104"/>
      <w:r>
        <w:lastRenderedPageBreak/>
        <w:t>12.7</w:t>
      </w:r>
      <w:r>
        <w:tab/>
      </w:r>
      <w:r w:rsidR="001704AE" w:rsidRPr="00E100AA">
        <w:t xml:space="preserve"> Adding Other Access</w:t>
      </w:r>
      <w:bookmarkEnd w:id="93"/>
      <w:r w:rsidR="001704AE" w:rsidRPr="00E100AA">
        <w:t xml:space="preserve"> </w:t>
      </w:r>
    </w:p>
    <w:p w14:paraId="72EAA994" w14:textId="77777777" w:rsidR="001704AE" w:rsidRDefault="001704AE" w:rsidP="00FC5F85">
      <w:pPr>
        <w:pStyle w:val="NoSpacing"/>
        <w:numPr>
          <w:ilvl w:val="0"/>
          <w:numId w:val="67"/>
        </w:numPr>
        <w:rPr>
          <w:rFonts w:ascii="Arial" w:hAnsi="Arial" w:cs="Arial"/>
        </w:rPr>
      </w:pPr>
      <w:r w:rsidRPr="00770F44">
        <w:rPr>
          <w:rFonts w:ascii="Arial" w:hAnsi="Arial" w:cs="Arial"/>
        </w:rPr>
        <w:t xml:space="preserve">3CX Setup for New Users – </w:t>
      </w:r>
    </w:p>
    <w:p w14:paraId="039CEB9B" w14:textId="6326A60F" w:rsidR="00C7148A" w:rsidRDefault="00C7148A" w:rsidP="00FC5F85">
      <w:pPr>
        <w:pStyle w:val="NoSpacing"/>
        <w:numPr>
          <w:ilvl w:val="1"/>
          <w:numId w:val="67"/>
        </w:numPr>
        <w:rPr>
          <w:rFonts w:ascii="Arial" w:hAnsi="Arial" w:cs="Arial"/>
        </w:rPr>
      </w:pPr>
      <w:r>
        <w:rPr>
          <w:rFonts w:ascii="Arial" w:hAnsi="Arial" w:cs="Arial"/>
        </w:rPr>
        <w:t xml:space="preserve">Office New Hires </w:t>
      </w:r>
    </w:p>
    <w:p w14:paraId="52CA5A30" w14:textId="3B3944E2" w:rsidR="00C7148A" w:rsidRDefault="00C7148A" w:rsidP="00FC5F85">
      <w:pPr>
        <w:pStyle w:val="NoSpacing"/>
        <w:numPr>
          <w:ilvl w:val="1"/>
          <w:numId w:val="67"/>
        </w:numPr>
        <w:rPr>
          <w:rFonts w:ascii="Arial" w:hAnsi="Arial" w:cs="Arial"/>
        </w:rPr>
      </w:pPr>
      <w:r>
        <w:rPr>
          <w:rFonts w:ascii="Arial" w:hAnsi="Arial" w:cs="Arial"/>
        </w:rPr>
        <w:t>Warehouse Leadership New Hires</w:t>
      </w:r>
    </w:p>
    <w:p w14:paraId="0FF75859" w14:textId="260EA893" w:rsidR="00C7148A" w:rsidRPr="00770F44" w:rsidRDefault="00C7148A" w:rsidP="00FC5F85">
      <w:pPr>
        <w:pStyle w:val="NoSpacing"/>
        <w:numPr>
          <w:ilvl w:val="1"/>
          <w:numId w:val="67"/>
        </w:numPr>
        <w:rPr>
          <w:rFonts w:ascii="Arial" w:hAnsi="Arial" w:cs="Arial"/>
        </w:rPr>
      </w:pPr>
      <w:r>
        <w:rPr>
          <w:rFonts w:ascii="Arial" w:hAnsi="Arial" w:cs="Arial"/>
        </w:rPr>
        <w:t>Inside Sales New Hires</w:t>
      </w:r>
    </w:p>
    <w:p w14:paraId="63FCC920" w14:textId="77777777" w:rsidR="001704AE" w:rsidRPr="00770F44" w:rsidRDefault="001704AE" w:rsidP="00FC5F85">
      <w:pPr>
        <w:pStyle w:val="NoSpacing"/>
        <w:numPr>
          <w:ilvl w:val="0"/>
          <w:numId w:val="67"/>
        </w:numPr>
        <w:rPr>
          <w:rFonts w:ascii="Arial" w:hAnsi="Arial" w:cs="Arial"/>
        </w:rPr>
      </w:pPr>
      <w:r w:rsidRPr="00770F44">
        <w:rPr>
          <w:rFonts w:ascii="Arial" w:hAnsi="Arial" w:cs="Arial"/>
        </w:rPr>
        <w:t>Cell Phone Setup for New Users</w:t>
      </w:r>
    </w:p>
    <w:p w14:paraId="73BCBB9F" w14:textId="77777777" w:rsidR="001704AE" w:rsidRPr="00770F44" w:rsidRDefault="001704AE" w:rsidP="00FC5F85">
      <w:pPr>
        <w:pStyle w:val="NoSpacing"/>
        <w:numPr>
          <w:ilvl w:val="1"/>
          <w:numId w:val="67"/>
        </w:numPr>
        <w:rPr>
          <w:rFonts w:ascii="Arial" w:hAnsi="Arial" w:cs="Arial"/>
        </w:rPr>
      </w:pPr>
      <w:r w:rsidRPr="00770F44">
        <w:rPr>
          <w:rFonts w:ascii="Arial" w:hAnsi="Arial" w:cs="Arial"/>
        </w:rPr>
        <w:t xml:space="preserve">Outside Sales </w:t>
      </w:r>
    </w:p>
    <w:p w14:paraId="2A76AB4A" w14:textId="77777777" w:rsidR="001704AE" w:rsidRPr="00770F44" w:rsidRDefault="001704AE" w:rsidP="00FC5F85">
      <w:pPr>
        <w:pStyle w:val="NoSpacing"/>
        <w:numPr>
          <w:ilvl w:val="1"/>
          <w:numId w:val="67"/>
        </w:numPr>
        <w:rPr>
          <w:rFonts w:ascii="Arial" w:hAnsi="Arial" w:cs="Arial"/>
        </w:rPr>
      </w:pPr>
      <w:r w:rsidRPr="00770F44">
        <w:rPr>
          <w:rFonts w:ascii="Arial" w:hAnsi="Arial" w:cs="Arial"/>
        </w:rPr>
        <w:t xml:space="preserve">Warehouse Managers </w:t>
      </w:r>
    </w:p>
    <w:p w14:paraId="2595F859" w14:textId="77777777" w:rsidR="001704AE" w:rsidRPr="00770F44" w:rsidRDefault="001704AE" w:rsidP="00FC5F85">
      <w:pPr>
        <w:pStyle w:val="NoSpacing"/>
        <w:numPr>
          <w:ilvl w:val="1"/>
          <w:numId w:val="67"/>
        </w:numPr>
        <w:rPr>
          <w:rFonts w:ascii="Arial" w:hAnsi="Arial" w:cs="Arial"/>
        </w:rPr>
      </w:pPr>
      <w:r w:rsidRPr="00770F44">
        <w:rPr>
          <w:rFonts w:ascii="Arial" w:hAnsi="Arial" w:cs="Arial"/>
        </w:rPr>
        <w:t>New Routes</w:t>
      </w:r>
    </w:p>
    <w:p w14:paraId="0565263C" w14:textId="7CFA3ADC" w:rsidR="001704AE" w:rsidRDefault="00B6448D" w:rsidP="00FC5F85">
      <w:pPr>
        <w:pStyle w:val="NoSpacing"/>
        <w:numPr>
          <w:ilvl w:val="0"/>
          <w:numId w:val="67"/>
        </w:numPr>
        <w:rPr>
          <w:rFonts w:ascii="Arial" w:hAnsi="Arial" w:cs="Arial"/>
        </w:rPr>
      </w:pPr>
      <w:r>
        <w:rPr>
          <w:rFonts w:ascii="Arial" w:hAnsi="Arial" w:cs="Arial"/>
        </w:rPr>
        <w:t xml:space="preserve">Install Microsoft Office </w:t>
      </w:r>
    </w:p>
    <w:p w14:paraId="04135D27" w14:textId="75729B03" w:rsidR="00B6448D" w:rsidRDefault="00B6448D" w:rsidP="00FC5F85">
      <w:pPr>
        <w:pStyle w:val="NoSpacing"/>
        <w:numPr>
          <w:ilvl w:val="1"/>
          <w:numId w:val="67"/>
        </w:numPr>
        <w:rPr>
          <w:rFonts w:ascii="Arial" w:hAnsi="Arial" w:cs="Arial"/>
        </w:rPr>
      </w:pPr>
      <w:r>
        <w:rPr>
          <w:rFonts w:ascii="Arial" w:hAnsi="Arial" w:cs="Arial"/>
        </w:rPr>
        <w:t xml:space="preserve">Office 2016 and 2019 along with </w:t>
      </w:r>
      <w:r w:rsidR="00204059">
        <w:rPr>
          <w:rFonts w:ascii="Arial" w:hAnsi="Arial" w:cs="Arial"/>
        </w:rPr>
        <w:t>Exchange Online will be given to all Warehouse Employees</w:t>
      </w:r>
    </w:p>
    <w:p w14:paraId="750E3147" w14:textId="53554A05" w:rsidR="00204059" w:rsidRDefault="00204059" w:rsidP="00FC5F85">
      <w:pPr>
        <w:pStyle w:val="NoSpacing"/>
        <w:numPr>
          <w:ilvl w:val="1"/>
          <w:numId w:val="67"/>
        </w:numPr>
        <w:rPr>
          <w:rFonts w:ascii="Arial" w:hAnsi="Arial" w:cs="Arial"/>
        </w:rPr>
      </w:pPr>
      <w:r>
        <w:rPr>
          <w:rFonts w:ascii="Arial" w:hAnsi="Arial" w:cs="Arial"/>
        </w:rPr>
        <w:t xml:space="preserve">Office 2016 and 2019, along with Microsoft 365 Business Basics will be given to Outside sales representatives, Inside Sales and NAB </w:t>
      </w:r>
    </w:p>
    <w:p w14:paraId="267DF1CA" w14:textId="5B9BB992" w:rsidR="00204059" w:rsidRDefault="00204059" w:rsidP="00FC5F85">
      <w:pPr>
        <w:pStyle w:val="NoSpacing"/>
        <w:numPr>
          <w:ilvl w:val="1"/>
          <w:numId w:val="67"/>
        </w:numPr>
        <w:rPr>
          <w:rFonts w:ascii="Arial" w:hAnsi="Arial" w:cs="Arial"/>
        </w:rPr>
      </w:pPr>
      <w:r>
        <w:rPr>
          <w:rFonts w:ascii="Arial" w:hAnsi="Arial" w:cs="Arial"/>
        </w:rPr>
        <w:t xml:space="preserve">Microsoft 365 Business Standard will be given to all other Corporate Users, Regional Sales Managers and Management. </w:t>
      </w:r>
    </w:p>
    <w:p w14:paraId="25253630" w14:textId="5E920563" w:rsidR="00204059" w:rsidRDefault="00204059" w:rsidP="00FC5F85">
      <w:pPr>
        <w:pStyle w:val="NoSpacing"/>
        <w:numPr>
          <w:ilvl w:val="0"/>
          <w:numId w:val="67"/>
        </w:numPr>
        <w:rPr>
          <w:rFonts w:ascii="Arial" w:hAnsi="Arial" w:cs="Arial"/>
        </w:rPr>
      </w:pPr>
      <w:r>
        <w:rPr>
          <w:rFonts w:ascii="Arial" w:hAnsi="Arial" w:cs="Arial"/>
        </w:rPr>
        <w:t>Set up Email.</w:t>
      </w:r>
    </w:p>
    <w:p w14:paraId="07C00898" w14:textId="6A36AC49" w:rsidR="00172275" w:rsidRDefault="00172275" w:rsidP="00FC5F85">
      <w:pPr>
        <w:pStyle w:val="NoSpacing"/>
        <w:numPr>
          <w:ilvl w:val="0"/>
          <w:numId w:val="67"/>
        </w:numPr>
        <w:rPr>
          <w:rFonts w:ascii="Arial" w:hAnsi="Arial" w:cs="Arial"/>
        </w:rPr>
      </w:pPr>
      <w:r>
        <w:rPr>
          <w:rFonts w:ascii="Arial" w:hAnsi="Arial" w:cs="Arial"/>
        </w:rPr>
        <w:t xml:space="preserve">Set up </w:t>
      </w:r>
      <w:r w:rsidR="003E176C">
        <w:rPr>
          <w:rFonts w:ascii="Arial" w:hAnsi="Arial" w:cs="Arial"/>
        </w:rPr>
        <w:t>Printers.</w:t>
      </w:r>
      <w:r>
        <w:rPr>
          <w:rFonts w:ascii="Arial" w:hAnsi="Arial" w:cs="Arial"/>
        </w:rPr>
        <w:t xml:space="preserve"> </w:t>
      </w:r>
    </w:p>
    <w:p w14:paraId="41B29272" w14:textId="66C46DCC" w:rsidR="00172275" w:rsidRDefault="00172275" w:rsidP="00FC5F85">
      <w:pPr>
        <w:pStyle w:val="NoSpacing"/>
        <w:numPr>
          <w:ilvl w:val="0"/>
          <w:numId w:val="67"/>
        </w:numPr>
        <w:rPr>
          <w:rFonts w:ascii="Arial" w:hAnsi="Arial" w:cs="Arial"/>
        </w:rPr>
      </w:pPr>
      <w:r>
        <w:rPr>
          <w:rFonts w:ascii="Arial" w:hAnsi="Arial" w:cs="Arial"/>
        </w:rPr>
        <w:t xml:space="preserve">Change Google to default search </w:t>
      </w:r>
      <w:r w:rsidR="00D72E9E">
        <w:rPr>
          <w:rFonts w:ascii="Arial" w:hAnsi="Arial" w:cs="Arial"/>
        </w:rPr>
        <w:t>engine.</w:t>
      </w:r>
    </w:p>
    <w:p w14:paraId="5306B969" w14:textId="33CDBAD2" w:rsidR="00172275" w:rsidRDefault="00172275" w:rsidP="00FC5F85">
      <w:pPr>
        <w:pStyle w:val="NoSpacing"/>
        <w:numPr>
          <w:ilvl w:val="0"/>
          <w:numId w:val="67"/>
        </w:numPr>
        <w:rPr>
          <w:rFonts w:ascii="Arial" w:hAnsi="Arial" w:cs="Arial"/>
        </w:rPr>
      </w:pPr>
      <w:r>
        <w:rPr>
          <w:rFonts w:ascii="Arial" w:hAnsi="Arial" w:cs="Arial"/>
        </w:rPr>
        <w:t>Create user folders on the F: Drive</w:t>
      </w:r>
    </w:p>
    <w:p w14:paraId="2595177B" w14:textId="49C1BD09" w:rsidR="00172275" w:rsidRDefault="00172275" w:rsidP="00FC5F85">
      <w:pPr>
        <w:pStyle w:val="NoSpacing"/>
        <w:numPr>
          <w:ilvl w:val="1"/>
          <w:numId w:val="67"/>
        </w:numPr>
        <w:rPr>
          <w:rFonts w:ascii="Arial" w:hAnsi="Arial" w:cs="Arial"/>
        </w:rPr>
      </w:pPr>
      <w:r>
        <w:rPr>
          <w:rFonts w:ascii="Arial" w:hAnsi="Arial" w:cs="Arial"/>
        </w:rPr>
        <w:t xml:space="preserve">Users to get </w:t>
      </w:r>
      <w:r w:rsidR="003E176C">
        <w:rPr>
          <w:rFonts w:ascii="Arial" w:hAnsi="Arial" w:cs="Arial"/>
        </w:rPr>
        <w:t>folders.</w:t>
      </w:r>
      <w:r>
        <w:rPr>
          <w:rFonts w:ascii="Arial" w:hAnsi="Arial" w:cs="Arial"/>
        </w:rPr>
        <w:t xml:space="preserve"> </w:t>
      </w:r>
    </w:p>
    <w:p w14:paraId="2F1E0AAE" w14:textId="7B607B40" w:rsidR="00172275" w:rsidRDefault="00172275" w:rsidP="00FC5F85">
      <w:pPr>
        <w:pStyle w:val="NoSpacing"/>
        <w:numPr>
          <w:ilvl w:val="2"/>
          <w:numId w:val="67"/>
        </w:numPr>
        <w:rPr>
          <w:rFonts w:ascii="Arial" w:hAnsi="Arial" w:cs="Arial"/>
        </w:rPr>
      </w:pPr>
      <w:r>
        <w:rPr>
          <w:rFonts w:ascii="Arial" w:hAnsi="Arial" w:cs="Arial"/>
        </w:rPr>
        <w:t>All Corporate Users</w:t>
      </w:r>
    </w:p>
    <w:p w14:paraId="402FFBDE" w14:textId="6D51A3E1" w:rsidR="00172275" w:rsidRDefault="00172275" w:rsidP="00FC5F85">
      <w:pPr>
        <w:pStyle w:val="NoSpacing"/>
        <w:numPr>
          <w:ilvl w:val="2"/>
          <w:numId w:val="67"/>
        </w:numPr>
        <w:rPr>
          <w:rFonts w:ascii="Arial" w:hAnsi="Arial" w:cs="Arial"/>
        </w:rPr>
      </w:pPr>
      <w:r>
        <w:rPr>
          <w:rFonts w:ascii="Arial" w:hAnsi="Arial" w:cs="Arial"/>
        </w:rPr>
        <w:t xml:space="preserve">Warehouse Managers </w:t>
      </w:r>
    </w:p>
    <w:p w14:paraId="75E5A05C" w14:textId="3D52607E" w:rsidR="00172275" w:rsidRDefault="00172275" w:rsidP="00FC5F85">
      <w:pPr>
        <w:pStyle w:val="NoSpacing"/>
        <w:numPr>
          <w:ilvl w:val="2"/>
          <w:numId w:val="67"/>
        </w:numPr>
        <w:rPr>
          <w:rFonts w:ascii="Arial" w:hAnsi="Arial" w:cs="Arial"/>
        </w:rPr>
      </w:pPr>
      <w:r>
        <w:rPr>
          <w:rFonts w:ascii="Arial" w:hAnsi="Arial" w:cs="Arial"/>
        </w:rPr>
        <w:t>RSM</w:t>
      </w:r>
    </w:p>
    <w:p w14:paraId="75E4A188" w14:textId="4226E8F4" w:rsidR="00172275" w:rsidRDefault="00172275" w:rsidP="00FC5F85">
      <w:pPr>
        <w:pStyle w:val="NoSpacing"/>
        <w:numPr>
          <w:ilvl w:val="2"/>
          <w:numId w:val="67"/>
        </w:numPr>
        <w:rPr>
          <w:rFonts w:ascii="Arial" w:hAnsi="Arial" w:cs="Arial"/>
        </w:rPr>
      </w:pPr>
      <w:r>
        <w:rPr>
          <w:rFonts w:ascii="Arial" w:hAnsi="Arial" w:cs="Arial"/>
        </w:rPr>
        <w:t>ROM</w:t>
      </w:r>
    </w:p>
    <w:p w14:paraId="29B92D93" w14:textId="6515349B" w:rsidR="00172275" w:rsidRDefault="00172275" w:rsidP="00FC5F85">
      <w:pPr>
        <w:pStyle w:val="NoSpacing"/>
        <w:numPr>
          <w:ilvl w:val="1"/>
          <w:numId w:val="67"/>
        </w:numPr>
        <w:rPr>
          <w:rFonts w:ascii="Arial" w:hAnsi="Arial" w:cs="Arial"/>
        </w:rPr>
      </w:pPr>
      <w:r>
        <w:rPr>
          <w:rFonts w:ascii="Arial" w:hAnsi="Arial" w:cs="Arial"/>
        </w:rPr>
        <w:t xml:space="preserve">Access to all folders </w:t>
      </w:r>
    </w:p>
    <w:p w14:paraId="608EB2F1" w14:textId="239D78C4" w:rsidR="00172275" w:rsidRDefault="00172275" w:rsidP="00FC5F85">
      <w:pPr>
        <w:pStyle w:val="NoSpacing"/>
        <w:numPr>
          <w:ilvl w:val="2"/>
          <w:numId w:val="67"/>
        </w:numPr>
        <w:rPr>
          <w:rFonts w:ascii="Arial" w:hAnsi="Arial" w:cs="Arial"/>
        </w:rPr>
      </w:pPr>
      <w:r>
        <w:rPr>
          <w:rFonts w:ascii="Arial" w:hAnsi="Arial" w:cs="Arial"/>
        </w:rPr>
        <w:t xml:space="preserve">System </w:t>
      </w:r>
    </w:p>
    <w:p w14:paraId="6FB26628" w14:textId="0304CFA0" w:rsidR="00172275" w:rsidRDefault="00172275" w:rsidP="00FC5F85">
      <w:pPr>
        <w:pStyle w:val="NoSpacing"/>
        <w:numPr>
          <w:ilvl w:val="2"/>
          <w:numId w:val="67"/>
        </w:numPr>
        <w:rPr>
          <w:rFonts w:ascii="Arial" w:hAnsi="Arial" w:cs="Arial"/>
        </w:rPr>
      </w:pPr>
      <w:r>
        <w:rPr>
          <w:rFonts w:ascii="Arial" w:hAnsi="Arial" w:cs="Arial"/>
        </w:rPr>
        <w:t xml:space="preserve">The person’s whose </w:t>
      </w:r>
      <w:r w:rsidR="00693625">
        <w:rPr>
          <w:rFonts w:ascii="Arial" w:hAnsi="Arial" w:cs="Arial"/>
        </w:rPr>
        <w:t>folder</w:t>
      </w:r>
      <w:r>
        <w:rPr>
          <w:rFonts w:ascii="Arial" w:hAnsi="Arial" w:cs="Arial"/>
        </w:rPr>
        <w:t xml:space="preserve"> </w:t>
      </w:r>
      <w:r w:rsidR="00693625">
        <w:rPr>
          <w:rFonts w:ascii="Arial" w:hAnsi="Arial" w:cs="Arial"/>
        </w:rPr>
        <w:t xml:space="preserve">that it </w:t>
      </w:r>
      <w:r>
        <w:rPr>
          <w:rFonts w:ascii="Arial" w:hAnsi="Arial" w:cs="Arial"/>
        </w:rPr>
        <w:t xml:space="preserve">belongs to </w:t>
      </w:r>
    </w:p>
    <w:p w14:paraId="2288853A" w14:textId="4BBC73BC" w:rsidR="00172275" w:rsidRDefault="00172275" w:rsidP="00FC5F85">
      <w:pPr>
        <w:pStyle w:val="NoSpacing"/>
        <w:numPr>
          <w:ilvl w:val="2"/>
          <w:numId w:val="67"/>
        </w:numPr>
        <w:rPr>
          <w:rFonts w:ascii="Arial" w:hAnsi="Arial" w:cs="Arial"/>
        </w:rPr>
      </w:pPr>
      <w:r>
        <w:rPr>
          <w:rFonts w:ascii="Arial" w:hAnsi="Arial" w:cs="Arial"/>
        </w:rPr>
        <w:t xml:space="preserve">CEO </w:t>
      </w:r>
    </w:p>
    <w:p w14:paraId="3BCFB300" w14:textId="63579BDB" w:rsidR="00172275" w:rsidRDefault="00172275" w:rsidP="00FC5F85">
      <w:pPr>
        <w:pStyle w:val="NoSpacing"/>
        <w:numPr>
          <w:ilvl w:val="2"/>
          <w:numId w:val="67"/>
        </w:numPr>
        <w:rPr>
          <w:rFonts w:ascii="Arial" w:hAnsi="Arial" w:cs="Arial"/>
        </w:rPr>
      </w:pPr>
      <w:r>
        <w:rPr>
          <w:rFonts w:ascii="Arial" w:hAnsi="Arial" w:cs="Arial"/>
        </w:rPr>
        <w:t xml:space="preserve">Domain Admins </w:t>
      </w:r>
    </w:p>
    <w:p w14:paraId="62FAA95C" w14:textId="2FC98F14" w:rsidR="00172275" w:rsidRDefault="00172275" w:rsidP="00FC5F85">
      <w:pPr>
        <w:pStyle w:val="NoSpacing"/>
        <w:numPr>
          <w:ilvl w:val="2"/>
          <w:numId w:val="67"/>
        </w:numPr>
        <w:rPr>
          <w:rFonts w:ascii="Arial" w:hAnsi="Arial" w:cs="Arial"/>
        </w:rPr>
      </w:pPr>
      <w:r>
        <w:rPr>
          <w:rFonts w:ascii="Arial" w:hAnsi="Arial" w:cs="Arial"/>
        </w:rPr>
        <w:t xml:space="preserve">ADM Accounts </w:t>
      </w:r>
    </w:p>
    <w:p w14:paraId="4DEADE3A" w14:textId="743843EA" w:rsidR="00172275" w:rsidRDefault="00172275" w:rsidP="00FC5F85">
      <w:pPr>
        <w:pStyle w:val="NoSpacing"/>
        <w:numPr>
          <w:ilvl w:val="2"/>
          <w:numId w:val="67"/>
        </w:numPr>
        <w:rPr>
          <w:rFonts w:ascii="Arial" w:hAnsi="Arial" w:cs="Arial"/>
        </w:rPr>
      </w:pPr>
      <w:r>
        <w:rPr>
          <w:rFonts w:ascii="Arial" w:hAnsi="Arial" w:cs="Arial"/>
        </w:rPr>
        <w:t xml:space="preserve">Supervisor or Manager of the Person </w:t>
      </w:r>
    </w:p>
    <w:p w14:paraId="44890DC5" w14:textId="2C0BAB84" w:rsidR="00172275" w:rsidRDefault="00172275" w:rsidP="00FC5F85">
      <w:pPr>
        <w:pStyle w:val="NoSpacing"/>
        <w:numPr>
          <w:ilvl w:val="0"/>
          <w:numId w:val="67"/>
        </w:numPr>
        <w:rPr>
          <w:rFonts w:ascii="Arial" w:hAnsi="Arial" w:cs="Arial"/>
        </w:rPr>
      </w:pPr>
      <w:r>
        <w:rPr>
          <w:rFonts w:ascii="Arial" w:hAnsi="Arial" w:cs="Arial"/>
        </w:rPr>
        <w:t>Create MaddenCo workstation on desktop, if applicable</w:t>
      </w:r>
    </w:p>
    <w:p w14:paraId="5A3645F5" w14:textId="77777777" w:rsidR="00172275" w:rsidRDefault="00172275" w:rsidP="00FC5F85">
      <w:pPr>
        <w:pStyle w:val="NoSpacing"/>
        <w:numPr>
          <w:ilvl w:val="0"/>
          <w:numId w:val="67"/>
        </w:numPr>
        <w:rPr>
          <w:rFonts w:ascii="Arial" w:hAnsi="Arial" w:cs="Arial"/>
        </w:rPr>
      </w:pPr>
      <w:r>
        <w:rPr>
          <w:rFonts w:ascii="Arial" w:hAnsi="Arial" w:cs="Arial"/>
        </w:rPr>
        <w:t>ManageEngine</w:t>
      </w:r>
    </w:p>
    <w:p w14:paraId="4D1EC679" w14:textId="77777777" w:rsidR="00172275" w:rsidRDefault="00172275" w:rsidP="00FC5F85">
      <w:pPr>
        <w:pStyle w:val="NoSpacing"/>
        <w:numPr>
          <w:ilvl w:val="1"/>
          <w:numId w:val="67"/>
        </w:numPr>
        <w:rPr>
          <w:rFonts w:ascii="Arial" w:hAnsi="Arial" w:cs="Arial"/>
        </w:rPr>
      </w:pPr>
      <w:r>
        <w:rPr>
          <w:rFonts w:ascii="Arial" w:hAnsi="Arial" w:cs="Arial"/>
        </w:rPr>
        <w:t xml:space="preserve">A Project is created from ticket in Step 2. Tickets will be closed when the Project is complete. </w:t>
      </w:r>
    </w:p>
    <w:p w14:paraId="0473BBFE" w14:textId="77777777" w:rsidR="003F1945" w:rsidRDefault="00C35B66" w:rsidP="00FC5F85">
      <w:pPr>
        <w:pStyle w:val="NoSpacing"/>
        <w:numPr>
          <w:ilvl w:val="0"/>
          <w:numId w:val="67"/>
        </w:numPr>
        <w:rPr>
          <w:rFonts w:ascii="Arial" w:hAnsi="Arial" w:cs="Arial"/>
        </w:rPr>
      </w:pPr>
      <w:r>
        <w:rPr>
          <w:rFonts w:ascii="Arial" w:hAnsi="Arial" w:cs="Arial"/>
        </w:rPr>
        <w:t>Set up</w:t>
      </w:r>
      <w:r w:rsidR="00172275">
        <w:rPr>
          <w:rFonts w:ascii="Arial" w:hAnsi="Arial" w:cs="Arial"/>
        </w:rPr>
        <w:t xml:space="preserve"> Multifactor Authentication the day after the person starts so they can set up the method to receive the code or approval.</w:t>
      </w:r>
    </w:p>
    <w:p w14:paraId="753F4C87" w14:textId="30D8B3BA" w:rsidR="00172275" w:rsidRPr="00B6448D" w:rsidRDefault="00172275" w:rsidP="003F1945">
      <w:pPr>
        <w:pStyle w:val="NoSpacing"/>
        <w:ind w:left="1440"/>
        <w:rPr>
          <w:rFonts w:ascii="Arial" w:hAnsi="Arial" w:cs="Arial"/>
        </w:rPr>
      </w:pPr>
      <w:r>
        <w:rPr>
          <w:rFonts w:ascii="Arial" w:hAnsi="Arial" w:cs="Arial"/>
        </w:rPr>
        <w:br/>
      </w:r>
    </w:p>
    <w:p w14:paraId="14786C3E" w14:textId="7C02AB25" w:rsidR="001704AE" w:rsidRDefault="00D72E9E" w:rsidP="00581BF7">
      <w:pPr>
        <w:pStyle w:val="Heading3"/>
      </w:pPr>
      <w:bookmarkStart w:id="94" w:name="_Toc212651105"/>
      <w:r>
        <w:t>12.8</w:t>
      </w:r>
      <w:r>
        <w:tab/>
      </w:r>
      <w:r w:rsidR="001704AE" w:rsidRPr="00E100AA">
        <w:t>Communicating New Users Access and Training</w:t>
      </w:r>
      <w:bookmarkEnd w:id="94"/>
      <w:r w:rsidR="001704AE" w:rsidRPr="00E100AA">
        <w:t xml:space="preserve"> </w:t>
      </w:r>
    </w:p>
    <w:p w14:paraId="5585D3DD" w14:textId="3E0901E8" w:rsidR="00BA523F" w:rsidRPr="00B4451E" w:rsidRDefault="00B4451E" w:rsidP="00FC5F85">
      <w:pPr>
        <w:pStyle w:val="NoSpacing"/>
        <w:numPr>
          <w:ilvl w:val="0"/>
          <w:numId w:val="232"/>
        </w:numPr>
        <w:rPr>
          <w:rFonts w:ascii="Arial" w:eastAsia="Times New Roman" w:hAnsi="Arial" w:cs="Arial"/>
          <w:szCs w:val="20"/>
        </w:rPr>
      </w:pPr>
      <w:r w:rsidRPr="00B4451E">
        <w:rPr>
          <w:rFonts w:ascii="Arial" w:hAnsi="Arial" w:cs="Arial"/>
        </w:rPr>
        <w:t>An email</w:t>
      </w:r>
      <w:r w:rsidR="00A079BF" w:rsidRPr="00B4451E">
        <w:rPr>
          <w:rFonts w:ascii="Arial" w:hAnsi="Arial" w:cs="Arial"/>
        </w:rPr>
        <w:t xml:space="preserve"> is sent to </w:t>
      </w:r>
      <w:r w:rsidR="00F076AF" w:rsidRPr="00B4451E">
        <w:rPr>
          <w:rFonts w:ascii="Arial" w:hAnsi="Arial" w:cs="Arial"/>
        </w:rPr>
        <w:t>the Hiring</w:t>
      </w:r>
      <w:r w:rsidR="00A079BF" w:rsidRPr="00B4451E">
        <w:rPr>
          <w:rFonts w:ascii="Arial" w:hAnsi="Arial" w:cs="Arial"/>
        </w:rPr>
        <w:t xml:space="preserve"> Manager and New Hire for the following with all the logon information needed. You can find a </w:t>
      </w:r>
      <w:r w:rsidRPr="00B4451E">
        <w:rPr>
          <w:rFonts w:ascii="Arial" w:hAnsi="Arial" w:cs="Arial"/>
        </w:rPr>
        <w:t xml:space="preserve">document created for this at </w:t>
      </w:r>
    </w:p>
    <w:p w14:paraId="755D7B07" w14:textId="143A2825" w:rsidR="00B4451E" w:rsidRDefault="002A0A6E" w:rsidP="002A0A6E">
      <w:pPr>
        <w:pStyle w:val="ListParagraph"/>
        <w:ind w:left="1440"/>
        <w:rPr>
          <w:rFonts w:ascii="Calibri" w:hAnsi="Calibri" w:cs="Calibri"/>
        </w:rPr>
      </w:pPr>
      <w:hyperlink r:id="rId119" w:history="1">
        <w:r>
          <w:rPr>
            <w:rStyle w:val="Hyperlink"/>
            <w:rFonts w:ascii="Calibri" w:hAnsi="Calibri" w:cs="Calibri"/>
          </w:rPr>
          <w:t>F:\Information Technology\Shared\Josh's IT Notes\Documentation</w:t>
        </w:r>
      </w:hyperlink>
    </w:p>
    <w:p w14:paraId="7B50DFDF" w14:textId="77777777" w:rsidR="002A0A6E" w:rsidRPr="002A0A6E" w:rsidRDefault="002A0A6E" w:rsidP="002A0A6E">
      <w:pPr>
        <w:pStyle w:val="ListParagraph"/>
        <w:ind w:left="1440"/>
        <w:rPr>
          <w:rFonts w:ascii="Calibri" w:hAnsi="Calibri" w:cs="Calibri"/>
        </w:rPr>
      </w:pPr>
    </w:p>
    <w:p w14:paraId="59910BFF" w14:textId="16C83E65" w:rsidR="00866186" w:rsidRPr="007C48D4" w:rsidRDefault="00B4451E" w:rsidP="00FC5F85">
      <w:pPr>
        <w:pStyle w:val="ListParagraph"/>
        <w:numPr>
          <w:ilvl w:val="0"/>
          <w:numId w:val="236"/>
        </w:numPr>
        <w:rPr>
          <w:rFonts w:cstheme="minorHAnsi"/>
        </w:rPr>
      </w:pPr>
      <w:r>
        <w:rPr>
          <w:rFonts w:cstheme="minorHAnsi"/>
        </w:rPr>
        <w:t xml:space="preserve">The document is titled </w:t>
      </w:r>
      <w:r w:rsidRPr="00B4451E">
        <w:rPr>
          <w:rFonts w:cstheme="minorHAnsi"/>
          <w:b/>
          <w:bCs/>
        </w:rPr>
        <w:t>Employee Login Info.</w:t>
      </w:r>
    </w:p>
    <w:p w14:paraId="416D1F7A" w14:textId="77777777" w:rsidR="00BA523F" w:rsidRPr="001704AE" w:rsidRDefault="00BA523F" w:rsidP="00BA523F">
      <w:pPr>
        <w:pStyle w:val="NoSpacing"/>
        <w:ind w:left="2700"/>
        <w:rPr>
          <w:rFonts w:cstheme="minorHAnsi"/>
        </w:rPr>
      </w:pPr>
    </w:p>
    <w:p w14:paraId="4DA3D2A7" w14:textId="77777777" w:rsidR="001704AE" w:rsidRPr="00155CC1" w:rsidRDefault="001704AE" w:rsidP="001704AE">
      <w:pPr>
        <w:pStyle w:val="NoSpacing"/>
        <w:spacing w:line="276" w:lineRule="auto"/>
        <w:ind w:left="2340"/>
        <w:rPr>
          <w:rFonts w:cstheme="minorHAnsi"/>
        </w:rPr>
      </w:pPr>
    </w:p>
    <w:p w14:paraId="50E1BEAB" w14:textId="2934DE73" w:rsidR="00CA15BD" w:rsidRDefault="00CA15BD" w:rsidP="0092417E">
      <w:pPr>
        <w:pStyle w:val="Heading2"/>
        <w:numPr>
          <w:ilvl w:val="1"/>
          <w:numId w:val="32"/>
        </w:numPr>
      </w:pPr>
      <w:bookmarkStart w:id="95" w:name="_Toc212651106"/>
      <w:r>
        <w:lastRenderedPageBreak/>
        <w:t>Job Transfer</w:t>
      </w:r>
      <w:bookmarkEnd w:id="95"/>
    </w:p>
    <w:p w14:paraId="385B2A45" w14:textId="194C1E8A" w:rsidR="00CA15BD" w:rsidRDefault="00CA15BD" w:rsidP="00CA15BD">
      <w:r>
        <w:t>This will be a run down of how to handle Job Transfers.</w:t>
      </w:r>
    </w:p>
    <w:p w14:paraId="3724A321" w14:textId="05BA8BD2" w:rsidR="00CA15BD" w:rsidRDefault="00CA15BD" w:rsidP="00CA15BD">
      <w:pPr>
        <w:pStyle w:val="Heading3"/>
        <w:numPr>
          <w:ilvl w:val="2"/>
          <w:numId w:val="32"/>
        </w:numPr>
      </w:pPr>
      <w:bookmarkStart w:id="96" w:name="_Toc212651107"/>
      <w:r>
        <w:t>Job Transfer Steps</w:t>
      </w:r>
      <w:bookmarkEnd w:id="96"/>
    </w:p>
    <w:p w14:paraId="499813F5" w14:textId="77777777" w:rsidR="00CA15BD" w:rsidRPr="00CA15BD" w:rsidRDefault="00CA15BD" w:rsidP="00CA15BD">
      <w:pPr>
        <w:numPr>
          <w:ilvl w:val="0"/>
          <w:numId w:val="159"/>
        </w:numPr>
        <w:spacing w:before="0" w:after="0" w:line="276" w:lineRule="auto"/>
        <w:rPr>
          <w:b/>
          <w:bCs/>
        </w:rPr>
      </w:pPr>
      <w:r w:rsidRPr="00CA15BD">
        <w:rPr>
          <w:b/>
          <w:bCs/>
        </w:rPr>
        <w:t>Create a new project for a job transfer and name it “Job Transfer – Location # - Name” with the actual location number and name of person in the transfer.</w:t>
      </w:r>
    </w:p>
    <w:p w14:paraId="6A4285DA" w14:textId="77777777" w:rsidR="00CA15BD" w:rsidRPr="00CA15BD" w:rsidRDefault="00CA15BD" w:rsidP="00CA15BD">
      <w:pPr>
        <w:numPr>
          <w:ilvl w:val="0"/>
          <w:numId w:val="159"/>
        </w:numPr>
        <w:spacing w:before="0" w:after="0" w:line="276" w:lineRule="auto"/>
        <w:rPr>
          <w:b/>
          <w:bCs/>
        </w:rPr>
      </w:pPr>
      <w:r w:rsidRPr="00CA15BD">
        <w:rPr>
          <w:b/>
          <w:bCs/>
        </w:rPr>
        <w:t>In the Project click on the “Associations” tab and then click “Attach” to find the ticket request that was put in for the job transfer.</w:t>
      </w:r>
    </w:p>
    <w:p w14:paraId="3259CBBD" w14:textId="77777777" w:rsidR="00CA15BD" w:rsidRDefault="00CA15BD" w:rsidP="00D46F6B">
      <w:pPr>
        <w:pStyle w:val="ListParagraph"/>
        <w:numPr>
          <w:ilvl w:val="1"/>
          <w:numId w:val="357"/>
        </w:numPr>
        <w:spacing w:before="0" w:after="160" w:line="259" w:lineRule="auto"/>
      </w:pPr>
      <w:r>
        <w:t>Once you find the open ticket request check the box and click Associate.</w:t>
      </w:r>
    </w:p>
    <w:p w14:paraId="39E9D46C" w14:textId="77777777" w:rsidR="00CA15BD" w:rsidRPr="00811849" w:rsidRDefault="00CA15BD" w:rsidP="00D46F6B">
      <w:pPr>
        <w:pStyle w:val="ListParagraph"/>
        <w:numPr>
          <w:ilvl w:val="1"/>
          <w:numId w:val="357"/>
        </w:numPr>
        <w:spacing w:before="0" w:after="160" w:line="259" w:lineRule="auto"/>
      </w:pPr>
      <w:r w:rsidRPr="00811849">
        <w:t>This will connect the ticket request with the project to complete the job transfer</w:t>
      </w:r>
      <w:r>
        <w:t>.</w:t>
      </w:r>
    </w:p>
    <w:p w14:paraId="48EE205D" w14:textId="3FC3AAEA" w:rsidR="00CA15BD" w:rsidRDefault="00CA15BD" w:rsidP="00CA15BD">
      <w:r>
        <w:rPr>
          <w:noProof/>
        </w:rPr>
        <w:drawing>
          <wp:inline distT="0" distB="0" distL="0" distR="0" wp14:anchorId="40C8538D" wp14:editId="4CA0615A">
            <wp:extent cx="6273165" cy="1183005"/>
            <wp:effectExtent l="0" t="0" r="0" b="0"/>
            <wp:docPr id="170978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273165" cy="1183005"/>
                    </a:xfrm>
                    <a:prstGeom prst="rect">
                      <a:avLst/>
                    </a:prstGeom>
                    <a:noFill/>
                  </pic:spPr>
                </pic:pic>
              </a:graphicData>
            </a:graphic>
          </wp:inline>
        </w:drawing>
      </w:r>
    </w:p>
    <w:p w14:paraId="68F1CDBF" w14:textId="6291CA77" w:rsidR="00CA15BD" w:rsidRPr="00CA15BD" w:rsidRDefault="00CA15BD" w:rsidP="00CA15BD">
      <w:pPr>
        <w:numPr>
          <w:ilvl w:val="0"/>
          <w:numId w:val="159"/>
        </w:numPr>
        <w:spacing w:before="0" w:after="0" w:line="276" w:lineRule="auto"/>
        <w:rPr>
          <w:b/>
          <w:bCs/>
        </w:rPr>
      </w:pPr>
      <w:r w:rsidRPr="00CA15BD">
        <w:rPr>
          <w:b/>
          <w:bCs/>
        </w:rPr>
        <w:t>Route Driver to Warehouse Employee:</w:t>
      </w:r>
      <w:r>
        <w:rPr>
          <w:b/>
          <w:bCs/>
        </w:rPr>
        <w:t xml:space="preserve"> </w:t>
      </w:r>
    </w:p>
    <w:p w14:paraId="31147B94" w14:textId="09AF2B18" w:rsidR="00CA15BD" w:rsidRDefault="00CA15BD" w:rsidP="00D46F6B">
      <w:pPr>
        <w:pStyle w:val="ListParagraph"/>
        <w:numPr>
          <w:ilvl w:val="0"/>
          <w:numId w:val="358"/>
        </w:numPr>
        <w:spacing w:before="0" w:after="160" w:line="259" w:lineRule="auto"/>
      </w:pPr>
      <w:r w:rsidRPr="00CA15BD">
        <w:t>For this change you typically will only be adding them to WISE.</w:t>
      </w:r>
    </w:p>
    <w:p w14:paraId="6E4BA81C" w14:textId="77777777" w:rsidR="005F6D40" w:rsidRPr="005F6D40" w:rsidRDefault="005F6D40" w:rsidP="005F6D40">
      <w:pPr>
        <w:pStyle w:val="ListParagraph"/>
        <w:numPr>
          <w:ilvl w:val="0"/>
          <w:numId w:val="159"/>
        </w:numPr>
        <w:rPr>
          <w:b/>
          <w:bCs/>
        </w:rPr>
      </w:pPr>
      <w:r w:rsidRPr="005F6D40">
        <w:rPr>
          <w:b/>
          <w:bCs/>
        </w:rPr>
        <w:t>Route Driver/Warehouse Employee to Team Lead, Assistant Manager, Warehouse Manager, etc.:</w:t>
      </w:r>
    </w:p>
    <w:p w14:paraId="1CBC6D96" w14:textId="0461F33A" w:rsidR="00CA15BD" w:rsidRPr="00CA15BD" w:rsidRDefault="005F6D40" w:rsidP="00D46F6B">
      <w:pPr>
        <w:pStyle w:val="ListParagraph"/>
        <w:numPr>
          <w:ilvl w:val="0"/>
          <w:numId w:val="359"/>
        </w:numPr>
        <w:spacing w:before="0" w:after="160" w:line="259" w:lineRule="auto"/>
      </w:pPr>
      <w:r w:rsidRPr="005F6D40">
        <w:t>This person is not going to have an account set up and will be set up as a new hire. Create a new hire project and follow these steps</w:t>
      </w:r>
      <w:r>
        <w:t>.</w:t>
      </w:r>
    </w:p>
    <w:p w14:paraId="55DF3475" w14:textId="77777777" w:rsidR="005F6D40" w:rsidRPr="005F6D40" w:rsidRDefault="005F6D40" w:rsidP="005F6D40">
      <w:pPr>
        <w:pStyle w:val="ListParagraph"/>
        <w:numPr>
          <w:ilvl w:val="0"/>
          <w:numId w:val="159"/>
        </w:numPr>
        <w:rPr>
          <w:b/>
          <w:bCs/>
        </w:rPr>
      </w:pPr>
      <w:r w:rsidRPr="005F6D40">
        <w:rPr>
          <w:b/>
          <w:bCs/>
        </w:rPr>
        <w:t>Employee transferring from one department to another when they already have email and MaddenCo access:</w:t>
      </w:r>
    </w:p>
    <w:p w14:paraId="262B1B92" w14:textId="688BDE48" w:rsidR="005F6D40" w:rsidRDefault="005F6D40" w:rsidP="00D46F6B">
      <w:pPr>
        <w:pStyle w:val="ListParagraph"/>
        <w:numPr>
          <w:ilvl w:val="0"/>
          <w:numId w:val="360"/>
        </w:numPr>
        <w:spacing w:before="0" w:after="160" w:line="259" w:lineRule="auto"/>
      </w:pPr>
      <w:r>
        <w:t>Document the current permissions and access</w:t>
      </w:r>
      <w:r w:rsidR="00D63F5A">
        <w:t>es</w:t>
      </w:r>
      <w:r>
        <w:t xml:space="preserve">. Take screenshots of all accesses and permissions for Madden Co, Intranet, and AD. Use the Word doc in </w:t>
      </w:r>
      <w:r w:rsidRPr="00535D8D">
        <w:rPr>
          <w:color w:val="365F91" w:themeColor="accent1" w:themeShade="BF"/>
        </w:rPr>
        <w:t xml:space="preserve">F:\Information Technology\Shared\Procedures\Help Desk\Setup </w:t>
      </w:r>
      <w:r>
        <w:t>and add it to the Attachments at the bottom of the Job Transfers Project.</w:t>
      </w:r>
    </w:p>
    <w:p w14:paraId="74C22F6E" w14:textId="541C1477" w:rsidR="00CA15BD" w:rsidRDefault="005F6D40" w:rsidP="005F6D40">
      <w:pPr>
        <w:spacing w:before="0" w:after="160" w:line="259" w:lineRule="auto"/>
        <w:ind w:left="720"/>
      </w:pPr>
      <w:r>
        <w:rPr>
          <w:noProof/>
        </w:rPr>
        <w:drawing>
          <wp:inline distT="0" distB="0" distL="0" distR="0" wp14:anchorId="72C53582" wp14:editId="021E0114">
            <wp:extent cx="4840605" cy="780415"/>
            <wp:effectExtent l="0" t="0" r="0" b="635"/>
            <wp:docPr id="164383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840605" cy="780415"/>
                    </a:xfrm>
                    <a:prstGeom prst="rect">
                      <a:avLst/>
                    </a:prstGeom>
                    <a:noFill/>
                  </pic:spPr>
                </pic:pic>
              </a:graphicData>
            </a:graphic>
          </wp:inline>
        </w:drawing>
      </w:r>
    </w:p>
    <w:p w14:paraId="75A08594" w14:textId="77777777" w:rsidR="005F6D40" w:rsidRDefault="005F6D40" w:rsidP="00D46F6B">
      <w:pPr>
        <w:pStyle w:val="ListParagraph"/>
        <w:numPr>
          <w:ilvl w:val="0"/>
          <w:numId w:val="358"/>
        </w:numPr>
        <w:spacing w:before="0" w:after="160" w:line="259" w:lineRule="auto"/>
      </w:pPr>
      <w:r>
        <w:t xml:space="preserve">Find out who a current employee is that the manager would like to have the permissions copied from. </w:t>
      </w:r>
    </w:p>
    <w:p w14:paraId="2A3168A4" w14:textId="77777777" w:rsidR="005F6D40" w:rsidRDefault="005F6D40" w:rsidP="00D46F6B">
      <w:pPr>
        <w:pStyle w:val="ListParagraph"/>
        <w:numPr>
          <w:ilvl w:val="0"/>
          <w:numId w:val="358"/>
        </w:numPr>
        <w:spacing w:before="0" w:after="160" w:line="259" w:lineRule="auto"/>
      </w:pPr>
      <w:r>
        <w:t>Set the user up with all permissions and access they need changed. This would include Madden Co, Intranet, Email (groups and shared mailboxes).</w:t>
      </w:r>
    </w:p>
    <w:p w14:paraId="44882861" w14:textId="77777777" w:rsidR="005F6D40" w:rsidRDefault="005F6D40" w:rsidP="00D46F6B">
      <w:pPr>
        <w:pStyle w:val="ListParagraph"/>
        <w:numPr>
          <w:ilvl w:val="0"/>
          <w:numId w:val="358"/>
        </w:numPr>
        <w:spacing w:before="0" w:after="160" w:line="259" w:lineRule="auto"/>
      </w:pPr>
      <w:r>
        <w:t>Find out and set the user up with the devices needed. Things to ask about are desktops or a laptop, cell phone, desk phone, etc.</w:t>
      </w:r>
    </w:p>
    <w:p w14:paraId="281DE1D5" w14:textId="77777777" w:rsidR="005F6D40" w:rsidRPr="002F076E" w:rsidRDefault="005F6D40" w:rsidP="00D46F6B">
      <w:pPr>
        <w:pStyle w:val="ListParagraph"/>
        <w:numPr>
          <w:ilvl w:val="0"/>
          <w:numId w:val="358"/>
        </w:numPr>
        <w:spacing w:before="0" w:after="160" w:line="259" w:lineRule="auto"/>
      </w:pPr>
      <w:r>
        <w:t xml:space="preserve">Keep the ticket with the old and new permissions/access On Hold for 30 days. Also create a reminder to your personal calendar to remove the old access. </w:t>
      </w:r>
    </w:p>
    <w:p w14:paraId="75D3424C" w14:textId="77777777" w:rsidR="00D63F5A" w:rsidRPr="002F076E" w:rsidRDefault="00D63F5A" w:rsidP="00D63F5A">
      <w:pPr>
        <w:pStyle w:val="ListParagraph"/>
        <w:numPr>
          <w:ilvl w:val="0"/>
          <w:numId w:val="159"/>
        </w:numPr>
      </w:pPr>
      <w:r>
        <w:rPr>
          <w:b/>
          <w:bCs/>
        </w:rPr>
        <w:lastRenderedPageBreak/>
        <w:t>Corporate e</w:t>
      </w:r>
      <w:r w:rsidRPr="00C8677E">
        <w:rPr>
          <w:b/>
          <w:bCs/>
        </w:rPr>
        <w:t xml:space="preserve">mployees transferring </w:t>
      </w:r>
      <w:r>
        <w:rPr>
          <w:b/>
          <w:bCs/>
        </w:rPr>
        <w:t>to Team Lead or Manager within a Department and have email and MaddenCo access</w:t>
      </w:r>
      <w:r w:rsidRPr="00C8677E">
        <w:rPr>
          <w:b/>
          <w:bCs/>
        </w:rPr>
        <w:t>:</w:t>
      </w:r>
    </w:p>
    <w:p w14:paraId="792633E7" w14:textId="77777777" w:rsidR="00D63F5A" w:rsidRPr="002F076E" w:rsidRDefault="00D63F5A" w:rsidP="00D46F6B">
      <w:pPr>
        <w:pStyle w:val="ListParagraph"/>
        <w:numPr>
          <w:ilvl w:val="0"/>
          <w:numId w:val="361"/>
        </w:numPr>
        <w:spacing w:before="0" w:after="160" w:line="259" w:lineRule="auto"/>
      </w:pPr>
      <w:r w:rsidRPr="002F076E">
        <w:t>Document the current permissions and accesses. Take screenshots of all accesses and permissions for Madden Co, Intranet, and AD. Use the Word doc in F:\Information Technology\Shared\Procedures\Help Desk\Setup and add it to the Attachments at the bottom of the Job Transfers Project.</w:t>
      </w:r>
    </w:p>
    <w:p w14:paraId="49A22439" w14:textId="77777777" w:rsidR="00D63F5A" w:rsidRDefault="00D63F5A" w:rsidP="00D46F6B">
      <w:pPr>
        <w:pStyle w:val="ListParagraph"/>
        <w:numPr>
          <w:ilvl w:val="0"/>
          <w:numId w:val="361"/>
        </w:numPr>
        <w:spacing w:before="0" w:after="160" w:line="259" w:lineRule="auto"/>
      </w:pPr>
      <w:r>
        <w:t>If applicable, find the replaced employee in the team lead or manager role that has or has access set up that may be needed for the new transfer employee.</w:t>
      </w:r>
    </w:p>
    <w:p w14:paraId="273F6E3C" w14:textId="77777777" w:rsidR="00D63F5A" w:rsidRDefault="00D63F5A" w:rsidP="00D46F6B">
      <w:pPr>
        <w:pStyle w:val="ListParagraph"/>
        <w:numPr>
          <w:ilvl w:val="2"/>
          <w:numId w:val="357"/>
        </w:numPr>
        <w:spacing w:before="0" w:after="160" w:line="259" w:lineRule="auto"/>
      </w:pPr>
      <w:r>
        <w:t>If no replaced employee to copy from send list of access to transfer employee new manager or supervisor for review and approval of accesses.</w:t>
      </w:r>
    </w:p>
    <w:p w14:paraId="4774ADCB" w14:textId="4D7B3EF0" w:rsidR="00D63F5A" w:rsidRDefault="00D63F5A" w:rsidP="00D46F6B">
      <w:pPr>
        <w:pStyle w:val="ListParagraph"/>
        <w:numPr>
          <w:ilvl w:val="2"/>
          <w:numId w:val="357"/>
        </w:numPr>
        <w:spacing w:before="0" w:after="160" w:line="259" w:lineRule="auto"/>
      </w:pPr>
      <w:r>
        <w:t>If there is no reference, go off current role-based access grids for base access.</w:t>
      </w:r>
    </w:p>
    <w:p w14:paraId="0BEE8D6C" w14:textId="77777777" w:rsidR="00D63F5A" w:rsidRPr="00D63F5A" w:rsidRDefault="00D63F5A" w:rsidP="00D46F6B">
      <w:pPr>
        <w:pStyle w:val="ListParagraph"/>
        <w:numPr>
          <w:ilvl w:val="0"/>
          <w:numId w:val="361"/>
        </w:numPr>
      </w:pPr>
      <w:r w:rsidRPr="00D63F5A">
        <w:t>Role Access Grid can be found below and if needs edited the password to modify is ITADMIN.</w:t>
      </w:r>
    </w:p>
    <w:p w14:paraId="25E8FDF1" w14:textId="39B8E478" w:rsidR="005F6D40" w:rsidRDefault="00D63F5A" w:rsidP="00D63F5A">
      <w:pPr>
        <w:spacing w:before="0" w:after="160" w:line="259" w:lineRule="auto"/>
        <w:ind w:left="720"/>
      </w:pPr>
      <w:r>
        <w:rPr>
          <w:noProof/>
        </w:rPr>
        <w:drawing>
          <wp:inline distT="0" distB="0" distL="0" distR="0" wp14:anchorId="50C81FFC" wp14:editId="6786CED0">
            <wp:extent cx="5944235" cy="353695"/>
            <wp:effectExtent l="0" t="0" r="0" b="8255"/>
            <wp:docPr id="1181329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4235" cy="353695"/>
                    </a:xfrm>
                    <a:prstGeom prst="rect">
                      <a:avLst/>
                    </a:prstGeom>
                    <a:noFill/>
                  </pic:spPr>
                </pic:pic>
              </a:graphicData>
            </a:graphic>
          </wp:inline>
        </w:drawing>
      </w:r>
    </w:p>
    <w:p w14:paraId="46E355F8" w14:textId="77777777" w:rsidR="00D63F5A" w:rsidRDefault="00D63F5A" w:rsidP="00D46F6B">
      <w:pPr>
        <w:pStyle w:val="ListParagraph"/>
        <w:numPr>
          <w:ilvl w:val="0"/>
          <w:numId w:val="361"/>
        </w:numPr>
      </w:pPr>
      <w:r>
        <w:t>Once permissions are approved by the transfer manager, set the user up with all permissions and access they need changed. This would include Madden Co, Intranet, Email (groups and shared mailboxes).</w:t>
      </w:r>
    </w:p>
    <w:p w14:paraId="1A65D726" w14:textId="77777777" w:rsidR="00D63F5A" w:rsidRDefault="00D63F5A" w:rsidP="00D46F6B">
      <w:pPr>
        <w:pStyle w:val="ListParagraph"/>
        <w:numPr>
          <w:ilvl w:val="0"/>
          <w:numId w:val="361"/>
        </w:numPr>
      </w:pPr>
      <w:r>
        <w:t>Find out if any device changes are needed for the new position. Things to ask about are desktops or a laptop, cell phone, desk phone, etc.</w:t>
      </w:r>
    </w:p>
    <w:p w14:paraId="4FFB8E4B" w14:textId="77777777" w:rsidR="00D63F5A" w:rsidRDefault="00D63F5A" w:rsidP="00D46F6B">
      <w:pPr>
        <w:pStyle w:val="ListParagraph"/>
        <w:numPr>
          <w:ilvl w:val="0"/>
          <w:numId w:val="361"/>
        </w:numPr>
      </w:pPr>
      <w:r>
        <w:t xml:space="preserve">Keep the ticket with the old and new permissions/access On Hold for 30 days. </w:t>
      </w:r>
    </w:p>
    <w:p w14:paraId="008EA3A6" w14:textId="77777777" w:rsidR="00D63F5A" w:rsidRDefault="00D63F5A" w:rsidP="00D46F6B">
      <w:pPr>
        <w:pStyle w:val="ListParagraph"/>
        <w:numPr>
          <w:ilvl w:val="0"/>
          <w:numId w:val="361"/>
        </w:numPr>
      </w:pPr>
      <w:r>
        <w:t>Communicate to the transfer manager and transfer employee of the change completion as well as the time that old permission/access document will be stored.</w:t>
      </w:r>
    </w:p>
    <w:p w14:paraId="5FA5358F" w14:textId="77777777" w:rsidR="00D63F5A" w:rsidRPr="00D63F5A" w:rsidRDefault="00D63F5A" w:rsidP="00D46F6B">
      <w:pPr>
        <w:pStyle w:val="ListParagraph"/>
        <w:numPr>
          <w:ilvl w:val="0"/>
          <w:numId w:val="362"/>
        </w:numPr>
      </w:pPr>
      <w:r w:rsidRPr="00D63F5A">
        <w:t xml:space="preserve">Also create a reminder to your personal calendar to remove the old access. </w:t>
      </w:r>
    </w:p>
    <w:p w14:paraId="13C9F1E4" w14:textId="77777777" w:rsidR="00D63F5A" w:rsidRDefault="00D63F5A" w:rsidP="00D63F5A">
      <w:pPr>
        <w:pStyle w:val="ListParagraph"/>
        <w:spacing w:before="0" w:after="160" w:line="259" w:lineRule="auto"/>
        <w:ind w:left="2520"/>
      </w:pPr>
    </w:p>
    <w:p w14:paraId="64862156" w14:textId="77777777" w:rsidR="00D63F5A" w:rsidRPr="00CA15BD" w:rsidRDefault="00D63F5A" w:rsidP="00D63F5A">
      <w:pPr>
        <w:spacing w:before="0" w:after="160" w:line="259" w:lineRule="auto"/>
        <w:ind w:left="720"/>
      </w:pPr>
    </w:p>
    <w:p w14:paraId="1E14CCDC" w14:textId="58585C82" w:rsidR="0092417E" w:rsidRDefault="0092417E" w:rsidP="0092417E">
      <w:pPr>
        <w:pStyle w:val="Heading2"/>
        <w:numPr>
          <w:ilvl w:val="1"/>
          <w:numId w:val="32"/>
        </w:numPr>
      </w:pPr>
      <w:bookmarkStart w:id="97" w:name="_Toc212651108"/>
      <w:r>
        <w:lastRenderedPageBreak/>
        <w:t>Termination</w:t>
      </w:r>
      <w:bookmarkEnd w:id="97"/>
    </w:p>
    <w:p w14:paraId="1F03E0CD" w14:textId="6557CE46" w:rsidR="0092417E" w:rsidRDefault="0092417E" w:rsidP="0092417E">
      <w:pPr>
        <w:rPr>
          <w:sz w:val="24"/>
          <w:szCs w:val="24"/>
        </w:rPr>
      </w:pPr>
      <w:r>
        <w:rPr>
          <w:sz w:val="24"/>
          <w:szCs w:val="24"/>
        </w:rPr>
        <w:t xml:space="preserve">When IT receives termination paperwork, create a </w:t>
      </w:r>
      <w:r w:rsidR="00240784">
        <w:rPr>
          <w:sz w:val="24"/>
          <w:szCs w:val="24"/>
        </w:rPr>
        <w:t>project</w:t>
      </w:r>
      <w:r>
        <w:rPr>
          <w:sz w:val="24"/>
          <w:szCs w:val="24"/>
        </w:rPr>
        <w:t xml:space="preserve"> within ManageEngine to document the progress of the termination.</w:t>
      </w:r>
      <w:r w:rsidR="00143390">
        <w:rPr>
          <w:sz w:val="24"/>
          <w:szCs w:val="24"/>
        </w:rPr>
        <w:t xml:space="preserve"> Be sure to check with the reporting Manager/Supervisor to be sure they do not need email or cell phone number forwarded for 30 days.</w:t>
      </w:r>
    </w:p>
    <w:p w14:paraId="72D3D9E2" w14:textId="50552FC3" w:rsidR="0092417E" w:rsidRDefault="00D72E9E" w:rsidP="00581BF7">
      <w:pPr>
        <w:pStyle w:val="Heading3"/>
      </w:pPr>
      <w:bookmarkStart w:id="98" w:name="_Toc212651109"/>
      <w:r>
        <w:t>1</w:t>
      </w:r>
      <w:r w:rsidR="00CA15BD">
        <w:t>4</w:t>
      </w:r>
      <w:r>
        <w:t>.1</w:t>
      </w:r>
      <w:r>
        <w:tab/>
      </w:r>
      <w:r w:rsidR="0092417E">
        <w:t>Termination Steps</w:t>
      </w:r>
      <w:bookmarkEnd w:id="98"/>
    </w:p>
    <w:p w14:paraId="6149BC84" w14:textId="1954F074" w:rsidR="00143390" w:rsidRDefault="00143390" w:rsidP="00FC5F85">
      <w:pPr>
        <w:numPr>
          <w:ilvl w:val="0"/>
          <w:numId w:val="159"/>
        </w:numPr>
        <w:spacing w:before="0" w:after="0" w:line="276" w:lineRule="auto"/>
        <w:rPr>
          <w:bCs/>
        </w:rPr>
      </w:pPr>
      <w:r>
        <w:rPr>
          <w:bCs/>
        </w:rPr>
        <w:t>Exchange</w:t>
      </w:r>
    </w:p>
    <w:p w14:paraId="6D5B9DC1" w14:textId="77777777" w:rsidR="00143390" w:rsidRPr="00143390" w:rsidRDefault="00143390" w:rsidP="00FC5F85">
      <w:pPr>
        <w:pStyle w:val="ListParagraph"/>
        <w:numPr>
          <w:ilvl w:val="2"/>
          <w:numId w:val="223"/>
        </w:numPr>
        <w:rPr>
          <w:bCs/>
        </w:rPr>
      </w:pPr>
      <w:r w:rsidRPr="00143390">
        <w:rPr>
          <w:bCs/>
        </w:rPr>
        <w:t>Forward email/cellphone to appropriate person</w:t>
      </w:r>
    </w:p>
    <w:p w14:paraId="5596884B" w14:textId="77777777" w:rsidR="00143390" w:rsidRPr="00143390" w:rsidRDefault="00143390" w:rsidP="00FC5F85">
      <w:pPr>
        <w:pStyle w:val="ListParagraph"/>
        <w:numPr>
          <w:ilvl w:val="2"/>
          <w:numId w:val="223"/>
        </w:numPr>
        <w:rPr>
          <w:bCs/>
        </w:rPr>
      </w:pPr>
      <w:r w:rsidRPr="00143390">
        <w:rPr>
          <w:bCs/>
        </w:rPr>
        <w:t>Hide email address from address book</w:t>
      </w:r>
    </w:p>
    <w:p w14:paraId="0AF7975E" w14:textId="77777777" w:rsidR="00143390" w:rsidRPr="00143390" w:rsidRDefault="00143390" w:rsidP="00FC5F85">
      <w:pPr>
        <w:pStyle w:val="ListParagraph"/>
        <w:numPr>
          <w:ilvl w:val="2"/>
          <w:numId w:val="223"/>
        </w:numPr>
        <w:rPr>
          <w:bCs/>
        </w:rPr>
      </w:pPr>
      <w:r w:rsidRPr="00143390">
        <w:rPr>
          <w:bCs/>
        </w:rPr>
        <w:t>Remove any special access</w:t>
      </w:r>
    </w:p>
    <w:p w14:paraId="577696C3" w14:textId="77777777" w:rsidR="00143390" w:rsidRPr="00143390" w:rsidRDefault="00143390" w:rsidP="00FC5F85">
      <w:pPr>
        <w:pStyle w:val="ListParagraph"/>
        <w:numPr>
          <w:ilvl w:val="2"/>
          <w:numId w:val="223"/>
        </w:numPr>
        <w:rPr>
          <w:bCs/>
        </w:rPr>
      </w:pPr>
      <w:r w:rsidRPr="00143390">
        <w:rPr>
          <w:bCs/>
        </w:rPr>
        <w:t>Disable active sync</w:t>
      </w:r>
    </w:p>
    <w:p w14:paraId="7B8297B8" w14:textId="77777777" w:rsidR="00143390" w:rsidRPr="00143390" w:rsidRDefault="00143390" w:rsidP="00FC5F85">
      <w:pPr>
        <w:pStyle w:val="ListParagraph"/>
        <w:numPr>
          <w:ilvl w:val="2"/>
          <w:numId w:val="223"/>
        </w:numPr>
        <w:rPr>
          <w:bCs/>
        </w:rPr>
      </w:pPr>
      <w:r w:rsidRPr="00143390">
        <w:rPr>
          <w:bCs/>
        </w:rPr>
        <w:t>Copy/move any local archiving</w:t>
      </w:r>
    </w:p>
    <w:p w14:paraId="5C0368BA" w14:textId="77777777" w:rsidR="00143390" w:rsidRPr="00143390" w:rsidRDefault="00143390" w:rsidP="00FC5F85">
      <w:pPr>
        <w:pStyle w:val="ListParagraph"/>
        <w:numPr>
          <w:ilvl w:val="2"/>
          <w:numId w:val="223"/>
        </w:numPr>
        <w:rPr>
          <w:bCs/>
        </w:rPr>
      </w:pPr>
      <w:r w:rsidRPr="00143390">
        <w:rPr>
          <w:bCs/>
        </w:rPr>
        <w:t>Remove mailbox</w:t>
      </w:r>
    </w:p>
    <w:p w14:paraId="09D57D38" w14:textId="08DB07C8" w:rsidR="00143390" w:rsidRPr="00143390" w:rsidRDefault="00143390" w:rsidP="00FC5F85">
      <w:pPr>
        <w:pStyle w:val="ListParagraph"/>
        <w:numPr>
          <w:ilvl w:val="2"/>
          <w:numId w:val="223"/>
        </w:numPr>
        <w:rPr>
          <w:bCs/>
        </w:rPr>
      </w:pPr>
      <w:r w:rsidRPr="00143390">
        <w:rPr>
          <w:bCs/>
        </w:rPr>
        <w:t>Remove email addresses from any group emails or distribution lists</w:t>
      </w:r>
    </w:p>
    <w:p w14:paraId="445AA2E5" w14:textId="3001E3CF" w:rsidR="0092417E" w:rsidRPr="00143390" w:rsidRDefault="00143390" w:rsidP="00FC5F85">
      <w:pPr>
        <w:numPr>
          <w:ilvl w:val="0"/>
          <w:numId w:val="159"/>
        </w:numPr>
        <w:spacing w:before="0" w:after="0" w:line="276" w:lineRule="auto"/>
        <w:rPr>
          <w:bCs/>
        </w:rPr>
      </w:pPr>
      <w:r>
        <w:rPr>
          <w:rFonts w:cs="Arial"/>
          <w:bCs/>
        </w:rPr>
        <w:t>Active Directory</w:t>
      </w:r>
    </w:p>
    <w:p w14:paraId="03D5C126" w14:textId="77777777" w:rsidR="00204E5A" w:rsidRPr="00204E5A" w:rsidRDefault="00204E5A" w:rsidP="00FC5F85">
      <w:pPr>
        <w:pStyle w:val="ListParagraph"/>
        <w:numPr>
          <w:ilvl w:val="2"/>
          <w:numId w:val="347"/>
        </w:numPr>
        <w:rPr>
          <w:bCs/>
        </w:rPr>
      </w:pPr>
      <w:r w:rsidRPr="00204E5A">
        <w:rPr>
          <w:bCs/>
        </w:rPr>
        <w:t>Change user password to randomly generated and document it</w:t>
      </w:r>
    </w:p>
    <w:p w14:paraId="3A5F8A60" w14:textId="77777777" w:rsidR="00204E5A" w:rsidRPr="00204E5A" w:rsidRDefault="00204E5A" w:rsidP="00FC5F85">
      <w:pPr>
        <w:pStyle w:val="ListParagraph"/>
        <w:numPr>
          <w:ilvl w:val="2"/>
          <w:numId w:val="347"/>
        </w:numPr>
        <w:rPr>
          <w:bCs/>
        </w:rPr>
      </w:pPr>
      <w:r w:rsidRPr="00204E5A">
        <w:rPr>
          <w:bCs/>
        </w:rPr>
        <w:t>Remove all Members of Access</w:t>
      </w:r>
    </w:p>
    <w:p w14:paraId="7E4C47DB" w14:textId="77777777" w:rsidR="00204E5A" w:rsidRPr="00204E5A" w:rsidRDefault="00204E5A" w:rsidP="00FC5F85">
      <w:pPr>
        <w:pStyle w:val="ListParagraph"/>
        <w:numPr>
          <w:ilvl w:val="2"/>
          <w:numId w:val="347"/>
        </w:numPr>
        <w:rPr>
          <w:bCs/>
        </w:rPr>
      </w:pPr>
      <w:r w:rsidRPr="00204E5A">
        <w:rPr>
          <w:bCs/>
        </w:rPr>
        <w:t>Remove user from Security group</w:t>
      </w:r>
    </w:p>
    <w:p w14:paraId="4F6DAB99" w14:textId="77777777" w:rsidR="00204E5A" w:rsidRPr="00204E5A" w:rsidRDefault="00204E5A" w:rsidP="00FC5F85">
      <w:pPr>
        <w:pStyle w:val="ListParagraph"/>
        <w:numPr>
          <w:ilvl w:val="2"/>
          <w:numId w:val="347"/>
        </w:numPr>
        <w:rPr>
          <w:bCs/>
        </w:rPr>
      </w:pPr>
      <w:r w:rsidRPr="00204E5A">
        <w:rPr>
          <w:bCs/>
        </w:rPr>
        <w:t>Move user to disabled users OU</w:t>
      </w:r>
    </w:p>
    <w:p w14:paraId="3D5CDCFB" w14:textId="38D3EA5E" w:rsidR="00204E5A" w:rsidRPr="00204E5A" w:rsidRDefault="00204E5A" w:rsidP="00FC5F85">
      <w:pPr>
        <w:pStyle w:val="ListParagraph"/>
        <w:numPr>
          <w:ilvl w:val="2"/>
          <w:numId w:val="347"/>
        </w:numPr>
        <w:rPr>
          <w:bCs/>
        </w:rPr>
      </w:pPr>
      <w:r w:rsidRPr="00204E5A">
        <w:rPr>
          <w:bCs/>
        </w:rPr>
        <w:t>Delete AD user if no email forwarding is needed</w:t>
      </w:r>
    </w:p>
    <w:p w14:paraId="17B35617" w14:textId="45572562" w:rsidR="00143390" w:rsidRDefault="00204E5A" w:rsidP="00FC5F85">
      <w:pPr>
        <w:numPr>
          <w:ilvl w:val="0"/>
          <w:numId w:val="159"/>
        </w:numPr>
        <w:spacing w:before="0" w:after="0" w:line="276" w:lineRule="auto"/>
        <w:rPr>
          <w:bCs/>
        </w:rPr>
      </w:pPr>
      <w:r>
        <w:rPr>
          <w:bCs/>
        </w:rPr>
        <w:t>Active Directory</w:t>
      </w:r>
    </w:p>
    <w:p w14:paraId="294E9A9D" w14:textId="77777777" w:rsidR="00204E5A" w:rsidRPr="00204E5A" w:rsidRDefault="00204E5A" w:rsidP="00FC5F85">
      <w:pPr>
        <w:pStyle w:val="ListParagraph"/>
        <w:numPr>
          <w:ilvl w:val="2"/>
          <w:numId w:val="348"/>
        </w:numPr>
        <w:rPr>
          <w:bCs/>
        </w:rPr>
      </w:pPr>
      <w:r w:rsidRPr="00204E5A">
        <w:rPr>
          <w:bCs/>
        </w:rPr>
        <w:t>Remove control keys from user – Including AP &amp; GL if an office employee</w:t>
      </w:r>
    </w:p>
    <w:p w14:paraId="478E53C6" w14:textId="77777777" w:rsidR="00204E5A" w:rsidRPr="00204E5A" w:rsidRDefault="00204E5A" w:rsidP="00FC5F85">
      <w:pPr>
        <w:pStyle w:val="ListParagraph"/>
        <w:numPr>
          <w:ilvl w:val="2"/>
          <w:numId w:val="348"/>
        </w:numPr>
        <w:rPr>
          <w:bCs/>
        </w:rPr>
      </w:pPr>
      <w:r w:rsidRPr="00204E5A">
        <w:rPr>
          <w:bCs/>
        </w:rPr>
        <w:t>Remove from group access</w:t>
      </w:r>
    </w:p>
    <w:p w14:paraId="3A30AB7F" w14:textId="77777777" w:rsidR="00204E5A" w:rsidRPr="00204E5A" w:rsidRDefault="00204E5A" w:rsidP="00FC5F85">
      <w:pPr>
        <w:pStyle w:val="ListParagraph"/>
        <w:numPr>
          <w:ilvl w:val="2"/>
          <w:numId w:val="348"/>
        </w:numPr>
        <w:rPr>
          <w:bCs/>
        </w:rPr>
      </w:pPr>
      <w:r w:rsidRPr="00204E5A">
        <w:rPr>
          <w:bCs/>
        </w:rPr>
        <w:t>Remove store access</w:t>
      </w:r>
    </w:p>
    <w:p w14:paraId="782FF56F" w14:textId="77777777" w:rsidR="00204E5A" w:rsidRPr="00204E5A" w:rsidRDefault="00204E5A" w:rsidP="00FC5F85">
      <w:pPr>
        <w:pStyle w:val="ListParagraph"/>
        <w:numPr>
          <w:ilvl w:val="2"/>
          <w:numId w:val="348"/>
        </w:numPr>
        <w:rPr>
          <w:bCs/>
        </w:rPr>
      </w:pPr>
      <w:r w:rsidRPr="00204E5A">
        <w:rPr>
          <w:bCs/>
        </w:rPr>
        <w:t>Remove user (Make sure to talk to the Manager before to be sure there are no reports being ran under the user)</w:t>
      </w:r>
    </w:p>
    <w:p w14:paraId="62E79C68" w14:textId="77777777" w:rsidR="00204E5A" w:rsidRPr="00204E5A" w:rsidRDefault="00204E5A" w:rsidP="00FC5F85">
      <w:pPr>
        <w:pStyle w:val="ListParagraph"/>
        <w:numPr>
          <w:ilvl w:val="2"/>
          <w:numId w:val="348"/>
        </w:numPr>
        <w:rPr>
          <w:bCs/>
        </w:rPr>
      </w:pPr>
      <w:r w:rsidRPr="00204E5A">
        <w:rPr>
          <w:bCs/>
        </w:rPr>
        <w:t>Remove salesman number</w:t>
      </w:r>
    </w:p>
    <w:p w14:paraId="6A683000" w14:textId="77777777" w:rsidR="00204E5A" w:rsidRPr="00204E5A" w:rsidRDefault="00204E5A" w:rsidP="00FC5F85">
      <w:pPr>
        <w:pStyle w:val="ListParagraph"/>
        <w:numPr>
          <w:ilvl w:val="2"/>
          <w:numId w:val="348"/>
        </w:numPr>
        <w:rPr>
          <w:bCs/>
        </w:rPr>
      </w:pPr>
      <w:r w:rsidRPr="00204E5A">
        <w:rPr>
          <w:bCs/>
        </w:rPr>
        <w:t xml:space="preserve">Move commission code to replacement salesperson (Be sure to check with the manager and/or Jon Schadl before moving) </w:t>
      </w:r>
    </w:p>
    <w:p w14:paraId="3E34AD1F" w14:textId="5D5806FE" w:rsidR="00204E5A" w:rsidRPr="00204E5A" w:rsidRDefault="00204E5A" w:rsidP="00FC5F85">
      <w:pPr>
        <w:pStyle w:val="ListParagraph"/>
        <w:numPr>
          <w:ilvl w:val="4"/>
          <w:numId w:val="348"/>
        </w:numPr>
        <w:rPr>
          <w:bCs/>
        </w:rPr>
      </w:pPr>
      <w:r w:rsidRPr="00204E5A">
        <w:rPr>
          <w:bCs/>
        </w:rPr>
        <w:t xml:space="preserve">If there is no replacement, leave alone until </w:t>
      </w:r>
      <w:r w:rsidR="00C35B66" w:rsidRPr="00204E5A">
        <w:rPr>
          <w:bCs/>
        </w:rPr>
        <w:t>a new</w:t>
      </w:r>
      <w:r w:rsidRPr="00204E5A">
        <w:rPr>
          <w:bCs/>
        </w:rPr>
        <w:t xml:space="preserve"> person is hired or </w:t>
      </w:r>
      <w:r>
        <w:rPr>
          <w:bCs/>
        </w:rPr>
        <w:t>VP of Sales</w:t>
      </w:r>
      <w:r w:rsidRPr="00204E5A">
        <w:rPr>
          <w:bCs/>
        </w:rPr>
        <w:t xml:space="preserve"> requests a change.</w:t>
      </w:r>
    </w:p>
    <w:p w14:paraId="29A32A88" w14:textId="77777777" w:rsidR="00204E5A" w:rsidRPr="00204E5A" w:rsidRDefault="00204E5A" w:rsidP="00FC5F85">
      <w:pPr>
        <w:pStyle w:val="ListParagraph"/>
        <w:numPr>
          <w:ilvl w:val="2"/>
          <w:numId w:val="348"/>
        </w:numPr>
        <w:rPr>
          <w:bCs/>
        </w:rPr>
      </w:pPr>
      <w:r w:rsidRPr="00204E5A">
        <w:rPr>
          <w:bCs/>
        </w:rPr>
        <w:t>For Sales staff, check if they have a void code and remove the void code if present</w:t>
      </w:r>
    </w:p>
    <w:p w14:paraId="73A37EAB" w14:textId="77777777" w:rsidR="00204E5A" w:rsidRPr="00204E5A" w:rsidRDefault="00204E5A" w:rsidP="00FC5F85">
      <w:pPr>
        <w:pStyle w:val="ListParagraph"/>
        <w:numPr>
          <w:ilvl w:val="2"/>
          <w:numId w:val="348"/>
        </w:numPr>
        <w:rPr>
          <w:bCs/>
        </w:rPr>
      </w:pPr>
      <w:r w:rsidRPr="00204E5A">
        <w:rPr>
          <w:bCs/>
        </w:rPr>
        <w:t>Remove Madden Co sessions</w:t>
      </w:r>
    </w:p>
    <w:p w14:paraId="623F491A" w14:textId="77777777" w:rsidR="00204E5A" w:rsidRPr="00204E5A" w:rsidRDefault="00204E5A" w:rsidP="00FC5F85">
      <w:pPr>
        <w:pStyle w:val="ListParagraph"/>
        <w:numPr>
          <w:ilvl w:val="2"/>
          <w:numId w:val="348"/>
        </w:numPr>
        <w:rPr>
          <w:bCs/>
        </w:rPr>
      </w:pPr>
      <w:r w:rsidRPr="00204E5A">
        <w:rPr>
          <w:bCs/>
        </w:rPr>
        <w:t>Remove User</w:t>
      </w:r>
    </w:p>
    <w:p w14:paraId="66383DDA" w14:textId="77777777" w:rsidR="00204E5A" w:rsidRPr="00204E5A" w:rsidRDefault="00204E5A" w:rsidP="00FC5F85">
      <w:pPr>
        <w:numPr>
          <w:ilvl w:val="0"/>
          <w:numId w:val="159"/>
        </w:numPr>
        <w:spacing w:before="0" w:after="0" w:line="276" w:lineRule="auto"/>
        <w:rPr>
          <w:bCs/>
        </w:rPr>
      </w:pPr>
      <w:r>
        <w:rPr>
          <w:rFonts w:cs="Arial"/>
          <w:bCs/>
        </w:rPr>
        <w:t>Printers</w:t>
      </w:r>
    </w:p>
    <w:p w14:paraId="3EB5F3FC" w14:textId="77777777" w:rsidR="00204E5A" w:rsidRPr="00204E5A" w:rsidRDefault="00204E5A" w:rsidP="00FC5F85">
      <w:pPr>
        <w:pStyle w:val="ListParagraph"/>
        <w:numPr>
          <w:ilvl w:val="2"/>
          <w:numId w:val="349"/>
        </w:numPr>
        <w:rPr>
          <w:rFonts w:cs="Arial"/>
          <w:bCs/>
        </w:rPr>
      </w:pPr>
      <w:r w:rsidRPr="00204E5A">
        <w:rPr>
          <w:rFonts w:cs="Arial"/>
          <w:bCs/>
        </w:rPr>
        <w:t>Corporate Konica – Remove user from user box and address book</w:t>
      </w:r>
    </w:p>
    <w:p w14:paraId="655DD609" w14:textId="77777777" w:rsidR="00204E5A" w:rsidRDefault="00204E5A" w:rsidP="00FC5F85">
      <w:pPr>
        <w:pStyle w:val="ListParagraph"/>
        <w:numPr>
          <w:ilvl w:val="2"/>
          <w:numId w:val="349"/>
        </w:numPr>
        <w:rPr>
          <w:rFonts w:cs="Arial"/>
          <w:bCs/>
        </w:rPr>
      </w:pPr>
      <w:r w:rsidRPr="00204E5A">
        <w:rPr>
          <w:rFonts w:cs="Arial"/>
          <w:bCs/>
        </w:rPr>
        <w:t>Warehouse Printer/Scanner – Remove from address book</w:t>
      </w:r>
    </w:p>
    <w:p w14:paraId="751FC8BA" w14:textId="5323E225" w:rsidR="00204E5A" w:rsidRDefault="00204E5A" w:rsidP="00FC5F85">
      <w:pPr>
        <w:numPr>
          <w:ilvl w:val="0"/>
          <w:numId w:val="159"/>
        </w:numPr>
        <w:spacing w:before="0" w:after="0" w:line="276" w:lineRule="auto"/>
        <w:rPr>
          <w:rFonts w:cs="Arial"/>
          <w:bCs/>
        </w:rPr>
      </w:pPr>
      <w:r>
        <w:rPr>
          <w:rFonts w:cs="Arial"/>
          <w:bCs/>
        </w:rPr>
        <w:t>Desk phone/Soft phone</w:t>
      </w:r>
    </w:p>
    <w:p w14:paraId="01C787FC" w14:textId="77777777" w:rsidR="00F076AF" w:rsidRPr="00F076AF" w:rsidRDefault="00F076AF" w:rsidP="00FC5F85">
      <w:pPr>
        <w:pStyle w:val="ListParagraph"/>
        <w:numPr>
          <w:ilvl w:val="2"/>
          <w:numId w:val="350"/>
        </w:numPr>
        <w:rPr>
          <w:rFonts w:cs="Arial"/>
          <w:bCs/>
        </w:rPr>
      </w:pPr>
      <w:r w:rsidRPr="00F076AF">
        <w:rPr>
          <w:rFonts w:cs="Arial"/>
          <w:bCs/>
        </w:rPr>
        <w:t>Move extension to usable extension group</w:t>
      </w:r>
    </w:p>
    <w:p w14:paraId="5EB88FF5" w14:textId="77777777" w:rsidR="00F076AF" w:rsidRPr="00F076AF" w:rsidRDefault="00F076AF" w:rsidP="00FC5F85">
      <w:pPr>
        <w:pStyle w:val="ListParagraph"/>
        <w:numPr>
          <w:ilvl w:val="2"/>
          <w:numId w:val="350"/>
        </w:numPr>
        <w:rPr>
          <w:rFonts w:cs="Arial"/>
          <w:bCs/>
        </w:rPr>
      </w:pPr>
      <w:r w:rsidRPr="00F076AF">
        <w:rPr>
          <w:rFonts w:cs="Arial"/>
          <w:bCs/>
        </w:rPr>
        <w:t>Remove extension from queue’s</w:t>
      </w:r>
    </w:p>
    <w:p w14:paraId="697799CC" w14:textId="77777777" w:rsidR="00F076AF" w:rsidRPr="00F076AF" w:rsidRDefault="00F076AF" w:rsidP="00FC5F85">
      <w:pPr>
        <w:pStyle w:val="ListParagraph"/>
        <w:numPr>
          <w:ilvl w:val="2"/>
          <w:numId w:val="350"/>
        </w:numPr>
        <w:rPr>
          <w:rFonts w:cs="Arial"/>
          <w:bCs/>
        </w:rPr>
      </w:pPr>
      <w:r w:rsidRPr="00F076AF">
        <w:rPr>
          <w:rFonts w:cs="Arial"/>
          <w:bCs/>
        </w:rPr>
        <w:t>Remove from ring groups</w:t>
      </w:r>
    </w:p>
    <w:p w14:paraId="2C541841" w14:textId="77777777" w:rsidR="00F076AF" w:rsidRPr="00F076AF" w:rsidRDefault="00F076AF" w:rsidP="00FC5F85">
      <w:pPr>
        <w:pStyle w:val="ListParagraph"/>
        <w:numPr>
          <w:ilvl w:val="2"/>
          <w:numId w:val="350"/>
        </w:numPr>
        <w:rPr>
          <w:rFonts w:cs="Arial"/>
          <w:bCs/>
        </w:rPr>
      </w:pPr>
      <w:r w:rsidRPr="00F076AF">
        <w:rPr>
          <w:rFonts w:cs="Arial"/>
          <w:bCs/>
        </w:rPr>
        <w:t>Remove name to Available and rename email for extension</w:t>
      </w:r>
    </w:p>
    <w:p w14:paraId="313333BB" w14:textId="77777777" w:rsidR="00F076AF" w:rsidRPr="00F076AF" w:rsidRDefault="00F076AF" w:rsidP="00FC5F85">
      <w:pPr>
        <w:pStyle w:val="ListParagraph"/>
        <w:numPr>
          <w:ilvl w:val="2"/>
          <w:numId w:val="350"/>
        </w:numPr>
        <w:rPr>
          <w:rFonts w:cs="Arial"/>
          <w:bCs/>
        </w:rPr>
      </w:pPr>
      <w:r w:rsidRPr="00F076AF">
        <w:rPr>
          <w:rFonts w:cs="Arial"/>
          <w:bCs/>
        </w:rPr>
        <w:t>Remove from scheduled reports</w:t>
      </w:r>
    </w:p>
    <w:p w14:paraId="0DC95C57" w14:textId="23372B8A" w:rsidR="00204E5A" w:rsidRDefault="00F076AF" w:rsidP="00FC5F85">
      <w:pPr>
        <w:numPr>
          <w:ilvl w:val="0"/>
          <w:numId w:val="159"/>
        </w:numPr>
        <w:spacing w:before="0" w:after="0" w:line="276" w:lineRule="auto"/>
        <w:rPr>
          <w:rFonts w:cs="Arial"/>
          <w:bCs/>
        </w:rPr>
      </w:pPr>
      <w:r>
        <w:rPr>
          <w:rFonts w:cs="Arial"/>
          <w:bCs/>
        </w:rPr>
        <w:lastRenderedPageBreak/>
        <w:t>Cell Phones</w:t>
      </w:r>
    </w:p>
    <w:p w14:paraId="67C76BF1" w14:textId="77777777" w:rsidR="00F076AF" w:rsidRPr="00F076AF" w:rsidRDefault="00F076AF" w:rsidP="00FC5F85">
      <w:pPr>
        <w:pStyle w:val="ListParagraph"/>
        <w:numPr>
          <w:ilvl w:val="2"/>
          <w:numId w:val="351"/>
        </w:numPr>
        <w:rPr>
          <w:rFonts w:cs="Arial"/>
          <w:bCs/>
        </w:rPr>
      </w:pPr>
      <w:r w:rsidRPr="00F076AF">
        <w:rPr>
          <w:rFonts w:cs="Arial"/>
          <w:bCs/>
        </w:rPr>
        <w:t>Update documentation 3cx/phonebook</w:t>
      </w:r>
    </w:p>
    <w:p w14:paraId="6884F1D0" w14:textId="77777777" w:rsidR="00F076AF" w:rsidRPr="00F076AF" w:rsidRDefault="00F076AF" w:rsidP="00FC5F85">
      <w:pPr>
        <w:pStyle w:val="ListParagraph"/>
        <w:numPr>
          <w:ilvl w:val="2"/>
          <w:numId w:val="351"/>
        </w:numPr>
        <w:rPr>
          <w:rFonts w:cs="Arial"/>
          <w:bCs/>
        </w:rPr>
      </w:pPr>
      <w:r w:rsidRPr="00F076AF">
        <w:rPr>
          <w:rFonts w:cs="Arial"/>
          <w:bCs/>
        </w:rPr>
        <w:t>Update signature capture device maintenance for Warehouse Managers ONLY</w:t>
      </w:r>
    </w:p>
    <w:p w14:paraId="4F3D9CAB" w14:textId="77777777" w:rsidR="00F076AF" w:rsidRPr="00F076AF" w:rsidRDefault="00F076AF" w:rsidP="00FC5F85">
      <w:pPr>
        <w:pStyle w:val="ListParagraph"/>
        <w:numPr>
          <w:ilvl w:val="2"/>
          <w:numId w:val="351"/>
        </w:numPr>
        <w:rPr>
          <w:rFonts w:cs="Arial"/>
          <w:bCs/>
        </w:rPr>
      </w:pPr>
      <w:r w:rsidRPr="00F076AF">
        <w:rPr>
          <w:rFonts w:cs="Arial"/>
          <w:bCs/>
        </w:rPr>
        <w:t>Forward number to requested number</w:t>
      </w:r>
    </w:p>
    <w:p w14:paraId="784E5BA6" w14:textId="12BE3AE0" w:rsidR="00F076AF" w:rsidRDefault="00F076AF" w:rsidP="00FC5F85">
      <w:pPr>
        <w:numPr>
          <w:ilvl w:val="0"/>
          <w:numId w:val="159"/>
        </w:numPr>
        <w:spacing w:before="0" w:after="0" w:line="276" w:lineRule="auto"/>
        <w:rPr>
          <w:rFonts w:cs="Arial"/>
          <w:bCs/>
        </w:rPr>
      </w:pPr>
      <w:r>
        <w:rPr>
          <w:rFonts w:cs="Arial"/>
          <w:bCs/>
        </w:rPr>
        <w:t>Intranet</w:t>
      </w:r>
    </w:p>
    <w:p w14:paraId="6B07743E" w14:textId="77777777" w:rsidR="00F076AF" w:rsidRPr="00F076AF" w:rsidRDefault="00F076AF" w:rsidP="00FC5F85">
      <w:pPr>
        <w:pStyle w:val="ListParagraph"/>
        <w:numPr>
          <w:ilvl w:val="2"/>
          <w:numId w:val="352"/>
        </w:numPr>
        <w:rPr>
          <w:rFonts w:cs="Arial"/>
          <w:bCs/>
        </w:rPr>
      </w:pPr>
      <w:r w:rsidRPr="00F076AF">
        <w:rPr>
          <w:rFonts w:cs="Arial"/>
          <w:bCs/>
        </w:rPr>
        <w:t>Intranet 1: disable user/delete user – Must talk to Jon Schadl before deleting Outside Sales Reps</w:t>
      </w:r>
    </w:p>
    <w:p w14:paraId="1803515B" w14:textId="77777777" w:rsidR="00F076AF" w:rsidRPr="00F076AF" w:rsidRDefault="00F076AF" w:rsidP="00FC5F85">
      <w:pPr>
        <w:pStyle w:val="ListParagraph"/>
        <w:numPr>
          <w:ilvl w:val="2"/>
          <w:numId w:val="352"/>
        </w:numPr>
        <w:rPr>
          <w:rFonts w:cs="Arial"/>
          <w:bCs/>
        </w:rPr>
      </w:pPr>
      <w:r w:rsidRPr="00F076AF">
        <w:rPr>
          <w:rFonts w:cs="Arial"/>
          <w:bCs/>
        </w:rPr>
        <w:t>Intranet 2: disable user/delete user – Must talk to Jon Schadl before deleting Outside Sales Reps</w:t>
      </w:r>
    </w:p>
    <w:p w14:paraId="5254DA03" w14:textId="77777777" w:rsidR="00F076AF" w:rsidRDefault="00F076AF" w:rsidP="00FC5F85">
      <w:pPr>
        <w:pStyle w:val="ListParagraph"/>
        <w:numPr>
          <w:ilvl w:val="2"/>
          <w:numId w:val="352"/>
        </w:numPr>
        <w:rPr>
          <w:rFonts w:cs="Arial"/>
          <w:bCs/>
        </w:rPr>
      </w:pPr>
      <w:r w:rsidRPr="00F076AF">
        <w:rPr>
          <w:rFonts w:cs="Arial"/>
          <w:bCs/>
        </w:rPr>
        <w:t xml:space="preserve">Update IT – Location Data </w:t>
      </w:r>
    </w:p>
    <w:p w14:paraId="31927009" w14:textId="17062561" w:rsidR="00F076AF" w:rsidRDefault="00F076AF" w:rsidP="00FC5F85">
      <w:pPr>
        <w:numPr>
          <w:ilvl w:val="0"/>
          <w:numId w:val="159"/>
        </w:numPr>
        <w:spacing w:before="0" w:after="0" w:line="276" w:lineRule="auto"/>
        <w:rPr>
          <w:rFonts w:cs="Arial"/>
          <w:bCs/>
        </w:rPr>
      </w:pPr>
      <w:r>
        <w:rPr>
          <w:rFonts w:cs="Arial"/>
          <w:bCs/>
        </w:rPr>
        <w:t>Device Returned</w:t>
      </w:r>
    </w:p>
    <w:p w14:paraId="6DA88ADA" w14:textId="77777777" w:rsidR="00F076AF" w:rsidRPr="00F076AF" w:rsidRDefault="00F076AF" w:rsidP="00FC5F85">
      <w:pPr>
        <w:pStyle w:val="ListParagraph"/>
        <w:numPr>
          <w:ilvl w:val="2"/>
          <w:numId w:val="353"/>
        </w:numPr>
        <w:rPr>
          <w:rFonts w:cs="Arial"/>
          <w:bCs/>
        </w:rPr>
      </w:pPr>
      <w:r w:rsidRPr="00F076AF">
        <w:rPr>
          <w:rFonts w:cs="Arial"/>
          <w:bCs/>
        </w:rPr>
        <w:t>Computer/Laptop returned</w:t>
      </w:r>
    </w:p>
    <w:p w14:paraId="75E3C753" w14:textId="77777777" w:rsidR="00F076AF" w:rsidRDefault="00F076AF" w:rsidP="00FC5F85">
      <w:pPr>
        <w:pStyle w:val="ListParagraph"/>
        <w:numPr>
          <w:ilvl w:val="2"/>
          <w:numId w:val="353"/>
        </w:numPr>
        <w:rPr>
          <w:rFonts w:cs="Arial"/>
          <w:bCs/>
        </w:rPr>
      </w:pPr>
      <w:r w:rsidRPr="00F076AF">
        <w:rPr>
          <w:rFonts w:cs="Arial"/>
          <w:bCs/>
        </w:rPr>
        <w:t>Cellphone returned</w:t>
      </w:r>
    </w:p>
    <w:p w14:paraId="29BCBF15" w14:textId="77777777" w:rsidR="00F076AF" w:rsidRDefault="00F076AF" w:rsidP="00F076AF">
      <w:pPr>
        <w:pStyle w:val="ListParagraph"/>
        <w:ind w:left="1080"/>
        <w:rPr>
          <w:rFonts w:cs="Arial"/>
          <w:bCs/>
        </w:rPr>
      </w:pPr>
    </w:p>
    <w:p w14:paraId="3E61C256" w14:textId="77777777" w:rsidR="00F076AF" w:rsidRPr="00F076AF" w:rsidRDefault="00F076AF" w:rsidP="00FC5F85">
      <w:pPr>
        <w:pStyle w:val="ListParagraph"/>
        <w:numPr>
          <w:ilvl w:val="0"/>
          <w:numId w:val="159"/>
        </w:numPr>
        <w:rPr>
          <w:rFonts w:cs="Arial"/>
          <w:bCs/>
        </w:rPr>
      </w:pPr>
      <w:r w:rsidRPr="00F076AF">
        <w:rPr>
          <w:rFonts w:cs="Arial"/>
          <w:bCs/>
        </w:rPr>
        <w:t>Make sure device and user are removed from Sophos</w:t>
      </w:r>
    </w:p>
    <w:p w14:paraId="17462E14" w14:textId="77777777" w:rsidR="00F076AF" w:rsidRDefault="00F076AF" w:rsidP="00FC5F85">
      <w:pPr>
        <w:numPr>
          <w:ilvl w:val="0"/>
          <w:numId w:val="159"/>
        </w:numPr>
        <w:spacing w:before="0" w:after="0" w:line="276" w:lineRule="auto"/>
        <w:rPr>
          <w:rFonts w:cs="Arial"/>
          <w:bCs/>
        </w:rPr>
      </w:pPr>
      <w:r w:rsidRPr="00F076AF">
        <w:rPr>
          <w:rFonts w:cs="Arial"/>
          <w:bCs/>
        </w:rPr>
        <w:t>Remove device from FixMeIT</w:t>
      </w:r>
    </w:p>
    <w:p w14:paraId="653EAEC9" w14:textId="77777777" w:rsidR="00F076AF" w:rsidRDefault="00F076AF" w:rsidP="00F076AF">
      <w:pPr>
        <w:spacing w:before="0" w:after="0" w:line="276" w:lineRule="auto"/>
        <w:ind w:left="720"/>
        <w:rPr>
          <w:rFonts w:cs="Arial"/>
          <w:bCs/>
        </w:rPr>
      </w:pPr>
    </w:p>
    <w:p w14:paraId="7A626943" w14:textId="4C43EF43" w:rsidR="00F076AF" w:rsidRDefault="00F076AF" w:rsidP="00FC5F85">
      <w:pPr>
        <w:numPr>
          <w:ilvl w:val="0"/>
          <w:numId w:val="159"/>
        </w:numPr>
        <w:spacing w:before="0" w:after="0" w:line="276" w:lineRule="auto"/>
        <w:rPr>
          <w:rFonts w:cs="Arial"/>
          <w:bCs/>
        </w:rPr>
      </w:pPr>
      <w:r w:rsidRPr="00F076AF">
        <w:rPr>
          <w:rFonts w:cs="Arial"/>
          <w:bCs/>
        </w:rPr>
        <w:t>Remove or move user folder on F: drive – If moving the folder, you will move it to the Managers user folder and email the manager as well as department head once the move is complete</w:t>
      </w:r>
    </w:p>
    <w:p w14:paraId="2C6D31CB" w14:textId="77777777" w:rsidR="00F076AF" w:rsidRDefault="00F076AF" w:rsidP="00FC5F85">
      <w:pPr>
        <w:numPr>
          <w:ilvl w:val="0"/>
          <w:numId w:val="159"/>
        </w:numPr>
        <w:spacing w:before="0" w:after="0" w:line="276" w:lineRule="auto"/>
        <w:rPr>
          <w:rFonts w:cs="Arial"/>
          <w:bCs/>
        </w:rPr>
      </w:pPr>
      <w:r w:rsidRPr="00F076AF">
        <w:rPr>
          <w:rFonts w:cs="Arial"/>
          <w:bCs/>
        </w:rPr>
        <w:t>Make sure to have another technician look through your Termination and Termination checklist</w:t>
      </w:r>
    </w:p>
    <w:p w14:paraId="12BD9856" w14:textId="3FDA5389" w:rsidR="00A948F3" w:rsidRPr="00F076AF" w:rsidRDefault="00A948F3" w:rsidP="00A948F3">
      <w:pPr>
        <w:numPr>
          <w:ilvl w:val="1"/>
          <w:numId w:val="159"/>
        </w:numPr>
        <w:spacing w:before="0" w:after="0" w:line="276" w:lineRule="auto"/>
        <w:rPr>
          <w:rFonts w:cs="Arial"/>
          <w:bCs/>
        </w:rPr>
      </w:pPr>
      <w:r>
        <w:rPr>
          <w:rFonts w:cs="Arial"/>
          <w:bCs/>
        </w:rPr>
        <w:t xml:space="preserve">Please see the </w:t>
      </w:r>
      <w:r w:rsidRPr="00A948F3">
        <w:rPr>
          <w:rFonts w:cs="Arial"/>
          <w:b/>
        </w:rPr>
        <w:t>Termination Checklist</w:t>
      </w:r>
      <w:r>
        <w:rPr>
          <w:rFonts w:cs="Arial"/>
          <w:bCs/>
        </w:rPr>
        <w:t xml:space="preserve"> below:</w:t>
      </w:r>
    </w:p>
    <w:p w14:paraId="5F21E72F" w14:textId="77777777" w:rsidR="00F076AF" w:rsidRPr="00204E5A" w:rsidRDefault="00F076AF" w:rsidP="00F076AF">
      <w:pPr>
        <w:spacing w:before="0" w:after="0" w:line="276" w:lineRule="auto"/>
        <w:ind w:left="720"/>
        <w:rPr>
          <w:rFonts w:cs="Arial"/>
          <w:bCs/>
        </w:rPr>
      </w:pPr>
    </w:p>
    <w:p w14:paraId="5691A9B3" w14:textId="77777777" w:rsidR="00D56CCC" w:rsidRDefault="00D56CCC" w:rsidP="00D56CCC">
      <w:pPr>
        <w:spacing w:before="0" w:after="160" w:line="252" w:lineRule="auto"/>
        <w:ind w:left="720"/>
        <w:contextualSpacing/>
        <w:rPr>
          <w:rFonts w:cs="Arial"/>
          <w:bCs/>
        </w:rPr>
      </w:pPr>
    </w:p>
    <w:p w14:paraId="1A012365" w14:textId="77777777" w:rsidR="00D56CCC" w:rsidRDefault="00D56CCC" w:rsidP="00D56CCC">
      <w:pPr>
        <w:spacing w:before="0" w:after="160" w:line="252" w:lineRule="auto"/>
        <w:ind w:left="720"/>
        <w:contextualSpacing/>
        <w:rPr>
          <w:rFonts w:cs="Arial"/>
          <w:bCs/>
        </w:rPr>
      </w:pPr>
    </w:p>
    <w:p w14:paraId="2A6A01D7" w14:textId="77777777" w:rsidR="00D56CCC" w:rsidRDefault="00D56CCC" w:rsidP="00D56CCC">
      <w:pPr>
        <w:spacing w:before="0" w:after="160" w:line="252" w:lineRule="auto"/>
        <w:ind w:left="720"/>
        <w:contextualSpacing/>
        <w:rPr>
          <w:rFonts w:cs="Arial"/>
          <w:bCs/>
        </w:rPr>
      </w:pPr>
    </w:p>
    <w:p w14:paraId="49FA3D8F" w14:textId="77777777" w:rsidR="00A948F3" w:rsidRDefault="00A948F3" w:rsidP="00D56CCC">
      <w:pPr>
        <w:spacing w:before="0" w:after="160" w:line="252" w:lineRule="auto"/>
        <w:ind w:left="720"/>
        <w:contextualSpacing/>
        <w:rPr>
          <w:rFonts w:cs="Arial"/>
          <w:bCs/>
        </w:rPr>
      </w:pPr>
    </w:p>
    <w:p w14:paraId="6476AAB4" w14:textId="77777777" w:rsidR="00A948F3" w:rsidRDefault="00A948F3" w:rsidP="00D56CCC">
      <w:pPr>
        <w:spacing w:before="0" w:after="160" w:line="252" w:lineRule="auto"/>
        <w:ind w:left="720"/>
        <w:contextualSpacing/>
        <w:rPr>
          <w:rFonts w:cs="Arial"/>
          <w:bCs/>
        </w:rPr>
      </w:pPr>
    </w:p>
    <w:p w14:paraId="48821543" w14:textId="77777777" w:rsidR="00A948F3" w:rsidRDefault="00A948F3" w:rsidP="00D56CCC">
      <w:pPr>
        <w:spacing w:before="0" w:after="160" w:line="252" w:lineRule="auto"/>
        <w:ind w:left="720"/>
        <w:contextualSpacing/>
        <w:rPr>
          <w:rFonts w:cs="Arial"/>
          <w:bCs/>
        </w:rPr>
      </w:pPr>
    </w:p>
    <w:p w14:paraId="3FF39AA9" w14:textId="77777777" w:rsidR="00A948F3" w:rsidRDefault="00A948F3" w:rsidP="00D56CCC">
      <w:pPr>
        <w:spacing w:before="0" w:after="160" w:line="252" w:lineRule="auto"/>
        <w:ind w:left="720"/>
        <w:contextualSpacing/>
        <w:rPr>
          <w:rFonts w:cs="Arial"/>
          <w:bCs/>
        </w:rPr>
      </w:pPr>
    </w:p>
    <w:p w14:paraId="4D93D6F7" w14:textId="77777777" w:rsidR="00A948F3" w:rsidRDefault="00A948F3" w:rsidP="00D56CCC">
      <w:pPr>
        <w:spacing w:before="0" w:after="160" w:line="252" w:lineRule="auto"/>
        <w:ind w:left="720"/>
        <w:contextualSpacing/>
        <w:rPr>
          <w:rFonts w:cs="Arial"/>
          <w:bCs/>
        </w:rPr>
      </w:pPr>
    </w:p>
    <w:p w14:paraId="2F139CB1" w14:textId="77777777" w:rsidR="00A948F3" w:rsidRDefault="00A948F3" w:rsidP="00D56CCC">
      <w:pPr>
        <w:spacing w:before="0" w:after="160" w:line="252" w:lineRule="auto"/>
        <w:ind w:left="720"/>
        <w:contextualSpacing/>
        <w:rPr>
          <w:rFonts w:cs="Arial"/>
          <w:bCs/>
        </w:rPr>
      </w:pPr>
    </w:p>
    <w:p w14:paraId="424BD275" w14:textId="77777777" w:rsidR="00A948F3" w:rsidRDefault="00A948F3" w:rsidP="00D56CCC">
      <w:pPr>
        <w:spacing w:before="0" w:after="160" w:line="252" w:lineRule="auto"/>
        <w:ind w:left="720"/>
        <w:contextualSpacing/>
        <w:rPr>
          <w:rFonts w:cs="Arial"/>
          <w:bCs/>
        </w:rPr>
      </w:pPr>
    </w:p>
    <w:p w14:paraId="43054CE5" w14:textId="77777777" w:rsidR="00A948F3" w:rsidRDefault="00A948F3" w:rsidP="00D56CCC">
      <w:pPr>
        <w:spacing w:before="0" w:after="160" w:line="252" w:lineRule="auto"/>
        <w:ind w:left="720"/>
        <w:contextualSpacing/>
        <w:rPr>
          <w:rFonts w:cs="Arial"/>
          <w:bCs/>
        </w:rPr>
      </w:pPr>
    </w:p>
    <w:p w14:paraId="6912CB34" w14:textId="77777777" w:rsidR="00A948F3" w:rsidRDefault="00A948F3" w:rsidP="00D56CCC">
      <w:pPr>
        <w:spacing w:before="0" w:after="160" w:line="252" w:lineRule="auto"/>
        <w:ind w:left="720"/>
        <w:contextualSpacing/>
        <w:rPr>
          <w:rFonts w:cs="Arial"/>
          <w:bCs/>
        </w:rPr>
      </w:pPr>
    </w:p>
    <w:p w14:paraId="15FA4B5F" w14:textId="77777777" w:rsidR="00A948F3" w:rsidRDefault="00A948F3" w:rsidP="00D56CCC">
      <w:pPr>
        <w:spacing w:before="0" w:after="160" w:line="252" w:lineRule="auto"/>
        <w:ind w:left="720"/>
        <w:contextualSpacing/>
        <w:rPr>
          <w:rFonts w:cs="Arial"/>
          <w:bCs/>
        </w:rPr>
      </w:pPr>
    </w:p>
    <w:p w14:paraId="55955077" w14:textId="77777777" w:rsidR="00A948F3" w:rsidRDefault="00A948F3" w:rsidP="00D56CCC">
      <w:pPr>
        <w:spacing w:before="0" w:after="160" w:line="252" w:lineRule="auto"/>
        <w:ind w:left="720"/>
        <w:contextualSpacing/>
        <w:rPr>
          <w:rFonts w:cs="Arial"/>
          <w:bCs/>
        </w:rPr>
      </w:pPr>
    </w:p>
    <w:p w14:paraId="0101A393" w14:textId="77777777" w:rsidR="00A948F3" w:rsidRDefault="00A948F3" w:rsidP="00D56CCC">
      <w:pPr>
        <w:spacing w:before="0" w:after="160" w:line="252" w:lineRule="auto"/>
        <w:ind w:left="720"/>
        <w:contextualSpacing/>
        <w:rPr>
          <w:rFonts w:cs="Arial"/>
          <w:bCs/>
        </w:rPr>
      </w:pPr>
    </w:p>
    <w:p w14:paraId="7DCC5082" w14:textId="77777777" w:rsidR="00A948F3" w:rsidRDefault="00A948F3" w:rsidP="00D56CCC">
      <w:pPr>
        <w:spacing w:before="0" w:after="160" w:line="252" w:lineRule="auto"/>
        <w:ind w:left="720"/>
        <w:contextualSpacing/>
        <w:rPr>
          <w:rFonts w:cs="Arial"/>
          <w:bCs/>
        </w:rPr>
      </w:pPr>
    </w:p>
    <w:p w14:paraId="4D917177" w14:textId="77777777" w:rsidR="00A948F3" w:rsidRDefault="00A948F3" w:rsidP="00D56CCC">
      <w:pPr>
        <w:spacing w:before="0" w:after="160" w:line="252" w:lineRule="auto"/>
        <w:ind w:left="720"/>
        <w:contextualSpacing/>
        <w:rPr>
          <w:rFonts w:cs="Arial"/>
          <w:bCs/>
        </w:rPr>
      </w:pPr>
    </w:p>
    <w:p w14:paraId="544F30AA" w14:textId="77777777" w:rsidR="00A948F3" w:rsidRDefault="00A948F3" w:rsidP="00D56CCC">
      <w:pPr>
        <w:spacing w:before="0" w:after="160" w:line="252" w:lineRule="auto"/>
        <w:ind w:left="720"/>
        <w:contextualSpacing/>
        <w:rPr>
          <w:rFonts w:cs="Arial"/>
          <w:bCs/>
        </w:rPr>
      </w:pPr>
    </w:p>
    <w:p w14:paraId="6679CC9F" w14:textId="77777777" w:rsidR="00A948F3" w:rsidRDefault="00A948F3" w:rsidP="00D56CCC">
      <w:pPr>
        <w:spacing w:before="0" w:after="160" w:line="252" w:lineRule="auto"/>
        <w:ind w:left="720"/>
        <w:contextualSpacing/>
        <w:rPr>
          <w:rFonts w:cs="Arial"/>
          <w:bCs/>
        </w:rPr>
      </w:pPr>
    </w:p>
    <w:p w14:paraId="007EF13D" w14:textId="77777777" w:rsidR="00A948F3" w:rsidRDefault="00A948F3" w:rsidP="00D56CCC">
      <w:pPr>
        <w:spacing w:before="0" w:after="160" w:line="252" w:lineRule="auto"/>
        <w:ind w:left="720"/>
        <w:contextualSpacing/>
        <w:rPr>
          <w:rFonts w:cs="Arial"/>
          <w:bCs/>
        </w:rPr>
      </w:pPr>
    </w:p>
    <w:p w14:paraId="39D5D279" w14:textId="77777777" w:rsidR="00A948F3" w:rsidRDefault="00A948F3" w:rsidP="00D56CCC">
      <w:pPr>
        <w:spacing w:before="0" w:after="160" w:line="252" w:lineRule="auto"/>
        <w:ind w:left="720"/>
        <w:contextualSpacing/>
        <w:rPr>
          <w:rFonts w:cs="Arial"/>
          <w:bCs/>
        </w:rPr>
      </w:pPr>
    </w:p>
    <w:p w14:paraId="460B31E7" w14:textId="51040F77" w:rsidR="00D56CCC" w:rsidRDefault="00D56CCC" w:rsidP="00D56CCC">
      <w:pPr>
        <w:pStyle w:val="Heading2"/>
        <w:numPr>
          <w:ilvl w:val="1"/>
          <w:numId w:val="32"/>
        </w:numPr>
        <w:rPr>
          <w:szCs w:val="32"/>
        </w:rPr>
      </w:pPr>
      <w:bookmarkStart w:id="99" w:name="_Toc212651110"/>
      <w:r>
        <w:rPr>
          <w:szCs w:val="32"/>
        </w:rPr>
        <w:lastRenderedPageBreak/>
        <w:t>Packing of Items</w:t>
      </w:r>
      <w:bookmarkEnd w:id="99"/>
    </w:p>
    <w:p w14:paraId="61875BB7" w14:textId="77777777" w:rsidR="00D56CCC" w:rsidRDefault="00D56CCC" w:rsidP="002009B8">
      <w:pPr>
        <w:spacing w:before="0" w:after="160" w:line="252" w:lineRule="auto"/>
        <w:contextualSpacing/>
        <w:rPr>
          <w:rFonts w:cs="Arial"/>
          <w:bCs/>
        </w:rPr>
      </w:pPr>
    </w:p>
    <w:p w14:paraId="447DE8E8" w14:textId="776F12F0" w:rsidR="00D56CCC" w:rsidRDefault="00D72E9E" w:rsidP="00581BF7">
      <w:pPr>
        <w:pStyle w:val="Heading3"/>
      </w:pPr>
      <w:bookmarkStart w:id="100" w:name="_Toc212651111"/>
      <w:r>
        <w:t>1</w:t>
      </w:r>
      <w:r w:rsidR="00D63F5A">
        <w:t>5</w:t>
      </w:r>
      <w:r>
        <w:t>.1</w:t>
      </w:r>
      <w:r>
        <w:tab/>
      </w:r>
      <w:r w:rsidR="00D56CCC">
        <w:t>Single Items in a box</w:t>
      </w:r>
      <w:bookmarkEnd w:id="100"/>
    </w:p>
    <w:p w14:paraId="6E30F150" w14:textId="6C102A45" w:rsidR="00D56CCC" w:rsidRDefault="00D56CCC" w:rsidP="00FC5F85">
      <w:pPr>
        <w:pStyle w:val="ListParagraph"/>
        <w:numPr>
          <w:ilvl w:val="0"/>
          <w:numId w:val="350"/>
        </w:numPr>
      </w:pPr>
      <w:r>
        <w:t>Make sure the item or items are securely packaged in the original packaging.</w:t>
      </w:r>
    </w:p>
    <w:p w14:paraId="67A23B77" w14:textId="4F786B2D" w:rsidR="00D56CCC" w:rsidRDefault="00D56CCC" w:rsidP="00FC5F85">
      <w:pPr>
        <w:pStyle w:val="ListParagraph"/>
        <w:numPr>
          <w:ilvl w:val="2"/>
          <w:numId w:val="350"/>
        </w:numPr>
      </w:pPr>
      <w:r>
        <w:t>If the original packaging is not available, find a box that is close to the same size but will allow for packing materials in the box so we can secure the items in the box</w:t>
      </w:r>
      <w:r w:rsidR="00AB2A8D">
        <w:t>.</w:t>
      </w:r>
    </w:p>
    <w:p w14:paraId="26C9F890" w14:textId="6B4EDB2E" w:rsidR="00AB2A8D" w:rsidRDefault="00AB2A8D" w:rsidP="00FC5F85">
      <w:pPr>
        <w:pStyle w:val="ListParagraph"/>
        <w:numPr>
          <w:ilvl w:val="0"/>
          <w:numId w:val="350"/>
        </w:numPr>
      </w:pPr>
      <w:r>
        <w:t xml:space="preserve">Make an invoice for the box per the instructions in Section </w:t>
      </w:r>
      <w:r w:rsidR="00240784">
        <w:t xml:space="preserve">15. Creating an Invoice for Shipping and Item. </w:t>
      </w:r>
    </w:p>
    <w:p w14:paraId="0A5DF5D7" w14:textId="77777777" w:rsidR="00AB2A8D" w:rsidRDefault="00AB2A8D" w:rsidP="00AB2A8D">
      <w:pPr>
        <w:pStyle w:val="ListParagraph"/>
      </w:pPr>
    </w:p>
    <w:p w14:paraId="07D4E738" w14:textId="2C2D0F9F" w:rsidR="00D56CCC" w:rsidRDefault="00D9673E" w:rsidP="00581BF7">
      <w:pPr>
        <w:pStyle w:val="Heading3"/>
      </w:pPr>
      <w:bookmarkStart w:id="101" w:name="_Toc212651112"/>
      <w:r>
        <w:t>1</w:t>
      </w:r>
      <w:r w:rsidR="00D63F5A">
        <w:t>5</w:t>
      </w:r>
      <w:r>
        <w:t>.2</w:t>
      </w:r>
      <w:r>
        <w:tab/>
      </w:r>
      <w:r w:rsidR="00AB2A8D">
        <w:t>Items in a tote</w:t>
      </w:r>
      <w:bookmarkEnd w:id="101"/>
      <w:r w:rsidR="00AB2A8D">
        <w:tab/>
      </w:r>
    </w:p>
    <w:p w14:paraId="7650A1A3" w14:textId="490977A5" w:rsidR="00AB2A8D" w:rsidRDefault="00AB2A8D" w:rsidP="00FC5F85">
      <w:pPr>
        <w:pStyle w:val="ListParagraph"/>
        <w:numPr>
          <w:ilvl w:val="0"/>
          <w:numId w:val="350"/>
        </w:numPr>
      </w:pPr>
      <w:r>
        <w:t>A packing list will be added to each tote for all items in that tote.</w:t>
      </w:r>
      <w:r>
        <w:tab/>
      </w:r>
    </w:p>
    <w:p w14:paraId="2A2F6447" w14:textId="1EA963A7" w:rsidR="00AB2A8D" w:rsidRDefault="00AB2A8D" w:rsidP="00FC5F85">
      <w:pPr>
        <w:pStyle w:val="ListParagraph"/>
        <w:numPr>
          <w:ilvl w:val="2"/>
          <w:numId w:val="350"/>
        </w:numPr>
      </w:pPr>
      <w:r>
        <w:t>One copy of the packing list will be the tote.</w:t>
      </w:r>
    </w:p>
    <w:p w14:paraId="528E6F22" w14:textId="2E9A4800" w:rsidR="00AB2A8D" w:rsidRDefault="00AB2A8D" w:rsidP="00FC5F85">
      <w:pPr>
        <w:pStyle w:val="ListParagraph"/>
        <w:numPr>
          <w:ilvl w:val="2"/>
          <w:numId w:val="350"/>
        </w:numPr>
      </w:pPr>
      <w:r>
        <w:t xml:space="preserve">One copy of the packing list will be saved on the file server under the following folders: </w:t>
      </w:r>
      <w:r w:rsidR="00341DFF" w:rsidRPr="00341DFF">
        <w:rPr>
          <w:b/>
          <w:bCs/>
        </w:rPr>
        <w:t>F:\Information Technology\Shared\Locations</w:t>
      </w:r>
      <w:r w:rsidR="00341DFF" w:rsidRPr="002009B8">
        <w:rPr>
          <w:b/>
          <w:bCs/>
        </w:rPr>
        <w:t>.</w:t>
      </w:r>
    </w:p>
    <w:p w14:paraId="6266CD59" w14:textId="77777777" w:rsidR="00341DFF" w:rsidRDefault="00F51B56" w:rsidP="00FC5F85">
      <w:pPr>
        <w:pStyle w:val="ListParagraph"/>
        <w:numPr>
          <w:ilvl w:val="2"/>
          <w:numId w:val="350"/>
        </w:numPr>
      </w:pPr>
      <w:r>
        <w:t>Packing list can be found here:</w:t>
      </w:r>
      <w:r w:rsidR="00341DFF">
        <w:t xml:space="preserve"> </w:t>
      </w:r>
    </w:p>
    <w:p w14:paraId="08D6E0E1" w14:textId="3A337045" w:rsidR="00341DFF" w:rsidRPr="00341DFF" w:rsidRDefault="00341DFF" w:rsidP="00D9673E">
      <w:pPr>
        <w:pStyle w:val="ListParagraph"/>
        <w:ind w:left="1080"/>
      </w:pPr>
      <w:hyperlink r:id="rId123" w:history="1">
        <w:r>
          <w:rPr>
            <w:rStyle w:val="Hyperlink"/>
          </w:rPr>
          <w:t>F:\Information Technology\Shared\Locations\Location Packing list\Packing list.xlsx</w:t>
        </w:r>
      </w:hyperlink>
    </w:p>
    <w:p w14:paraId="6C924A95" w14:textId="367DC179" w:rsidR="00F51B56" w:rsidRDefault="00F51B56" w:rsidP="00341DFF">
      <w:pPr>
        <w:pStyle w:val="ListParagraph"/>
      </w:pPr>
    </w:p>
    <w:p w14:paraId="4EA20747" w14:textId="2FCDC3D1" w:rsidR="002009B8" w:rsidRPr="002009B8" w:rsidRDefault="002009B8" w:rsidP="002009B8">
      <w:pPr>
        <w:tabs>
          <w:tab w:val="left" w:pos="2280"/>
        </w:tabs>
      </w:pPr>
    </w:p>
    <w:p w14:paraId="504BE2DD" w14:textId="20F80D7E" w:rsidR="00AB2A8D" w:rsidRDefault="009C1740" w:rsidP="009C1740">
      <w:pPr>
        <w:pStyle w:val="Heading2"/>
        <w:numPr>
          <w:ilvl w:val="1"/>
          <w:numId w:val="32"/>
        </w:numPr>
      </w:pPr>
      <w:bookmarkStart w:id="102" w:name="_Toc212651113"/>
      <w:r>
        <w:lastRenderedPageBreak/>
        <w:t>Creating an Invoice for shipping an Item</w:t>
      </w:r>
      <w:bookmarkEnd w:id="102"/>
      <w:r>
        <w:tab/>
      </w:r>
    </w:p>
    <w:p w14:paraId="47D80CD7" w14:textId="6B361896" w:rsidR="009C1740" w:rsidRDefault="00D9673E" w:rsidP="00581BF7">
      <w:pPr>
        <w:pStyle w:val="Heading3"/>
      </w:pPr>
      <w:bookmarkStart w:id="103" w:name="_Toc212651114"/>
      <w:r>
        <w:t>1</w:t>
      </w:r>
      <w:r w:rsidR="00D63F5A">
        <w:t>6</w:t>
      </w:r>
      <w:r>
        <w:t>.1</w:t>
      </w:r>
      <w:r>
        <w:tab/>
      </w:r>
      <w:r w:rsidR="009C1740">
        <w:t>Madden Co Creating an Invoice</w:t>
      </w:r>
      <w:bookmarkEnd w:id="103"/>
    </w:p>
    <w:p w14:paraId="65A75BFF" w14:textId="050B742B" w:rsidR="009C1740" w:rsidRDefault="009C1740" w:rsidP="00FC5F85">
      <w:pPr>
        <w:pStyle w:val="ListParagraph"/>
        <w:numPr>
          <w:ilvl w:val="0"/>
          <w:numId w:val="224"/>
        </w:numPr>
      </w:pPr>
      <w:r>
        <w:t>Log into Madden Co and follow the steps below to make an invoice.</w:t>
      </w:r>
      <w:r>
        <w:tab/>
      </w:r>
    </w:p>
    <w:p w14:paraId="35763199" w14:textId="70065219" w:rsidR="009C1740" w:rsidRDefault="009C1740" w:rsidP="00FC5F85">
      <w:pPr>
        <w:pStyle w:val="ListParagraph"/>
        <w:numPr>
          <w:ilvl w:val="1"/>
          <w:numId w:val="224"/>
        </w:numPr>
      </w:pPr>
      <w:r>
        <w:t xml:space="preserve"> 1. Tire Dealer System </w:t>
      </w:r>
    </w:p>
    <w:p w14:paraId="0E4532E6" w14:textId="372D27DC" w:rsidR="009C1740" w:rsidRDefault="009C1740" w:rsidP="00FC5F85">
      <w:pPr>
        <w:pStyle w:val="ListParagraph"/>
        <w:numPr>
          <w:ilvl w:val="1"/>
          <w:numId w:val="224"/>
        </w:numPr>
      </w:pPr>
      <w:r>
        <w:t>7. Warehouse Order Entry Menu</w:t>
      </w:r>
    </w:p>
    <w:p w14:paraId="6158DA59" w14:textId="042334AC" w:rsidR="009C1740" w:rsidRDefault="009C1740" w:rsidP="00FC5F85">
      <w:pPr>
        <w:pStyle w:val="ListParagraph"/>
        <w:numPr>
          <w:ilvl w:val="1"/>
          <w:numId w:val="224"/>
        </w:numPr>
      </w:pPr>
      <w:r>
        <w:t xml:space="preserve">1. Order Entry </w:t>
      </w:r>
    </w:p>
    <w:p w14:paraId="2A506AEF" w14:textId="320E4A40" w:rsidR="009C1740" w:rsidRDefault="009C1740" w:rsidP="00FC5F85">
      <w:pPr>
        <w:pStyle w:val="ListParagraph"/>
        <w:numPr>
          <w:ilvl w:val="1"/>
          <w:numId w:val="224"/>
        </w:numPr>
      </w:pPr>
      <w:r>
        <w:t xml:space="preserve">Enter Store Number 001 </w:t>
      </w:r>
    </w:p>
    <w:p w14:paraId="62FC10E6" w14:textId="240572A2" w:rsidR="009C1740" w:rsidRDefault="009C1740" w:rsidP="00FC5F85">
      <w:pPr>
        <w:pStyle w:val="ListParagraph"/>
        <w:numPr>
          <w:ilvl w:val="1"/>
          <w:numId w:val="224"/>
        </w:numPr>
      </w:pPr>
      <w:r>
        <w:t xml:space="preserve">Enter Customer Number. </w:t>
      </w:r>
    </w:p>
    <w:p w14:paraId="650AB7FA" w14:textId="2046926C" w:rsidR="009C1740" w:rsidRDefault="009C1740" w:rsidP="00FC5F85">
      <w:pPr>
        <w:pStyle w:val="ListParagraph"/>
        <w:numPr>
          <w:ilvl w:val="1"/>
          <w:numId w:val="224"/>
        </w:numPr>
      </w:pPr>
      <w:r>
        <w:t xml:space="preserve">You will use the stock number for each location. </w:t>
      </w:r>
      <w:r>
        <w:tab/>
      </w:r>
    </w:p>
    <w:p w14:paraId="6F4EFDF0" w14:textId="4E54ACF3" w:rsidR="009C1740" w:rsidRDefault="009C1740" w:rsidP="00FC5F85">
      <w:pPr>
        <w:pStyle w:val="ListParagraph"/>
        <w:numPr>
          <w:ilvl w:val="2"/>
          <w:numId w:val="224"/>
        </w:numPr>
      </w:pPr>
      <w:r>
        <w:t>These can be found in Madden Co if you are not sure what they are.</w:t>
      </w:r>
    </w:p>
    <w:p w14:paraId="49E418CE" w14:textId="28A7ACC9" w:rsidR="009C1740" w:rsidRDefault="009C1740" w:rsidP="00FC5F85">
      <w:pPr>
        <w:pStyle w:val="ListParagraph"/>
        <w:numPr>
          <w:ilvl w:val="1"/>
          <w:numId w:val="224"/>
        </w:numPr>
      </w:pPr>
      <w:r>
        <w:t>F6</w:t>
      </w:r>
    </w:p>
    <w:p w14:paraId="291E7E0B" w14:textId="3D0C2C46" w:rsidR="009C1740" w:rsidRDefault="009C1740" w:rsidP="00FC5F85">
      <w:pPr>
        <w:pStyle w:val="ListParagraph"/>
        <w:numPr>
          <w:ilvl w:val="1"/>
          <w:numId w:val="224"/>
        </w:numPr>
      </w:pPr>
      <w:r>
        <w:t xml:space="preserve">F6 then enter (this will </w:t>
      </w:r>
      <w:r w:rsidR="00240784">
        <w:t>get</w:t>
      </w:r>
      <w:r>
        <w:t xml:space="preserve"> you </w:t>
      </w:r>
      <w:r w:rsidR="00240784">
        <w:t>an</w:t>
      </w:r>
      <w:r>
        <w:t xml:space="preserve"> invoice number)</w:t>
      </w:r>
    </w:p>
    <w:p w14:paraId="67D9A0E0" w14:textId="3D7FA926" w:rsidR="009C1740" w:rsidRDefault="009C1740" w:rsidP="00FC5F85">
      <w:pPr>
        <w:pStyle w:val="ListParagraph"/>
        <w:numPr>
          <w:ilvl w:val="1"/>
          <w:numId w:val="224"/>
        </w:numPr>
      </w:pPr>
      <w:r>
        <w:t xml:space="preserve">Put in your Salesman number and field exit. </w:t>
      </w:r>
    </w:p>
    <w:p w14:paraId="01935E27" w14:textId="676EA057" w:rsidR="009C1740" w:rsidRDefault="009C1740" w:rsidP="00FC5F85">
      <w:pPr>
        <w:pStyle w:val="ListParagraph"/>
        <w:numPr>
          <w:ilvl w:val="1"/>
          <w:numId w:val="224"/>
        </w:numPr>
      </w:pPr>
      <w:r>
        <w:t xml:space="preserve">Enter </w:t>
      </w:r>
    </w:p>
    <w:p w14:paraId="652C938F" w14:textId="1B3F58F7" w:rsidR="009C1740" w:rsidRDefault="009C1740" w:rsidP="00FC5F85">
      <w:pPr>
        <w:pStyle w:val="ListParagraph"/>
        <w:numPr>
          <w:ilvl w:val="1"/>
          <w:numId w:val="224"/>
        </w:numPr>
      </w:pPr>
      <w:r>
        <w:t>Type Box on the first Line (This is for the I/T shipments)</w:t>
      </w:r>
    </w:p>
    <w:p w14:paraId="657EBCF7" w14:textId="0B231901" w:rsidR="009C1740" w:rsidRDefault="009C1740" w:rsidP="00FC5F85">
      <w:pPr>
        <w:pStyle w:val="ListParagraph"/>
        <w:numPr>
          <w:ilvl w:val="1"/>
          <w:numId w:val="224"/>
        </w:numPr>
      </w:pPr>
      <w:r>
        <w:t>Enter</w:t>
      </w:r>
    </w:p>
    <w:p w14:paraId="33F0F21E" w14:textId="69B8CC01" w:rsidR="009C1740" w:rsidRDefault="009C1740" w:rsidP="00FC5F85">
      <w:pPr>
        <w:pStyle w:val="ListParagraph"/>
        <w:numPr>
          <w:ilvl w:val="1"/>
          <w:numId w:val="224"/>
        </w:numPr>
      </w:pPr>
      <w:r>
        <w:t>Type the number of boxes to be shipped and hit field exit.</w:t>
      </w:r>
    </w:p>
    <w:p w14:paraId="1395FE88" w14:textId="6C7FD905" w:rsidR="009C1740" w:rsidRDefault="009C1740" w:rsidP="00FC5F85">
      <w:pPr>
        <w:pStyle w:val="ListParagraph"/>
        <w:numPr>
          <w:ilvl w:val="1"/>
          <w:numId w:val="224"/>
        </w:numPr>
      </w:pPr>
      <w:r>
        <w:t xml:space="preserve">Enter </w:t>
      </w:r>
    </w:p>
    <w:p w14:paraId="59B3FCB8" w14:textId="4041872B" w:rsidR="009C1740" w:rsidRDefault="009C1740" w:rsidP="00FC5F85">
      <w:pPr>
        <w:pStyle w:val="ListParagraph"/>
        <w:numPr>
          <w:ilvl w:val="1"/>
          <w:numId w:val="224"/>
        </w:numPr>
      </w:pPr>
      <w:r>
        <w:t xml:space="preserve">F3 </w:t>
      </w:r>
    </w:p>
    <w:p w14:paraId="4E024B04" w14:textId="05798DDC" w:rsidR="009C1740" w:rsidRDefault="009C1740" w:rsidP="00FC5F85">
      <w:pPr>
        <w:pStyle w:val="ListParagraph"/>
        <w:numPr>
          <w:ilvl w:val="1"/>
          <w:numId w:val="224"/>
        </w:numPr>
      </w:pPr>
      <w:r>
        <w:t>Put an M to the invoice line to add a message.</w:t>
      </w:r>
      <w:r>
        <w:tab/>
      </w:r>
    </w:p>
    <w:p w14:paraId="5FD28386" w14:textId="30B32382" w:rsidR="009C1740" w:rsidRDefault="009C1740" w:rsidP="00FC5F85">
      <w:pPr>
        <w:pStyle w:val="ListParagraph"/>
        <w:numPr>
          <w:ilvl w:val="2"/>
          <w:numId w:val="224"/>
        </w:numPr>
      </w:pPr>
      <w:r>
        <w:t>On all invoices now for the message line, we need to spell out what is in the box or tote:</w:t>
      </w:r>
    </w:p>
    <w:p w14:paraId="3D0C4455" w14:textId="61A6795B" w:rsidR="009C1740" w:rsidRDefault="009C1740" w:rsidP="00FC5F85">
      <w:pPr>
        <w:pStyle w:val="ListParagraph"/>
        <w:numPr>
          <w:ilvl w:val="3"/>
          <w:numId w:val="224"/>
        </w:numPr>
      </w:pPr>
      <w:r>
        <w:t>Example: 3 desk phones,3 computers,2 monitors,2 VGA cords, 5 network cords, Router, switch, snom….</w:t>
      </w:r>
    </w:p>
    <w:p w14:paraId="76ABAC23" w14:textId="612B77A2" w:rsidR="00677E36" w:rsidRDefault="00677E36" w:rsidP="00FC5F85">
      <w:pPr>
        <w:pStyle w:val="ListParagraph"/>
        <w:numPr>
          <w:ilvl w:val="4"/>
          <w:numId w:val="224"/>
        </w:numPr>
      </w:pPr>
      <w:r>
        <w:t xml:space="preserve">For a tote, you will need to add as many Message lines to the order as it takes to list out all items that are in that tote. </w:t>
      </w:r>
    </w:p>
    <w:p w14:paraId="6AEA46AF" w14:textId="29346E2B" w:rsidR="00144A96" w:rsidRDefault="00144A96" w:rsidP="00FC5F85">
      <w:pPr>
        <w:pStyle w:val="ListParagraph"/>
        <w:numPr>
          <w:ilvl w:val="1"/>
          <w:numId w:val="224"/>
        </w:numPr>
      </w:pPr>
      <w:r>
        <w:t>Enter</w:t>
      </w:r>
      <w:r>
        <w:tab/>
      </w:r>
    </w:p>
    <w:p w14:paraId="7F9565CD" w14:textId="6BFAA531" w:rsidR="00144A96" w:rsidRDefault="00144A96" w:rsidP="00FC5F85">
      <w:pPr>
        <w:pStyle w:val="ListParagraph"/>
        <w:numPr>
          <w:ilvl w:val="1"/>
          <w:numId w:val="224"/>
        </w:numPr>
      </w:pPr>
      <w:r>
        <w:t>F3</w:t>
      </w:r>
    </w:p>
    <w:p w14:paraId="4CDAFE95" w14:textId="58CD73D3" w:rsidR="00144A96" w:rsidRDefault="00144A96" w:rsidP="00FC5F85">
      <w:pPr>
        <w:pStyle w:val="ListParagraph"/>
        <w:numPr>
          <w:ilvl w:val="1"/>
          <w:numId w:val="224"/>
        </w:numPr>
      </w:pPr>
      <w:r>
        <w:t>Then we can print out the invoice and put on our box</w:t>
      </w:r>
    </w:p>
    <w:p w14:paraId="1786E118" w14:textId="28A0A29C" w:rsidR="00144A96" w:rsidRDefault="00144A96" w:rsidP="00FC5F85">
      <w:pPr>
        <w:pStyle w:val="ListParagraph"/>
        <w:numPr>
          <w:ilvl w:val="1"/>
          <w:numId w:val="224"/>
        </w:numPr>
      </w:pPr>
      <w:r>
        <w:t xml:space="preserve">Put an S on the line </w:t>
      </w:r>
      <w:r w:rsidR="002009B8">
        <w:t>to ship</w:t>
      </w:r>
      <w:r>
        <w:t xml:space="preserve"> the items.</w:t>
      </w:r>
    </w:p>
    <w:p w14:paraId="2384DCFA" w14:textId="7B147657" w:rsidR="00144A96" w:rsidRDefault="00144A96" w:rsidP="00FC5F85">
      <w:pPr>
        <w:pStyle w:val="ListParagraph"/>
        <w:numPr>
          <w:ilvl w:val="1"/>
          <w:numId w:val="224"/>
        </w:numPr>
      </w:pPr>
      <w:r>
        <w:t>Enter</w:t>
      </w:r>
    </w:p>
    <w:p w14:paraId="432191D8" w14:textId="0A0B4C47" w:rsidR="00144A96" w:rsidRDefault="00144A96" w:rsidP="00FC5F85">
      <w:pPr>
        <w:pStyle w:val="ListParagraph"/>
        <w:numPr>
          <w:ilvl w:val="1"/>
          <w:numId w:val="224"/>
        </w:numPr>
      </w:pPr>
      <w:r>
        <w:t>F3</w:t>
      </w:r>
    </w:p>
    <w:p w14:paraId="79E02161" w14:textId="4BB20ED7" w:rsidR="00144A96" w:rsidRDefault="00144A96" w:rsidP="00FC5F85">
      <w:pPr>
        <w:pStyle w:val="ListParagraph"/>
        <w:numPr>
          <w:ilvl w:val="1"/>
          <w:numId w:val="224"/>
        </w:numPr>
      </w:pPr>
      <w:r>
        <w:t>Enter</w:t>
      </w:r>
    </w:p>
    <w:p w14:paraId="3A689107" w14:textId="62960F93" w:rsidR="00144A96" w:rsidRDefault="00144A96" w:rsidP="00FC5F85">
      <w:pPr>
        <w:pStyle w:val="ListParagraph"/>
        <w:numPr>
          <w:ilvl w:val="1"/>
          <w:numId w:val="224"/>
        </w:numPr>
      </w:pPr>
      <w:r>
        <w:t>Enter</w:t>
      </w:r>
    </w:p>
    <w:p w14:paraId="503B3A75" w14:textId="5A94C036" w:rsidR="00144A96" w:rsidRPr="00240784" w:rsidRDefault="00144A96" w:rsidP="00FC5F85">
      <w:pPr>
        <w:pStyle w:val="ListParagraph"/>
        <w:numPr>
          <w:ilvl w:val="1"/>
          <w:numId w:val="224"/>
        </w:numPr>
      </w:pPr>
      <w:r w:rsidRPr="00240784">
        <w:t>F5</w:t>
      </w:r>
    </w:p>
    <w:p w14:paraId="22A9603A" w14:textId="0CF0CB1A" w:rsidR="00144A96" w:rsidRPr="00240784" w:rsidRDefault="00144A96" w:rsidP="00FC5F85">
      <w:pPr>
        <w:pStyle w:val="ListParagraph"/>
        <w:numPr>
          <w:ilvl w:val="0"/>
          <w:numId w:val="224"/>
        </w:numPr>
      </w:pPr>
      <w:r w:rsidRPr="00240784">
        <w:t xml:space="preserve">Make a copy of the invoice to put on the box or tote as well as a copy that we need to hand to the </w:t>
      </w:r>
      <w:r w:rsidR="00AD39D8" w:rsidRPr="00240784">
        <w:t>Warehouse Manager or Assistant Warehouse Manager.</w:t>
      </w:r>
    </w:p>
    <w:p w14:paraId="1D3C0167" w14:textId="0A4035F6" w:rsidR="00AD39D8" w:rsidRPr="00240784" w:rsidRDefault="00AD39D8" w:rsidP="00FC5F85">
      <w:pPr>
        <w:pStyle w:val="ListParagraph"/>
        <w:numPr>
          <w:ilvl w:val="1"/>
          <w:numId w:val="224"/>
        </w:numPr>
      </w:pPr>
      <w:r w:rsidRPr="00240784">
        <w:t xml:space="preserve">This copy will go </w:t>
      </w:r>
      <w:r w:rsidR="00741C73" w:rsidRPr="00240784">
        <w:t xml:space="preserve">along with all paper copies from location so they can release the order as soon as it is received at the correct location. </w:t>
      </w:r>
    </w:p>
    <w:p w14:paraId="33C433D4" w14:textId="582F5FC0" w:rsidR="00741C73" w:rsidRPr="00240784" w:rsidRDefault="00741C73" w:rsidP="00FC5F85">
      <w:pPr>
        <w:pStyle w:val="ListParagraph"/>
        <w:numPr>
          <w:ilvl w:val="1"/>
          <w:numId w:val="224"/>
        </w:numPr>
      </w:pPr>
      <w:r w:rsidRPr="00240784">
        <w:t xml:space="preserve">When items are ready to be shipped the ticket requesting the items is </w:t>
      </w:r>
      <w:r w:rsidR="00240784" w:rsidRPr="00240784">
        <w:t>resolved.</w:t>
      </w:r>
    </w:p>
    <w:p w14:paraId="599CAF46" w14:textId="6D8E0504" w:rsidR="00756611" w:rsidRDefault="00342F7A" w:rsidP="00060C4E">
      <w:pPr>
        <w:pStyle w:val="Heading2"/>
        <w:numPr>
          <w:ilvl w:val="1"/>
          <w:numId w:val="32"/>
        </w:numPr>
      </w:pPr>
      <w:bookmarkStart w:id="104" w:name="_Toc212651115"/>
      <w:r>
        <w:lastRenderedPageBreak/>
        <w:t>Documenting Tickets</w:t>
      </w:r>
      <w:bookmarkEnd w:id="104"/>
    </w:p>
    <w:p w14:paraId="36AE97E0" w14:textId="77777777" w:rsidR="00342F7A" w:rsidRDefault="00342F7A" w:rsidP="00342F7A">
      <w:pPr>
        <w:rPr>
          <w:rFonts w:eastAsiaTheme="minorHAnsi" w:cs="Arial"/>
        </w:rPr>
      </w:pPr>
      <w:r>
        <w:t>Document Tickets in ManageEngine</w:t>
      </w:r>
    </w:p>
    <w:p w14:paraId="33D31BA6" w14:textId="5549D042" w:rsidR="00342F7A" w:rsidRDefault="00D9673E" w:rsidP="00581BF7">
      <w:pPr>
        <w:pStyle w:val="Heading3"/>
      </w:pPr>
      <w:bookmarkStart w:id="105" w:name="_Toc212651116"/>
      <w:r>
        <w:t>1</w:t>
      </w:r>
      <w:r w:rsidR="00D63F5A">
        <w:t>7</w:t>
      </w:r>
      <w:r>
        <w:t>.1</w:t>
      </w:r>
      <w:r>
        <w:tab/>
      </w:r>
      <w:r w:rsidR="00342F7A">
        <w:t xml:space="preserve">Objective: Documenting Support Calls and Work in </w:t>
      </w:r>
      <w:r>
        <w:t xml:space="preserve">     </w:t>
      </w:r>
      <w:r w:rsidR="00342F7A">
        <w:t>ManageEngine via the creation of tickets</w:t>
      </w:r>
      <w:bookmarkEnd w:id="105"/>
    </w:p>
    <w:p w14:paraId="0E66DFAE" w14:textId="77777777" w:rsidR="00342F7A" w:rsidRDefault="00342F7A" w:rsidP="00FC5F85">
      <w:pPr>
        <w:numPr>
          <w:ilvl w:val="0"/>
          <w:numId w:val="68"/>
        </w:numPr>
        <w:contextualSpacing/>
        <w:rPr>
          <w:rFonts w:cs="Arial"/>
        </w:rPr>
      </w:pPr>
      <w:r>
        <w:rPr>
          <w:rFonts w:cs="Arial"/>
        </w:rPr>
        <w:t xml:space="preserve">IT Support Calls </w:t>
      </w:r>
    </w:p>
    <w:p w14:paraId="1B9FD0A8" w14:textId="77777777" w:rsidR="00342F7A" w:rsidRDefault="00342F7A" w:rsidP="00FC5F85">
      <w:pPr>
        <w:numPr>
          <w:ilvl w:val="0"/>
          <w:numId w:val="68"/>
        </w:numPr>
        <w:contextualSpacing/>
        <w:rPr>
          <w:rFonts w:cs="Arial"/>
        </w:rPr>
      </w:pPr>
      <w:r>
        <w:rPr>
          <w:rFonts w:cs="Arial"/>
        </w:rPr>
        <w:t xml:space="preserve">Programming Support Calls </w:t>
      </w:r>
    </w:p>
    <w:p w14:paraId="5D148A95" w14:textId="77777777" w:rsidR="00342F7A" w:rsidRDefault="00342F7A" w:rsidP="00FC5F85">
      <w:pPr>
        <w:numPr>
          <w:ilvl w:val="0"/>
          <w:numId w:val="68"/>
        </w:numPr>
        <w:contextualSpacing/>
        <w:rPr>
          <w:rFonts w:cs="Arial"/>
        </w:rPr>
      </w:pPr>
      <w:r>
        <w:rPr>
          <w:rFonts w:cs="Arial"/>
        </w:rPr>
        <w:t xml:space="preserve">New Hires Requests </w:t>
      </w:r>
    </w:p>
    <w:p w14:paraId="78154FE4" w14:textId="77777777" w:rsidR="00342F7A" w:rsidRDefault="00342F7A" w:rsidP="00FC5F85">
      <w:pPr>
        <w:numPr>
          <w:ilvl w:val="0"/>
          <w:numId w:val="68"/>
        </w:numPr>
        <w:contextualSpacing/>
        <w:rPr>
          <w:rFonts w:cs="Arial"/>
        </w:rPr>
      </w:pPr>
      <w:r>
        <w:rPr>
          <w:rFonts w:cs="Arial"/>
        </w:rPr>
        <w:t xml:space="preserve">New API Requests </w:t>
      </w:r>
    </w:p>
    <w:p w14:paraId="64A6CEE5" w14:textId="77777777" w:rsidR="00342F7A" w:rsidRDefault="00342F7A" w:rsidP="00FC5F85">
      <w:pPr>
        <w:numPr>
          <w:ilvl w:val="0"/>
          <w:numId w:val="68"/>
        </w:numPr>
        <w:contextualSpacing/>
        <w:rPr>
          <w:rFonts w:cs="Arial"/>
        </w:rPr>
      </w:pPr>
      <w:r>
        <w:rPr>
          <w:rFonts w:cs="Arial"/>
        </w:rPr>
        <w:t xml:space="preserve">OE Requests </w:t>
      </w:r>
    </w:p>
    <w:p w14:paraId="6E5C04C6" w14:textId="144A919F" w:rsidR="00342F7A" w:rsidRDefault="00342F7A" w:rsidP="00FC5F85">
      <w:pPr>
        <w:numPr>
          <w:ilvl w:val="0"/>
          <w:numId w:val="68"/>
        </w:numPr>
        <w:contextualSpacing/>
        <w:rPr>
          <w:rFonts w:cs="Arial"/>
        </w:rPr>
      </w:pPr>
      <w:r>
        <w:rPr>
          <w:rFonts w:cs="Arial"/>
        </w:rPr>
        <w:t>New Device Purchase Request</w:t>
      </w:r>
    </w:p>
    <w:p w14:paraId="0BC13225" w14:textId="77777777" w:rsidR="00342F7A" w:rsidRDefault="00342F7A" w:rsidP="00342F7A">
      <w:pPr>
        <w:ind w:left="720"/>
        <w:contextualSpacing/>
        <w:rPr>
          <w:rFonts w:cs="Arial"/>
        </w:rPr>
      </w:pPr>
    </w:p>
    <w:p w14:paraId="4B7988A7" w14:textId="5457D4D6" w:rsidR="00342F7A" w:rsidRDefault="00D9673E" w:rsidP="00581BF7">
      <w:pPr>
        <w:pStyle w:val="Heading3"/>
      </w:pPr>
      <w:bookmarkStart w:id="106" w:name="_Toc212651117"/>
      <w:r>
        <w:t>1</w:t>
      </w:r>
      <w:r w:rsidR="00D63F5A">
        <w:t>7</w:t>
      </w:r>
      <w:r>
        <w:t>.2</w:t>
      </w:r>
      <w:r>
        <w:tab/>
      </w:r>
      <w:r w:rsidR="00342F7A">
        <w:t>All Support</w:t>
      </w:r>
      <w:bookmarkEnd w:id="106"/>
    </w:p>
    <w:p w14:paraId="1D8989D8" w14:textId="77777777" w:rsidR="00342F7A" w:rsidRPr="00342F7A" w:rsidRDefault="00342F7A" w:rsidP="00FC5F85">
      <w:pPr>
        <w:numPr>
          <w:ilvl w:val="0"/>
          <w:numId w:val="69"/>
        </w:numPr>
        <w:contextualSpacing/>
        <w:rPr>
          <w:rFonts w:cs="Arial"/>
        </w:rPr>
      </w:pPr>
      <w:r w:rsidRPr="00342F7A">
        <w:rPr>
          <w:rFonts w:cs="Arial"/>
        </w:rPr>
        <w:t xml:space="preserve">Step One: Initial Contact from User   </w:t>
      </w:r>
    </w:p>
    <w:p w14:paraId="4079F671" w14:textId="77777777" w:rsidR="00342F7A" w:rsidRDefault="00342F7A" w:rsidP="00FC5F85">
      <w:pPr>
        <w:numPr>
          <w:ilvl w:val="1"/>
          <w:numId w:val="69"/>
        </w:numPr>
        <w:contextualSpacing/>
        <w:rPr>
          <w:rFonts w:cs="Arial"/>
        </w:rPr>
      </w:pPr>
      <w:r>
        <w:rPr>
          <w:rFonts w:cs="Arial"/>
        </w:rPr>
        <w:t xml:space="preserve">Email </w:t>
      </w:r>
      <w:hyperlink r:id="rId124" w:history="1">
        <w:r>
          <w:rPr>
            <w:rStyle w:val="Hyperlink"/>
            <w:rFonts w:cs="Arial"/>
          </w:rPr>
          <w:t>Help@kmtire.com</w:t>
        </w:r>
      </w:hyperlink>
      <w:r>
        <w:rPr>
          <w:rFonts w:cs="Arial"/>
        </w:rPr>
        <w:t xml:space="preserve"> which puts in a ticket into the ManageEngine</w:t>
      </w:r>
    </w:p>
    <w:p w14:paraId="21F0313B" w14:textId="77777777" w:rsidR="00342F7A" w:rsidRDefault="00342F7A" w:rsidP="00FC5F85">
      <w:pPr>
        <w:numPr>
          <w:ilvl w:val="1"/>
          <w:numId w:val="69"/>
        </w:numPr>
        <w:contextualSpacing/>
        <w:rPr>
          <w:rFonts w:cs="Arial"/>
        </w:rPr>
      </w:pPr>
      <w:r>
        <w:rPr>
          <w:rFonts w:cs="Arial"/>
        </w:rPr>
        <w:t xml:space="preserve">Email to anyone in IT or Development </w:t>
      </w:r>
    </w:p>
    <w:p w14:paraId="169D78A8" w14:textId="77777777" w:rsidR="00342F7A" w:rsidRDefault="00342F7A" w:rsidP="00FC5F85">
      <w:pPr>
        <w:numPr>
          <w:ilvl w:val="1"/>
          <w:numId w:val="69"/>
        </w:numPr>
        <w:contextualSpacing/>
        <w:rPr>
          <w:rFonts w:cs="Arial"/>
        </w:rPr>
      </w:pPr>
      <w:r>
        <w:rPr>
          <w:rFonts w:cs="Arial"/>
        </w:rPr>
        <w:t xml:space="preserve">In person request </w:t>
      </w:r>
    </w:p>
    <w:p w14:paraId="322A7ECD" w14:textId="77777777" w:rsidR="00342F7A" w:rsidRDefault="00342F7A" w:rsidP="00FC5F85">
      <w:pPr>
        <w:numPr>
          <w:ilvl w:val="1"/>
          <w:numId w:val="69"/>
        </w:numPr>
        <w:contextualSpacing/>
        <w:rPr>
          <w:rFonts w:cs="Arial"/>
        </w:rPr>
      </w:pPr>
      <w:r>
        <w:rPr>
          <w:rFonts w:cs="Arial"/>
        </w:rPr>
        <w:t xml:space="preserve">Call to Help Desk (2006) </w:t>
      </w:r>
    </w:p>
    <w:p w14:paraId="234F5A09" w14:textId="77777777" w:rsidR="00342F7A" w:rsidRDefault="00342F7A" w:rsidP="00FC5F85">
      <w:pPr>
        <w:numPr>
          <w:ilvl w:val="1"/>
          <w:numId w:val="69"/>
        </w:numPr>
        <w:contextualSpacing/>
        <w:rPr>
          <w:rFonts w:cs="Arial"/>
        </w:rPr>
      </w:pPr>
      <w:r>
        <w:rPr>
          <w:rFonts w:cs="Arial"/>
        </w:rPr>
        <w:t xml:space="preserve">Call to anyone in IT or Development </w:t>
      </w:r>
    </w:p>
    <w:p w14:paraId="363DE3C3" w14:textId="7D30C10F" w:rsidR="00342F7A" w:rsidRDefault="00342F7A" w:rsidP="00FC5F85">
      <w:pPr>
        <w:pStyle w:val="ListParagraph"/>
        <w:numPr>
          <w:ilvl w:val="2"/>
          <w:numId w:val="69"/>
        </w:numPr>
        <w:rPr>
          <w:rFonts w:eastAsiaTheme="minorHAnsi" w:cs="Arial"/>
        </w:rPr>
      </w:pPr>
      <w:r>
        <w:t xml:space="preserve">Best practice is to email </w:t>
      </w:r>
      <w:hyperlink r:id="rId125" w:history="1">
        <w:r>
          <w:rPr>
            <w:rStyle w:val="Hyperlink"/>
          </w:rPr>
          <w:t>Help@kmtire.com</w:t>
        </w:r>
      </w:hyperlink>
      <w:r>
        <w:t xml:space="preserve"> or call 2006 for high priority problems and email </w:t>
      </w:r>
      <w:hyperlink r:id="rId126" w:history="1">
        <w:r>
          <w:rPr>
            <w:rStyle w:val="Hyperlink"/>
          </w:rPr>
          <w:t>help@kmtire.com</w:t>
        </w:r>
      </w:hyperlink>
      <w:r>
        <w:t xml:space="preserve"> for lower priority </w:t>
      </w:r>
      <w:r w:rsidR="00D9673E">
        <w:t>issues.</w:t>
      </w:r>
      <w:r>
        <w:t xml:space="preserve"> </w:t>
      </w:r>
    </w:p>
    <w:p w14:paraId="7F57772B" w14:textId="77777777" w:rsidR="00342F7A" w:rsidRDefault="00342F7A" w:rsidP="00FC5F85">
      <w:pPr>
        <w:pStyle w:val="ListParagraph"/>
        <w:numPr>
          <w:ilvl w:val="2"/>
          <w:numId w:val="69"/>
        </w:numPr>
      </w:pPr>
      <w:r>
        <w:t xml:space="preserve">All tickets must be entered into ManageEngine immediately upon contact being made. </w:t>
      </w:r>
    </w:p>
    <w:p w14:paraId="5983A9D3" w14:textId="77777777" w:rsidR="00342F7A" w:rsidRDefault="00342F7A" w:rsidP="00FC5F85">
      <w:pPr>
        <w:numPr>
          <w:ilvl w:val="3"/>
          <w:numId w:val="69"/>
        </w:numPr>
        <w:contextualSpacing/>
        <w:rPr>
          <w:rFonts w:cs="Arial"/>
        </w:rPr>
      </w:pPr>
      <w:r>
        <w:rPr>
          <w:rFonts w:cs="Arial"/>
        </w:rPr>
        <w:t>This is critical to get a true view of what’s going on and if there is something bigger happening with the IT Infrastructure</w:t>
      </w:r>
    </w:p>
    <w:p w14:paraId="2B16F193" w14:textId="77777777" w:rsidR="00342F7A" w:rsidRPr="00342F7A" w:rsidRDefault="00342F7A" w:rsidP="00FC5F85">
      <w:pPr>
        <w:numPr>
          <w:ilvl w:val="0"/>
          <w:numId w:val="69"/>
        </w:numPr>
        <w:contextualSpacing/>
        <w:rPr>
          <w:rFonts w:cs="Arial"/>
        </w:rPr>
      </w:pPr>
      <w:r w:rsidRPr="00342F7A">
        <w:rPr>
          <w:rFonts w:cs="Arial"/>
        </w:rPr>
        <w:t>Step Two: Creating a Support Ticket in ManageEngine</w:t>
      </w:r>
    </w:p>
    <w:p w14:paraId="2A3E59CA" w14:textId="4AC727FB" w:rsidR="00342F7A" w:rsidRDefault="00342F7A" w:rsidP="00FC5F85">
      <w:pPr>
        <w:numPr>
          <w:ilvl w:val="1"/>
          <w:numId w:val="69"/>
        </w:numPr>
        <w:contextualSpacing/>
        <w:rPr>
          <w:rFonts w:cs="Arial"/>
        </w:rPr>
      </w:pPr>
      <w:r>
        <w:rPr>
          <w:rFonts w:cs="Arial"/>
        </w:rPr>
        <w:t xml:space="preserve">Emailing </w:t>
      </w:r>
      <w:hyperlink r:id="rId127" w:history="1">
        <w:r>
          <w:rPr>
            <w:rStyle w:val="Hyperlink"/>
            <w:rFonts w:cs="Arial"/>
          </w:rPr>
          <w:t>Help@kmtire.com</w:t>
        </w:r>
      </w:hyperlink>
      <w:r>
        <w:rPr>
          <w:rFonts w:cs="Arial"/>
        </w:rPr>
        <w:t xml:space="preserve"> will automatically put a ticket into the </w:t>
      </w:r>
      <w:r w:rsidR="00D9673E">
        <w:rPr>
          <w:rFonts w:cs="Arial"/>
        </w:rPr>
        <w:t>system.</w:t>
      </w:r>
      <w:r>
        <w:rPr>
          <w:rFonts w:cs="Arial"/>
        </w:rPr>
        <w:t xml:space="preserve"> </w:t>
      </w:r>
    </w:p>
    <w:p w14:paraId="35075581" w14:textId="6ACBEA2B" w:rsidR="00342F7A" w:rsidRDefault="00342F7A" w:rsidP="00FC5F85">
      <w:pPr>
        <w:pStyle w:val="ListParagraph"/>
        <w:numPr>
          <w:ilvl w:val="2"/>
          <w:numId w:val="69"/>
        </w:numPr>
        <w:rPr>
          <w:rFonts w:eastAsiaTheme="minorHAnsi" w:cs="Arial"/>
        </w:rPr>
      </w:pPr>
      <w:r>
        <w:t xml:space="preserve">This is the preferred way for a ticket to be </w:t>
      </w:r>
      <w:r w:rsidR="00D9673E">
        <w:t>entered.</w:t>
      </w:r>
    </w:p>
    <w:p w14:paraId="7567F566" w14:textId="77777777" w:rsidR="00342F7A" w:rsidRDefault="00342F7A" w:rsidP="00FC5F85">
      <w:pPr>
        <w:pStyle w:val="ListParagraph"/>
        <w:numPr>
          <w:ilvl w:val="2"/>
          <w:numId w:val="69"/>
        </w:numPr>
      </w:pPr>
      <w:r>
        <w:t xml:space="preserve">Open </w:t>
      </w:r>
      <w:hyperlink r:id="rId128" w:history="1">
        <w:r>
          <w:rPr>
            <w:rStyle w:val="Hyperlink"/>
          </w:rPr>
          <w:t>https://support.kmtire.com/home</w:t>
        </w:r>
      </w:hyperlink>
      <w:r>
        <w:t xml:space="preserve"> </w:t>
      </w:r>
    </w:p>
    <w:p w14:paraId="303E4B75" w14:textId="77777777" w:rsidR="00342F7A" w:rsidRDefault="00342F7A" w:rsidP="00FC5F85">
      <w:pPr>
        <w:numPr>
          <w:ilvl w:val="3"/>
          <w:numId w:val="69"/>
        </w:numPr>
        <w:contextualSpacing/>
        <w:rPr>
          <w:rFonts w:cs="Arial"/>
        </w:rPr>
      </w:pPr>
      <w:r>
        <w:rPr>
          <w:rFonts w:cs="Arial"/>
        </w:rPr>
        <w:t> user has their own credentials for logging in</w:t>
      </w:r>
    </w:p>
    <w:p w14:paraId="60E195A7" w14:textId="77777777" w:rsidR="00342F7A" w:rsidRDefault="00342F7A" w:rsidP="00FC5F85">
      <w:pPr>
        <w:numPr>
          <w:ilvl w:val="1"/>
          <w:numId w:val="69"/>
        </w:numPr>
        <w:contextualSpacing/>
        <w:rPr>
          <w:rFonts w:cs="Arial"/>
        </w:rPr>
      </w:pPr>
      <w:r>
        <w:rPr>
          <w:rFonts w:cs="Arial"/>
        </w:rPr>
        <w:t xml:space="preserve">Go to K&amp;M Tire </w:t>
      </w:r>
    </w:p>
    <w:p w14:paraId="05FB50EE" w14:textId="0F19DCE7" w:rsidR="00342F7A" w:rsidRDefault="00342F7A" w:rsidP="00FC5F85">
      <w:pPr>
        <w:pStyle w:val="ListParagraph"/>
        <w:numPr>
          <w:ilvl w:val="2"/>
          <w:numId w:val="69"/>
        </w:numPr>
      </w:pPr>
      <w:r>
        <w:t xml:space="preserve">Click on “Request” along the </w:t>
      </w:r>
      <w:r w:rsidR="00D9673E">
        <w:t>left side</w:t>
      </w:r>
      <w:r>
        <w:t xml:space="preserve"> of the </w:t>
      </w:r>
      <w:r w:rsidR="00D9673E">
        <w:t>page.</w:t>
      </w:r>
    </w:p>
    <w:p w14:paraId="5A0EC6DA" w14:textId="206899E7" w:rsidR="00342F7A" w:rsidRDefault="00342F7A" w:rsidP="00342F7A">
      <w:pPr>
        <w:pStyle w:val="ListParagraph"/>
        <w:ind w:left="2160"/>
      </w:pPr>
      <w:r>
        <w:rPr>
          <w:noProof/>
        </w:rPr>
        <w:lastRenderedPageBreak/>
        <w:drawing>
          <wp:inline distT="0" distB="0" distL="0" distR="0" wp14:anchorId="1A00FD29" wp14:editId="32FCBF80">
            <wp:extent cx="4283075" cy="5462905"/>
            <wp:effectExtent l="0" t="0" r="3175" b="4445"/>
            <wp:docPr id="85" name="Picture 85" descr="cid:image001.jpg@01D8218D.A0F64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1.jpg@01D8218D.A0F648B0"/>
                    <pic:cNvPicPr>
                      <a:picLocks noChangeAspect="1" noChangeArrowheads="1"/>
                    </pic:cNvPicPr>
                  </pic:nvPicPr>
                  <pic:blipFill>
                    <a:blip r:embed="rId129" r:link="rId130">
                      <a:extLst>
                        <a:ext uri="{28A0092B-C50C-407E-A947-70E740481C1C}">
                          <a14:useLocalDpi xmlns:a14="http://schemas.microsoft.com/office/drawing/2010/main" val="0"/>
                        </a:ext>
                      </a:extLst>
                    </a:blip>
                    <a:srcRect/>
                    <a:stretch>
                      <a:fillRect/>
                    </a:stretch>
                  </pic:blipFill>
                  <pic:spPr bwMode="auto">
                    <a:xfrm>
                      <a:off x="0" y="0"/>
                      <a:ext cx="4283075" cy="5462905"/>
                    </a:xfrm>
                    <a:prstGeom prst="rect">
                      <a:avLst/>
                    </a:prstGeom>
                    <a:noFill/>
                    <a:ln>
                      <a:noFill/>
                    </a:ln>
                  </pic:spPr>
                </pic:pic>
              </a:graphicData>
            </a:graphic>
          </wp:inline>
        </w:drawing>
      </w:r>
    </w:p>
    <w:p w14:paraId="67E4EDE2" w14:textId="3A2FED9E" w:rsidR="00342F7A" w:rsidRDefault="00342F7A" w:rsidP="00342F7A">
      <w:pPr>
        <w:pStyle w:val="ListParagraph"/>
        <w:ind w:left="2160"/>
      </w:pPr>
    </w:p>
    <w:p w14:paraId="1E844C27" w14:textId="77777777" w:rsidR="001B7200" w:rsidRPr="001B7200" w:rsidRDefault="001B7200" w:rsidP="00FC5F85">
      <w:pPr>
        <w:pStyle w:val="ListParagraph"/>
        <w:numPr>
          <w:ilvl w:val="1"/>
          <w:numId w:val="69"/>
        </w:numPr>
      </w:pPr>
      <w:r w:rsidRPr="001B7200">
        <w:t xml:space="preserve">Click on “New Incident” </w:t>
      </w:r>
    </w:p>
    <w:p w14:paraId="5BBB8D81" w14:textId="1C36EC5A" w:rsidR="00342F7A" w:rsidRDefault="001B7200" w:rsidP="00342F7A">
      <w:pPr>
        <w:pStyle w:val="ListParagraph"/>
        <w:ind w:left="2160"/>
      </w:pPr>
      <w:r>
        <w:rPr>
          <w:noProof/>
        </w:rPr>
        <w:drawing>
          <wp:inline distT="0" distB="0" distL="0" distR="0" wp14:anchorId="7255C616" wp14:editId="5F9D273C">
            <wp:extent cx="4595495" cy="2354580"/>
            <wp:effectExtent l="0" t="0" r="0" b="7620"/>
            <wp:docPr id="81" name="Picture 81" descr="cid:image003.jpg@01D8218D.A0F64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d:image003.jpg@01D8218D.A0F648B0"/>
                    <pic:cNvPicPr>
                      <a:picLocks noChangeAspect="1" noChangeArrowheads="1"/>
                    </pic:cNvPicPr>
                  </pic:nvPicPr>
                  <pic:blipFill>
                    <a:blip r:embed="rId131" r:link="rId132">
                      <a:extLst>
                        <a:ext uri="{28A0092B-C50C-407E-A947-70E740481C1C}">
                          <a14:useLocalDpi xmlns:a14="http://schemas.microsoft.com/office/drawing/2010/main" val="0"/>
                        </a:ext>
                      </a:extLst>
                    </a:blip>
                    <a:srcRect/>
                    <a:stretch>
                      <a:fillRect/>
                    </a:stretch>
                  </pic:blipFill>
                  <pic:spPr bwMode="auto">
                    <a:xfrm>
                      <a:off x="0" y="0"/>
                      <a:ext cx="4595495" cy="2354580"/>
                    </a:xfrm>
                    <a:prstGeom prst="rect">
                      <a:avLst/>
                    </a:prstGeom>
                    <a:noFill/>
                    <a:ln>
                      <a:noFill/>
                    </a:ln>
                  </pic:spPr>
                </pic:pic>
              </a:graphicData>
            </a:graphic>
          </wp:inline>
        </w:drawing>
      </w:r>
    </w:p>
    <w:p w14:paraId="62F3A309" w14:textId="77777777" w:rsidR="001B7200" w:rsidRPr="001B7200" w:rsidRDefault="001B7200" w:rsidP="00FC5F85">
      <w:pPr>
        <w:pStyle w:val="ListParagraph"/>
        <w:numPr>
          <w:ilvl w:val="2"/>
          <w:numId w:val="69"/>
        </w:numPr>
      </w:pPr>
      <w:r w:rsidRPr="001B7200">
        <w:lastRenderedPageBreak/>
        <w:t>Fill in the following information:</w:t>
      </w:r>
    </w:p>
    <w:p w14:paraId="37C289A7" w14:textId="7E2134DF" w:rsidR="001B7200" w:rsidRPr="001B7200" w:rsidRDefault="001B7200" w:rsidP="00FC5F85">
      <w:pPr>
        <w:pStyle w:val="ListParagraph"/>
        <w:numPr>
          <w:ilvl w:val="3"/>
          <w:numId w:val="69"/>
        </w:numPr>
      </w:pPr>
      <w:r w:rsidRPr="001B7200">
        <w:t xml:space="preserve">Request Type – tells of the ticket is an incident or problem, request for information or service </w:t>
      </w:r>
      <w:r w:rsidR="00D9673E" w:rsidRPr="001B7200">
        <w:t>request.</w:t>
      </w:r>
    </w:p>
    <w:p w14:paraId="3D27AF66" w14:textId="3E5C2733" w:rsidR="001B7200" w:rsidRPr="001B7200" w:rsidRDefault="001B7200" w:rsidP="00FC5F85">
      <w:pPr>
        <w:pStyle w:val="ListParagraph"/>
        <w:numPr>
          <w:ilvl w:val="3"/>
          <w:numId w:val="69"/>
        </w:numPr>
      </w:pPr>
      <w:r w:rsidRPr="001B7200">
        <w:t xml:space="preserve">Impact – how it impacts the </w:t>
      </w:r>
      <w:r w:rsidR="00D9673E" w:rsidRPr="001B7200">
        <w:t>company.</w:t>
      </w:r>
      <w:r w:rsidRPr="001B7200">
        <w:t xml:space="preserve"> </w:t>
      </w:r>
    </w:p>
    <w:p w14:paraId="3680ACD4" w14:textId="3CE2C5E0" w:rsidR="001B7200" w:rsidRPr="001B7200" w:rsidRDefault="001B7200" w:rsidP="00FC5F85">
      <w:pPr>
        <w:pStyle w:val="ListParagraph"/>
        <w:numPr>
          <w:ilvl w:val="3"/>
          <w:numId w:val="69"/>
        </w:numPr>
      </w:pPr>
      <w:r w:rsidRPr="001B7200">
        <w:t xml:space="preserve">Request name – Person submitting </w:t>
      </w:r>
      <w:r w:rsidR="00D9673E" w:rsidRPr="001B7200">
        <w:t>ticket.</w:t>
      </w:r>
    </w:p>
    <w:p w14:paraId="01731384" w14:textId="09AE7D15" w:rsidR="001B7200" w:rsidRPr="001B7200" w:rsidRDefault="001B7200" w:rsidP="00FC5F85">
      <w:pPr>
        <w:pStyle w:val="ListParagraph"/>
        <w:numPr>
          <w:ilvl w:val="4"/>
          <w:numId w:val="69"/>
        </w:numPr>
      </w:pPr>
      <w:r w:rsidRPr="001B7200">
        <w:t xml:space="preserve">Auto fills in </w:t>
      </w:r>
      <w:r w:rsidR="00D9673E" w:rsidRPr="001B7200">
        <w:t>Asset.</w:t>
      </w:r>
      <w:r w:rsidRPr="001B7200">
        <w:t xml:space="preserve"> </w:t>
      </w:r>
    </w:p>
    <w:p w14:paraId="36C061E8" w14:textId="6A86F8FE" w:rsidR="001B7200" w:rsidRPr="001B7200" w:rsidRDefault="001B7200" w:rsidP="00FC5F85">
      <w:pPr>
        <w:pStyle w:val="ListParagraph"/>
        <w:numPr>
          <w:ilvl w:val="3"/>
          <w:numId w:val="69"/>
        </w:numPr>
      </w:pPr>
      <w:r w:rsidRPr="001B7200">
        <w:t xml:space="preserve">Group – what department will be working on the </w:t>
      </w:r>
      <w:r w:rsidR="00D9673E" w:rsidRPr="001B7200">
        <w:t>ticket.</w:t>
      </w:r>
    </w:p>
    <w:p w14:paraId="0D78C88B" w14:textId="1ECF9026" w:rsidR="001B7200" w:rsidRPr="001B7200" w:rsidRDefault="001B7200" w:rsidP="00FC5F85">
      <w:pPr>
        <w:pStyle w:val="ListParagraph"/>
        <w:numPr>
          <w:ilvl w:val="3"/>
          <w:numId w:val="69"/>
        </w:numPr>
      </w:pPr>
      <w:r w:rsidRPr="001B7200">
        <w:t xml:space="preserve">Technician – The IT User that is working on the </w:t>
      </w:r>
      <w:r w:rsidR="00D9673E" w:rsidRPr="001B7200">
        <w:t>problem.</w:t>
      </w:r>
      <w:r w:rsidRPr="001B7200">
        <w:t xml:space="preserve"> </w:t>
      </w:r>
    </w:p>
    <w:p w14:paraId="6DB23178" w14:textId="77777777" w:rsidR="001B7200" w:rsidRPr="001B7200" w:rsidRDefault="001B7200" w:rsidP="00FC5F85">
      <w:pPr>
        <w:pStyle w:val="ListParagraph"/>
        <w:numPr>
          <w:ilvl w:val="3"/>
          <w:numId w:val="69"/>
        </w:numPr>
      </w:pPr>
      <w:r w:rsidRPr="001B7200">
        <w:t>Category – what area of the department it effects</w:t>
      </w:r>
    </w:p>
    <w:p w14:paraId="6820B28A" w14:textId="72B568E2" w:rsidR="001B7200" w:rsidRPr="001B7200" w:rsidRDefault="00D9673E" w:rsidP="00FC5F85">
      <w:pPr>
        <w:pStyle w:val="ListParagraph"/>
        <w:numPr>
          <w:ilvl w:val="4"/>
          <w:numId w:val="69"/>
        </w:numPr>
      </w:pPr>
      <w:r w:rsidRPr="001B7200">
        <w:t>Subcategory</w:t>
      </w:r>
      <w:r w:rsidR="001B7200" w:rsidRPr="001B7200">
        <w:t>:</w:t>
      </w:r>
    </w:p>
    <w:p w14:paraId="496E5257" w14:textId="10CB8597" w:rsidR="001B7200" w:rsidRPr="001B7200" w:rsidRDefault="001B7200" w:rsidP="00FC5F85">
      <w:pPr>
        <w:pStyle w:val="ListParagraph"/>
        <w:numPr>
          <w:ilvl w:val="3"/>
          <w:numId w:val="69"/>
        </w:numPr>
      </w:pPr>
      <w:r w:rsidRPr="001B7200">
        <w:t xml:space="preserve">Subject – Describes the </w:t>
      </w:r>
      <w:r w:rsidR="00D9673E" w:rsidRPr="001B7200">
        <w:t>ticket.</w:t>
      </w:r>
    </w:p>
    <w:p w14:paraId="2859B743" w14:textId="1F9B4F8D" w:rsidR="001B7200" w:rsidRPr="001B7200" w:rsidRDefault="001B7200" w:rsidP="00FC5F85">
      <w:pPr>
        <w:pStyle w:val="ListParagraph"/>
        <w:numPr>
          <w:ilvl w:val="3"/>
          <w:numId w:val="69"/>
        </w:numPr>
      </w:pPr>
      <w:r w:rsidRPr="001B7200">
        <w:t xml:space="preserve">Description – gives the details of the </w:t>
      </w:r>
      <w:r w:rsidR="00D9673E" w:rsidRPr="001B7200">
        <w:t>tickets.</w:t>
      </w:r>
    </w:p>
    <w:p w14:paraId="14D84F26" w14:textId="77777777" w:rsidR="001B7200" w:rsidRPr="001B7200" w:rsidRDefault="001B7200" w:rsidP="00FC5F85">
      <w:pPr>
        <w:pStyle w:val="ListParagraph"/>
        <w:numPr>
          <w:ilvl w:val="2"/>
          <w:numId w:val="69"/>
        </w:numPr>
      </w:pPr>
      <w:r w:rsidRPr="001B7200">
        <w:t xml:space="preserve">Click Add Request </w:t>
      </w:r>
    </w:p>
    <w:p w14:paraId="0D66BAEC" w14:textId="77777777" w:rsidR="00075FDA" w:rsidRPr="00075FDA" w:rsidRDefault="00075FDA" w:rsidP="00FC5F85">
      <w:pPr>
        <w:numPr>
          <w:ilvl w:val="0"/>
          <w:numId w:val="69"/>
        </w:numPr>
        <w:contextualSpacing/>
        <w:rPr>
          <w:rFonts w:cs="Arial"/>
        </w:rPr>
      </w:pPr>
      <w:r w:rsidRPr="00075FDA">
        <w:rPr>
          <w:rFonts w:cs="Arial"/>
        </w:rPr>
        <w:t xml:space="preserve">Step Three: Updating the Ticket </w:t>
      </w:r>
    </w:p>
    <w:p w14:paraId="391D95B9" w14:textId="77777777" w:rsidR="00075FDA" w:rsidRDefault="00075FDA" w:rsidP="00FC5F85">
      <w:pPr>
        <w:numPr>
          <w:ilvl w:val="1"/>
          <w:numId w:val="70"/>
        </w:numPr>
        <w:contextualSpacing/>
        <w:rPr>
          <w:rFonts w:cs="Arial"/>
        </w:rPr>
      </w:pPr>
      <w:r>
        <w:rPr>
          <w:rFonts w:cs="Arial"/>
        </w:rPr>
        <w:t>Any actions taken to resolve the issue need to be documented in ManageEngine under the ticket created in step 2. The following steps will show how to update the ticket while simultaneously updating the user.</w:t>
      </w:r>
    </w:p>
    <w:p w14:paraId="3F05B791" w14:textId="7D75CE4C" w:rsidR="00075FDA" w:rsidRDefault="00075FDA" w:rsidP="00FC5F85">
      <w:pPr>
        <w:pStyle w:val="ListParagraph"/>
        <w:numPr>
          <w:ilvl w:val="2"/>
          <w:numId w:val="70"/>
        </w:numPr>
        <w:rPr>
          <w:rFonts w:eastAsiaTheme="minorHAnsi" w:cs="Arial"/>
        </w:rPr>
      </w:pPr>
      <w:r>
        <w:t xml:space="preserve">Click on </w:t>
      </w:r>
      <w:r w:rsidR="00D9673E">
        <w:t>the ticket</w:t>
      </w:r>
      <w:r>
        <w:t xml:space="preserve"> you are </w:t>
      </w:r>
      <w:r w:rsidR="000A6458">
        <w:t>updating</w:t>
      </w:r>
      <w:r w:rsidR="00D9673E">
        <w:t xml:space="preserve">. </w:t>
      </w:r>
      <w:r>
        <w:t xml:space="preserve"> </w:t>
      </w:r>
    </w:p>
    <w:p w14:paraId="0215EFD9" w14:textId="69269BFE" w:rsidR="001B7200" w:rsidRDefault="00075FDA" w:rsidP="00675C45">
      <w:pPr>
        <w:pStyle w:val="ListParagraph"/>
        <w:ind w:left="0"/>
      </w:pPr>
      <w:r>
        <w:rPr>
          <w:noProof/>
        </w:rPr>
        <w:drawing>
          <wp:inline distT="0" distB="0" distL="0" distR="0" wp14:anchorId="43D3D151" wp14:editId="288E003E">
            <wp:extent cx="5943600" cy="1304388"/>
            <wp:effectExtent l="0" t="0" r="0" b="10160"/>
            <wp:docPr id="75" name="Picture 75" descr="cid:image013.jpg@01D8218D.A0F64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13.jpg@01D8218D.A0F648B0"/>
                    <pic:cNvPicPr>
                      <a:picLocks noChangeAspect="1" noChangeArrowheads="1"/>
                    </pic:cNvPicPr>
                  </pic:nvPicPr>
                  <pic:blipFill>
                    <a:blip r:embed="rId133" r:link="rId134">
                      <a:extLst>
                        <a:ext uri="{28A0092B-C50C-407E-A947-70E740481C1C}">
                          <a14:useLocalDpi xmlns:a14="http://schemas.microsoft.com/office/drawing/2010/main" val="0"/>
                        </a:ext>
                      </a:extLst>
                    </a:blip>
                    <a:srcRect/>
                    <a:stretch>
                      <a:fillRect/>
                    </a:stretch>
                  </pic:blipFill>
                  <pic:spPr bwMode="auto">
                    <a:xfrm>
                      <a:off x="0" y="0"/>
                      <a:ext cx="5943600" cy="1304388"/>
                    </a:xfrm>
                    <a:prstGeom prst="rect">
                      <a:avLst/>
                    </a:prstGeom>
                    <a:noFill/>
                    <a:ln>
                      <a:noFill/>
                    </a:ln>
                  </pic:spPr>
                </pic:pic>
              </a:graphicData>
            </a:graphic>
          </wp:inline>
        </w:drawing>
      </w:r>
    </w:p>
    <w:p w14:paraId="2B3B6B97" w14:textId="7D4D7AF9" w:rsidR="00075FDA" w:rsidRPr="00075FDA" w:rsidRDefault="00075FDA" w:rsidP="00FC5F85">
      <w:pPr>
        <w:pStyle w:val="ListParagraph"/>
        <w:numPr>
          <w:ilvl w:val="2"/>
          <w:numId w:val="69"/>
        </w:numPr>
      </w:pPr>
      <w:r w:rsidRPr="00075FDA">
        <w:t xml:space="preserve">You can reply to the ticket and email back for additional information or to give them a solution by clicking on “email </w:t>
      </w:r>
      <w:r w:rsidR="000A6458" w:rsidRPr="00075FDA">
        <w:t>Requester.</w:t>
      </w:r>
      <w:r w:rsidRPr="00075FDA">
        <w:t>”</w:t>
      </w:r>
    </w:p>
    <w:p w14:paraId="093B4135" w14:textId="1EAB385C" w:rsidR="00075FDA" w:rsidRDefault="00075FDA" w:rsidP="00675C45">
      <w:pPr>
        <w:pStyle w:val="ListParagraph"/>
        <w:ind w:left="0"/>
        <w:jc w:val="center"/>
      </w:pPr>
      <w:r>
        <w:rPr>
          <w:noProof/>
        </w:rPr>
        <w:drawing>
          <wp:inline distT="0" distB="0" distL="0" distR="0" wp14:anchorId="6471C282" wp14:editId="6D4CDF09">
            <wp:extent cx="5943600" cy="1057869"/>
            <wp:effectExtent l="0" t="0" r="0" b="9525"/>
            <wp:docPr id="56" name="Picture 56" descr="cid:image016.jpg@01D8218D.A0F64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id:image016.jpg@01D8218D.A0F648B0"/>
                    <pic:cNvPicPr>
                      <a:picLocks noChangeAspect="1" noChangeArrowheads="1"/>
                    </pic:cNvPicPr>
                  </pic:nvPicPr>
                  <pic:blipFill>
                    <a:blip r:embed="rId135" r:link="rId136">
                      <a:extLst>
                        <a:ext uri="{28A0092B-C50C-407E-A947-70E740481C1C}">
                          <a14:useLocalDpi xmlns:a14="http://schemas.microsoft.com/office/drawing/2010/main" val="0"/>
                        </a:ext>
                      </a:extLst>
                    </a:blip>
                    <a:srcRect/>
                    <a:stretch>
                      <a:fillRect/>
                    </a:stretch>
                  </pic:blipFill>
                  <pic:spPr bwMode="auto">
                    <a:xfrm>
                      <a:off x="0" y="0"/>
                      <a:ext cx="5943600" cy="1057869"/>
                    </a:xfrm>
                    <a:prstGeom prst="rect">
                      <a:avLst/>
                    </a:prstGeom>
                    <a:noFill/>
                    <a:ln>
                      <a:noFill/>
                    </a:ln>
                  </pic:spPr>
                </pic:pic>
              </a:graphicData>
            </a:graphic>
          </wp:inline>
        </w:drawing>
      </w:r>
    </w:p>
    <w:p w14:paraId="0EE29C22" w14:textId="089903A9" w:rsidR="00075FDA" w:rsidRPr="00075FDA" w:rsidRDefault="00075FDA" w:rsidP="00FC5F85">
      <w:pPr>
        <w:pStyle w:val="ListParagraph"/>
        <w:numPr>
          <w:ilvl w:val="2"/>
          <w:numId w:val="69"/>
        </w:numPr>
      </w:pPr>
      <w:r w:rsidRPr="00075FDA">
        <w:t xml:space="preserve">Enter a </w:t>
      </w:r>
      <w:r w:rsidR="000A6458" w:rsidRPr="00075FDA">
        <w:t>note.</w:t>
      </w:r>
    </w:p>
    <w:p w14:paraId="268C7788" w14:textId="1E26199E" w:rsidR="00075FDA" w:rsidRPr="00075FDA" w:rsidRDefault="00075FDA" w:rsidP="00FC5F85">
      <w:pPr>
        <w:pStyle w:val="ListParagraph"/>
        <w:numPr>
          <w:ilvl w:val="3"/>
          <w:numId w:val="69"/>
        </w:numPr>
      </w:pPr>
      <w:r w:rsidRPr="00075FDA">
        <w:t xml:space="preserve">Enter all updates into the </w:t>
      </w:r>
      <w:r w:rsidR="000A6458" w:rsidRPr="00075FDA">
        <w:t>Note.</w:t>
      </w:r>
    </w:p>
    <w:p w14:paraId="75D25234" w14:textId="77777777" w:rsidR="00075FDA" w:rsidRPr="00075FDA" w:rsidRDefault="00075FDA" w:rsidP="00FC5F85">
      <w:pPr>
        <w:pStyle w:val="ListParagraph"/>
        <w:numPr>
          <w:ilvl w:val="3"/>
          <w:numId w:val="69"/>
        </w:numPr>
      </w:pPr>
      <w:r w:rsidRPr="00075FDA">
        <w:t xml:space="preserve">The select for who you are sending the update out to defaults to IT only. </w:t>
      </w:r>
    </w:p>
    <w:p w14:paraId="299DE6CF" w14:textId="5B66406B" w:rsidR="00075FDA" w:rsidRDefault="00075FDA" w:rsidP="00075FDA">
      <w:pPr>
        <w:pStyle w:val="ListParagraph"/>
        <w:ind w:left="2160"/>
      </w:pPr>
      <w:r w:rsidRPr="00075FDA">
        <w:t>After entering the note select “Save</w:t>
      </w:r>
      <w:r>
        <w:t>”</w:t>
      </w:r>
    </w:p>
    <w:p w14:paraId="7CC221CF" w14:textId="2CDBA890" w:rsidR="00075FDA" w:rsidRDefault="00075FDA" w:rsidP="00075FDA">
      <w:pPr>
        <w:pStyle w:val="ListParagraph"/>
        <w:ind w:left="2160"/>
      </w:pPr>
      <w:r>
        <w:rPr>
          <w:noProof/>
        </w:rPr>
        <w:drawing>
          <wp:inline distT="0" distB="0" distL="0" distR="0" wp14:anchorId="3108BE17" wp14:editId="32BD4584">
            <wp:extent cx="2966085" cy="1388110"/>
            <wp:effectExtent l="0" t="0" r="5715" b="2540"/>
            <wp:docPr id="45" name="Picture 45" descr="cid:image017.jpg@01D8218D.A0F64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17.jpg@01D8218D.A0F648B0"/>
                    <pic:cNvPicPr>
                      <a:picLocks noChangeAspect="1" noChangeArrowheads="1"/>
                    </pic:cNvPicPr>
                  </pic:nvPicPr>
                  <pic:blipFill>
                    <a:blip r:embed="rId137" r:link="rId138" cstate="print">
                      <a:extLst>
                        <a:ext uri="{28A0092B-C50C-407E-A947-70E740481C1C}">
                          <a14:useLocalDpi xmlns:a14="http://schemas.microsoft.com/office/drawing/2010/main" val="0"/>
                        </a:ext>
                      </a:extLst>
                    </a:blip>
                    <a:srcRect/>
                    <a:stretch>
                      <a:fillRect/>
                    </a:stretch>
                  </pic:blipFill>
                  <pic:spPr bwMode="auto">
                    <a:xfrm>
                      <a:off x="0" y="0"/>
                      <a:ext cx="2966085" cy="1388110"/>
                    </a:xfrm>
                    <a:prstGeom prst="rect">
                      <a:avLst/>
                    </a:prstGeom>
                    <a:noFill/>
                    <a:ln>
                      <a:noFill/>
                    </a:ln>
                  </pic:spPr>
                </pic:pic>
              </a:graphicData>
            </a:graphic>
          </wp:inline>
        </w:drawing>
      </w:r>
    </w:p>
    <w:p w14:paraId="01DE5BA2" w14:textId="38E99B9B" w:rsidR="00075FDA" w:rsidRDefault="00075FDA" w:rsidP="00E74D1D">
      <w:r>
        <w:rPr>
          <w:noProof/>
        </w:rPr>
        <w:lastRenderedPageBreak/>
        <w:drawing>
          <wp:inline distT="0" distB="0" distL="0" distR="0" wp14:anchorId="2D8AE705" wp14:editId="6496D626">
            <wp:extent cx="5943600" cy="3274544"/>
            <wp:effectExtent l="0" t="0" r="0" b="2540"/>
            <wp:docPr id="37" name="Picture 37" descr="cid:image019.jpg@01D8218D.A0F64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19.jpg@01D8218D.A0F648B0"/>
                    <pic:cNvPicPr>
                      <a:picLocks noChangeAspect="1" noChangeArrowheads="1"/>
                    </pic:cNvPicPr>
                  </pic:nvPicPr>
                  <pic:blipFill>
                    <a:blip r:embed="rId139" r:link="rId140">
                      <a:extLst>
                        <a:ext uri="{28A0092B-C50C-407E-A947-70E740481C1C}">
                          <a14:useLocalDpi xmlns:a14="http://schemas.microsoft.com/office/drawing/2010/main" val="0"/>
                        </a:ext>
                      </a:extLst>
                    </a:blip>
                    <a:srcRect/>
                    <a:stretch>
                      <a:fillRect/>
                    </a:stretch>
                  </pic:blipFill>
                  <pic:spPr bwMode="auto">
                    <a:xfrm>
                      <a:off x="0" y="0"/>
                      <a:ext cx="5943600" cy="3274544"/>
                    </a:xfrm>
                    <a:prstGeom prst="rect">
                      <a:avLst/>
                    </a:prstGeom>
                    <a:noFill/>
                    <a:ln>
                      <a:noFill/>
                    </a:ln>
                  </pic:spPr>
                </pic:pic>
              </a:graphicData>
            </a:graphic>
          </wp:inline>
        </w:drawing>
      </w:r>
    </w:p>
    <w:p w14:paraId="75035B94" w14:textId="50B4A7F5" w:rsidR="00075FDA" w:rsidRDefault="00075FDA" w:rsidP="00075FDA">
      <w:pPr>
        <w:pStyle w:val="ListParagraph"/>
        <w:ind w:left="2160"/>
      </w:pPr>
      <w:r>
        <w:rPr>
          <w:noProof/>
        </w:rPr>
        <w:drawing>
          <wp:inline distT="0" distB="0" distL="0" distR="0" wp14:anchorId="72A96436" wp14:editId="67766B71">
            <wp:extent cx="4662170" cy="2354580"/>
            <wp:effectExtent l="0" t="0" r="5080" b="7620"/>
            <wp:docPr id="34" name="Picture 34" descr="cid:image022.png@01D8218D.A0F64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22.png@01D8218D.A0F648B0"/>
                    <pic:cNvPicPr>
                      <a:picLocks noChangeAspect="1" noChangeArrowheads="1"/>
                    </pic:cNvPicPr>
                  </pic:nvPicPr>
                  <pic:blipFill>
                    <a:blip r:embed="rId141" r:link="rId142">
                      <a:extLst>
                        <a:ext uri="{28A0092B-C50C-407E-A947-70E740481C1C}">
                          <a14:useLocalDpi xmlns:a14="http://schemas.microsoft.com/office/drawing/2010/main" val="0"/>
                        </a:ext>
                      </a:extLst>
                    </a:blip>
                    <a:srcRect/>
                    <a:stretch>
                      <a:fillRect/>
                    </a:stretch>
                  </pic:blipFill>
                  <pic:spPr bwMode="auto">
                    <a:xfrm>
                      <a:off x="0" y="0"/>
                      <a:ext cx="4662170" cy="2354580"/>
                    </a:xfrm>
                    <a:prstGeom prst="rect">
                      <a:avLst/>
                    </a:prstGeom>
                    <a:noFill/>
                    <a:ln>
                      <a:noFill/>
                    </a:ln>
                  </pic:spPr>
                </pic:pic>
              </a:graphicData>
            </a:graphic>
          </wp:inline>
        </w:drawing>
      </w:r>
    </w:p>
    <w:p w14:paraId="64B200D0" w14:textId="54F667D5" w:rsidR="00075FDA" w:rsidRPr="00075FDA" w:rsidRDefault="00075FDA" w:rsidP="00FC5F85">
      <w:pPr>
        <w:numPr>
          <w:ilvl w:val="0"/>
          <w:numId w:val="69"/>
        </w:numPr>
        <w:contextualSpacing/>
      </w:pPr>
      <w:r w:rsidRPr="00075FDA">
        <w:t xml:space="preserve">Step </w:t>
      </w:r>
      <w:r w:rsidR="00631485">
        <w:t>Four</w:t>
      </w:r>
      <w:r w:rsidRPr="00075FDA">
        <w:t xml:space="preserve">: Closing the </w:t>
      </w:r>
      <w:r w:rsidR="000A6458" w:rsidRPr="00075FDA">
        <w:t>ticket.</w:t>
      </w:r>
      <w:r w:rsidRPr="00075FDA">
        <w:t xml:space="preserve"> </w:t>
      </w:r>
    </w:p>
    <w:p w14:paraId="1BD606E7" w14:textId="0154F2AC" w:rsidR="00075FDA" w:rsidRDefault="00075FDA" w:rsidP="00FC5F85">
      <w:pPr>
        <w:pStyle w:val="ListParagraph"/>
        <w:numPr>
          <w:ilvl w:val="1"/>
          <w:numId w:val="71"/>
        </w:numPr>
      </w:pPr>
      <w:r w:rsidRPr="00075FDA">
        <w:t>To close the ticket</w:t>
      </w:r>
      <w:r>
        <w:t>,</w:t>
      </w:r>
      <w:r w:rsidRPr="00075FDA">
        <w:t xml:space="preserve"> go to Status and change to </w:t>
      </w:r>
      <w:r w:rsidR="00AB6FF0">
        <w:t>‘Resolved.’</w:t>
      </w:r>
    </w:p>
    <w:p w14:paraId="01B1D984" w14:textId="1983322F" w:rsidR="00631485" w:rsidRDefault="00631485" w:rsidP="00631485">
      <w:pPr>
        <w:pStyle w:val="ListParagraph"/>
        <w:ind w:left="1440"/>
      </w:pPr>
      <w:r>
        <w:rPr>
          <w:noProof/>
        </w:rPr>
        <w:lastRenderedPageBreak/>
        <w:drawing>
          <wp:inline distT="0" distB="0" distL="0" distR="0" wp14:anchorId="5B0B5A7D" wp14:editId="421ECD78">
            <wp:extent cx="2553970" cy="3946525"/>
            <wp:effectExtent l="0" t="0" r="0" b="0"/>
            <wp:docPr id="32" name="Picture 32" descr="cid:image024.jpg@01D8218D.A0F64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id:image024.jpg@01D8218D.A0F648B0"/>
                    <pic:cNvPicPr>
                      <a:picLocks noChangeAspect="1" noChangeArrowheads="1"/>
                    </pic:cNvPicPr>
                  </pic:nvPicPr>
                  <pic:blipFill>
                    <a:blip r:embed="rId143" r:link="rId144" cstate="print">
                      <a:extLst>
                        <a:ext uri="{28A0092B-C50C-407E-A947-70E740481C1C}">
                          <a14:useLocalDpi xmlns:a14="http://schemas.microsoft.com/office/drawing/2010/main" val="0"/>
                        </a:ext>
                      </a:extLst>
                    </a:blip>
                    <a:srcRect/>
                    <a:stretch>
                      <a:fillRect/>
                    </a:stretch>
                  </pic:blipFill>
                  <pic:spPr bwMode="auto">
                    <a:xfrm>
                      <a:off x="0" y="0"/>
                      <a:ext cx="2553970" cy="3946525"/>
                    </a:xfrm>
                    <a:prstGeom prst="rect">
                      <a:avLst/>
                    </a:prstGeom>
                    <a:noFill/>
                    <a:ln>
                      <a:noFill/>
                    </a:ln>
                  </pic:spPr>
                </pic:pic>
              </a:graphicData>
            </a:graphic>
          </wp:inline>
        </w:drawing>
      </w:r>
    </w:p>
    <w:p w14:paraId="3D9C4FC6" w14:textId="77777777" w:rsidR="00075FDA" w:rsidRPr="00342F7A" w:rsidRDefault="00075FDA" w:rsidP="00075FDA">
      <w:pPr>
        <w:pStyle w:val="ListParagraph"/>
        <w:ind w:left="2160"/>
      </w:pPr>
    </w:p>
    <w:p w14:paraId="383ECF78" w14:textId="140375D0" w:rsidR="00756611" w:rsidRDefault="00631485" w:rsidP="00060C4E">
      <w:pPr>
        <w:pStyle w:val="Heading2"/>
        <w:numPr>
          <w:ilvl w:val="1"/>
          <w:numId w:val="32"/>
        </w:numPr>
      </w:pPr>
      <w:bookmarkStart w:id="107" w:name="_Toc212651118"/>
      <w:r>
        <w:lastRenderedPageBreak/>
        <w:t>Intranet Down</w:t>
      </w:r>
      <w:bookmarkEnd w:id="107"/>
    </w:p>
    <w:p w14:paraId="63CB5D0A" w14:textId="00584FF6" w:rsidR="00631485" w:rsidRDefault="000A6458" w:rsidP="00581BF7">
      <w:pPr>
        <w:pStyle w:val="Heading3"/>
      </w:pPr>
      <w:bookmarkStart w:id="108" w:name="_Toc212651119"/>
      <w:r>
        <w:t>1</w:t>
      </w:r>
      <w:r w:rsidR="00D63F5A">
        <w:t>8</w:t>
      </w:r>
      <w:r>
        <w:t>.1</w:t>
      </w:r>
      <w:r>
        <w:tab/>
      </w:r>
      <w:r w:rsidR="00631485">
        <w:t>Objective: Documenting Support Calls and Work in ManageEngine via the creation of tickets</w:t>
      </w:r>
      <w:r w:rsidR="00AB6FF0">
        <w:t xml:space="preserve"> – These steps are followed by the Development Team.</w:t>
      </w:r>
      <w:bookmarkEnd w:id="108"/>
    </w:p>
    <w:p w14:paraId="58B1AEBD" w14:textId="77777777" w:rsidR="006D1677" w:rsidRDefault="006D1677" w:rsidP="00FC5F85">
      <w:pPr>
        <w:numPr>
          <w:ilvl w:val="0"/>
          <w:numId w:val="72"/>
        </w:numPr>
        <w:contextualSpacing/>
        <w:rPr>
          <w:rFonts w:cs="Arial"/>
        </w:rPr>
      </w:pPr>
      <w:r>
        <w:rPr>
          <w:rFonts w:cs="Arial"/>
        </w:rPr>
        <w:t>Step 1</w:t>
      </w:r>
    </w:p>
    <w:p w14:paraId="3389795A" w14:textId="6765A8E0" w:rsidR="006D1677" w:rsidRDefault="006D1677" w:rsidP="00FC5F85">
      <w:pPr>
        <w:numPr>
          <w:ilvl w:val="1"/>
          <w:numId w:val="72"/>
        </w:numPr>
        <w:contextualSpacing/>
        <w:rPr>
          <w:rFonts w:cs="Arial"/>
        </w:rPr>
      </w:pPr>
      <w:r>
        <w:rPr>
          <w:rFonts w:cs="Arial"/>
        </w:rPr>
        <w:t xml:space="preserve">Use command line to take action </w:t>
      </w:r>
      <w:r w:rsidR="008F78A9">
        <w:rPr>
          <w:rFonts w:cs="Arial"/>
        </w:rPr>
        <w:t>WRKACTJOB.</w:t>
      </w:r>
    </w:p>
    <w:p w14:paraId="3C0152BA" w14:textId="77777777" w:rsidR="006D1677" w:rsidRDefault="006D1677" w:rsidP="00FC5F85">
      <w:pPr>
        <w:numPr>
          <w:ilvl w:val="1"/>
          <w:numId w:val="72"/>
        </w:numPr>
        <w:contextualSpacing/>
        <w:rPr>
          <w:rFonts w:cs="Arial"/>
        </w:rPr>
      </w:pPr>
      <w:r>
        <w:rPr>
          <w:rFonts w:cs="Arial"/>
        </w:rPr>
        <w:t>Press F8</w:t>
      </w:r>
    </w:p>
    <w:p w14:paraId="19CF8C07" w14:textId="77777777" w:rsidR="006D1677" w:rsidRDefault="006D1677" w:rsidP="00FC5F85">
      <w:pPr>
        <w:numPr>
          <w:ilvl w:val="1"/>
          <w:numId w:val="72"/>
        </w:numPr>
        <w:contextualSpacing/>
        <w:rPr>
          <w:rFonts w:cs="Arial"/>
        </w:rPr>
      </w:pPr>
      <w:r>
        <w:rPr>
          <w:rFonts w:cs="Arial"/>
        </w:rPr>
        <w:t>Type MSGW in the String field and *STS in the column field</w:t>
      </w:r>
    </w:p>
    <w:p w14:paraId="4A3BB5F2" w14:textId="77777777" w:rsidR="006D1677" w:rsidRDefault="006D1677" w:rsidP="00FC5F85">
      <w:pPr>
        <w:numPr>
          <w:ilvl w:val="1"/>
          <w:numId w:val="72"/>
        </w:numPr>
        <w:contextualSpacing/>
        <w:rPr>
          <w:rFonts w:cs="Arial"/>
        </w:rPr>
      </w:pPr>
      <w:r>
        <w:rPr>
          <w:rFonts w:cs="Arial"/>
        </w:rPr>
        <w:t>Press Enter</w:t>
      </w:r>
    </w:p>
    <w:p w14:paraId="6FBFD0BD" w14:textId="097E2FFE" w:rsidR="006D1677" w:rsidRDefault="006D1677" w:rsidP="00FC5F85">
      <w:pPr>
        <w:numPr>
          <w:ilvl w:val="1"/>
          <w:numId w:val="72"/>
        </w:numPr>
        <w:contextualSpacing/>
        <w:rPr>
          <w:rFonts w:cs="Arial"/>
        </w:rPr>
      </w:pPr>
      <w:r>
        <w:rPr>
          <w:rFonts w:cs="Arial"/>
        </w:rPr>
        <w:t xml:space="preserve">Check to see if XTOOLKIT is in MSGW </w:t>
      </w:r>
      <w:r w:rsidR="008F78A9">
        <w:rPr>
          <w:rFonts w:cs="Arial"/>
        </w:rPr>
        <w:t>status.</w:t>
      </w:r>
    </w:p>
    <w:p w14:paraId="2CB7DBF8" w14:textId="37FC17B3" w:rsidR="006D1677" w:rsidRDefault="006D1677" w:rsidP="00FC5F85">
      <w:pPr>
        <w:numPr>
          <w:ilvl w:val="2"/>
          <w:numId w:val="72"/>
        </w:numPr>
        <w:contextualSpacing/>
        <w:rPr>
          <w:rFonts w:cs="Arial"/>
        </w:rPr>
      </w:pPr>
      <w:r>
        <w:rPr>
          <w:rFonts w:cs="Arial"/>
        </w:rPr>
        <w:t xml:space="preserve">You may have to press F8 multiple </w:t>
      </w:r>
      <w:r w:rsidR="008F78A9">
        <w:rPr>
          <w:rFonts w:cs="Arial"/>
        </w:rPr>
        <w:t>times.</w:t>
      </w:r>
    </w:p>
    <w:p w14:paraId="247E95EF" w14:textId="77777777" w:rsidR="006D1677" w:rsidRDefault="006D1677" w:rsidP="00FC5F85">
      <w:pPr>
        <w:numPr>
          <w:ilvl w:val="2"/>
          <w:numId w:val="72"/>
        </w:numPr>
        <w:contextualSpacing/>
        <w:rPr>
          <w:rFonts w:cs="Arial"/>
        </w:rPr>
      </w:pPr>
      <w:r>
        <w:rPr>
          <w:rFonts w:cs="Arial"/>
        </w:rPr>
        <w:t>If you reach String Not Found, then have reached the end of the line.</w:t>
      </w:r>
    </w:p>
    <w:p w14:paraId="274AA753" w14:textId="456C76A7" w:rsidR="006D1677" w:rsidRDefault="006D1677" w:rsidP="00FC5F85">
      <w:pPr>
        <w:numPr>
          <w:ilvl w:val="1"/>
          <w:numId w:val="72"/>
        </w:numPr>
        <w:contextualSpacing/>
        <w:rPr>
          <w:rFonts w:cs="Arial"/>
        </w:rPr>
      </w:pPr>
      <w:r>
        <w:rPr>
          <w:rFonts w:cs="Arial"/>
        </w:rPr>
        <w:t xml:space="preserve">If there is a MSGW on ToolKit, use C to clear </w:t>
      </w:r>
      <w:r w:rsidR="008F78A9">
        <w:rPr>
          <w:rFonts w:cs="Arial"/>
        </w:rPr>
        <w:t>it.</w:t>
      </w:r>
    </w:p>
    <w:p w14:paraId="7601E926" w14:textId="77777777" w:rsidR="006D1677" w:rsidRDefault="006D1677" w:rsidP="00FC5F85">
      <w:pPr>
        <w:numPr>
          <w:ilvl w:val="1"/>
          <w:numId w:val="72"/>
        </w:numPr>
        <w:contextualSpacing/>
        <w:rPr>
          <w:rFonts w:cs="Arial"/>
        </w:rPr>
      </w:pPr>
      <w:r>
        <w:rPr>
          <w:rFonts w:cs="Arial"/>
        </w:rPr>
        <w:t>If not or clearing the error does not bring things back up, proceed to Step 2</w:t>
      </w:r>
    </w:p>
    <w:p w14:paraId="425A5A61" w14:textId="77777777" w:rsidR="006D1677" w:rsidRDefault="006D1677" w:rsidP="00FC5F85">
      <w:pPr>
        <w:numPr>
          <w:ilvl w:val="0"/>
          <w:numId w:val="72"/>
        </w:numPr>
        <w:contextualSpacing/>
        <w:rPr>
          <w:rFonts w:cs="Arial"/>
        </w:rPr>
      </w:pPr>
      <w:r>
        <w:rPr>
          <w:rFonts w:cs="Arial"/>
        </w:rPr>
        <w:t>Step 2</w:t>
      </w:r>
    </w:p>
    <w:p w14:paraId="1F4A1395" w14:textId="77777777" w:rsidR="006D1677" w:rsidRDefault="006D1677" w:rsidP="00FC5F85">
      <w:pPr>
        <w:numPr>
          <w:ilvl w:val="1"/>
          <w:numId w:val="72"/>
        </w:numPr>
        <w:contextualSpacing/>
        <w:rPr>
          <w:rFonts w:cs="Arial"/>
        </w:rPr>
      </w:pPr>
      <w:r>
        <w:rPr>
          <w:rFonts w:cs="Arial"/>
        </w:rPr>
        <w:t>Use command line to take action WRKACTWEB ZENDPHP7</w:t>
      </w:r>
    </w:p>
    <w:p w14:paraId="77DDF485" w14:textId="77777777" w:rsidR="006D1677" w:rsidRDefault="006D1677" w:rsidP="00FC5F85">
      <w:pPr>
        <w:numPr>
          <w:ilvl w:val="1"/>
          <w:numId w:val="72"/>
        </w:numPr>
        <w:contextualSpacing/>
        <w:rPr>
          <w:rFonts w:cs="Arial"/>
        </w:rPr>
      </w:pPr>
      <w:r>
        <w:rPr>
          <w:rFonts w:cs="Arial"/>
        </w:rPr>
        <w:t>Check those jobs for any with a status in CNDW that does not change after refreshing the screen a few times.</w:t>
      </w:r>
    </w:p>
    <w:p w14:paraId="18FA97C4" w14:textId="0247C350" w:rsidR="006D1677" w:rsidRDefault="006D1677" w:rsidP="00FC5F85">
      <w:pPr>
        <w:numPr>
          <w:ilvl w:val="2"/>
          <w:numId w:val="72"/>
        </w:numPr>
        <w:contextualSpacing/>
        <w:rPr>
          <w:rFonts w:cs="Arial"/>
        </w:rPr>
      </w:pPr>
      <w:r>
        <w:rPr>
          <w:rFonts w:cs="Arial"/>
        </w:rPr>
        <w:t>Clear any jobs stuck by using option 4, prompting with F4 and changing *CNTRLD to *</w:t>
      </w:r>
      <w:r w:rsidR="008F78A9">
        <w:rPr>
          <w:rFonts w:cs="Arial"/>
        </w:rPr>
        <w:t>IMMED.</w:t>
      </w:r>
    </w:p>
    <w:p w14:paraId="609D0102" w14:textId="596072EF" w:rsidR="006D1677" w:rsidRDefault="006D1677" w:rsidP="00FC5F85">
      <w:pPr>
        <w:numPr>
          <w:ilvl w:val="2"/>
          <w:numId w:val="72"/>
        </w:numPr>
        <w:contextualSpacing/>
        <w:rPr>
          <w:rFonts w:cs="Arial"/>
        </w:rPr>
      </w:pPr>
      <w:r>
        <w:rPr>
          <w:rFonts w:cs="Arial"/>
        </w:rPr>
        <w:t xml:space="preserve">It will take several minutes for them to </w:t>
      </w:r>
      <w:r w:rsidR="008F78A9">
        <w:rPr>
          <w:rFonts w:cs="Arial"/>
        </w:rPr>
        <w:t>end.</w:t>
      </w:r>
    </w:p>
    <w:p w14:paraId="023C9C85" w14:textId="77777777" w:rsidR="006D1677" w:rsidRDefault="006D1677" w:rsidP="00FC5F85">
      <w:pPr>
        <w:numPr>
          <w:ilvl w:val="1"/>
          <w:numId w:val="72"/>
        </w:numPr>
        <w:contextualSpacing/>
        <w:rPr>
          <w:rFonts w:cs="Arial"/>
        </w:rPr>
      </w:pPr>
      <w:r>
        <w:rPr>
          <w:rFonts w:cs="Arial"/>
        </w:rPr>
        <w:t>Check to see if things are back up.</w:t>
      </w:r>
    </w:p>
    <w:p w14:paraId="6A4D5848" w14:textId="77777777" w:rsidR="006D1677" w:rsidRDefault="006D1677" w:rsidP="00FC5F85">
      <w:pPr>
        <w:numPr>
          <w:ilvl w:val="2"/>
          <w:numId w:val="72"/>
        </w:numPr>
        <w:contextualSpacing/>
        <w:rPr>
          <w:rFonts w:cs="Arial"/>
        </w:rPr>
      </w:pPr>
      <w:r>
        <w:rPr>
          <w:rFonts w:cs="Arial"/>
        </w:rPr>
        <w:t>If not, proceed to Step 3</w:t>
      </w:r>
    </w:p>
    <w:p w14:paraId="3440A451" w14:textId="77777777" w:rsidR="006D1677" w:rsidRDefault="006D1677" w:rsidP="00FC5F85">
      <w:pPr>
        <w:pStyle w:val="ListParagraph"/>
        <w:numPr>
          <w:ilvl w:val="0"/>
          <w:numId w:val="72"/>
        </w:numPr>
        <w:rPr>
          <w:rFonts w:cs="Arial"/>
        </w:rPr>
      </w:pPr>
      <w:r>
        <w:rPr>
          <w:rFonts w:cs="Arial"/>
        </w:rPr>
        <w:t>Step 3</w:t>
      </w:r>
    </w:p>
    <w:p w14:paraId="2EEC7FF5" w14:textId="77777777" w:rsidR="006D1677" w:rsidRDefault="006D1677" w:rsidP="00FC5F85">
      <w:pPr>
        <w:pStyle w:val="ListParagraph"/>
        <w:numPr>
          <w:ilvl w:val="1"/>
          <w:numId w:val="72"/>
        </w:numPr>
        <w:rPr>
          <w:rFonts w:cs="Arial"/>
        </w:rPr>
      </w:pPr>
      <w:r>
        <w:rPr>
          <w:rFonts w:cs="Arial"/>
        </w:rPr>
        <w:t>Restart Zend Server</w:t>
      </w:r>
    </w:p>
    <w:p w14:paraId="41F5AD40" w14:textId="77777777" w:rsidR="006D1677" w:rsidRDefault="006D1677" w:rsidP="00FC5F85">
      <w:pPr>
        <w:pStyle w:val="ListParagraph"/>
        <w:numPr>
          <w:ilvl w:val="1"/>
          <w:numId w:val="72"/>
        </w:numPr>
        <w:rPr>
          <w:rFonts w:cs="Arial"/>
        </w:rPr>
      </w:pPr>
      <w:r>
        <w:rPr>
          <w:rFonts w:cs="Arial"/>
        </w:rPr>
        <w:t>Use command line to take action GO ZENDPHP7/ZSVMENU</w:t>
      </w:r>
    </w:p>
    <w:p w14:paraId="09044286" w14:textId="77777777" w:rsidR="006D1677" w:rsidRDefault="006D1677" w:rsidP="00FC5F85">
      <w:pPr>
        <w:pStyle w:val="ListParagraph"/>
        <w:numPr>
          <w:ilvl w:val="1"/>
          <w:numId w:val="72"/>
        </w:numPr>
        <w:rPr>
          <w:rFonts w:cs="Arial"/>
        </w:rPr>
      </w:pPr>
      <w:r>
        <w:rPr>
          <w:rFonts w:cs="Arial"/>
        </w:rPr>
        <w:t>Take the menu option to end Zend Server</w:t>
      </w:r>
    </w:p>
    <w:p w14:paraId="0378D318" w14:textId="6EFA6F75" w:rsidR="006D1677" w:rsidRDefault="006D1677" w:rsidP="00FC5F85">
      <w:pPr>
        <w:pStyle w:val="ListParagraph"/>
        <w:numPr>
          <w:ilvl w:val="2"/>
          <w:numId w:val="72"/>
        </w:numPr>
        <w:rPr>
          <w:rFonts w:cs="Arial"/>
        </w:rPr>
      </w:pPr>
      <w:r>
        <w:rPr>
          <w:rFonts w:cs="Arial"/>
        </w:rPr>
        <w:t xml:space="preserve">Check under WRKACTWEB ZENDPHP7 to verify all instances have </w:t>
      </w:r>
      <w:r w:rsidR="008F78A9">
        <w:rPr>
          <w:rFonts w:cs="Arial"/>
        </w:rPr>
        <w:t>ended.</w:t>
      </w:r>
    </w:p>
    <w:p w14:paraId="4D46ECFA" w14:textId="74D068C1" w:rsidR="006D1677" w:rsidRDefault="006D1677" w:rsidP="00FC5F85">
      <w:pPr>
        <w:pStyle w:val="ListParagraph"/>
        <w:numPr>
          <w:ilvl w:val="3"/>
          <w:numId w:val="72"/>
        </w:numPr>
        <w:rPr>
          <w:rFonts w:cs="Arial"/>
        </w:rPr>
      </w:pPr>
      <w:r>
        <w:rPr>
          <w:rFonts w:cs="Arial"/>
        </w:rPr>
        <w:t xml:space="preserve">If not, force </w:t>
      </w:r>
      <w:r w:rsidR="008F78A9">
        <w:rPr>
          <w:rFonts w:cs="Arial"/>
        </w:rPr>
        <w:t>to end</w:t>
      </w:r>
      <w:r>
        <w:rPr>
          <w:rFonts w:cs="Arial"/>
        </w:rPr>
        <w:t xml:space="preserve"> </w:t>
      </w:r>
      <w:r w:rsidR="008F78A9">
        <w:rPr>
          <w:rFonts w:cs="Arial"/>
        </w:rPr>
        <w:t>them.</w:t>
      </w:r>
    </w:p>
    <w:p w14:paraId="34FE0192" w14:textId="77777777" w:rsidR="006D1677" w:rsidRDefault="006D1677" w:rsidP="00FC5F85">
      <w:pPr>
        <w:pStyle w:val="ListParagraph"/>
        <w:numPr>
          <w:ilvl w:val="1"/>
          <w:numId w:val="72"/>
        </w:numPr>
        <w:rPr>
          <w:rFonts w:cs="Arial"/>
        </w:rPr>
      </w:pPr>
      <w:r>
        <w:rPr>
          <w:rFonts w:cs="Arial"/>
        </w:rPr>
        <w:t>Take the menu option to start Zend Server</w:t>
      </w:r>
    </w:p>
    <w:p w14:paraId="0F8F1436" w14:textId="7F81C61F" w:rsidR="006D1677" w:rsidRPr="00E552E6" w:rsidRDefault="006D1677" w:rsidP="00FC5F85">
      <w:pPr>
        <w:pStyle w:val="ListParagraph"/>
        <w:numPr>
          <w:ilvl w:val="1"/>
          <w:numId w:val="72"/>
        </w:numPr>
        <w:rPr>
          <w:rFonts w:cs="Arial"/>
        </w:rPr>
      </w:pPr>
      <w:r>
        <w:rPr>
          <w:rFonts w:cs="Arial"/>
        </w:rPr>
        <w:t xml:space="preserve">Check to see if things are back </w:t>
      </w:r>
      <w:r w:rsidR="008F78A9">
        <w:rPr>
          <w:rFonts w:cs="Arial"/>
        </w:rPr>
        <w:t>up.</w:t>
      </w:r>
    </w:p>
    <w:p w14:paraId="073E86D2" w14:textId="77777777" w:rsidR="006D1677" w:rsidRPr="006D1677" w:rsidRDefault="006D1677" w:rsidP="006D1677"/>
    <w:p w14:paraId="4A464C20" w14:textId="10C60AD0" w:rsidR="00756611" w:rsidRDefault="006D1677" w:rsidP="00060C4E">
      <w:pPr>
        <w:pStyle w:val="Heading2"/>
        <w:numPr>
          <w:ilvl w:val="1"/>
          <w:numId w:val="32"/>
        </w:numPr>
      </w:pPr>
      <w:bookmarkStart w:id="109" w:name="_Toc212651120"/>
      <w:r>
        <w:lastRenderedPageBreak/>
        <w:t>IT Internal Project Requests, Project changes, and Approval</w:t>
      </w:r>
      <w:bookmarkEnd w:id="109"/>
    </w:p>
    <w:p w14:paraId="189996B2" w14:textId="1BAD21FD" w:rsidR="006D1677" w:rsidRDefault="006D1677" w:rsidP="0053330A">
      <w:pPr>
        <w:pStyle w:val="Heading3"/>
        <w:numPr>
          <w:ilvl w:val="2"/>
          <w:numId w:val="32"/>
        </w:numPr>
      </w:pPr>
      <w:bookmarkStart w:id="110" w:name="_Toc212651121"/>
      <w:r>
        <w:t>Project Proposal/Change Process</w:t>
      </w:r>
      <w:bookmarkEnd w:id="110"/>
    </w:p>
    <w:p w14:paraId="698C048B" w14:textId="77777777" w:rsidR="0053330A" w:rsidRPr="004365C2" w:rsidRDefault="0053330A" w:rsidP="0053330A">
      <w:r w:rsidRPr="004365C2">
        <w:t>Stage Gate #1 – Idea Discovery</w:t>
      </w:r>
    </w:p>
    <w:p w14:paraId="3B974B19" w14:textId="77777777" w:rsidR="0053330A" w:rsidRDefault="0053330A" w:rsidP="00FC5F85">
      <w:pPr>
        <w:numPr>
          <w:ilvl w:val="0"/>
          <w:numId w:val="73"/>
        </w:numPr>
        <w:rPr>
          <w:rFonts w:cs="Arial"/>
        </w:rPr>
      </w:pPr>
      <w:r>
        <w:rPr>
          <w:rFonts w:cs="Arial"/>
        </w:rPr>
        <w:t>Department VP, manager or employee sees an opportunity to improve or add a process.</w:t>
      </w:r>
    </w:p>
    <w:p w14:paraId="3628C890" w14:textId="77777777" w:rsidR="0053330A" w:rsidRDefault="0053330A" w:rsidP="00FC5F85">
      <w:pPr>
        <w:numPr>
          <w:ilvl w:val="1"/>
          <w:numId w:val="73"/>
        </w:numPr>
        <w:rPr>
          <w:rFonts w:cs="Arial"/>
        </w:rPr>
      </w:pPr>
      <w:r>
        <w:rPr>
          <w:rFonts w:cs="Arial"/>
        </w:rPr>
        <w:t>The idea is to be vetted with the appropriate VP or Director.</w:t>
      </w:r>
    </w:p>
    <w:p w14:paraId="55A304EB" w14:textId="77777777" w:rsidR="0053330A" w:rsidRDefault="0053330A" w:rsidP="00FC5F85">
      <w:pPr>
        <w:numPr>
          <w:ilvl w:val="0"/>
          <w:numId w:val="73"/>
        </w:numPr>
        <w:rPr>
          <w:rFonts w:cs="Arial"/>
        </w:rPr>
      </w:pPr>
      <w:r>
        <w:rPr>
          <w:rFonts w:cs="Arial"/>
        </w:rPr>
        <w:t>Define the opportunity we are trying to improve, add or replace.</w:t>
      </w:r>
    </w:p>
    <w:p w14:paraId="6A008595" w14:textId="77777777" w:rsidR="0053330A" w:rsidRDefault="0053330A" w:rsidP="00FC5F85">
      <w:pPr>
        <w:numPr>
          <w:ilvl w:val="0"/>
          <w:numId w:val="73"/>
        </w:numPr>
        <w:rPr>
          <w:rFonts w:cs="Arial"/>
        </w:rPr>
      </w:pPr>
      <w:r>
        <w:rPr>
          <w:rFonts w:cs="Arial"/>
        </w:rPr>
        <w:t>Brainstorm the idea with IT leadership to ensure IT capabilities.</w:t>
      </w:r>
    </w:p>
    <w:p w14:paraId="311199A5" w14:textId="77777777" w:rsidR="0053330A" w:rsidRPr="004365C2" w:rsidRDefault="0053330A" w:rsidP="0053330A">
      <w:r w:rsidRPr="004365C2">
        <w:t>Stage Gate #2 – Initiation &amp; Scoping</w:t>
      </w:r>
    </w:p>
    <w:p w14:paraId="0B4013BB" w14:textId="77777777" w:rsidR="0053330A" w:rsidRDefault="0053330A" w:rsidP="00FC5F85">
      <w:pPr>
        <w:numPr>
          <w:ilvl w:val="0"/>
          <w:numId w:val="73"/>
        </w:numPr>
        <w:rPr>
          <w:rFonts w:cs="Arial"/>
        </w:rPr>
      </w:pPr>
      <w:r>
        <w:rPr>
          <w:rFonts w:cs="Arial"/>
        </w:rPr>
        <w:t>Appropriate department personnel to research and analyze what this change will do to improve K&amp;M Tire and estimated ROI.</w:t>
      </w:r>
    </w:p>
    <w:p w14:paraId="344196AB" w14:textId="77777777" w:rsidR="0053330A" w:rsidRPr="00704A0C" w:rsidRDefault="0053330A" w:rsidP="00FC5F85">
      <w:pPr>
        <w:numPr>
          <w:ilvl w:val="1"/>
          <w:numId w:val="73"/>
        </w:numPr>
        <w:rPr>
          <w:rStyle w:val="Hyperlink"/>
          <w:rFonts w:cs="Arial"/>
        </w:rPr>
      </w:pPr>
      <w:r>
        <w:rPr>
          <w:rFonts w:cs="Arial"/>
        </w:rPr>
        <w:t xml:space="preserve">The Project </w:t>
      </w:r>
      <w:r w:rsidRPr="00301108">
        <w:rPr>
          <w:rFonts w:cs="Arial"/>
        </w:rPr>
        <w:t xml:space="preserve">Request Form </w:t>
      </w:r>
      <w:r>
        <w:rPr>
          <w:rFonts w:cs="Arial"/>
        </w:rPr>
        <w:t xml:space="preserve">should be completed with help of Development Management located here: </w:t>
      </w:r>
      <w:r w:rsidRPr="00615689">
        <w:t xml:space="preserve"> </w:t>
      </w:r>
      <w:hyperlink r:id="rId145" w:history="1">
        <w:r w:rsidRPr="00704A0C">
          <w:rPr>
            <w:rStyle w:val="Hyperlink"/>
            <w:rFonts w:cs="Arial"/>
          </w:rPr>
          <w:t>F:\Information Technology\Public\IT Project Documents\IT Development\Project Request Form CURRENT VERSION v1.docx</w:t>
        </w:r>
      </w:hyperlink>
    </w:p>
    <w:p w14:paraId="533DFEA1" w14:textId="77777777" w:rsidR="0053330A" w:rsidRDefault="0053330A" w:rsidP="00FC5F85">
      <w:pPr>
        <w:pStyle w:val="ListParagraph"/>
        <w:numPr>
          <w:ilvl w:val="2"/>
          <w:numId w:val="72"/>
        </w:numPr>
      </w:pPr>
      <w:r>
        <w:t>Project Request - Approval(s)</w:t>
      </w:r>
      <w:r w:rsidRPr="003B76E2">
        <w:t xml:space="preserve"> </w:t>
      </w:r>
      <w:r w:rsidRPr="004365C2">
        <w:t xml:space="preserve">(Separate Tab) </w:t>
      </w:r>
      <w:r>
        <w:t>(Large/Medium)</w:t>
      </w:r>
    </w:p>
    <w:p w14:paraId="0C5E3E88" w14:textId="77777777" w:rsidR="0053330A" w:rsidRDefault="0053330A" w:rsidP="00FC5F85">
      <w:pPr>
        <w:pStyle w:val="ListParagraph"/>
        <w:numPr>
          <w:ilvl w:val="2"/>
          <w:numId w:val="72"/>
        </w:numPr>
      </w:pPr>
      <w:r>
        <w:t xml:space="preserve">Change Request </w:t>
      </w:r>
      <w:r w:rsidRPr="004365C2">
        <w:t xml:space="preserve">(Separate Tab) </w:t>
      </w:r>
      <w:r>
        <w:t>(L/M)</w:t>
      </w:r>
    </w:p>
    <w:p w14:paraId="1691AB4B" w14:textId="77777777" w:rsidR="0053330A" w:rsidRPr="004365C2" w:rsidRDefault="0053330A" w:rsidP="00FC5F85">
      <w:pPr>
        <w:pStyle w:val="ListParagraph"/>
        <w:numPr>
          <w:ilvl w:val="2"/>
          <w:numId w:val="72"/>
        </w:numPr>
      </w:pPr>
      <w:r w:rsidRPr="004365C2">
        <w:t>ROI Calculation (Separate Tab) (L/M)</w:t>
      </w:r>
    </w:p>
    <w:p w14:paraId="6D652573" w14:textId="77777777" w:rsidR="0053330A" w:rsidRDefault="0053330A" w:rsidP="00FC5F85">
      <w:pPr>
        <w:pStyle w:val="ListParagraph"/>
        <w:numPr>
          <w:ilvl w:val="2"/>
          <w:numId w:val="72"/>
        </w:numPr>
      </w:pPr>
      <w:r>
        <w:t xml:space="preserve">ROI Data </w:t>
      </w:r>
      <w:r w:rsidRPr="004365C2">
        <w:t>(Separate Tab) (L/M)</w:t>
      </w:r>
    </w:p>
    <w:p w14:paraId="5C5A985F" w14:textId="77777777" w:rsidR="0053330A" w:rsidRPr="00440065" w:rsidRDefault="0053330A" w:rsidP="00FC5F85">
      <w:pPr>
        <w:pStyle w:val="ListParagraph"/>
        <w:numPr>
          <w:ilvl w:val="2"/>
          <w:numId w:val="72"/>
        </w:numPr>
      </w:pPr>
      <w:r w:rsidRPr="00440065">
        <w:t>Testing (Separate Tab) (L/M)</w:t>
      </w:r>
    </w:p>
    <w:p w14:paraId="1A946E6C" w14:textId="77777777" w:rsidR="0053330A" w:rsidRPr="00440065" w:rsidRDefault="0053330A" w:rsidP="00FC5F85">
      <w:pPr>
        <w:pStyle w:val="ListParagraph"/>
        <w:numPr>
          <w:ilvl w:val="2"/>
          <w:numId w:val="72"/>
        </w:numPr>
      </w:pPr>
      <w:r w:rsidRPr="00440065">
        <w:t>Issue Log (Separate Tab) (L/M)</w:t>
      </w:r>
    </w:p>
    <w:p w14:paraId="4B5CED04" w14:textId="77777777" w:rsidR="0053330A" w:rsidRPr="00440065" w:rsidRDefault="0053330A" w:rsidP="00FC5F85">
      <w:pPr>
        <w:pStyle w:val="ListParagraph"/>
        <w:numPr>
          <w:ilvl w:val="2"/>
          <w:numId w:val="72"/>
        </w:numPr>
      </w:pPr>
      <w:r w:rsidRPr="00440065">
        <w:t>Communications Log (Separate Tab) (L/M)</w:t>
      </w:r>
    </w:p>
    <w:p w14:paraId="46FD8CBE" w14:textId="77777777" w:rsidR="0053330A" w:rsidRPr="00440065" w:rsidRDefault="0053330A" w:rsidP="00FC5F85">
      <w:pPr>
        <w:pStyle w:val="ListParagraph"/>
        <w:numPr>
          <w:ilvl w:val="2"/>
          <w:numId w:val="72"/>
        </w:numPr>
      </w:pPr>
      <w:r w:rsidRPr="00440065">
        <w:t>Medium/Large Process (Separate Tab) (L/M)</w:t>
      </w:r>
    </w:p>
    <w:p w14:paraId="080D2A25" w14:textId="77777777" w:rsidR="0053330A" w:rsidRPr="00440065" w:rsidRDefault="0053330A" w:rsidP="00FC5F85">
      <w:pPr>
        <w:pStyle w:val="ListParagraph"/>
        <w:numPr>
          <w:ilvl w:val="2"/>
          <w:numId w:val="72"/>
        </w:numPr>
      </w:pPr>
      <w:r w:rsidRPr="00440065">
        <w:t>Statement of Completion (Separate Tab) (L/M)</w:t>
      </w:r>
    </w:p>
    <w:p w14:paraId="7C168E1A" w14:textId="77777777" w:rsidR="0053330A" w:rsidRDefault="0053330A" w:rsidP="00FC5F85">
      <w:pPr>
        <w:numPr>
          <w:ilvl w:val="0"/>
          <w:numId w:val="73"/>
        </w:numPr>
        <w:rPr>
          <w:rFonts w:cs="Arial"/>
        </w:rPr>
      </w:pPr>
      <w:r>
        <w:rPr>
          <w:rFonts w:cs="Arial"/>
        </w:rPr>
        <w:t>Present the idea with appropriate ELT member for approval to proceed.</w:t>
      </w:r>
    </w:p>
    <w:p w14:paraId="08567249" w14:textId="77777777" w:rsidR="0053330A" w:rsidRDefault="0053330A" w:rsidP="00FC5F85">
      <w:pPr>
        <w:numPr>
          <w:ilvl w:val="1"/>
          <w:numId w:val="73"/>
        </w:numPr>
        <w:rPr>
          <w:rFonts w:cs="Arial"/>
        </w:rPr>
      </w:pPr>
      <w:r>
        <w:rPr>
          <w:rFonts w:cs="Arial"/>
        </w:rPr>
        <w:t>Must sign off on Project Request Form to proceed.</w:t>
      </w:r>
    </w:p>
    <w:p w14:paraId="776B114A" w14:textId="77777777" w:rsidR="0053330A" w:rsidRPr="004365C2" w:rsidRDefault="0053330A" w:rsidP="0053330A">
      <w:r w:rsidRPr="004365C2">
        <w:t>Stage Gate #3 – Planning</w:t>
      </w:r>
    </w:p>
    <w:p w14:paraId="61833B9E" w14:textId="77777777" w:rsidR="0053330A" w:rsidRDefault="0053330A" w:rsidP="00FC5F85">
      <w:pPr>
        <w:numPr>
          <w:ilvl w:val="0"/>
          <w:numId w:val="73"/>
        </w:numPr>
        <w:rPr>
          <w:rFonts w:cs="Arial"/>
        </w:rPr>
      </w:pPr>
      <w:r>
        <w:rPr>
          <w:rFonts w:cs="Arial"/>
        </w:rPr>
        <w:t>Appropriate ELT member or VP of IT to present the idea to the President.</w:t>
      </w:r>
    </w:p>
    <w:p w14:paraId="0293006F" w14:textId="77777777" w:rsidR="0053330A" w:rsidRDefault="0053330A" w:rsidP="00FC5F85">
      <w:pPr>
        <w:numPr>
          <w:ilvl w:val="0"/>
          <w:numId w:val="73"/>
        </w:numPr>
        <w:rPr>
          <w:rFonts w:cs="Arial"/>
        </w:rPr>
      </w:pPr>
      <w:r>
        <w:rPr>
          <w:rFonts w:cs="Arial"/>
        </w:rPr>
        <w:t xml:space="preserve">After approval of the President, the VP supporting the project, will provide the Development </w:t>
      </w:r>
      <w:r>
        <w:t>Director</w:t>
      </w:r>
      <w:r>
        <w:rPr>
          <w:rFonts w:cs="Arial"/>
        </w:rPr>
        <w:t xml:space="preserve"> with the proper approval documentation.</w:t>
      </w:r>
    </w:p>
    <w:p w14:paraId="5C84423E" w14:textId="77777777" w:rsidR="0053330A" w:rsidRPr="004365C2" w:rsidRDefault="0053330A" w:rsidP="00FC5F85">
      <w:pPr>
        <w:numPr>
          <w:ilvl w:val="1"/>
          <w:numId w:val="73"/>
        </w:numPr>
        <w:rPr>
          <w:rFonts w:cs="Arial"/>
        </w:rPr>
      </w:pPr>
      <w:r w:rsidRPr="004365C2">
        <w:rPr>
          <w:rFonts w:cs="Arial"/>
        </w:rPr>
        <w:t>Steps 4 – 6 may require multiple loops till final approval</w:t>
      </w:r>
    </w:p>
    <w:p w14:paraId="58EE2CE6" w14:textId="77777777" w:rsidR="0053330A" w:rsidRPr="004365C2" w:rsidRDefault="0053330A" w:rsidP="0053330A">
      <w:r w:rsidRPr="004365C2">
        <w:t>Stage Gate #4 – Development</w:t>
      </w:r>
    </w:p>
    <w:p w14:paraId="443D655F" w14:textId="77777777" w:rsidR="0053330A" w:rsidRPr="004365C2" w:rsidRDefault="0053330A" w:rsidP="00FC5F85">
      <w:pPr>
        <w:numPr>
          <w:ilvl w:val="0"/>
          <w:numId w:val="73"/>
        </w:numPr>
        <w:rPr>
          <w:rFonts w:cs="Arial"/>
        </w:rPr>
      </w:pPr>
      <w:r w:rsidRPr="004365C2">
        <w:rPr>
          <w:rFonts w:cs="Arial"/>
        </w:rPr>
        <w:t>Development Manager to assign and schedule work.</w:t>
      </w:r>
    </w:p>
    <w:p w14:paraId="0266C3FC" w14:textId="77777777" w:rsidR="0053330A" w:rsidRPr="004365C2" w:rsidRDefault="0053330A" w:rsidP="0053330A">
      <w:r w:rsidRPr="004365C2">
        <w:t>Stage Gate #5 – Launch &amp; Closure</w:t>
      </w:r>
    </w:p>
    <w:p w14:paraId="3B793F30" w14:textId="77777777" w:rsidR="0053330A" w:rsidRDefault="0053330A" w:rsidP="00FC5F85">
      <w:pPr>
        <w:numPr>
          <w:ilvl w:val="0"/>
          <w:numId w:val="73"/>
        </w:numPr>
        <w:rPr>
          <w:rFonts w:cs="Arial"/>
        </w:rPr>
      </w:pPr>
      <w:r>
        <w:rPr>
          <w:rFonts w:cs="Arial"/>
        </w:rPr>
        <w:t>Development leadership to update the Dev Open Projects weekly with status updates on all active projects. Task list to be shared with the President weekly.</w:t>
      </w:r>
    </w:p>
    <w:p w14:paraId="3579E776" w14:textId="77777777" w:rsidR="0053330A" w:rsidRPr="004365C2" w:rsidRDefault="0053330A" w:rsidP="00FC5F85">
      <w:pPr>
        <w:numPr>
          <w:ilvl w:val="0"/>
          <w:numId w:val="73"/>
        </w:numPr>
        <w:rPr>
          <w:rFonts w:cs="Arial"/>
        </w:rPr>
      </w:pPr>
      <w:r w:rsidRPr="004365C2">
        <w:rPr>
          <w:rFonts w:cs="Arial"/>
        </w:rPr>
        <w:t xml:space="preserve">Project Updates with Stakeholders, </w:t>
      </w:r>
      <w:r>
        <w:rPr>
          <w:rFonts w:cs="Arial"/>
        </w:rPr>
        <w:t>Subject Matter Experts (</w:t>
      </w:r>
      <w:r w:rsidRPr="004365C2">
        <w:rPr>
          <w:rFonts w:cs="Arial"/>
        </w:rPr>
        <w:t>SME’s</w:t>
      </w:r>
      <w:r>
        <w:rPr>
          <w:rFonts w:cs="Arial"/>
        </w:rPr>
        <w:t>)</w:t>
      </w:r>
      <w:r w:rsidRPr="004365C2">
        <w:rPr>
          <w:rFonts w:cs="Arial"/>
        </w:rPr>
        <w:t>, ELT – per communication plan.</w:t>
      </w:r>
    </w:p>
    <w:p w14:paraId="20B16E3D" w14:textId="77777777" w:rsidR="0053330A" w:rsidRPr="004365C2" w:rsidRDefault="0053330A" w:rsidP="00FC5F85">
      <w:pPr>
        <w:numPr>
          <w:ilvl w:val="0"/>
          <w:numId w:val="73"/>
        </w:numPr>
        <w:rPr>
          <w:rFonts w:cs="Arial"/>
        </w:rPr>
      </w:pPr>
      <w:r w:rsidRPr="004365C2">
        <w:rPr>
          <w:rFonts w:cs="Arial"/>
        </w:rPr>
        <w:lastRenderedPageBreak/>
        <w:t>Project validation (testing) to be completed as scoped</w:t>
      </w:r>
    </w:p>
    <w:p w14:paraId="51DEE1DE" w14:textId="77777777" w:rsidR="0053330A" w:rsidRPr="004365C2" w:rsidRDefault="0053330A" w:rsidP="00FC5F85">
      <w:pPr>
        <w:numPr>
          <w:ilvl w:val="0"/>
          <w:numId w:val="73"/>
        </w:numPr>
        <w:rPr>
          <w:rFonts w:cs="Arial"/>
        </w:rPr>
      </w:pPr>
      <w:r w:rsidRPr="004365C2">
        <w:rPr>
          <w:rFonts w:cs="Arial"/>
        </w:rPr>
        <w:t>Project Training to be completed as scoped</w:t>
      </w:r>
    </w:p>
    <w:p w14:paraId="6E8BD4F7" w14:textId="77777777" w:rsidR="0053330A" w:rsidRPr="004365C2" w:rsidRDefault="0053330A" w:rsidP="00FC5F85">
      <w:pPr>
        <w:numPr>
          <w:ilvl w:val="0"/>
          <w:numId w:val="73"/>
        </w:numPr>
        <w:rPr>
          <w:rFonts w:cs="Arial"/>
        </w:rPr>
      </w:pPr>
      <w:r w:rsidRPr="004365C2">
        <w:rPr>
          <w:rFonts w:cs="Arial"/>
        </w:rPr>
        <w:t>Implementation/Roll out to be completed as scoped</w:t>
      </w:r>
    </w:p>
    <w:p w14:paraId="05760756" w14:textId="77777777" w:rsidR="0053330A" w:rsidRPr="004365C2" w:rsidRDefault="0053330A" w:rsidP="00FC5F85">
      <w:pPr>
        <w:numPr>
          <w:ilvl w:val="0"/>
          <w:numId w:val="73"/>
        </w:numPr>
        <w:rPr>
          <w:rFonts w:cs="Arial"/>
        </w:rPr>
      </w:pPr>
      <w:r w:rsidRPr="004365C2">
        <w:rPr>
          <w:rFonts w:cs="Arial"/>
        </w:rPr>
        <w:t>Closure Meeting</w:t>
      </w:r>
    </w:p>
    <w:p w14:paraId="1C042E9C" w14:textId="77777777" w:rsidR="0053330A" w:rsidRPr="004365C2" w:rsidRDefault="0053330A" w:rsidP="00FC5F85">
      <w:pPr>
        <w:numPr>
          <w:ilvl w:val="1"/>
          <w:numId w:val="73"/>
        </w:numPr>
        <w:rPr>
          <w:rFonts w:cs="Arial"/>
        </w:rPr>
      </w:pPr>
      <w:r w:rsidRPr="004365C2">
        <w:rPr>
          <w:rFonts w:cs="Arial"/>
        </w:rPr>
        <w:t>Closure Statement(s)</w:t>
      </w:r>
    </w:p>
    <w:p w14:paraId="677CCB45" w14:textId="77777777" w:rsidR="0053330A" w:rsidRPr="004365C2" w:rsidRDefault="0053330A" w:rsidP="00FC5F85">
      <w:pPr>
        <w:numPr>
          <w:ilvl w:val="1"/>
          <w:numId w:val="73"/>
        </w:numPr>
        <w:rPr>
          <w:rFonts w:cs="Arial"/>
        </w:rPr>
      </w:pPr>
      <w:r w:rsidRPr="004365C2">
        <w:rPr>
          <w:rFonts w:cs="Arial"/>
        </w:rPr>
        <w:t>Lessons Learned</w:t>
      </w:r>
    </w:p>
    <w:p w14:paraId="4467F094" w14:textId="77777777" w:rsidR="000B101F" w:rsidRDefault="0053330A" w:rsidP="00FC5F85">
      <w:pPr>
        <w:numPr>
          <w:ilvl w:val="1"/>
          <w:numId w:val="73"/>
        </w:numPr>
        <w:rPr>
          <w:rFonts w:cs="Arial"/>
        </w:rPr>
      </w:pPr>
      <w:r w:rsidRPr="004365C2">
        <w:rPr>
          <w:rFonts w:cs="Arial"/>
        </w:rPr>
        <w:t>Approver Signoff</w:t>
      </w:r>
    </w:p>
    <w:p w14:paraId="28FC2D7F" w14:textId="77777777" w:rsidR="003F1945" w:rsidRDefault="003F1945" w:rsidP="003F1945">
      <w:pPr>
        <w:ind w:left="1440"/>
        <w:rPr>
          <w:rFonts w:cs="Arial"/>
        </w:rPr>
      </w:pPr>
    </w:p>
    <w:p w14:paraId="031BA45F" w14:textId="02338837" w:rsidR="000B101F" w:rsidRDefault="007733C8" w:rsidP="007733C8">
      <w:pPr>
        <w:pStyle w:val="Heading3"/>
        <w:numPr>
          <w:ilvl w:val="2"/>
          <w:numId w:val="32"/>
        </w:numPr>
      </w:pPr>
      <w:bookmarkStart w:id="111" w:name="_Toc212651122"/>
      <w:r>
        <w:t>Large Project Request (Entire Company/Multiple Departments) (120 hrs.+)</w:t>
      </w:r>
      <w:bookmarkEnd w:id="111"/>
    </w:p>
    <w:p w14:paraId="00924419" w14:textId="77777777" w:rsidR="007733C8" w:rsidRDefault="007733C8" w:rsidP="007733C8"/>
    <w:p w14:paraId="2E99A088" w14:textId="77777777" w:rsidR="007733C8" w:rsidRPr="004365C2" w:rsidRDefault="007733C8" w:rsidP="007733C8">
      <w:r w:rsidRPr="004365C2">
        <w:t>After completing the steps laid out in section 10.1 for Project Proposal/Change Process and the project has been approved, the following steps need to be followed for a project of this size.</w:t>
      </w:r>
    </w:p>
    <w:p w14:paraId="56B05720" w14:textId="77777777" w:rsidR="007733C8" w:rsidRPr="006A4FEE" w:rsidRDefault="007733C8" w:rsidP="007733C8"/>
    <w:p w14:paraId="460B38AC" w14:textId="77777777" w:rsidR="007733C8" w:rsidRPr="003F0C8B" w:rsidRDefault="007733C8" w:rsidP="00FC5F85">
      <w:pPr>
        <w:numPr>
          <w:ilvl w:val="0"/>
          <w:numId w:val="303"/>
        </w:numPr>
        <w:rPr>
          <w:b/>
          <w:bCs/>
        </w:rPr>
      </w:pPr>
      <w:r w:rsidRPr="003F0C8B">
        <w:rPr>
          <w:b/>
          <w:bCs/>
        </w:rPr>
        <w:t>1-2 weeks prior to Development Start Date</w:t>
      </w:r>
    </w:p>
    <w:p w14:paraId="3789F45A" w14:textId="77777777" w:rsidR="007733C8" w:rsidRPr="007733C8" w:rsidRDefault="007733C8" w:rsidP="00FC5F85">
      <w:pPr>
        <w:numPr>
          <w:ilvl w:val="1"/>
          <w:numId w:val="303"/>
        </w:numPr>
        <w:rPr>
          <w:b/>
          <w:bCs/>
        </w:rPr>
      </w:pPr>
      <w:r w:rsidRPr="007733C8">
        <w:rPr>
          <w:b/>
          <w:bCs/>
        </w:rPr>
        <w:t>Formal Kickoff Meeting</w:t>
      </w:r>
    </w:p>
    <w:p w14:paraId="427000AE" w14:textId="77777777" w:rsidR="007733C8" w:rsidRDefault="007733C8" w:rsidP="00FC5F85">
      <w:pPr>
        <w:pStyle w:val="ListParagraph"/>
        <w:numPr>
          <w:ilvl w:val="0"/>
          <w:numId w:val="304"/>
        </w:numPr>
      </w:pPr>
      <w:r>
        <w:t>Roundtable review of the project.</w:t>
      </w:r>
    </w:p>
    <w:p w14:paraId="5DD6E0D6" w14:textId="77777777" w:rsidR="007733C8" w:rsidRDefault="007733C8" w:rsidP="00FC5F85">
      <w:pPr>
        <w:pStyle w:val="ListParagraph"/>
        <w:numPr>
          <w:ilvl w:val="0"/>
          <w:numId w:val="304"/>
        </w:numPr>
      </w:pPr>
      <w:r>
        <w:t>Timeframes reviewed.</w:t>
      </w:r>
    </w:p>
    <w:p w14:paraId="177C527A" w14:textId="77777777" w:rsidR="007733C8" w:rsidRDefault="007733C8" w:rsidP="00FC5F85">
      <w:pPr>
        <w:pStyle w:val="ListParagraph"/>
        <w:numPr>
          <w:ilvl w:val="0"/>
          <w:numId w:val="304"/>
        </w:numPr>
      </w:pPr>
      <w:r>
        <w:t>Process review.</w:t>
      </w:r>
    </w:p>
    <w:p w14:paraId="1774D8E8" w14:textId="77777777" w:rsidR="007733C8" w:rsidRDefault="007733C8" w:rsidP="00FC5F85">
      <w:pPr>
        <w:pStyle w:val="ListParagraph"/>
        <w:numPr>
          <w:ilvl w:val="0"/>
          <w:numId w:val="304"/>
        </w:numPr>
      </w:pPr>
      <w:r>
        <w:t>Dev Team, Stakeholders, SME (Subject Matter Expert)</w:t>
      </w:r>
    </w:p>
    <w:p w14:paraId="78B1F3CD" w14:textId="77777777" w:rsidR="007733C8" w:rsidRPr="007733C8" w:rsidRDefault="007733C8" w:rsidP="00FC5F85">
      <w:pPr>
        <w:numPr>
          <w:ilvl w:val="1"/>
          <w:numId w:val="303"/>
        </w:numPr>
        <w:rPr>
          <w:b/>
          <w:bCs/>
        </w:rPr>
      </w:pPr>
      <w:r w:rsidRPr="007733C8">
        <w:rPr>
          <w:b/>
          <w:bCs/>
        </w:rPr>
        <w:t>Testing discussions</w:t>
      </w:r>
    </w:p>
    <w:p w14:paraId="5DE2F02A" w14:textId="77777777" w:rsidR="007733C8" w:rsidRPr="007733C8" w:rsidRDefault="007733C8" w:rsidP="00FC5F85">
      <w:pPr>
        <w:pStyle w:val="ListParagraph"/>
        <w:numPr>
          <w:ilvl w:val="0"/>
          <w:numId w:val="305"/>
        </w:numPr>
      </w:pPr>
      <w:r w:rsidRPr="007733C8">
        <w:t>What testing needs to be done by the Dev Team? Stakeholders?</w:t>
      </w:r>
    </w:p>
    <w:p w14:paraId="66245C4A" w14:textId="77777777" w:rsidR="007733C8" w:rsidRPr="007733C8" w:rsidRDefault="007733C8" w:rsidP="00FC5F85">
      <w:pPr>
        <w:pStyle w:val="ListParagraph"/>
        <w:numPr>
          <w:ilvl w:val="0"/>
          <w:numId w:val="305"/>
        </w:numPr>
      </w:pPr>
      <w:r w:rsidRPr="007733C8">
        <w:t>Establish testing processes and expectations.</w:t>
      </w:r>
    </w:p>
    <w:p w14:paraId="1BF56557" w14:textId="77777777" w:rsidR="007733C8" w:rsidRDefault="007733C8" w:rsidP="00FC5F85">
      <w:pPr>
        <w:pStyle w:val="ListParagraph"/>
        <w:numPr>
          <w:ilvl w:val="0"/>
          <w:numId w:val="305"/>
        </w:numPr>
      </w:pPr>
      <w:r w:rsidRPr="007733C8">
        <w:t>Dev</w:t>
      </w:r>
      <w:r>
        <w:t xml:space="preserve"> Manager, Stakeholders</w:t>
      </w:r>
    </w:p>
    <w:p w14:paraId="303D8802" w14:textId="77777777" w:rsidR="007733C8" w:rsidRPr="007733C8" w:rsidRDefault="007733C8" w:rsidP="00FC5F85">
      <w:pPr>
        <w:numPr>
          <w:ilvl w:val="1"/>
          <w:numId w:val="303"/>
        </w:numPr>
        <w:rPr>
          <w:b/>
          <w:bCs/>
        </w:rPr>
      </w:pPr>
      <w:r w:rsidRPr="007733C8">
        <w:rPr>
          <w:b/>
          <w:bCs/>
        </w:rPr>
        <w:t>Training discussion</w:t>
      </w:r>
    </w:p>
    <w:p w14:paraId="4397808E" w14:textId="77777777" w:rsidR="007733C8" w:rsidRDefault="007733C8" w:rsidP="00FC5F85">
      <w:pPr>
        <w:pStyle w:val="ListParagraph"/>
        <w:numPr>
          <w:ilvl w:val="2"/>
          <w:numId w:val="302"/>
        </w:numPr>
        <w:spacing w:before="0" w:after="160" w:line="259" w:lineRule="auto"/>
      </w:pPr>
      <w:r>
        <w:t>Is formal training needed?</w:t>
      </w:r>
    </w:p>
    <w:p w14:paraId="262B9A89" w14:textId="77777777" w:rsidR="007733C8" w:rsidRDefault="007733C8" w:rsidP="00FC5F85">
      <w:pPr>
        <w:pStyle w:val="ListParagraph"/>
        <w:numPr>
          <w:ilvl w:val="2"/>
          <w:numId w:val="302"/>
        </w:numPr>
        <w:spacing w:before="0" w:after="160" w:line="259" w:lineRule="auto"/>
      </w:pPr>
      <w:r>
        <w:t>What training needs to be done?</w:t>
      </w:r>
    </w:p>
    <w:p w14:paraId="71D4302A" w14:textId="77777777" w:rsidR="007733C8" w:rsidRDefault="007733C8" w:rsidP="00FC5F85">
      <w:pPr>
        <w:pStyle w:val="ListParagraph"/>
        <w:numPr>
          <w:ilvl w:val="2"/>
          <w:numId w:val="302"/>
        </w:numPr>
        <w:spacing w:before="0" w:after="160" w:line="259" w:lineRule="auto"/>
      </w:pPr>
      <w:r>
        <w:t>Who needs to be trained?</w:t>
      </w:r>
    </w:p>
    <w:p w14:paraId="7448B683" w14:textId="77777777" w:rsidR="007733C8" w:rsidRDefault="007733C8" w:rsidP="00FC5F85">
      <w:pPr>
        <w:pStyle w:val="ListParagraph"/>
        <w:numPr>
          <w:ilvl w:val="2"/>
          <w:numId w:val="302"/>
        </w:numPr>
        <w:spacing w:before="0" w:after="160" w:line="259" w:lineRule="auto"/>
      </w:pPr>
      <w:r>
        <w:t>When will training need to happen?</w:t>
      </w:r>
    </w:p>
    <w:p w14:paraId="248EB827" w14:textId="77777777" w:rsidR="007733C8" w:rsidRDefault="007733C8" w:rsidP="00FC5F85">
      <w:pPr>
        <w:pStyle w:val="ListParagraph"/>
        <w:numPr>
          <w:ilvl w:val="2"/>
          <w:numId w:val="302"/>
        </w:numPr>
        <w:spacing w:before="0" w:after="160" w:line="259" w:lineRule="auto"/>
      </w:pPr>
      <w:r>
        <w:t xml:space="preserve">Stakeholders to work on training plan. </w:t>
      </w:r>
    </w:p>
    <w:p w14:paraId="123B6DB0" w14:textId="77777777" w:rsidR="007733C8" w:rsidRDefault="007733C8" w:rsidP="00FC5F85">
      <w:pPr>
        <w:pStyle w:val="ListParagraph"/>
        <w:numPr>
          <w:ilvl w:val="2"/>
          <w:numId w:val="302"/>
        </w:numPr>
        <w:spacing w:before="0" w:after="160" w:line="259" w:lineRule="auto"/>
      </w:pPr>
      <w:r>
        <w:t>Stakeholders, Training Department</w:t>
      </w:r>
    </w:p>
    <w:p w14:paraId="0CEBB149" w14:textId="77777777" w:rsidR="007733C8" w:rsidRPr="003F0C8B" w:rsidRDefault="007733C8" w:rsidP="00FC5F85">
      <w:pPr>
        <w:numPr>
          <w:ilvl w:val="0"/>
          <w:numId w:val="303"/>
        </w:numPr>
        <w:rPr>
          <w:b/>
          <w:bCs/>
        </w:rPr>
      </w:pPr>
      <w:r w:rsidRPr="003F0C8B">
        <w:rPr>
          <w:b/>
          <w:bCs/>
        </w:rPr>
        <w:t>During Project Development</w:t>
      </w:r>
    </w:p>
    <w:p w14:paraId="48FD07C6" w14:textId="77777777" w:rsidR="007733C8" w:rsidRDefault="007733C8" w:rsidP="00FC5F85">
      <w:pPr>
        <w:numPr>
          <w:ilvl w:val="1"/>
          <w:numId w:val="303"/>
        </w:numPr>
      </w:pPr>
      <w:r>
        <w:t>Incremental project reviews (25/50/75/100)</w:t>
      </w:r>
    </w:p>
    <w:p w14:paraId="2E2010FF" w14:textId="77777777" w:rsidR="007733C8" w:rsidRDefault="007733C8" w:rsidP="00FC5F85">
      <w:pPr>
        <w:pStyle w:val="ListParagraph"/>
        <w:numPr>
          <w:ilvl w:val="0"/>
          <w:numId w:val="306"/>
        </w:numPr>
        <w:spacing w:before="0" w:after="160" w:line="259" w:lineRule="auto"/>
      </w:pPr>
      <w:r>
        <w:t>Where are we in the process?</w:t>
      </w:r>
    </w:p>
    <w:p w14:paraId="1F38C6DA" w14:textId="77777777" w:rsidR="007733C8" w:rsidRDefault="007733C8" w:rsidP="00FC5F85">
      <w:pPr>
        <w:pStyle w:val="ListParagraph"/>
        <w:numPr>
          <w:ilvl w:val="0"/>
          <w:numId w:val="306"/>
        </w:numPr>
        <w:spacing w:before="0" w:after="160" w:line="259" w:lineRule="auto"/>
      </w:pPr>
      <w:r>
        <w:t>Questions or concerns can be addressed.</w:t>
      </w:r>
    </w:p>
    <w:p w14:paraId="60316638" w14:textId="77777777" w:rsidR="007733C8" w:rsidRDefault="007733C8" w:rsidP="00FC5F85">
      <w:pPr>
        <w:pStyle w:val="ListParagraph"/>
        <w:numPr>
          <w:ilvl w:val="0"/>
          <w:numId w:val="306"/>
        </w:numPr>
        <w:spacing w:before="0" w:after="160" w:line="259" w:lineRule="auto"/>
      </w:pPr>
      <w:r>
        <w:t>Dev Team, Stakeholders</w:t>
      </w:r>
    </w:p>
    <w:p w14:paraId="622B680E" w14:textId="77777777" w:rsidR="007733C8" w:rsidRDefault="007733C8" w:rsidP="00FC5F85">
      <w:pPr>
        <w:pStyle w:val="ListParagraph"/>
        <w:numPr>
          <w:ilvl w:val="0"/>
          <w:numId w:val="306"/>
        </w:numPr>
        <w:spacing w:before="0" w:after="160" w:line="259" w:lineRule="auto"/>
      </w:pPr>
      <w:r>
        <w:t>Dev/SME testing as available</w:t>
      </w:r>
    </w:p>
    <w:p w14:paraId="2C9FE14B" w14:textId="77777777" w:rsidR="003F1945" w:rsidRDefault="003F1945" w:rsidP="003F1945">
      <w:pPr>
        <w:pStyle w:val="ListParagraph"/>
        <w:spacing w:before="0" w:after="160" w:line="259" w:lineRule="auto"/>
        <w:ind w:left="2340"/>
      </w:pPr>
    </w:p>
    <w:p w14:paraId="3643C8A3" w14:textId="77777777" w:rsidR="007733C8" w:rsidRPr="003F0C8B" w:rsidRDefault="007733C8" w:rsidP="00FC5F85">
      <w:pPr>
        <w:numPr>
          <w:ilvl w:val="0"/>
          <w:numId w:val="303"/>
        </w:numPr>
        <w:rPr>
          <w:b/>
          <w:bCs/>
        </w:rPr>
      </w:pPr>
      <w:r w:rsidRPr="003F0C8B">
        <w:rPr>
          <w:b/>
          <w:bCs/>
        </w:rPr>
        <w:lastRenderedPageBreak/>
        <w:t>End of Development</w:t>
      </w:r>
    </w:p>
    <w:p w14:paraId="6174F01A" w14:textId="77777777" w:rsidR="007733C8" w:rsidRDefault="007733C8" w:rsidP="00FC5F85">
      <w:pPr>
        <w:numPr>
          <w:ilvl w:val="1"/>
          <w:numId w:val="303"/>
        </w:numPr>
      </w:pPr>
      <w:r>
        <w:t>Project review</w:t>
      </w:r>
    </w:p>
    <w:p w14:paraId="5E2BFBF2" w14:textId="77777777" w:rsidR="007733C8" w:rsidRDefault="007733C8" w:rsidP="00FC5F85">
      <w:pPr>
        <w:pStyle w:val="ListParagraph"/>
        <w:numPr>
          <w:ilvl w:val="0"/>
          <w:numId w:val="307"/>
        </w:numPr>
        <w:spacing w:before="0" w:after="160" w:line="259" w:lineRule="auto"/>
      </w:pPr>
      <w:r>
        <w:t>Review of the project.</w:t>
      </w:r>
    </w:p>
    <w:p w14:paraId="586D5F56" w14:textId="77777777" w:rsidR="007733C8" w:rsidRDefault="007733C8" w:rsidP="00FC5F85">
      <w:pPr>
        <w:pStyle w:val="ListParagraph"/>
        <w:numPr>
          <w:ilvl w:val="0"/>
          <w:numId w:val="307"/>
        </w:numPr>
        <w:spacing w:before="0" w:after="160" w:line="259" w:lineRule="auto"/>
      </w:pPr>
      <w:r>
        <w:t xml:space="preserve">Questions or concerns to be addressed prior to testing. </w:t>
      </w:r>
    </w:p>
    <w:p w14:paraId="76EF39B6" w14:textId="77777777" w:rsidR="007733C8" w:rsidRDefault="007733C8" w:rsidP="00FC5F85">
      <w:pPr>
        <w:pStyle w:val="ListParagraph"/>
        <w:numPr>
          <w:ilvl w:val="0"/>
          <w:numId w:val="307"/>
        </w:numPr>
        <w:spacing w:before="0" w:after="160" w:line="259" w:lineRule="auto"/>
      </w:pPr>
      <w:r>
        <w:t>Dev Team, Stakeholders, SME</w:t>
      </w:r>
    </w:p>
    <w:p w14:paraId="5285E24B" w14:textId="77777777" w:rsidR="007733C8" w:rsidRPr="007733C8" w:rsidRDefault="007733C8" w:rsidP="00FC5F85">
      <w:pPr>
        <w:numPr>
          <w:ilvl w:val="0"/>
          <w:numId w:val="303"/>
        </w:numPr>
        <w:rPr>
          <w:b/>
          <w:bCs/>
        </w:rPr>
      </w:pPr>
      <w:r w:rsidRPr="007733C8">
        <w:rPr>
          <w:b/>
          <w:bCs/>
        </w:rPr>
        <w:t>Project End-User testing</w:t>
      </w:r>
    </w:p>
    <w:p w14:paraId="754735BA" w14:textId="77777777" w:rsidR="007733C8" w:rsidRDefault="007733C8" w:rsidP="00FC5F85">
      <w:pPr>
        <w:numPr>
          <w:ilvl w:val="1"/>
          <w:numId w:val="303"/>
        </w:numPr>
      </w:pPr>
      <w:r>
        <w:t xml:space="preserve">Test team meets to perform testing, validate project </w:t>
      </w:r>
    </w:p>
    <w:p w14:paraId="47E522A5" w14:textId="77777777" w:rsidR="007733C8" w:rsidRDefault="007733C8" w:rsidP="00FC5F85">
      <w:pPr>
        <w:numPr>
          <w:ilvl w:val="1"/>
          <w:numId w:val="303"/>
        </w:numPr>
      </w:pPr>
      <w:r>
        <w:t>Dev Team, Stakeholders</w:t>
      </w:r>
    </w:p>
    <w:p w14:paraId="3C6EFA5E" w14:textId="77777777" w:rsidR="007733C8" w:rsidRDefault="007733C8" w:rsidP="00FC5F85">
      <w:pPr>
        <w:numPr>
          <w:ilvl w:val="1"/>
          <w:numId w:val="303"/>
        </w:numPr>
      </w:pPr>
      <w:r>
        <w:t>Training Implementation</w:t>
      </w:r>
    </w:p>
    <w:p w14:paraId="0887CD9B" w14:textId="77777777" w:rsidR="007733C8" w:rsidRDefault="007733C8" w:rsidP="00FC5F85">
      <w:pPr>
        <w:pStyle w:val="ListParagraph"/>
        <w:numPr>
          <w:ilvl w:val="0"/>
          <w:numId w:val="308"/>
        </w:numPr>
      </w:pPr>
      <w:r>
        <w:t>Training plan Implemented – set completion date.</w:t>
      </w:r>
    </w:p>
    <w:p w14:paraId="5CE76489" w14:textId="77777777" w:rsidR="007733C8" w:rsidRPr="003F0C8B" w:rsidRDefault="007733C8" w:rsidP="00FC5F85">
      <w:pPr>
        <w:numPr>
          <w:ilvl w:val="0"/>
          <w:numId w:val="303"/>
        </w:numPr>
        <w:rPr>
          <w:b/>
          <w:bCs/>
        </w:rPr>
      </w:pPr>
      <w:r w:rsidRPr="003F0C8B">
        <w:rPr>
          <w:b/>
          <w:bCs/>
        </w:rPr>
        <w:t>Project Closeout</w:t>
      </w:r>
    </w:p>
    <w:p w14:paraId="3408C292" w14:textId="77777777" w:rsidR="007733C8" w:rsidRDefault="007733C8" w:rsidP="00FC5F85">
      <w:pPr>
        <w:numPr>
          <w:ilvl w:val="1"/>
          <w:numId w:val="303"/>
        </w:numPr>
      </w:pPr>
      <w:r>
        <w:t>Project closeout meeting</w:t>
      </w:r>
    </w:p>
    <w:p w14:paraId="4F1D3CF8" w14:textId="77777777" w:rsidR="007733C8" w:rsidRDefault="007733C8" w:rsidP="00FC5F85">
      <w:pPr>
        <w:pStyle w:val="ListParagraph"/>
        <w:numPr>
          <w:ilvl w:val="0"/>
          <w:numId w:val="308"/>
        </w:numPr>
      </w:pPr>
      <w:r>
        <w:t>What went well? What can we improve? How close were we to timelines? Did the project scope change from what was initially approved?</w:t>
      </w:r>
    </w:p>
    <w:p w14:paraId="2FB8DF72" w14:textId="77777777" w:rsidR="007733C8" w:rsidRDefault="007733C8" w:rsidP="00FC5F85">
      <w:pPr>
        <w:pStyle w:val="ListParagraph"/>
        <w:numPr>
          <w:ilvl w:val="0"/>
          <w:numId w:val="308"/>
        </w:numPr>
      </w:pPr>
      <w:r>
        <w:t>Dev Team, Stakeholders, SME</w:t>
      </w:r>
    </w:p>
    <w:p w14:paraId="6B5B52B5" w14:textId="77777777" w:rsidR="003F1945" w:rsidRDefault="003F1945" w:rsidP="003F1945">
      <w:pPr>
        <w:pStyle w:val="ListParagraph"/>
        <w:ind w:left="2340"/>
      </w:pPr>
    </w:p>
    <w:p w14:paraId="112048B3" w14:textId="6B1DA4BC" w:rsidR="007733C8" w:rsidRDefault="007733C8" w:rsidP="007733C8">
      <w:pPr>
        <w:pStyle w:val="Heading3"/>
        <w:numPr>
          <w:ilvl w:val="2"/>
          <w:numId w:val="32"/>
        </w:numPr>
      </w:pPr>
      <w:bookmarkStart w:id="112" w:name="_Toc212651123"/>
      <w:r>
        <w:t>Small Project Request (Single Department) (&lt;40)</w:t>
      </w:r>
      <w:bookmarkEnd w:id="112"/>
    </w:p>
    <w:p w14:paraId="254A1884" w14:textId="77777777" w:rsidR="007733C8" w:rsidRDefault="007733C8" w:rsidP="007733C8">
      <w:r>
        <w:t>After completing the steps laid out in section 10.1 for Project Proposal/Change Process and the project has been approved, the following steps need to be followed for a project of this size.</w:t>
      </w:r>
    </w:p>
    <w:p w14:paraId="269B44AA" w14:textId="77777777" w:rsidR="007733C8" w:rsidRPr="004365C2" w:rsidRDefault="007733C8" w:rsidP="007733C8">
      <w:r w:rsidRPr="004365C2">
        <w:t>Small Project Approval (Tickets/Request turned into Small Projects)</w:t>
      </w:r>
    </w:p>
    <w:p w14:paraId="2DA5F6E4" w14:textId="77777777" w:rsidR="007733C8" w:rsidRPr="007733C8" w:rsidRDefault="007733C8" w:rsidP="00FC5F85">
      <w:pPr>
        <w:numPr>
          <w:ilvl w:val="1"/>
          <w:numId w:val="303"/>
        </w:numPr>
      </w:pPr>
      <w:r w:rsidRPr="007733C8">
        <w:t>Dev Manager to review with Dev Director and VP of IT for approval of work to be started</w:t>
      </w:r>
    </w:p>
    <w:p w14:paraId="52FD4718" w14:textId="77777777" w:rsidR="007733C8" w:rsidRPr="007733C8" w:rsidRDefault="007733C8" w:rsidP="00FC5F85">
      <w:pPr>
        <w:numPr>
          <w:ilvl w:val="1"/>
          <w:numId w:val="303"/>
        </w:numPr>
      </w:pPr>
      <w:r w:rsidRPr="007733C8">
        <w:t>If approved, then a Testing, Roll Out, Communication plan will all need to be discussed and produced before development work is performed</w:t>
      </w:r>
    </w:p>
    <w:p w14:paraId="599D3B62" w14:textId="77777777" w:rsidR="007733C8" w:rsidRPr="007733C8" w:rsidRDefault="007733C8" w:rsidP="00FC5F85">
      <w:pPr>
        <w:numPr>
          <w:ilvl w:val="1"/>
          <w:numId w:val="303"/>
        </w:numPr>
      </w:pPr>
      <w:r w:rsidRPr="007733C8">
        <w:t>To be place on schedule ONLY after approvals of VP of IT and Dept. ELT member</w:t>
      </w:r>
    </w:p>
    <w:p w14:paraId="7FFC0C5E" w14:textId="77777777" w:rsidR="007733C8" w:rsidRPr="004365C2" w:rsidRDefault="007733C8" w:rsidP="00FC5F85">
      <w:pPr>
        <w:numPr>
          <w:ilvl w:val="1"/>
          <w:numId w:val="303"/>
        </w:numPr>
      </w:pPr>
      <w:r w:rsidRPr="007733C8">
        <w:t>Small Projects</w:t>
      </w:r>
      <w:r>
        <w:t xml:space="preserve"> scheduled, in process and completed, are to be listed in monthly communication with a description of the request for development.</w:t>
      </w:r>
    </w:p>
    <w:p w14:paraId="03737653" w14:textId="77777777" w:rsidR="007733C8" w:rsidRDefault="007733C8" w:rsidP="007733C8">
      <w:pPr>
        <w:pStyle w:val="ListParagraph"/>
        <w:spacing w:before="0" w:after="160" w:line="259" w:lineRule="auto"/>
        <w:rPr>
          <w:b/>
          <w:bCs/>
        </w:rPr>
      </w:pPr>
    </w:p>
    <w:p w14:paraId="7F8F1182" w14:textId="77777777" w:rsidR="007733C8" w:rsidRPr="00F11100" w:rsidRDefault="007733C8" w:rsidP="00FC5F85">
      <w:pPr>
        <w:numPr>
          <w:ilvl w:val="0"/>
          <w:numId w:val="310"/>
        </w:numPr>
        <w:rPr>
          <w:b/>
          <w:bCs/>
        </w:rPr>
      </w:pPr>
      <w:r w:rsidRPr="00F11100">
        <w:rPr>
          <w:b/>
          <w:bCs/>
        </w:rPr>
        <w:t>1-2 weeks prior to Development Start Date</w:t>
      </w:r>
    </w:p>
    <w:p w14:paraId="2E9FB3BF" w14:textId="77777777" w:rsidR="007733C8" w:rsidRPr="003A221C" w:rsidRDefault="007733C8" w:rsidP="00FC5F85">
      <w:pPr>
        <w:pStyle w:val="ListParagraph"/>
        <w:numPr>
          <w:ilvl w:val="1"/>
          <w:numId w:val="309"/>
        </w:numPr>
        <w:spacing w:before="0" w:after="160" w:line="259" w:lineRule="auto"/>
      </w:pPr>
      <w:r>
        <w:t xml:space="preserve">Developer will communicate with project owner / SME </w:t>
      </w:r>
    </w:p>
    <w:p w14:paraId="3FBF6241" w14:textId="77777777" w:rsidR="007733C8" w:rsidRPr="00FF3AEC" w:rsidRDefault="007733C8" w:rsidP="00FC5F85">
      <w:pPr>
        <w:pStyle w:val="ListParagraph"/>
        <w:numPr>
          <w:ilvl w:val="2"/>
          <w:numId w:val="309"/>
        </w:numPr>
        <w:spacing w:before="0" w:after="160" w:line="259" w:lineRule="auto"/>
      </w:pPr>
      <w:r w:rsidRPr="00FF3AEC">
        <w:t>Review of the project.</w:t>
      </w:r>
    </w:p>
    <w:p w14:paraId="2C293679" w14:textId="77777777" w:rsidR="007733C8" w:rsidRDefault="007733C8" w:rsidP="00FC5F85">
      <w:pPr>
        <w:pStyle w:val="ListParagraph"/>
        <w:numPr>
          <w:ilvl w:val="2"/>
          <w:numId w:val="309"/>
        </w:numPr>
        <w:spacing w:before="0" w:after="160" w:line="259" w:lineRule="auto"/>
      </w:pPr>
      <w:r>
        <w:t>Review hours estimated to complete and tentative completion date.</w:t>
      </w:r>
    </w:p>
    <w:p w14:paraId="441B9826" w14:textId="77777777" w:rsidR="007733C8" w:rsidRPr="009B45AA" w:rsidRDefault="007733C8" w:rsidP="00FC5F85">
      <w:pPr>
        <w:pStyle w:val="ListParagraph"/>
        <w:numPr>
          <w:ilvl w:val="1"/>
          <w:numId w:val="309"/>
        </w:numPr>
        <w:spacing w:before="0" w:after="160" w:line="259" w:lineRule="auto"/>
      </w:pPr>
      <w:r w:rsidRPr="009B45AA">
        <w:t xml:space="preserve">Testing discussions </w:t>
      </w:r>
    </w:p>
    <w:p w14:paraId="71A8BBA0" w14:textId="77777777" w:rsidR="007733C8" w:rsidRPr="009B45AA" w:rsidRDefault="007733C8" w:rsidP="00FC5F85">
      <w:pPr>
        <w:pStyle w:val="ListParagraph"/>
        <w:numPr>
          <w:ilvl w:val="2"/>
          <w:numId w:val="309"/>
        </w:numPr>
        <w:spacing w:before="0" w:after="160" w:line="259" w:lineRule="auto"/>
      </w:pPr>
      <w:r w:rsidRPr="009B45AA">
        <w:t xml:space="preserve">What testing </w:t>
      </w:r>
      <w:r>
        <w:t xml:space="preserve">is </w:t>
      </w:r>
      <w:r w:rsidRPr="009B45AA">
        <w:t>need</w:t>
      </w:r>
      <w:r>
        <w:t>ed</w:t>
      </w:r>
    </w:p>
    <w:p w14:paraId="7132D073" w14:textId="77777777" w:rsidR="007733C8" w:rsidRPr="009B45AA" w:rsidRDefault="007733C8" w:rsidP="00FC5F85">
      <w:pPr>
        <w:pStyle w:val="ListParagraph"/>
        <w:numPr>
          <w:ilvl w:val="2"/>
          <w:numId w:val="309"/>
        </w:numPr>
        <w:spacing w:before="0" w:after="160" w:line="259" w:lineRule="auto"/>
      </w:pPr>
      <w:r w:rsidRPr="009B45AA">
        <w:t>Establish testing processes and expectations.</w:t>
      </w:r>
    </w:p>
    <w:p w14:paraId="4573B833" w14:textId="77777777" w:rsidR="007733C8" w:rsidRPr="00B629D3" w:rsidRDefault="007733C8" w:rsidP="00FC5F85">
      <w:pPr>
        <w:pStyle w:val="ListParagraph"/>
        <w:numPr>
          <w:ilvl w:val="1"/>
          <w:numId w:val="309"/>
        </w:numPr>
        <w:spacing w:before="0" w:after="160" w:line="259" w:lineRule="auto"/>
      </w:pPr>
      <w:r w:rsidRPr="00B629D3">
        <w:t>Training discussion</w:t>
      </w:r>
    </w:p>
    <w:p w14:paraId="036E5014" w14:textId="77777777" w:rsidR="007733C8" w:rsidRPr="00B629D3" w:rsidRDefault="007733C8" w:rsidP="00FC5F85">
      <w:pPr>
        <w:pStyle w:val="ListParagraph"/>
        <w:numPr>
          <w:ilvl w:val="2"/>
          <w:numId w:val="309"/>
        </w:numPr>
        <w:spacing w:before="0" w:after="160" w:line="259" w:lineRule="auto"/>
      </w:pPr>
      <w:r w:rsidRPr="00B629D3">
        <w:t>Is formal training needed?</w:t>
      </w:r>
    </w:p>
    <w:p w14:paraId="3A02B0AF" w14:textId="77777777" w:rsidR="007733C8" w:rsidRPr="00FF3AEC" w:rsidRDefault="007733C8" w:rsidP="00FC5F85">
      <w:pPr>
        <w:pStyle w:val="ListParagraph"/>
        <w:numPr>
          <w:ilvl w:val="2"/>
          <w:numId w:val="309"/>
        </w:numPr>
        <w:spacing w:before="0" w:after="160" w:line="259" w:lineRule="auto"/>
      </w:pPr>
      <w:r w:rsidRPr="00B629D3">
        <w:t>What training needs to be done?</w:t>
      </w:r>
    </w:p>
    <w:p w14:paraId="144103DE" w14:textId="77777777" w:rsidR="007733C8" w:rsidRPr="009B45AA" w:rsidRDefault="007733C8" w:rsidP="00FC5F85">
      <w:pPr>
        <w:numPr>
          <w:ilvl w:val="0"/>
          <w:numId w:val="310"/>
        </w:numPr>
        <w:rPr>
          <w:b/>
          <w:bCs/>
        </w:rPr>
      </w:pPr>
      <w:r w:rsidRPr="009B45AA">
        <w:rPr>
          <w:b/>
          <w:bCs/>
        </w:rPr>
        <w:lastRenderedPageBreak/>
        <w:t>During Project Development</w:t>
      </w:r>
    </w:p>
    <w:p w14:paraId="1D3E0A68" w14:textId="77777777" w:rsidR="007733C8" w:rsidRPr="00D53CF1" w:rsidRDefault="007733C8" w:rsidP="00FC5F85">
      <w:pPr>
        <w:pStyle w:val="ListParagraph"/>
        <w:numPr>
          <w:ilvl w:val="1"/>
          <w:numId w:val="309"/>
        </w:numPr>
        <w:spacing w:before="0" w:after="160" w:line="259" w:lineRule="auto"/>
      </w:pPr>
      <w:r>
        <w:t>Weekly</w:t>
      </w:r>
      <w:r w:rsidRPr="00D53CF1">
        <w:t xml:space="preserve"> project </w:t>
      </w:r>
      <w:r>
        <w:t>communication, Q&amp;A</w:t>
      </w:r>
    </w:p>
    <w:p w14:paraId="7021F871" w14:textId="77777777" w:rsidR="007733C8" w:rsidRPr="003D4311" w:rsidRDefault="007733C8" w:rsidP="00FC5F85">
      <w:pPr>
        <w:pStyle w:val="ListParagraph"/>
        <w:numPr>
          <w:ilvl w:val="2"/>
          <w:numId w:val="309"/>
        </w:numPr>
        <w:spacing w:before="0" w:after="160" w:line="259" w:lineRule="auto"/>
      </w:pPr>
      <w:r w:rsidRPr="003D4311">
        <w:t>Where are we in the process?</w:t>
      </w:r>
    </w:p>
    <w:p w14:paraId="6244FDE3" w14:textId="77777777" w:rsidR="007733C8" w:rsidRPr="003D4311" w:rsidRDefault="007733C8" w:rsidP="00FC5F85">
      <w:pPr>
        <w:pStyle w:val="ListParagraph"/>
        <w:numPr>
          <w:ilvl w:val="2"/>
          <w:numId w:val="309"/>
        </w:numPr>
        <w:spacing w:before="0" w:after="160" w:line="259" w:lineRule="auto"/>
      </w:pPr>
      <w:r w:rsidRPr="003D4311">
        <w:t>Questions or concerns can be addressed.</w:t>
      </w:r>
    </w:p>
    <w:p w14:paraId="0BCCCA9B" w14:textId="77777777" w:rsidR="007733C8" w:rsidRPr="003F0C8B" w:rsidRDefault="007733C8" w:rsidP="00FC5F85">
      <w:pPr>
        <w:numPr>
          <w:ilvl w:val="0"/>
          <w:numId w:val="310"/>
        </w:numPr>
        <w:rPr>
          <w:b/>
          <w:bCs/>
        </w:rPr>
      </w:pPr>
      <w:r w:rsidRPr="003F0C8B">
        <w:rPr>
          <w:b/>
          <w:bCs/>
        </w:rPr>
        <w:t>End of Development</w:t>
      </w:r>
    </w:p>
    <w:p w14:paraId="4A854751" w14:textId="77777777" w:rsidR="007733C8" w:rsidRDefault="007733C8" w:rsidP="00FC5F85">
      <w:pPr>
        <w:pStyle w:val="ListParagraph"/>
        <w:numPr>
          <w:ilvl w:val="1"/>
          <w:numId w:val="309"/>
        </w:numPr>
        <w:spacing w:before="0" w:after="160" w:line="259" w:lineRule="auto"/>
      </w:pPr>
      <w:r>
        <w:t>Project review</w:t>
      </w:r>
    </w:p>
    <w:p w14:paraId="760DD24D" w14:textId="77777777" w:rsidR="007733C8" w:rsidRDefault="007733C8" w:rsidP="00FC5F85">
      <w:pPr>
        <w:pStyle w:val="ListParagraph"/>
        <w:numPr>
          <w:ilvl w:val="2"/>
          <w:numId w:val="309"/>
        </w:numPr>
        <w:spacing w:before="0" w:after="160" w:line="259" w:lineRule="auto"/>
      </w:pPr>
      <w:r>
        <w:t>Discuss Dev Testing results</w:t>
      </w:r>
    </w:p>
    <w:p w14:paraId="0B49D90D" w14:textId="77777777" w:rsidR="007733C8" w:rsidRDefault="007733C8" w:rsidP="00FC5F85">
      <w:pPr>
        <w:pStyle w:val="ListParagraph"/>
        <w:numPr>
          <w:ilvl w:val="2"/>
          <w:numId w:val="309"/>
        </w:numPr>
        <w:spacing w:before="0" w:after="160" w:line="259" w:lineRule="auto"/>
      </w:pPr>
      <w:r>
        <w:t>Validate the project meet expectations.</w:t>
      </w:r>
    </w:p>
    <w:p w14:paraId="2B186B9D" w14:textId="77777777" w:rsidR="007733C8" w:rsidRDefault="007733C8" w:rsidP="00FC5F85">
      <w:pPr>
        <w:pStyle w:val="ListParagraph"/>
        <w:numPr>
          <w:ilvl w:val="1"/>
          <w:numId w:val="309"/>
        </w:numPr>
        <w:spacing w:before="0" w:after="160" w:line="259" w:lineRule="auto"/>
      </w:pPr>
      <w:r>
        <w:t xml:space="preserve">Project USER testing </w:t>
      </w:r>
    </w:p>
    <w:p w14:paraId="62E54019" w14:textId="77777777" w:rsidR="007733C8" w:rsidRDefault="007733C8" w:rsidP="00FC5F85">
      <w:pPr>
        <w:pStyle w:val="ListParagraph"/>
        <w:numPr>
          <w:ilvl w:val="2"/>
          <w:numId w:val="309"/>
        </w:numPr>
        <w:spacing w:before="0" w:after="160" w:line="259" w:lineRule="auto"/>
      </w:pPr>
      <w:r>
        <w:t>End User Testing to project meets expectations</w:t>
      </w:r>
    </w:p>
    <w:p w14:paraId="0FD8E5AA" w14:textId="77777777" w:rsidR="007733C8" w:rsidRPr="00E97243" w:rsidRDefault="007733C8" w:rsidP="00FC5F85">
      <w:pPr>
        <w:pStyle w:val="ListParagraph"/>
        <w:numPr>
          <w:ilvl w:val="1"/>
          <w:numId w:val="309"/>
        </w:numPr>
        <w:spacing w:before="0" w:after="160" w:line="259" w:lineRule="auto"/>
      </w:pPr>
      <w:r w:rsidRPr="00E97243">
        <w:t>Training Implementation</w:t>
      </w:r>
    </w:p>
    <w:p w14:paraId="0EEF516D" w14:textId="77777777" w:rsidR="007733C8" w:rsidRPr="00E97243" w:rsidRDefault="007733C8" w:rsidP="00FC5F85">
      <w:pPr>
        <w:pStyle w:val="ListParagraph"/>
        <w:numPr>
          <w:ilvl w:val="2"/>
          <w:numId w:val="309"/>
        </w:numPr>
        <w:spacing w:before="0" w:after="160" w:line="259" w:lineRule="auto"/>
      </w:pPr>
      <w:r>
        <w:t>If training was required, complete training</w:t>
      </w:r>
    </w:p>
    <w:p w14:paraId="0E136B96" w14:textId="77777777" w:rsidR="007733C8" w:rsidRPr="003F0C8B" w:rsidRDefault="007733C8" w:rsidP="00FC5F85">
      <w:pPr>
        <w:numPr>
          <w:ilvl w:val="0"/>
          <w:numId w:val="310"/>
        </w:numPr>
        <w:rPr>
          <w:b/>
          <w:bCs/>
        </w:rPr>
      </w:pPr>
      <w:r w:rsidRPr="003F0C8B">
        <w:rPr>
          <w:b/>
          <w:bCs/>
        </w:rPr>
        <w:t>Project Closeout</w:t>
      </w:r>
    </w:p>
    <w:p w14:paraId="1A131AAF" w14:textId="77777777" w:rsidR="007733C8" w:rsidRDefault="007733C8" w:rsidP="00FC5F85">
      <w:pPr>
        <w:pStyle w:val="ListParagraph"/>
        <w:numPr>
          <w:ilvl w:val="1"/>
          <w:numId w:val="309"/>
        </w:numPr>
        <w:spacing w:before="0" w:after="160" w:line="259" w:lineRule="auto"/>
      </w:pPr>
      <w:r>
        <w:t>Project closeout meeting (Dev Team, SME)</w:t>
      </w:r>
    </w:p>
    <w:p w14:paraId="69F36019" w14:textId="77777777" w:rsidR="007733C8" w:rsidRDefault="007733C8" w:rsidP="00FC5F85">
      <w:pPr>
        <w:pStyle w:val="ListParagraph"/>
        <w:numPr>
          <w:ilvl w:val="2"/>
          <w:numId w:val="309"/>
        </w:numPr>
        <w:spacing w:before="0" w:after="160" w:line="259" w:lineRule="auto"/>
      </w:pPr>
      <w:r>
        <w:t>What went well? What can we improve? How close were we to timelines? Did the project scope change from what was initially approved?</w:t>
      </w:r>
    </w:p>
    <w:p w14:paraId="38BA8596" w14:textId="1BCFE6D0" w:rsidR="007733C8" w:rsidRDefault="007733C8" w:rsidP="007733C8">
      <w:pPr>
        <w:pStyle w:val="Heading3"/>
      </w:pPr>
    </w:p>
    <w:p w14:paraId="04EC88A9" w14:textId="7A1D255D" w:rsidR="007733C8" w:rsidRDefault="007733C8" w:rsidP="007733C8">
      <w:pPr>
        <w:pStyle w:val="Heading3"/>
        <w:numPr>
          <w:ilvl w:val="2"/>
          <w:numId w:val="32"/>
        </w:numPr>
      </w:pPr>
      <w:bookmarkStart w:id="113" w:name="_Toc212651124"/>
      <w:r>
        <w:t>Project Request from Detail</w:t>
      </w:r>
      <w:bookmarkEnd w:id="113"/>
    </w:p>
    <w:p w14:paraId="085109EA" w14:textId="77777777" w:rsidR="007733C8" w:rsidRDefault="007733C8" w:rsidP="007733C8">
      <w:pPr>
        <w:rPr>
          <w:b/>
          <w:bCs/>
        </w:rPr>
      </w:pPr>
      <w:r w:rsidRPr="00EC6790">
        <w:rPr>
          <w:b/>
          <w:bCs/>
        </w:rPr>
        <w:t xml:space="preserve">Dev Project </w:t>
      </w:r>
      <w:r>
        <w:rPr>
          <w:b/>
          <w:bCs/>
        </w:rPr>
        <w:t>Documentation</w:t>
      </w:r>
      <w:r w:rsidRPr="00EC6790">
        <w:rPr>
          <w:b/>
          <w:bCs/>
        </w:rPr>
        <w:t>:</w:t>
      </w:r>
    </w:p>
    <w:p w14:paraId="27F612C7" w14:textId="77777777" w:rsidR="007733C8" w:rsidRDefault="007733C8" w:rsidP="00FC5F85">
      <w:pPr>
        <w:numPr>
          <w:ilvl w:val="0"/>
          <w:numId w:val="311"/>
        </w:numPr>
      </w:pPr>
      <w:r w:rsidRPr="004365C2">
        <w:t>Documentation location</w:t>
      </w:r>
    </w:p>
    <w:p w14:paraId="17A69FBC" w14:textId="2BB28A56" w:rsidR="007733C8" w:rsidRDefault="007733C8" w:rsidP="007733C8">
      <w:pPr>
        <w:ind w:left="360"/>
        <w:rPr>
          <w:rFonts w:cs="Arial"/>
        </w:rPr>
      </w:pPr>
      <w:hyperlink r:id="rId146" w:history="1">
        <w:r w:rsidRPr="007733C8">
          <w:rPr>
            <w:rStyle w:val="Hyperlink"/>
            <w:rFonts w:cs="Arial"/>
          </w:rPr>
          <w:t>F:\Information Technology\Public\IT Project Documents\IT Development\Project Request Forms</w:t>
        </w:r>
      </w:hyperlink>
    </w:p>
    <w:p w14:paraId="44A1D5AD" w14:textId="77777777" w:rsidR="007733C8" w:rsidRDefault="007733C8" w:rsidP="00E32D78">
      <w:pPr>
        <w:rPr>
          <w:rFonts w:cs="Arial"/>
        </w:rPr>
      </w:pPr>
    </w:p>
    <w:p w14:paraId="0F8F242B" w14:textId="77777777" w:rsidR="007733C8" w:rsidRPr="004365C2" w:rsidRDefault="007733C8" w:rsidP="00FC5F85">
      <w:pPr>
        <w:numPr>
          <w:ilvl w:val="0"/>
          <w:numId w:val="311"/>
        </w:numPr>
      </w:pPr>
      <w:hyperlink r:id="rId147" w:history="1">
        <w:r w:rsidRPr="004365C2">
          <w:rPr>
            <w:rStyle w:val="Hyperlink"/>
          </w:rPr>
          <w:t>Project Request Form</w:t>
        </w:r>
      </w:hyperlink>
      <w:r w:rsidRPr="004365C2">
        <w:t xml:space="preserve"> (L</w:t>
      </w:r>
      <w:r>
        <w:t>arge</w:t>
      </w:r>
      <w:r w:rsidRPr="004365C2">
        <w:t>/M</w:t>
      </w:r>
      <w:r>
        <w:t>edium</w:t>
      </w:r>
      <w:r w:rsidRPr="004365C2">
        <w:t>)</w:t>
      </w:r>
    </w:p>
    <w:p w14:paraId="016B42B1" w14:textId="77777777" w:rsidR="007733C8" w:rsidRDefault="007733C8" w:rsidP="003C6955">
      <w:r w:rsidRPr="00675547">
        <w:rPr>
          <w:b/>
          <w:bCs/>
        </w:rPr>
        <w:t>Project Request</w:t>
      </w:r>
      <w:r>
        <w:t xml:space="preserve"> - Approval(s)</w:t>
      </w:r>
      <w:r w:rsidRPr="003B76E2">
        <w:t xml:space="preserve"> </w:t>
      </w:r>
      <w:r w:rsidRPr="004365C2">
        <w:t xml:space="preserve">(Separate Tab) </w:t>
      </w:r>
      <w:r>
        <w:t>(L/M)</w:t>
      </w:r>
    </w:p>
    <w:p w14:paraId="0AEA3534" w14:textId="77777777" w:rsidR="007733C8" w:rsidRPr="007733C8" w:rsidRDefault="007733C8" w:rsidP="00FC5F85">
      <w:pPr>
        <w:pStyle w:val="ListParagraph"/>
        <w:numPr>
          <w:ilvl w:val="0"/>
          <w:numId w:val="312"/>
        </w:numPr>
        <w:spacing w:before="0" w:after="160" w:line="259" w:lineRule="auto"/>
      </w:pPr>
      <w:r w:rsidRPr="007733C8">
        <w:t>Project Name – What’s being done</w:t>
      </w:r>
    </w:p>
    <w:p w14:paraId="5607C882" w14:textId="77777777" w:rsidR="007733C8" w:rsidRPr="007733C8" w:rsidRDefault="007733C8" w:rsidP="00FC5F85">
      <w:pPr>
        <w:pStyle w:val="ListParagraph"/>
        <w:numPr>
          <w:ilvl w:val="0"/>
          <w:numId w:val="312"/>
        </w:numPr>
        <w:spacing w:before="0" w:after="160" w:line="259" w:lineRule="auto"/>
      </w:pPr>
      <w:r w:rsidRPr="007733C8">
        <w:t>Project Number – comes from Dev Team</w:t>
      </w:r>
    </w:p>
    <w:p w14:paraId="03A4068C" w14:textId="77777777" w:rsidR="007733C8" w:rsidRPr="007733C8" w:rsidRDefault="007733C8" w:rsidP="00FC5F85">
      <w:pPr>
        <w:pStyle w:val="ListParagraph"/>
        <w:numPr>
          <w:ilvl w:val="0"/>
          <w:numId w:val="312"/>
        </w:numPr>
        <w:spacing w:before="0" w:after="160" w:line="259" w:lineRule="auto"/>
      </w:pPr>
      <w:r w:rsidRPr="007733C8">
        <w:t>Requested By - Sponsor/SME</w:t>
      </w:r>
    </w:p>
    <w:p w14:paraId="469BE673" w14:textId="77777777" w:rsidR="007733C8" w:rsidRPr="007733C8" w:rsidRDefault="007733C8" w:rsidP="00FC5F85">
      <w:pPr>
        <w:pStyle w:val="ListParagraph"/>
        <w:numPr>
          <w:ilvl w:val="0"/>
          <w:numId w:val="312"/>
        </w:numPr>
        <w:spacing w:before="0" w:after="160" w:line="259" w:lineRule="auto"/>
      </w:pPr>
      <w:r w:rsidRPr="007733C8">
        <w:t>Contact – SME(s)</w:t>
      </w:r>
    </w:p>
    <w:p w14:paraId="65E4AF74" w14:textId="77777777" w:rsidR="007733C8" w:rsidRDefault="007733C8" w:rsidP="00FC5F85">
      <w:pPr>
        <w:pStyle w:val="ListParagraph"/>
        <w:numPr>
          <w:ilvl w:val="0"/>
          <w:numId w:val="312"/>
        </w:numPr>
        <w:spacing w:before="0" w:after="160" w:line="259" w:lineRule="auto"/>
      </w:pPr>
      <w:r w:rsidRPr="007733C8">
        <w:t>D</w:t>
      </w:r>
      <w:r>
        <w:t>ate – Date of request</w:t>
      </w:r>
    </w:p>
    <w:p w14:paraId="5B38AF07" w14:textId="1CED33BF" w:rsidR="007733C8" w:rsidRDefault="00E32D78" w:rsidP="007733C8">
      <w:r>
        <w:rPr>
          <w:noProof/>
          <w14:ligatures w14:val="standardContextual"/>
        </w:rPr>
        <w:drawing>
          <wp:inline distT="0" distB="0" distL="0" distR="0" wp14:anchorId="52E6E374" wp14:editId="739090D8">
            <wp:extent cx="5943600" cy="379095"/>
            <wp:effectExtent l="0" t="0" r="0" b="1905"/>
            <wp:docPr id="170361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10535" name=""/>
                    <pic:cNvPicPr/>
                  </pic:nvPicPr>
                  <pic:blipFill>
                    <a:blip r:embed="rId148"/>
                    <a:stretch>
                      <a:fillRect/>
                    </a:stretch>
                  </pic:blipFill>
                  <pic:spPr>
                    <a:xfrm>
                      <a:off x="0" y="0"/>
                      <a:ext cx="5943600" cy="379095"/>
                    </a:xfrm>
                    <a:prstGeom prst="rect">
                      <a:avLst/>
                    </a:prstGeom>
                  </pic:spPr>
                </pic:pic>
              </a:graphicData>
            </a:graphic>
          </wp:inline>
        </w:drawing>
      </w:r>
    </w:p>
    <w:p w14:paraId="1A0F621C" w14:textId="7E2BD57F" w:rsidR="00E32D78" w:rsidRDefault="00E32D78" w:rsidP="00FC5F85">
      <w:pPr>
        <w:pStyle w:val="ListParagraph"/>
        <w:numPr>
          <w:ilvl w:val="0"/>
          <w:numId w:val="312"/>
        </w:numPr>
        <w:spacing w:before="0" w:after="160" w:line="259" w:lineRule="auto"/>
      </w:pPr>
      <w:r>
        <w:t>Description of Request/Change- This is usually multiple lines.</w:t>
      </w:r>
    </w:p>
    <w:p w14:paraId="0461FE70" w14:textId="0D9F9A22" w:rsidR="00E32D78" w:rsidRDefault="00E32D78" w:rsidP="00E32D78">
      <w:pPr>
        <w:pStyle w:val="ListParagraph"/>
        <w:spacing w:before="0" w:after="160" w:line="259" w:lineRule="auto"/>
        <w:ind w:left="0"/>
      </w:pPr>
      <w:r>
        <w:rPr>
          <w:noProof/>
          <w14:ligatures w14:val="standardContextual"/>
        </w:rPr>
        <w:drawing>
          <wp:inline distT="0" distB="0" distL="0" distR="0" wp14:anchorId="3EE8B06A" wp14:editId="41D2F071">
            <wp:extent cx="5943600" cy="678180"/>
            <wp:effectExtent l="0" t="0" r="0" b="7620"/>
            <wp:docPr id="202149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95984" name=""/>
                    <pic:cNvPicPr/>
                  </pic:nvPicPr>
                  <pic:blipFill>
                    <a:blip r:embed="rId149"/>
                    <a:stretch>
                      <a:fillRect/>
                    </a:stretch>
                  </pic:blipFill>
                  <pic:spPr>
                    <a:xfrm>
                      <a:off x="0" y="0"/>
                      <a:ext cx="5943600" cy="678180"/>
                    </a:xfrm>
                    <a:prstGeom prst="rect">
                      <a:avLst/>
                    </a:prstGeom>
                  </pic:spPr>
                </pic:pic>
              </a:graphicData>
            </a:graphic>
          </wp:inline>
        </w:drawing>
      </w:r>
    </w:p>
    <w:p w14:paraId="063D9CD1" w14:textId="100A0F71" w:rsidR="00E32D78" w:rsidRDefault="00E32D78" w:rsidP="00FC5F85">
      <w:pPr>
        <w:pStyle w:val="ListParagraph"/>
        <w:numPr>
          <w:ilvl w:val="0"/>
          <w:numId w:val="312"/>
        </w:numPr>
        <w:spacing w:before="0" w:after="160" w:line="259" w:lineRule="auto"/>
      </w:pPr>
      <w:r>
        <w:t xml:space="preserve">Goal for the Project/Change: List the reason and benefits for this project. </w:t>
      </w:r>
    </w:p>
    <w:p w14:paraId="31845347" w14:textId="208BF2F9" w:rsidR="00E32D78" w:rsidRDefault="00E32D78" w:rsidP="00E32D78">
      <w:pPr>
        <w:pStyle w:val="ListParagraph"/>
        <w:spacing w:before="0" w:after="160" w:line="259" w:lineRule="auto"/>
        <w:ind w:left="0"/>
      </w:pPr>
      <w:r>
        <w:rPr>
          <w:noProof/>
          <w14:ligatures w14:val="standardContextual"/>
        </w:rPr>
        <w:drawing>
          <wp:inline distT="0" distB="0" distL="0" distR="0" wp14:anchorId="33F4ED1C" wp14:editId="6135026D">
            <wp:extent cx="5943600" cy="356870"/>
            <wp:effectExtent l="0" t="0" r="0" b="5080"/>
            <wp:docPr id="24649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90113" name=""/>
                    <pic:cNvPicPr/>
                  </pic:nvPicPr>
                  <pic:blipFill>
                    <a:blip r:embed="rId150"/>
                    <a:stretch>
                      <a:fillRect/>
                    </a:stretch>
                  </pic:blipFill>
                  <pic:spPr>
                    <a:xfrm>
                      <a:off x="0" y="0"/>
                      <a:ext cx="5943600" cy="356870"/>
                    </a:xfrm>
                    <a:prstGeom prst="rect">
                      <a:avLst/>
                    </a:prstGeom>
                  </pic:spPr>
                </pic:pic>
              </a:graphicData>
            </a:graphic>
          </wp:inline>
        </w:drawing>
      </w:r>
    </w:p>
    <w:p w14:paraId="52A0FB36" w14:textId="77777777" w:rsidR="00E32D78" w:rsidRDefault="00E32D78" w:rsidP="00E32D78">
      <w:pPr>
        <w:pStyle w:val="ListParagraph"/>
        <w:spacing w:before="0" w:after="160" w:line="259" w:lineRule="auto"/>
        <w:ind w:left="0"/>
      </w:pPr>
    </w:p>
    <w:p w14:paraId="0DF06B62" w14:textId="69DBD056" w:rsidR="00E32D78" w:rsidRDefault="00E32D78" w:rsidP="00FC5F85">
      <w:pPr>
        <w:pStyle w:val="ListParagraph"/>
        <w:numPr>
          <w:ilvl w:val="0"/>
          <w:numId w:val="312"/>
        </w:numPr>
        <w:spacing w:before="0" w:after="160" w:line="259" w:lineRule="auto"/>
      </w:pPr>
      <w:r>
        <w:t>Priority (chose1-5) based on the descriptions on the form.</w:t>
      </w:r>
    </w:p>
    <w:p w14:paraId="20FA329B" w14:textId="24BDC558" w:rsidR="00E32D78" w:rsidRDefault="00E32D78" w:rsidP="00E32D78">
      <w:pPr>
        <w:pStyle w:val="ListParagraph"/>
        <w:spacing w:before="0" w:after="160" w:line="259" w:lineRule="auto"/>
        <w:ind w:left="0"/>
      </w:pPr>
      <w:r>
        <w:rPr>
          <w:noProof/>
          <w14:ligatures w14:val="standardContextual"/>
        </w:rPr>
        <w:drawing>
          <wp:inline distT="0" distB="0" distL="0" distR="0" wp14:anchorId="1F489557" wp14:editId="3832F019">
            <wp:extent cx="5943600" cy="1228725"/>
            <wp:effectExtent l="0" t="0" r="0" b="9525"/>
            <wp:docPr id="1649307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7168" name="Picture 1" descr="A screenshot of a computer&#10;&#10;Description automatically generated"/>
                    <pic:cNvPicPr/>
                  </pic:nvPicPr>
                  <pic:blipFill>
                    <a:blip r:embed="rId151"/>
                    <a:stretch>
                      <a:fillRect/>
                    </a:stretch>
                  </pic:blipFill>
                  <pic:spPr>
                    <a:xfrm>
                      <a:off x="0" y="0"/>
                      <a:ext cx="5943600" cy="1228725"/>
                    </a:xfrm>
                    <a:prstGeom prst="rect">
                      <a:avLst/>
                    </a:prstGeom>
                  </pic:spPr>
                </pic:pic>
              </a:graphicData>
            </a:graphic>
          </wp:inline>
        </w:drawing>
      </w:r>
    </w:p>
    <w:p w14:paraId="6AB67945" w14:textId="66E7CE6B" w:rsidR="00E32D78" w:rsidRDefault="00871C42" w:rsidP="00FC5F85">
      <w:pPr>
        <w:pStyle w:val="ListParagraph"/>
        <w:numPr>
          <w:ilvl w:val="0"/>
          <w:numId w:val="312"/>
        </w:numPr>
        <w:spacing w:before="0" w:after="160" w:line="259" w:lineRule="auto"/>
      </w:pPr>
      <w:r>
        <w:t>List Streamlined Efficiencies</w:t>
      </w:r>
    </w:p>
    <w:p w14:paraId="15D9A634" w14:textId="2E246273" w:rsidR="00871C42" w:rsidRDefault="00871C42" w:rsidP="00871C42">
      <w:pPr>
        <w:pStyle w:val="ListParagraph"/>
        <w:spacing w:before="0" w:after="160" w:line="259" w:lineRule="auto"/>
        <w:ind w:left="0"/>
      </w:pPr>
      <w:r>
        <w:rPr>
          <w:noProof/>
          <w14:ligatures w14:val="standardContextual"/>
        </w:rPr>
        <w:drawing>
          <wp:inline distT="0" distB="0" distL="0" distR="0" wp14:anchorId="44E1A4D4" wp14:editId="7A33A5FA">
            <wp:extent cx="6303818" cy="400050"/>
            <wp:effectExtent l="0" t="0" r="1905" b="0"/>
            <wp:docPr id="5058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1852" name=""/>
                    <pic:cNvPicPr/>
                  </pic:nvPicPr>
                  <pic:blipFill>
                    <a:blip r:embed="rId152"/>
                    <a:stretch>
                      <a:fillRect/>
                    </a:stretch>
                  </pic:blipFill>
                  <pic:spPr>
                    <a:xfrm>
                      <a:off x="0" y="0"/>
                      <a:ext cx="6304164" cy="400072"/>
                    </a:xfrm>
                    <a:prstGeom prst="rect">
                      <a:avLst/>
                    </a:prstGeom>
                  </pic:spPr>
                </pic:pic>
              </a:graphicData>
            </a:graphic>
          </wp:inline>
        </w:drawing>
      </w:r>
    </w:p>
    <w:p w14:paraId="23160C6F" w14:textId="17A18C9B" w:rsidR="00871C42" w:rsidRDefault="00871C42" w:rsidP="00FC5F85">
      <w:pPr>
        <w:pStyle w:val="ListParagraph"/>
        <w:numPr>
          <w:ilvl w:val="0"/>
          <w:numId w:val="312"/>
        </w:numPr>
        <w:spacing w:before="0" w:after="160" w:line="259" w:lineRule="auto"/>
      </w:pPr>
      <w:r>
        <w:t>SOP Change-Yes/No</w:t>
      </w:r>
    </w:p>
    <w:p w14:paraId="360E876E" w14:textId="22C0A079" w:rsidR="00871C42" w:rsidRDefault="00871C42" w:rsidP="00871C42">
      <w:pPr>
        <w:pStyle w:val="ListParagraph"/>
        <w:spacing w:before="0" w:after="160" w:line="259" w:lineRule="auto"/>
        <w:ind w:left="0"/>
      </w:pPr>
      <w:r>
        <w:rPr>
          <w:noProof/>
          <w14:ligatures w14:val="standardContextual"/>
        </w:rPr>
        <w:drawing>
          <wp:inline distT="0" distB="0" distL="0" distR="0" wp14:anchorId="52D914C1" wp14:editId="2F06C8C6">
            <wp:extent cx="6390409" cy="390525"/>
            <wp:effectExtent l="0" t="0" r="0" b="0"/>
            <wp:docPr id="195332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0198" name=""/>
                    <pic:cNvPicPr/>
                  </pic:nvPicPr>
                  <pic:blipFill>
                    <a:blip r:embed="rId153"/>
                    <a:stretch>
                      <a:fillRect/>
                    </a:stretch>
                  </pic:blipFill>
                  <pic:spPr>
                    <a:xfrm>
                      <a:off x="0" y="0"/>
                      <a:ext cx="6407522" cy="391571"/>
                    </a:xfrm>
                    <a:prstGeom prst="rect">
                      <a:avLst/>
                    </a:prstGeom>
                  </pic:spPr>
                </pic:pic>
              </a:graphicData>
            </a:graphic>
          </wp:inline>
        </w:drawing>
      </w:r>
    </w:p>
    <w:p w14:paraId="1C6B0F15" w14:textId="13BA7E52" w:rsidR="00871C42" w:rsidRDefault="00871C42" w:rsidP="00FC5F85">
      <w:pPr>
        <w:pStyle w:val="ListParagraph"/>
        <w:numPr>
          <w:ilvl w:val="0"/>
          <w:numId w:val="312"/>
        </w:numPr>
        <w:spacing w:before="0" w:after="160" w:line="259" w:lineRule="auto"/>
      </w:pPr>
      <w:r>
        <w:t>Additional Comments- If needed</w:t>
      </w:r>
    </w:p>
    <w:p w14:paraId="37B5D9ED" w14:textId="7DE12BB8" w:rsidR="00871C42" w:rsidRDefault="00871C42" w:rsidP="00871C42">
      <w:pPr>
        <w:pStyle w:val="ListParagraph"/>
        <w:spacing w:before="0" w:after="160" w:line="259" w:lineRule="auto"/>
        <w:ind w:left="0"/>
      </w:pPr>
      <w:r>
        <w:rPr>
          <w:noProof/>
          <w14:ligatures w14:val="standardContextual"/>
        </w:rPr>
        <w:drawing>
          <wp:inline distT="0" distB="0" distL="0" distR="0" wp14:anchorId="42571BCB" wp14:editId="210161D7">
            <wp:extent cx="5943600" cy="370840"/>
            <wp:effectExtent l="0" t="0" r="0" b="0"/>
            <wp:docPr id="33131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19688" name=""/>
                    <pic:cNvPicPr/>
                  </pic:nvPicPr>
                  <pic:blipFill>
                    <a:blip r:embed="rId154"/>
                    <a:stretch>
                      <a:fillRect/>
                    </a:stretch>
                  </pic:blipFill>
                  <pic:spPr>
                    <a:xfrm>
                      <a:off x="0" y="0"/>
                      <a:ext cx="5943600" cy="370840"/>
                    </a:xfrm>
                    <a:prstGeom prst="rect">
                      <a:avLst/>
                    </a:prstGeom>
                  </pic:spPr>
                </pic:pic>
              </a:graphicData>
            </a:graphic>
          </wp:inline>
        </w:drawing>
      </w:r>
    </w:p>
    <w:p w14:paraId="5C472B57" w14:textId="228F673D" w:rsidR="00871C42" w:rsidRDefault="00871C42" w:rsidP="00FC5F85">
      <w:pPr>
        <w:pStyle w:val="ListParagraph"/>
        <w:numPr>
          <w:ilvl w:val="0"/>
          <w:numId w:val="312"/>
        </w:numPr>
        <w:spacing w:before="0" w:after="160" w:line="259" w:lineRule="auto"/>
      </w:pPr>
      <w:r>
        <w:t xml:space="preserve">Approvals- ELT Sponsor and President </w:t>
      </w:r>
    </w:p>
    <w:p w14:paraId="40853498" w14:textId="0415EFDE" w:rsidR="00871C42" w:rsidRDefault="00871C42" w:rsidP="003C6955">
      <w:pPr>
        <w:pStyle w:val="ListParagraph"/>
        <w:spacing w:before="0" w:after="160" w:line="259" w:lineRule="auto"/>
        <w:ind w:left="0"/>
      </w:pPr>
      <w:r>
        <w:rPr>
          <w:noProof/>
          <w14:ligatures w14:val="standardContextual"/>
        </w:rPr>
        <w:drawing>
          <wp:inline distT="0" distB="0" distL="0" distR="0" wp14:anchorId="589FB82B" wp14:editId="101C447E">
            <wp:extent cx="5943600" cy="735330"/>
            <wp:effectExtent l="0" t="0" r="0" b="7620"/>
            <wp:docPr id="57794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41856" name=""/>
                    <pic:cNvPicPr/>
                  </pic:nvPicPr>
                  <pic:blipFill>
                    <a:blip r:embed="rId155"/>
                    <a:stretch>
                      <a:fillRect/>
                    </a:stretch>
                  </pic:blipFill>
                  <pic:spPr>
                    <a:xfrm>
                      <a:off x="0" y="0"/>
                      <a:ext cx="5943600" cy="735330"/>
                    </a:xfrm>
                    <a:prstGeom prst="rect">
                      <a:avLst/>
                    </a:prstGeom>
                  </pic:spPr>
                </pic:pic>
              </a:graphicData>
            </a:graphic>
          </wp:inline>
        </w:drawing>
      </w:r>
    </w:p>
    <w:p w14:paraId="6D44CAF5" w14:textId="3500D235" w:rsidR="003C6955" w:rsidRDefault="00312E7C" w:rsidP="00FC5F85">
      <w:pPr>
        <w:numPr>
          <w:ilvl w:val="0"/>
          <w:numId w:val="311"/>
        </w:numPr>
      </w:pPr>
      <w:r>
        <w:t>Change Request (Separate Tab) (L/M)</w:t>
      </w:r>
      <w:r>
        <w:tab/>
      </w:r>
      <w:r>
        <w:tab/>
      </w:r>
    </w:p>
    <w:p w14:paraId="6DFF3BFD" w14:textId="7C1B411F" w:rsidR="00312E7C" w:rsidRDefault="00312E7C" w:rsidP="00FC5F85">
      <w:pPr>
        <w:numPr>
          <w:ilvl w:val="1"/>
          <w:numId w:val="311"/>
        </w:numPr>
      </w:pPr>
      <w:r>
        <w:t>What CHANGE is being requested?</w:t>
      </w:r>
    </w:p>
    <w:p w14:paraId="6D05BFB5" w14:textId="102CA3DC" w:rsidR="00312E7C" w:rsidRDefault="00312E7C" w:rsidP="00312E7C">
      <w:pPr>
        <w:ind w:left="1080"/>
      </w:pPr>
      <w:r>
        <w:rPr>
          <w:noProof/>
          <w14:ligatures w14:val="standardContextual"/>
        </w:rPr>
        <w:drawing>
          <wp:inline distT="0" distB="0" distL="0" distR="0" wp14:anchorId="1B96DA62" wp14:editId="27414707">
            <wp:extent cx="5943600" cy="467995"/>
            <wp:effectExtent l="0" t="0" r="0" b="8255"/>
            <wp:docPr id="18087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78107" name=""/>
                    <pic:cNvPicPr/>
                  </pic:nvPicPr>
                  <pic:blipFill>
                    <a:blip r:embed="rId156"/>
                    <a:stretch>
                      <a:fillRect/>
                    </a:stretch>
                  </pic:blipFill>
                  <pic:spPr>
                    <a:xfrm>
                      <a:off x="0" y="0"/>
                      <a:ext cx="5943600" cy="467995"/>
                    </a:xfrm>
                    <a:prstGeom prst="rect">
                      <a:avLst/>
                    </a:prstGeom>
                  </pic:spPr>
                </pic:pic>
              </a:graphicData>
            </a:graphic>
          </wp:inline>
        </w:drawing>
      </w:r>
    </w:p>
    <w:p w14:paraId="0A38B33B" w14:textId="56061DED" w:rsidR="00312E7C" w:rsidRDefault="00312E7C" w:rsidP="00FC5F85">
      <w:pPr>
        <w:numPr>
          <w:ilvl w:val="1"/>
          <w:numId w:val="311"/>
        </w:numPr>
      </w:pPr>
      <w:r>
        <w:t>How will affect the current project?</w:t>
      </w:r>
    </w:p>
    <w:p w14:paraId="55FA41FC" w14:textId="47E1B0E7" w:rsidR="00312E7C" w:rsidRDefault="00312E7C" w:rsidP="00312E7C">
      <w:pPr>
        <w:ind w:left="1080"/>
      </w:pPr>
      <w:r>
        <w:rPr>
          <w:noProof/>
          <w14:ligatures w14:val="standardContextual"/>
        </w:rPr>
        <w:drawing>
          <wp:inline distT="0" distB="0" distL="0" distR="0" wp14:anchorId="384C6343" wp14:editId="62B5D6B2">
            <wp:extent cx="5943600" cy="462280"/>
            <wp:effectExtent l="0" t="0" r="0" b="0"/>
            <wp:docPr id="119895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8878" name=""/>
                    <pic:cNvPicPr/>
                  </pic:nvPicPr>
                  <pic:blipFill>
                    <a:blip r:embed="rId157"/>
                    <a:stretch>
                      <a:fillRect/>
                    </a:stretch>
                  </pic:blipFill>
                  <pic:spPr>
                    <a:xfrm>
                      <a:off x="0" y="0"/>
                      <a:ext cx="5943600" cy="462280"/>
                    </a:xfrm>
                    <a:prstGeom prst="rect">
                      <a:avLst/>
                    </a:prstGeom>
                  </pic:spPr>
                </pic:pic>
              </a:graphicData>
            </a:graphic>
          </wp:inline>
        </w:drawing>
      </w:r>
    </w:p>
    <w:p w14:paraId="2148EFD2" w14:textId="61DBA083" w:rsidR="00312E7C" w:rsidRDefault="00312E7C" w:rsidP="00FC5F85">
      <w:pPr>
        <w:numPr>
          <w:ilvl w:val="1"/>
          <w:numId w:val="311"/>
        </w:numPr>
      </w:pPr>
      <w:r>
        <w:t>Any additional information needed?</w:t>
      </w:r>
    </w:p>
    <w:p w14:paraId="305DA1E9" w14:textId="567ED5A4" w:rsidR="00312E7C" w:rsidRDefault="00312E7C" w:rsidP="00312E7C">
      <w:pPr>
        <w:ind w:left="1080"/>
      </w:pPr>
      <w:r>
        <w:rPr>
          <w:noProof/>
          <w14:ligatures w14:val="standardContextual"/>
        </w:rPr>
        <w:drawing>
          <wp:inline distT="0" distB="0" distL="0" distR="0" wp14:anchorId="5AD6C8B9" wp14:editId="3620C2BE">
            <wp:extent cx="5943600" cy="422275"/>
            <wp:effectExtent l="0" t="0" r="0" b="0"/>
            <wp:docPr id="210325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50830" name=""/>
                    <pic:cNvPicPr/>
                  </pic:nvPicPr>
                  <pic:blipFill>
                    <a:blip r:embed="rId158"/>
                    <a:stretch>
                      <a:fillRect/>
                    </a:stretch>
                  </pic:blipFill>
                  <pic:spPr>
                    <a:xfrm>
                      <a:off x="0" y="0"/>
                      <a:ext cx="5943600" cy="422275"/>
                    </a:xfrm>
                    <a:prstGeom prst="rect">
                      <a:avLst/>
                    </a:prstGeom>
                  </pic:spPr>
                </pic:pic>
              </a:graphicData>
            </a:graphic>
          </wp:inline>
        </w:drawing>
      </w:r>
    </w:p>
    <w:p w14:paraId="2A8D8A7E" w14:textId="2116886D" w:rsidR="00312E7C" w:rsidRDefault="00312E7C" w:rsidP="00FC5F85">
      <w:pPr>
        <w:numPr>
          <w:ilvl w:val="1"/>
          <w:numId w:val="311"/>
        </w:numPr>
      </w:pPr>
      <w:r>
        <w:t>Approvals-ELT and President</w:t>
      </w:r>
    </w:p>
    <w:p w14:paraId="237FB113" w14:textId="3AED06D7" w:rsidR="00312E7C" w:rsidRDefault="00312E7C" w:rsidP="00312E7C">
      <w:pPr>
        <w:ind w:left="1080"/>
      </w:pPr>
      <w:r>
        <w:rPr>
          <w:noProof/>
          <w14:ligatures w14:val="standardContextual"/>
        </w:rPr>
        <w:drawing>
          <wp:inline distT="0" distB="0" distL="0" distR="0" wp14:anchorId="322C4497" wp14:editId="067B84D4">
            <wp:extent cx="5943600" cy="694055"/>
            <wp:effectExtent l="0" t="0" r="0" b="0"/>
            <wp:docPr id="60521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19709" name=""/>
                    <pic:cNvPicPr/>
                  </pic:nvPicPr>
                  <pic:blipFill>
                    <a:blip r:embed="rId159"/>
                    <a:stretch>
                      <a:fillRect/>
                    </a:stretch>
                  </pic:blipFill>
                  <pic:spPr>
                    <a:xfrm>
                      <a:off x="0" y="0"/>
                      <a:ext cx="5943600" cy="694055"/>
                    </a:xfrm>
                    <a:prstGeom prst="rect">
                      <a:avLst/>
                    </a:prstGeom>
                  </pic:spPr>
                </pic:pic>
              </a:graphicData>
            </a:graphic>
          </wp:inline>
        </w:drawing>
      </w:r>
    </w:p>
    <w:p w14:paraId="56D40130" w14:textId="77777777" w:rsidR="00312E7C" w:rsidRDefault="00312E7C" w:rsidP="00312E7C">
      <w:pPr>
        <w:ind w:left="1080"/>
      </w:pPr>
    </w:p>
    <w:p w14:paraId="38CA1631" w14:textId="504B3BF8" w:rsidR="00312E7C" w:rsidRDefault="00312E7C" w:rsidP="00FC5F85">
      <w:pPr>
        <w:numPr>
          <w:ilvl w:val="0"/>
          <w:numId w:val="311"/>
        </w:numPr>
      </w:pPr>
      <w:r>
        <w:lastRenderedPageBreak/>
        <w:t>ROI Calculation (Separate Tab) (L/M)</w:t>
      </w:r>
    </w:p>
    <w:p w14:paraId="4E944BD5" w14:textId="294292C4" w:rsidR="00312E7C" w:rsidRDefault="00312E7C" w:rsidP="00FC5F85">
      <w:pPr>
        <w:numPr>
          <w:ilvl w:val="1"/>
          <w:numId w:val="311"/>
        </w:numPr>
      </w:pPr>
      <w:r>
        <w:t>Max/Min estimations- You need to fill out both sections</w:t>
      </w:r>
    </w:p>
    <w:p w14:paraId="04373D06" w14:textId="134BDC2F" w:rsidR="00312E7C" w:rsidRDefault="00312E7C" w:rsidP="00FC5F85">
      <w:pPr>
        <w:pStyle w:val="ListParagraph"/>
        <w:numPr>
          <w:ilvl w:val="0"/>
          <w:numId w:val="313"/>
        </w:numPr>
        <w:spacing w:before="0" w:after="160" w:line="259" w:lineRule="auto"/>
      </w:pPr>
      <w:r>
        <w:t>They repeat, but focus on your two estimates of savings</w:t>
      </w:r>
    </w:p>
    <w:p w14:paraId="727BDFEC" w14:textId="7786554D" w:rsidR="00312E7C" w:rsidRDefault="00312E7C" w:rsidP="00FC5F85">
      <w:pPr>
        <w:pStyle w:val="ListParagraph"/>
        <w:numPr>
          <w:ilvl w:val="0"/>
          <w:numId w:val="313"/>
        </w:numPr>
        <w:spacing w:before="0" w:after="160" w:line="259" w:lineRule="auto"/>
      </w:pPr>
      <w:r>
        <w:t>All calculations are required for BOTH sections (left/right sides)</w:t>
      </w:r>
    </w:p>
    <w:p w14:paraId="657B961C" w14:textId="5663869A" w:rsidR="00312E7C" w:rsidRDefault="00312E7C" w:rsidP="00312E7C">
      <w:pPr>
        <w:pStyle w:val="ListParagraph"/>
        <w:spacing w:before="0" w:after="160" w:line="259" w:lineRule="auto"/>
      </w:pPr>
      <w:r>
        <w:rPr>
          <w:noProof/>
          <w14:ligatures w14:val="standardContextual"/>
        </w:rPr>
        <w:drawing>
          <wp:inline distT="0" distB="0" distL="0" distR="0" wp14:anchorId="24EA9E01" wp14:editId="57BC5E5F">
            <wp:extent cx="2524125" cy="266700"/>
            <wp:effectExtent l="0" t="0" r="9525" b="0"/>
            <wp:docPr id="80231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16020" name=""/>
                    <pic:cNvPicPr/>
                  </pic:nvPicPr>
                  <pic:blipFill>
                    <a:blip r:embed="rId160"/>
                    <a:stretch>
                      <a:fillRect/>
                    </a:stretch>
                  </pic:blipFill>
                  <pic:spPr>
                    <a:xfrm>
                      <a:off x="0" y="0"/>
                      <a:ext cx="2524125" cy="266700"/>
                    </a:xfrm>
                    <a:prstGeom prst="rect">
                      <a:avLst/>
                    </a:prstGeom>
                  </pic:spPr>
                </pic:pic>
              </a:graphicData>
            </a:graphic>
          </wp:inline>
        </w:drawing>
      </w:r>
      <w:r>
        <w:t xml:space="preserve">    </w:t>
      </w:r>
      <w:r>
        <w:rPr>
          <w:noProof/>
          <w14:ligatures w14:val="standardContextual"/>
        </w:rPr>
        <w:drawing>
          <wp:inline distT="0" distB="0" distL="0" distR="0" wp14:anchorId="432FAEE4" wp14:editId="17553EB7">
            <wp:extent cx="2514600" cy="257175"/>
            <wp:effectExtent l="0" t="0" r="0" b="9525"/>
            <wp:docPr id="43330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2045" name=""/>
                    <pic:cNvPicPr/>
                  </pic:nvPicPr>
                  <pic:blipFill>
                    <a:blip r:embed="rId161"/>
                    <a:stretch>
                      <a:fillRect/>
                    </a:stretch>
                  </pic:blipFill>
                  <pic:spPr>
                    <a:xfrm>
                      <a:off x="0" y="0"/>
                      <a:ext cx="2514600" cy="257175"/>
                    </a:xfrm>
                    <a:prstGeom prst="rect">
                      <a:avLst/>
                    </a:prstGeom>
                  </pic:spPr>
                </pic:pic>
              </a:graphicData>
            </a:graphic>
          </wp:inline>
        </w:drawing>
      </w:r>
    </w:p>
    <w:p w14:paraId="67E1E0B2" w14:textId="7CB133B0" w:rsidR="00312E7C" w:rsidRDefault="00312E7C" w:rsidP="00FC5F85">
      <w:pPr>
        <w:numPr>
          <w:ilvl w:val="1"/>
          <w:numId w:val="311"/>
        </w:numPr>
      </w:pPr>
      <w:r>
        <w:t xml:space="preserve">Developments estimated hours for doing this project </w:t>
      </w:r>
    </w:p>
    <w:p w14:paraId="02E54E21" w14:textId="3AA285F7" w:rsidR="00312E7C" w:rsidRDefault="00312E7C" w:rsidP="00FC5F85">
      <w:pPr>
        <w:pStyle w:val="ListParagraph"/>
        <w:numPr>
          <w:ilvl w:val="0"/>
          <w:numId w:val="314"/>
        </w:numPr>
        <w:spacing w:before="0" w:after="160" w:line="259" w:lineRule="auto"/>
      </w:pPr>
      <w:r>
        <w:t>This estimate of hours will be filled in by the Development team</w:t>
      </w:r>
    </w:p>
    <w:p w14:paraId="23F13D40" w14:textId="57674BE0" w:rsidR="00312E7C" w:rsidRDefault="00312E7C" w:rsidP="00312E7C">
      <w:pPr>
        <w:ind w:left="720"/>
      </w:pPr>
      <w:r>
        <w:rPr>
          <w:noProof/>
          <w14:ligatures w14:val="standardContextual"/>
        </w:rPr>
        <w:drawing>
          <wp:inline distT="0" distB="0" distL="0" distR="0" wp14:anchorId="30D6A9C4" wp14:editId="6A4247DE">
            <wp:extent cx="5943600" cy="381000"/>
            <wp:effectExtent l="0" t="0" r="0" b="0"/>
            <wp:docPr id="203262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20459" name=""/>
                    <pic:cNvPicPr/>
                  </pic:nvPicPr>
                  <pic:blipFill>
                    <a:blip r:embed="rId162"/>
                    <a:stretch>
                      <a:fillRect/>
                    </a:stretch>
                  </pic:blipFill>
                  <pic:spPr>
                    <a:xfrm>
                      <a:off x="0" y="0"/>
                      <a:ext cx="5943600" cy="381000"/>
                    </a:xfrm>
                    <a:prstGeom prst="rect">
                      <a:avLst/>
                    </a:prstGeom>
                  </pic:spPr>
                </pic:pic>
              </a:graphicData>
            </a:graphic>
          </wp:inline>
        </w:drawing>
      </w:r>
    </w:p>
    <w:p w14:paraId="5DFF02ED" w14:textId="77777777" w:rsidR="00312E7C" w:rsidRDefault="00312E7C" w:rsidP="00FC5F85">
      <w:pPr>
        <w:numPr>
          <w:ilvl w:val="1"/>
          <w:numId w:val="311"/>
        </w:numPr>
      </w:pPr>
      <w:r>
        <w:t>Estimated Time saved per day (by minutes)</w:t>
      </w:r>
    </w:p>
    <w:p w14:paraId="1B2023A1" w14:textId="77777777" w:rsidR="00312E7C" w:rsidRDefault="00312E7C" w:rsidP="00FC5F85">
      <w:pPr>
        <w:numPr>
          <w:ilvl w:val="1"/>
          <w:numId w:val="311"/>
        </w:numPr>
      </w:pPr>
      <w:r>
        <w:t>Estimated Time saved per day (by hour)</w:t>
      </w:r>
    </w:p>
    <w:p w14:paraId="3B038FAF" w14:textId="77777777" w:rsidR="00312E7C" w:rsidRDefault="00312E7C" w:rsidP="00FC5F85">
      <w:pPr>
        <w:pStyle w:val="ListParagraph"/>
        <w:numPr>
          <w:ilvl w:val="0"/>
          <w:numId w:val="315"/>
        </w:numPr>
        <w:spacing w:before="0" w:after="160" w:line="259" w:lineRule="auto"/>
      </w:pPr>
      <w:r>
        <w:t>You only need to use one (min vs hours), both are NOT required</w:t>
      </w:r>
    </w:p>
    <w:p w14:paraId="12AC0F42" w14:textId="77777777" w:rsidR="00312E7C" w:rsidRDefault="00312E7C" w:rsidP="00FC5F85">
      <w:pPr>
        <w:numPr>
          <w:ilvl w:val="1"/>
          <w:numId w:val="311"/>
        </w:numPr>
      </w:pPr>
      <w:r>
        <w:t>All formulas exist, time for Minutes (below) will come from the ROI-Data Tab</w:t>
      </w:r>
    </w:p>
    <w:p w14:paraId="1830D7C5" w14:textId="3C9DFD58" w:rsidR="00312E7C" w:rsidRDefault="00312E7C" w:rsidP="00312E7C">
      <w:pPr>
        <w:ind w:left="720"/>
      </w:pPr>
      <w:r>
        <w:rPr>
          <w:noProof/>
          <w14:ligatures w14:val="standardContextual"/>
        </w:rPr>
        <w:drawing>
          <wp:inline distT="0" distB="0" distL="0" distR="0" wp14:anchorId="140CF44F" wp14:editId="3C363F85">
            <wp:extent cx="5943600" cy="721360"/>
            <wp:effectExtent l="0" t="0" r="0" b="2540"/>
            <wp:docPr id="94995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55769" name=""/>
                    <pic:cNvPicPr/>
                  </pic:nvPicPr>
                  <pic:blipFill>
                    <a:blip r:embed="rId163"/>
                    <a:stretch>
                      <a:fillRect/>
                    </a:stretch>
                  </pic:blipFill>
                  <pic:spPr>
                    <a:xfrm>
                      <a:off x="0" y="0"/>
                      <a:ext cx="5943600" cy="721360"/>
                    </a:xfrm>
                    <a:prstGeom prst="rect">
                      <a:avLst/>
                    </a:prstGeom>
                  </pic:spPr>
                </pic:pic>
              </a:graphicData>
            </a:graphic>
          </wp:inline>
        </w:drawing>
      </w:r>
    </w:p>
    <w:p w14:paraId="5651176D" w14:textId="64BFB620" w:rsidR="00312E7C" w:rsidRDefault="00312E7C" w:rsidP="00FC5F85">
      <w:pPr>
        <w:numPr>
          <w:ilvl w:val="1"/>
          <w:numId w:val="311"/>
        </w:numPr>
      </w:pPr>
      <w:r>
        <w:t>Total Hours Saved-For all items in the task list.</w:t>
      </w:r>
    </w:p>
    <w:p w14:paraId="74BB7A23" w14:textId="04324C32" w:rsidR="00312E7C" w:rsidRDefault="00312E7C" w:rsidP="00312E7C">
      <w:pPr>
        <w:ind w:left="1080"/>
      </w:pPr>
      <w:r w:rsidRPr="00312E7C">
        <w:rPr>
          <w:noProof/>
          <w14:ligatures w14:val="standardContextual"/>
        </w:rPr>
        <w:drawing>
          <wp:inline distT="0" distB="0" distL="0" distR="0" wp14:anchorId="18A1DF67" wp14:editId="2957B6B7">
            <wp:extent cx="5943600" cy="351155"/>
            <wp:effectExtent l="0" t="0" r="0" b="0"/>
            <wp:docPr id="157162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0230" name=""/>
                    <pic:cNvPicPr/>
                  </pic:nvPicPr>
                  <pic:blipFill>
                    <a:blip r:embed="rId164"/>
                    <a:stretch>
                      <a:fillRect/>
                    </a:stretch>
                  </pic:blipFill>
                  <pic:spPr>
                    <a:xfrm>
                      <a:off x="0" y="0"/>
                      <a:ext cx="5943600" cy="351155"/>
                    </a:xfrm>
                    <a:prstGeom prst="rect">
                      <a:avLst/>
                    </a:prstGeom>
                  </pic:spPr>
                </pic:pic>
              </a:graphicData>
            </a:graphic>
          </wp:inline>
        </w:drawing>
      </w:r>
    </w:p>
    <w:p w14:paraId="278E61B7" w14:textId="6B38BF9C" w:rsidR="00C50953" w:rsidRDefault="00C50953" w:rsidP="00FC5F85">
      <w:pPr>
        <w:numPr>
          <w:ilvl w:val="1"/>
          <w:numId w:val="311"/>
        </w:numPr>
      </w:pPr>
      <w:r>
        <w:t>Estimated ROI- Showing the project savings for doing this project.</w:t>
      </w:r>
    </w:p>
    <w:p w14:paraId="4310E8B0" w14:textId="2A30B3AB" w:rsidR="00C50953" w:rsidRDefault="00C50953" w:rsidP="00C50953">
      <w:pPr>
        <w:ind w:left="1080"/>
      </w:pPr>
      <w:r>
        <w:rPr>
          <w:noProof/>
          <w14:ligatures w14:val="standardContextual"/>
        </w:rPr>
        <w:drawing>
          <wp:inline distT="0" distB="0" distL="0" distR="0" wp14:anchorId="29695EA5" wp14:editId="38F98BEC">
            <wp:extent cx="5943600" cy="318770"/>
            <wp:effectExtent l="0" t="0" r="0" b="5080"/>
            <wp:docPr id="33154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48785" name=""/>
                    <pic:cNvPicPr/>
                  </pic:nvPicPr>
                  <pic:blipFill>
                    <a:blip r:embed="rId165"/>
                    <a:stretch>
                      <a:fillRect/>
                    </a:stretch>
                  </pic:blipFill>
                  <pic:spPr>
                    <a:xfrm>
                      <a:off x="0" y="0"/>
                      <a:ext cx="5943600" cy="318770"/>
                    </a:xfrm>
                    <a:prstGeom prst="rect">
                      <a:avLst/>
                    </a:prstGeom>
                  </pic:spPr>
                </pic:pic>
              </a:graphicData>
            </a:graphic>
          </wp:inline>
        </w:drawing>
      </w:r>
    </w:p>
    <w:p w14:paraId="35460ABD" w14:textId="78046761" w:rsidR="00C50953" w:rsidRDefault="00C50953" w:rsidP="00FC5F85">
      <w:pPr>
        <w:numPr>
          <w:ilvl w:val="1"/>
          <w:numId w:val="311"/>
        </w:numPr>
      </w:pPr>
      <w:r>
        <w:t>Assumptions- Explain rationale for task listed, if not obvious</w:t>
      </w:r>
    </w:p>
    <w:p w14:paraId="50CFAD19" w14:textId="1EDC341E" w:rsidR="00C50953" w:rsidRDefault="00C50953" w:rsidP="00C50953">
      <w:pPr>
        <w:ind w:left="1080"/>
      </w:pPr>
      <w:r>
        <w:rPr>
          <w:noProof/>
          <w14:ligatures w14:val="standardContextual"/>
        </w:rPr>
        <w:drawing>
          <wp:inline distT="0" distB="0" distL="0" distR="0" wp14:anchorId="00C826F0" wp14:editId="58766EEE">
            <wp:extent cx="5943600" cy="451485"/>
            <wp:effectExtent l="0" t="0" r="0" b="5715"/>
            <wp:docPr id="30799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93883" name=""/>
                    <pic:cNvPicPr/>
                  </pic:nvPicPr>
                  <pic:blipFill>
                    <a:blip r:embed="rId166"/>
                    <a:stretch>
                      <a:fillRect/>
                    </a:stretch>
                  </pic:blipFill>
                  <pic:spPr>
                    <a:xfrm>
                      <a:off x="0" y="0"/>
                      <a:ext cx="5943600" cy="451485"/>
                    </a:xfrm>
                    <a:prstGeom prst="rect">
                      <a:avLst/>
                    </a:prstGeom>
                  </pic:spPr>
                </pic:pic>
              </a:graphicData>
            </a:graphic>
          </wp:inline>
        </w:drawing>
      </w:r>
    </w:p>
    <w:p w14:paraId="5B74DF3A" w14:textId="77777777" w:rsidR="00C50953" w:rsidRPr="008272B2" w:rsidRDefault="00C50953" w:rsidP="00C50953">
      <w:pPr>
        <w:pStyle w:val="ListParagraph"/>
        <w:spacing w:after="0"/>
        <w:ind w:left="1440"/>
      </w:pPr>
    </w:p>
    <w:p w14:paraId="2DA4946E" w14:textId="77777777" w:rsidR="00C50953" w:rsidRDefault="00C50953" w:rsidP="00FC5F85">
      <w:pPr>
        <w:numPr>
          <w:ilvl w:val="0"/>
          <w:numId w:val="311"/>
        </w:numPr>
      </w:pPr>
      <w:r w:rsidRPr="00675547">
        <w:rPr>
          <w:b/>
          <w:bCs/>
        </w:rPr>
        <w:t>ROI Data</w:t>
      </w:r>
      <w:r>
        <w:t xml:space="preserve"> </w:t>
      </w:r>
      <w:r w:rsidRPr="004365C2">
        <w:t>(Separate Tab) (L/M)</w:t>
      </w:r>
    </w:p>
    <w:p w14:paraId="1DDF0A11" w14:textId="77777777" w:rsidR="00C50953" w:rsidRDefault="00C50953" w:rsidP="00FC5F85">
      <w:pPr>
        <w:numPr>
          <w:ilvl w:val="1"/>
          <w:numId w:val="311"/>
        </w:numPr>
      </w:pPr>
      <w:r>
        <w:t>Task 1 – associated to task 1 on ROI Calc tab</w:t>
      </w:r>
    </w:p>
    <w:p w14:paraId="1091FA4E" w14:textId="77777777" w:rsidR="00C50953" w:rsidRDefault="00C50953" w:rsidP="00FC5F85">
      <w:pPr>
        <w:pStyle w:val="ListParagraph"/>
        <w:numPr>
          <w:ilvl w:val="0"/>
          <w:numId w:val="316"/>
        </w:numPr>
        <w:spacing w:before="0" w:after="160" w:line="259" w:lineRule="auto"/>
      </w:pPr>
      <w:r>
        <w:t>This number is linked to complete the calculations</w:t>
      </w:r>
    </w:p>
    <w:p w14:paraId="4B3C4ACB" w14:textId="77777777" w:rsidR="00C50953" w:rsidRDefault="00C50953" w:rsidP="00FC5F85">
      <w:pPr>
        <w:numPr>
          <w:ilvl w:val="1"/>
          <w:numId w:val="311"/>
        </w:numPr>
      </w:pPr>
      <w:r>
        <w:t>Dev Column is the estimated time (hours) for this task</w:t>
      </w:r>
    </w:p>
    <w:p w14:paraId="630E1A05" w14:textId="77777777" w:rsidR="00C50953" w:rsidRDefault="00C50953" w:rsidP="00FC5F85">
      <w:pPr>
        <w:numPr>
          <w:ilvl w:val="1"/>
          <w:numId w:val="311"/>
        </w:numPr>
      </w:pPr>
      <w:r>
        <w:t>Max/Min – for your estimated time saved in minutes</w:t>
      </w:r>
    </w:p>
    <w:p w14:paraId="2F092E93" w14:textId="77777777" w:rsidR="00C50953" w:rsidRDefault="00C50953" w:rsidP="00FC5F85">
      <w:pPr>
        <w:numPr>
          <w:ilvl w:val="1"/>
          <w:numId w:val="311"/>
        </w:numPr>
      </w:pPr>
      <w:r>
        <w:t>Priority – is for Dev team, items may need completed in a specific order to complete the project.</w:t>
      </w:r>
    </w:p>
    <w:p w14:paraId="31B9C96B" w14:textId="0789296E" w:rsidR="00C50953" w:rsidRDefault="00C50953" w:rsidP="00C50953">
      <w:pPr>
        <w:ind w:left="720"/>
      </w:pPr>
      <w:r>
        <w:rPr>
          <w:noProof/>
          <w14:ligatures w14:val="standardContextual"/>
        </w:rPr>
        <w:lastRenderedPageBreak/>
        <w:drawing>
          <wp:inline distT="0" distB="0" distL="0" distR="0" wp14:anchorId="34071C61" wp14:editId="38994D6E">
            <wp:extent cx="5943600" cy="708025"/>
            <wp:effectExtent l="0" t="0" r="0" b="0"/>
            <wp:docPr id="161870966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09665" name="Picture 1" descr="A screenshot of a phone&#10;&#10;Description automatically generated"/>
                    <pic:cNvPicPr/>
                  </pic:nvPicPr>
                  <pic:blipFill>
                    <a:blip r:embed="rId167"/>
                    <a:stretch>
                      <a:fillRect/>
                    </a:stretch>
                  </pic:blipFill>
                  <pic:spPr>
                    <a:xfrm>
                      <a:off x="0" y="0"/>
                      <a:ext cx="5943600" cy="708025"/>
                    </a:xfrm>
                    <a:prstGeom prst="rect">
                      <a:avLst/>
                    </a:prstGeom>
                  </pic:spPr>
                </pic:pic>
              </a:graphicData>
            </a:graphic>
          </wp:inline>
        </w:drawing>
      </w:r>
    </w:p>
    <w:p w14:paraId="03ADBC27" w14:textId="4D6A4EFE" w:rsidR="00C50953" w:rsidRDefault="00C50953" w:rsidP="00C50953">
      <w:pPr>
        <w:spacing w:after="0"/>
      </w:pPr>
    </w:p>
    <w:p w14:paraId="1D1FAFD4" w14:textId="7AD28FA9" w:rsidR="00C50953" w:rsidRDefault="00C50953" w:rsidP="00FC5F85">
      <w:pPr>
        <w:numPr>
          <w:ilvl w:val="0"/>
          <w:numId w:val="311"/>
        </w:numPr>
      </w:pPr>
      <w:r>
        <w:t>Testing (Separate Tab) (L/M)</w:t>
      </w:r>
    </w:p>
    <w:p w14:paraId="56ED523F" w14:textId="5CCAC261" w:rsidR="00C50953" w:rsidRDefault="00C50953" w:rsidP="00FC5F85">
      <w:pPr>
        <w:numPr>
          <w:ilvl w:val="1"/>
          <w:numId w:val="311"/>
        </w:numPr>
      </w:pPr>
      <w:r>
        <w:t>List task to validate work completed</w:t>
      </w:r>
    </w:p>
    <w:p w14:paraId="47BAA049" w14:textId="42945981" w:rsidR="00C50953" w:rsidRDefault="00C50953" w:rsidP="00C50953">
      <w:pPr>
        <w:ind w:left="720"/>
      </w:pPr>
      <w:r>
        <w:rPr>
          <w:noProof/>
          <w14:ligatures w14:val="standardContextual"/>
        </w:rPr>
        <w:drawing>
          <wp:inline distT="0" distB="0" distL="0" distR="0" wp14:anchorId="503A71F2" wp14:editId="61E9F1E7">
            <wp:extent cx="5943600" cy="1075690"/>
            <wp:effectExtent l="0" t="0" r="0" b="0"/>
            <wp:docPr id="776230598" name="Picture 1" descr="A line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30598" name="Picture 1" descr="A line on a paper&#10;&#10;Description automatically generated"/>
                    <pic:cNvPicPr/>
                  </pic:nvPicPr>
                  <pic:blipFill>
                    <a:blip r:embed="rId168"/>
                    <a:stretch>
                      <a:fillRect/>
                    </a:stretch>
                  </pic:blipFill>
                  <pic:spPr>
                    <a:xfrm>
                      <a:off x="0" y="0"/>
                      <a:ext cx="5943600" cy="1075690"/>
                    </a:xfrm>
                    <a:prstGeom prst="rect">
                      <a:avLst/>
                    </a:prstGeom>
                  </pic:spPr>
                </pic:pic>
              </a:graphicData>
            </a:graphic>
          </wp:inline>
        </w:drawing>
      </w:r>
    </w:p>
    <w:p w14:paraId="7694119A" w14:textId="77777777" w:rsidR="009F4A6F" w:rsidRDefault="009F4A6F" w:rsidP="00C50953">
      <w:pPr>
        <w:ind w:left="720"/>
      </w:pPr>
    </w:p>
    <w:p w14:paraId="5C169CA8" w14:textId="77777777" w:rsidR="009F4A6F" w:rsidRDefault="009F4A6F" w:rsidP="00FC5F85">
      <w:pPr>
        <w:numPr>
          <w:ilvl w:val="0"/>
          <w:numId w:val="311"/>
        </w:numPr>
      </w:pPr>
      <w:r w:rsidRPr="00675547">
        <w:rPr>
          <w:b/>
          <w:bCs/>
        </w:rPr>
        <w:t>Issue Log</w:t>
      </w:r>
      <w:r w:rsidRPr="00440065">
        <w:t xml:space="preserve"> (Separate Tab) (L/M)</w:t>
      </w:r>
    </w:p>
    <w:p w14:paraId="6A84B2A5" w14:textId="77777777" w:rsidR="009F4A6F" w:rsidRDefault="009F4A6F" w:rsidP="00FC5F85">
      <w:pPr>
        <w:numPr>
          <w:ilvl w:val="1"/>
          <w:numId w:val="311"/>
        </w:numPr>
      </w:pPr>
      <w:r>
        <w:t>As issues arise, they should be tracked and updated</w:t>
      </w:r>
    </w:p>
    <w:p w14:paraId="7FC64711" w14:textId="77777777" w:rsidR="009F4A6F" w:rsidRDefault="009F4A6F" w:rsidP="009F4A6F">
      <w:r>
        <w:rPr>
          <w:noProof/>
          <w14:ligatures w14:val="standardContextual"/>
        </w:rPr>
        <w:drawing>
          <wp:inline distT="0" distB="0" distL="0" distR="0" wp14:anchorId="45513CAE" wp14:editId="5891A86A">
            <wp:extent cx="5943600" cy="1026160"/>
            <wp:effectExtent l="0" t="0" r="0" b="2540"/>
            <wp:docPr id="654401049"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01049" name="Picture 1" descr="A close-up of a computer screen&#10;&#10;Description automatically generated"/>
                    <pic:cNvPicPr/>
                  </pic:nvPicPr>
                  <pic:blipFill>
                    <a:blip r:embed="rId169"/>
                    <a:stretch>
                      <a:fillRect/>
                    </a:stretch>
                  </pic:blipFill>
                  <pic:spPr>
                    <a:xfrm>
                      <a:off x="0" y="0"/>
                      <a:ext cx="5943600" cy="1026160"/>
                    </a:xfrm>
                    <a:prstGeom prst="rect">
                      <a:avLst/>
                    </a:prstGeom>
                  </pic:spPr>
                </pic:pic>
              </a:graphicData>
            </a:graphic>
          </wp:inline>
        </w:drawing>
      </w:r>
    </w:p>
    <w:p w14:paraId="74A1634A" w14:textId="77777777" w:rsidR="009F4A6F" w:rsidRPr="00440065" w:rsidRDefault="009F4A6F" w:rsidP="009F4A6F"/>
    <w:p w14:paraId="6E6B017F" w14:textId="77777777" w:rsidR="009F4A6F" w:rsidRDefault="009F4A6F" w:rsidP="00FC5F85">
      <w:pPr>
        <w:numPr>
          <w:ilvl w:val="0"/>
          <w:numId w:val="311"/>
        </w:numPr>
      </w:pPr>
      <w:r w:rsidRPr="00675547">
        <w:rPr>
          <w:b/>
          <w:bCs/>
        </w:rPr>
        <w:t>Communications Log</w:t>
      </w:r>
      <w:r w:rsidRPr="00440065">
        <w:t xml:space="preserve"> (Separate Tab) (L/M)</w:t>
      </w:r>
    </w:p>
    <w:p w14:paraId="1A254978" w14:textId="77777777" w:rsidR="009F4A6F" w:rsidRPr="009F4A6F" w:rsidRDefault="009F4A6F" w:rsidP="00FC5F85">
      <w:pPr>
        <w:numPr>
          <w:ilvl w:val="1"/>
          <w:numId w:val="311"/>
        </w:numPr>
        <w:rPr>
          <w:b/>
          <w:bCs/>
        </w:rPr>
      </w:pPr>
      <w:r w:rsidRPr="009F4A6F">
        <w:rPr>
          <w:b/>
          <w:bCs/>
        </w:rPr>
        <w:t>Log the project update meeting, follow the matrix on the sheet</w:t>
      </w:r>
    </w:p>
    <w:p w14:paraId="23803C77" w14:textId="77777777" w:rsidR="009F4A6F" w:rsidRDefault="009F4A6F" w:rsidP="00FC5F85">
      <w:pPr>
        <w:numPr>
          <w:ilvl w:val="1"/>
          <w:numId w:val="311"/>
        </w:numPr>
      </w:pPr>
      <w:r w:rsidRPr="009F4A6F">
        <w:rPr>
          <w:b/>
          <w:bCs/>
        </w:rPr>
        <w:t>Team</w:t>
      </w:r>
      <w:r>
        <w:t xml:space="preserve"> Update - Weekly</w:t>
      </w:r>
    </w:p>
    <w:p w14:paraId="099C59BB" w14:textId="77777777" w:rsidR="009F4A6F" w:rsidRDefault="009F4A6F" w:rsidP="00FC5F85">
      <w:pPr>
        <w:pStyle w:val="ListParagraph"/>
        <w:numPr>
          <w:ilvl w:val="0"/>
          <w:numId w:val="317"/>
        </w:numPr>
        <w:spacing w:before="0" w:after="160" w:line="259" w:lineRule="auto"/>
      </w:pPr>
      <w:r>
        <w:t>Email list for those needing this update</w:t>
      </w:r>
    </w:p>
    <w:p w14:paraId="4E2B0CC3" w14:textId="77777777" w:rsidR="009F4A6F" w:rsidRDefault="009F4A6F" w:rsidP="00FC5F85">
      <w:pPr>
        <w:pStyle w:val="ListParagraph"/>
        <w:numPr>
          <w:ilvl w:val="0"/>
          <w:numId w:val="317"/>
        </w:numPr>
        <w:spacing w:before="0" w:after="160" w:line="259" w:lineRule="auto"/>
      </w:pPr>
      <w:r>
        <w:t>Sent by / Date sent</w:t>
      </w:r>
    </w:p>
    <w:p w14:paraId="649566A9" w14:textId="77777777" w:rsidR="009F4A6F" w:rsidRDefault="009F4A6F" w:rsidP="00FC5F85">
      <w:pPr>
        <w:numPr>
          <w:ilvl w:val="1"/>
          <w:numId w:val="311"/>
        </w:numPr>
      </w:pPr>
      <w:r>
        <w:t>ELT/Stakeholders Update – Monthly</w:t>
      </w:r>
    </w:p>
    <w:p w14:paraId="529048B8" w14:textId="77777777" w:rsidR="009F4A6F" w:rsidRDefault="009F4A6F" w:rsidP="00FC5F85">
      <w:pPr>
        <w:pStyle w:val="ListParagraph"/>
        <w:numPr>
          <w:ilvl w:val="0"/>
          <w:numId w:val="318"/>
        </w:numPr>
        <w:spacing w:before="0" w:after="160" w:line="259" w:lineRule="auto"/>
      </w:pPr>
      <w:r>
        <w:t>Email list for those needing this update</w:t>
      </w:r>
    </w:p>
    <w:p w14:paraId="0442A732" w14:textId="77777777" w:rsidR="009F4A6F" w:rsidRDefault="009F4A6F" w:rsidP="00FC5F85">
      <w:pPr>
        <w:pStyle w:val="ListParagraph"/>
        <w:numPr>
          <w:ilvl w:val="0"/>
          <w:numId w:val="318"/>
        </w:numPr>
        <w:spacing w:before="0" w:after="160" w:line="259" w:lineRule="auto"/>
      </w:pPr>
      <w:r>
        <w:t>Sent by / Date sent</w:t>
      </w:r>
    </w:p>
    <w:p w14:paraId="0C14CF4E" w14:textId="77777777" w:rsidR="009F4A6F" w:rsidRDefault="009F4A6F" w:rsidP="00FC5F85">
      <w:pPr>
        <w:numPr>
          <w:ilvl w:val="1"/>
          <w:numId w:val="311"/>
        </w:numPr>
      </w:pPr>
      <w:r>
        <w:t>Status of the project</w:t>
      </w:r>
    </w:p>
    <w:p w14:paraId="1561A846" w14:textId="77777777" w:rsidR="009F4A6F" w:rsidRPr="00440065" w:rsidRDefault="009F4A6F" w:rsidP="009F4A6F">
      <w:r>
        <w:rPr>
          <w:noProof/>
          <w14:ligatures w14:val="standardContextual"/>
        </w:rPr>
        <w:drawing>
          <wp:inline distT="0" distB="0" distL="0" distR="0" wp14:anchorId="66F6D61A" wp14:editId="26809D5B">
            <wp:extent cx="5943600" cy="930275"/>
            <wp:effectExtent l="0" t="0" r="0" b="3175"/>
            <wp:docPr id="1396084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84711" name="Picture 1" descr="A screenshot of a computer&#10;&#10;Description automatically generated"/>
                    <pic:cNvPicPr/>
                  </pic:nvPicPr>
                  <pic:blipFill>
                    <a:blip r:embed="rId170"/>
                    <a:stretch>
                      <a:fillRect/>
                    </a:stretch>
                  </pic:blipFill>
                  <pic:spPr>
                    <a:xfrm>
                      <a:off x="0" y="0"/>
                      <a:ext cx="5943600" cy="930275"/>
                    </a:xfrm>
                    <a:prstGeom prst="rect">
                      <a:avLst/>
                    </a:prstGeom>
                  </pic:spPr>
                </pic:pic>
              </a:graphicData>
            </a:graphic>
          </wp:inline>
        </w:drawing>
      </w:r>
    </w:p>
    <w:p w14:paraId="5E813D1A" w14:textId="77777777" w:rsidR="009F4A6F" w:rsidRDefault="009F4A6F" w:rsidP="009F4A6F">
      <w:pPr>
        <w:pStyle w:val="ListParagraph"/>
        <w:ind w:left="1440"/>
      </w:pPr>
    </w:p>
    <w:p w14:paraId="1F11E6B7" w14:textId="77777777" w:rsidR="009F4A6F" w:rsidRPr="00842A4F" w:rsidRDefault="009F4A6F" w:rsidP="009F4A6F">
      <w:pPr>
        <w:pStyle w:val="ListParagraph"/>
        <w:ind w:left="1440"/>
      </w:pPr>
    </w:p>
    <w:p w14:paraId="0CCCACE9" w14:textId="77777777" w:rsidR="009F4A6F" w:rsidRDefault="009F4A6F" w:rsidP="00FC5F85">
      <w:pPr>
        <w:numPr>
          <w:ilvl w:val="0"/>
          <w:numId w:val="311"/>
        </w:numPr>
      </w:pPr>
      <w:r w:rsidRPr="00675547">
        <w:rPr>
          <w:b/>
          <w:bCs/>
        </w:rPr>
        <w:lastRenderedPageBreak/>
        <w:t>Medium/Large Process</w:t>
      </w:r>
      <w:r w:rsidRPr="00440065">
        <w:t xml:space="preserve"> (Separate Tab) (L/M)</w:t>
      </w:r>
    </w:p>
    <w:p w14:paraId="2312237D" w14:textId="77777777" w:rsidR="009F4A6F" w:rsidRDefault="009F4A6F" w:rsidP="00FC5F85">
      <w:pPr>
        <w:numPr>
          <w:ilvl w:val="1"/>
          <w:numId w:val="311"/>
        </w:numPr>
      </w:pPr>
      <w:r>
        <w:t>Project progression sheet for recording milestone accomplishments</w:t>
      </w:r>
    </w:p>
    <w:p w14:paraId="09E838C5" w14:textId="77777777" w:rsidR="009F4A6F" w:rsidRPr="00440065" w:rsidRDefault="009F4A6F" w:rsidP="009F4A6F">
      <w:r>
        <w:rPr>
          <w:noProof/>
          <w14:ligatures w14:val="standardContextual"/>
        </w:rPr>
        <w:drawing>
          <wp:inline distT="0" distB="0" distL="0" distR="0" wp14:anchorId="2F2173D7" wp14:editId="3165D965">
            <wp:extent cx="5943600" cy="2663190"/>
            <wp:effectExtent l="0" t="0" r="0" b="3810"/>
            <wp:docPr id="1508437897" name="Picture 1" descr="A project report with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37897" name="Picture 1" descr="A project report with red text&#10;&#10;Description automatically generated with medium confidence"/>
                    <pic:cNvPicPr/>
                  </pic:nvPicPr>
                  <pic:blipFill>
                    <a:blip r:embed="rId171"/>
                    <a:stretch>
                      <a:fillRect/>
                    </a:stretch>
                  </pic:blipFill>
                  <pic:spPr>
                    <a:xfrm>
                      <a:off x="0" y="0"/>
                      <a:ext cx="5943600" cy="2663190"/>
                    </a:xfrm>
                    <a:prstGeom prst="rect">
                      <a:avLst/>
                    </a:prstGeom>
                  </pic:spPr>
                </pic:pic>
              </a:graphicData>
            </a:graphic>
          </wp:inline>
        </w:drawing>
      </w:r>
    </w:p>
    <w:p w14:paraId="2CD6A68C" w14:textId="77777777" w:rsidR="009F4A6F" w:rsidRPr="00842A4F" w:rsidRDefault="009F4A6F" w:rsidP="009F4A6F">
      <w:pPr>
        <w:pStyle w:val="ListParagraph"/>
        <w:ind w:left="1440"/>
      </w:pPr>
    </w:p>
    <w:p w14:paraId="41C01F8D" w14:textId="77777777" w:rsidR="009F4A6F" w:rsidRDefault="009F4A6F" w:rsidP="00FC5F85">
      <w:pPr>
        <w:numPr>
          <w:ilvl w:val="0"/>
          <w:numId w:val="311"/>
        </w:numPr>
      </w:pPr>
      <w:r w:rsidRPr="00675547">
        <w:rPr>
          <w:b/>
          <w:bCs/>
        </w:rPr>
        <w:t>Statement of Completion</w:t>
      </w:r>
      <w:r w:rsidRPr="00440065">
        <w:t xml:space="preserve"> (Separate Tab) (L/M)</w:t>
      </w:r>
    </w:p>
    <w:p w14:paraId="02874423" w14:textId="77777777" w:rsidR="009F4A6F" w:rsidRDefault="009F4A6F" w:rsidP="00FC5F85">
      <w:pPr>
        <w:numPr>
          <w:ilvl w:val="1"/>
          <w:numId w:val="311"/>
        </w:numPr>
      </w:pPr>
      <w:r>
        <w:t>Fillable form – Project completion</w:t>
      </w:r>
    </w:p>
    <w:p w14:paraId="1A4D9303" w14:textId="77777777" w:rsidR="009F4A6F" w:rsidRDefault="009F4A6F" w:rsidP="009F4A6F">
      <w:r>
        <w:rPr>
          <w:noProof/>
          <w14:ligatures w14:val="standardContextual"/>
        </w:rPr>
        <w:drawing>
          <wp:inline distT="0" distB="0" distL="0" distR="0" wp14:anchorId="2B51CCD0" wp14:editId="7C2B0839">
            <wp:extent cx="5943600" cy="1582420"/>
            <wp:effectExtent l="0" t="0" r="0" b="0"/>
            <wp:docPr id="1995386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6757" name="Picture 1" descr="A screenshot of a computer&#10;&#10;Description automatically generated"/>
                    <pic:cNvPicPr/>
                  </pic:nvPicPr>
                  <pic:blipFill>
                    <a:blip r:embed="rId172"/>
                    <a:stretch>
                      <a:fillRect/>
                    </a:stretch>
                  </pic:blipFill>
                  <pic:spPr>
                    <a:xfrm>
                      <a:off x="0" y="0"/>
                      <a:ext cx="5943600" cy="1582420"/>
                    </a:xfrm>
                    <a:prstGeom prst="rect">
                      <a:avLst/>
                    </a:prstGeom>
                  </pic:spPr>
                </pic:pic>
              </a:graphicData>
            </a:graphic>
          </wp:inline>
        </w:drawing>
      </w:r>
    </w:p>
    <w:p w14:paraId="2D0D9895" w14:textId="77777777" w:rsidR="009F4A6F" w:rsidRDefault="009F4A6F" w:rsidP="00FC5F85">
      <w:pPr>
        <w:numPr>
          <w:ilvl w:val="1"/>
          <w:numId w:val="311"/>
        </w:numPr>
      </w:pPr>
      <w:r>
        <w:t>Lessons Learned</w:t>
      </w:r>
    </w:p>
    <w:p w14:paraId="7DA36956" w14:textId="77777777" w:rsidR="009F4A6F" w:rsidRDefault="009F4A6F" w:rsidP="009F4A6F">
      <w:r>
        <w:rPr>
          <w:noProof/>
          <w14:ligatures w14:val="standardContextual"/>
        </w:rPr>
        <w:drawing>
          <wp:inline distT="0" distB="0" distL="0" distR="0" wp14:anchorId="19E7698C" wp14:editId="5DC8D6A1">
            <wp:extent cx="5943600" cy="554990"/>
            <wp:effectExtent l="0" t="0" r="0" b="0"/>
            <wp:docPr id="25810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6885" name=""/>
                    <pic:cNvPicPr/>
                  </pic:nvPicPr>
                  <pic:blipFill>
                    <a:blip r:embed="rId173"/>
                    <a:stretch>
                      <a:fillRect/>
                    </a:stretch>
                  </pic:blipFill>
                  <pic:spPr>
                    <a:xfrm>
                      <a:off x="0" y="0"/>
                      <a:ext cx="5943600" cy="554990"/>
                    </a:xfrm>
                    <a:prstGeom prst="rect">
                      <a:avLst/>
                    </a:prstGeom>
                  </pic:spPr>
                </pic:pic>
              </a:graphicData>
            </a:graphic>
          </wp:inline>
        </w:drawing>
      </w:r>
    </w:p>
    <w:p w14:paraId="010D06F3" w14:textId="77777777" w:rsidR="009F4A6F" w:rsidRDefault="009F4A6F" w:rsidP="00FC5F85">
      <w:pPr>
        <w:numPr>
          <w:ilvl w:val="1"/>
          <w:numId w:val="311"/>
        </w:numPr>
      </w:pPr>
      <w:r>
        <w:t>Closing comments</w:t>
      </w:r>
    </w:p>
    <w:p w14:paraId="6BD051BF" w14:textId="77777777" w:rsidR="009F4A6F" w:rsidRDefault="009F4A6F" w:rsidP="009F4A6F">
      <w:r>
        <w:rPr>
          <w:noProof/>
          <w14:ligatures w14:val="standardContextual"/>
        </w:rPr>
        <w:drawing>
          <wp:inline distT="0" distB="0" distL="0" distR="0" wp14:anchorId="7CDED638" wp14:editId="0BCD2C97">
            <wp:extent cx="5943600" cy="545465"/>
            <wp:effectExtent l="0" t="0" r="0" b="6985"/>
            <wp:docPr id="113366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63529" name=""/>
                    <pic:cNvPicPr/>
                  </pic:nvPicPr>
                  <pic:blipFill>
                    <a:blip r:embed="rId174"/>
                    <a:stretch>
                      <a:fillRect/>
                    </a:stretch>
                  </pic:blipFill>
                  <pic:spPr>
                    <a:xfrm>
                      <a:off x="0" y="0"/>
                      <a:ext cx="5943600" cy="545465"/>
                    </a:xfrm>
                    <a:prstGeom prst="rect">
                      <a:avLst/>
                    </a:prstGeom>
                  </pic:spPr>
                </pic:pic>
              </a:graphicData>
            </a:graphic>
          </wp:inline>
        </w:drawing>
      </w:r>
    </w:p>
    <w:p w14:paraId="31DCF271" w14:textId="77777777" w:rsidR="009F4A6F" w:rsidRDefault="009F4A6F" w:rsidP="00FC5F85">
      <w:pPr>
        <w:numPr>
          <w:ilvl w:val="1"/>
          <w:numId w:val="311"/>
        </w:numPr>
      </w:pPr>
      <w:r>
        <w:t>Signatures – ELT / President</w:t>
      </w:r>
    </w:p>
    <w:p w14:paraId="044DA734" w14:textId="77777777" w:rsidR="009F4A6F" w:rsidRDefault="009F4A6F" w:rsidP="009F4A6F">
      <w:r>
        <w:rPr>
          <w:noProof/>
          <w14:ligatures w14:val="standardContextual"/>
        </w:rPr>
        <w:drawing>
          <wp:inline distT="0" distB="0" distL="0" distR="0" wp14:anchorId="59345546" wp14:editId="47B85604">
            <wp:extent cx="5943600" cy="656590"/>
            <wp:effectExtent l="0" t="0" r="0" b="0"/>
            <wp:docPr id="198083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37597" name=""/>
                    <pic:cNvPicPr/>
                  </pic:nvPicPr>
                  <pic:blipFill>
                    <a:blip r:embed="rId175"/>
                    <a:stretch>
                      <a:fillRect/>
                    </a:stretch>
                  </pic:blipFill>
                  <pic:spPr>
                    <a:xfrm>
                      <a:off x="0" y="0"/>
                      <a:ext cx="5943600" cy="656590"/>
                    </a:xfrm>
                    <a:prstGeom prst="rect">
                      <a:avLst/>
                    </a:prstGeom>
                  </pic:spPr>
                </pic:pic>
              </a:graphicData>
            </a:graphic>
          </wp:inline>
        </w:drawing>
      </w:r>
    </w:p>
    <w:p w14:paraId="5D7ACD0A" w14:textId="6F623F8B" w:rsidR="00756611" w:rsidRDefault="00047968" w:rsidP="00060C4E">
      <w:pPr>
        <w:pStyle w:val="Heading2"/>
        <w:numPr>
          <w:ilvl w:val="1"/>
          <w:numId w:val="32"/>
        </w:numPr>
      </w:pPr>
      <w:bookmarkStart w:id="114" w:name="_Toc212651125"/>
      <w:r>
        <w:lastRenderedPageBreak/>
        <w:t>Purchasing New IT Infrastructure</w:t>
      </w:r>
      <w:bookmarkEnd w:id="114"/>
    </w:p>
    <w:p w14:paraId="73DA1CDF" w14:textId="77777777" w:rsidR="00047968" w:rsidRPr="00D40EBA" w:rsidRDefault="00047968" w:rsidP="00047968">
      <w:pPr>
        <w:rPr>
          <w:rFonts w:eastAsiaTheme="majorEastAsia" w:cs="Arial"/>
          <w:bCs/>
          <w:szCs w:val="22"/>
        </w:rPr>
      </w:pPr>
      <w:r w:rsidRPr="00D40EBA">
        <w:rPr>
          <w:rFonts w:eastAsiaTheme="majorEastAsia" w:cs="Arial"/>
          <w:bCs/>
          <w:szCs w:val="22"/>
        </w:rPr>
        <w:t>How to Procure New IT Infrastructure Equipment. See Purchasing PCs and User Devices SOP for end user devices.</w:t>
      </w:r>
    </w:p>
    <w:p w14:paraId="272C9755" w14:textId="155F5C61" w:rsidR="00047968" w:rsidRDefault="00D63F5A" w:rsidP="00D00799">
      <w:pPr>
        <w:pStyle w:val="Heading4"/>
      </w:pPr>
      <w:bookmarkStart w:id="115" w:name="_Toc212651126"/>
      <w:r>
        <w:t>20</w:t>
      </w:r>
      <w:r w:rsidR="008F78A9">
        <w:t>.1</w:t>
      </w:r>
      <w:r w:rsidR="008F78A9">
        <w:tab/>
      </w:r>
      <w:r w:rsidR="00047968">
        <w:t>Identifying a need for new IT Equipment</w:t>
      </w:r>
      <w:bookmarkEnd w:id="115"/>
    </w:p>
    <w:p w14:paraId="58C0CC5C" w14:textId="77777777" w:rsidR="00047968" w:rsidRPr="00047968" w:rsidRDefault="00047968" w:rsidP="00FC5F85">
      <w:pPr>
        <w:numPr>
          <w:ilvl w:val="0"/>
          <w:numId w:val="74"/>
        </w:numPr>
        <w:rPr>
          <w:bCs/>
        </w:rPr>
      </w:pPr>
      <w:r w:rsidRPr="00047968">
        <w:rPr>
          <w:bCs/>
        </w:rPr>
        <w:t>There are multiple reasons new IT equipment needs to be purchased. Below are examples:</w:t>
      </w:r>
    </w:p>
    <w:p w14:paraId="776CC1CE" w14:textId="14B572D0" w:rsidR="00047968" w:rsidRPr="00047968" w:rsidRDefault="00047968" w:rsidP="00FC5F85">
      <w:pPr>
        <w:numPr>
          <w:ilvl w:val="1"/>
          <w:numId w:val="74"/>
        </w:numPr>
      </w:pPr>
      <w:r w:rsidRPr="00047968">
        <w:t xml:space="preserve">A building is being </w:t>
      </w:r>
      <w:r w:rsidR="00D63F5A" w:rsidRPr="00047968">
        <w:t>constructed,</w:t>
      </w:r>
      <w:r w:rsidRPr="00047968">
        <w:t xml:space="preserve"> and all new equipment needs to be installed.</w:t>
      </w:r>
    </w:p>
    <w:p w14:paraId="2253FA9E" w14:textId="77777777" w:rsidR="00047968" w:rsidRPr="00047968" w:rsidRDefault="00047968" w:rsidP="00FC5F85">
      <w:pPr>
        <w:numPr>
          <w:ilvl w:val="1"/>
          <w:numId w:val="74"/>
        </w:numPr>
      </w:pPr>
      <w:r w:rsidRPr="00047968">
        <w:t>A failure of a device occurs that is critical to the IT Infrastructure.</w:t>
      </w:r>
    </w:p>
    <w:p w14:paraId="0AC23FC4" w14:textId="77777777" w:rsidR="00047968" w:rsidRPr="00047968" w:rsidRDefault="00047968" w:rsidP="00FC5F85">
      <w:pPr>
        <w:numPr>
          <w:ilvl w:val="2"/>
          <w:numId w:val="74"/>
        </w:numPr>
      </w:pPr>
      <w:r w:rsidRPr="00047968">
        <w:t>This is also true for keeping spares of critical equipment in house.</w:t>
      </w:r>
    </w:p>
    <w:p w14:paraId="5914F6CD" w14:textId="77777777" w:rsidR="00047968" w:rsidRPr="00047968" w:rsidRDefault="00047968" w:rsidP="00FC5F85">
      <w:pPr>
        <w:pStyle w:val="ListParagraph"/>
        <w:numPr>
          <w:ilvl w:val="0"/>
          <w:numId w:val="244"/>
        </w:numPr>
      </w:pPr>
      <w:r w:rsidRPr="00047968">
        <w:t>Example: Data Center Switches</w:t>
      </w:r>
    </w:p>
    <w:p w14:paraId="144D03F2" w14:textId="77777777" w:rsidR="00047968" w:rsidRPr="00047968" w:rsidRDefault="00047968" w:rsidP="00FC5F85">
      <w:pPr>
        <w:numPr>
          <w:ilvl w:val="1"/>
          <w:numId w:val="74"/>
        </w:numPr>
      </w:pPr>
      <w:r w:rsidRPr="00047968">
        <w:t>A project is occurring that requires additional hardware to be purchased.</w:t>
      </w:r>
    </w:p>
    <w:p w14:paraId="699D1CD9" w14:textId="2EC5357B" w:rsidR="00047968" w:rsidRPr="00047968" w:rsidRDefault="00047968" w:rsidP="00FC5F85">
      <w:pPr>
        <w:numPr>
          <w:ilvl w:val="2"/>
          <w:numId w:val="74"/>
        </w:numPr>
      </w:pPr>
      <w:r w:rsidRPr="00047968">
        <w:t xml:space="preserve">Example: WISE requires the need for </w:t>
      </w:r>
      <w:r w:rsidR="008F78A9" w:rsidRPr="00047968">
        <w:t>handheld</w:t>
      </w:r>
      <w:r w:rsidRPr="00047968">
        <w:t xml:space="preserve"> scanners at the warehouse.</w:t>
      </w:r>
    </w:p>
    <w:p w14:paraId="4B68AB0A" w14:textId="77777777" w:rsidR="00047968" w:rsidRPr="00047968" w:rsidRDefault="00047968" w:rsidP="00FC5F85">
      <w:pPr>
        <w:numPr>
          <w:ilvl w:val="1"/>
          <w:numId w:val="74"/>
        </w:numPr>
      </w:pPr>
      <w:r w:rsidRPr="00047968">
        <w:t>Existing infrastructure has reached capacity and additional hardware is required to sustain sufficient resources.</w:t>
      </w:r>
    </w:p>
    <w:p w14:paraId="0976824B" w14:textId="77777777" w:rsidR="00047968" w:rsidRPr="00047968" w:rsidRDefault="00047968" w:rsidP="00FC5F85">
      <w:pPr>
        <w:numPr>
          <w:ilvl w:val="2"/>
          <w:numId w:val="74"/>
        </w:numPr>
      </w:pPr>
      <w:r w:rsidRPr="00047968">
        <w:t>Example: F: Drive is out of resources and needs additional disk space to sustain the ability for users to save files to it.</w:t>
      </w:r>
    </w:p>
    <w:p w14:paraId="22711AB0" w14:textId="77777777" w:rsidR="00047968" w:rsidRPr="00047968" w:rsidRDefault="00047968" w:rsidP="00FC5F85">
      <w:pPr>
        <w:numPr>
          <w:ilvl w:val="1"/>
          <w:numId w:val="74"/>
        </w:numPr>
      </w:pPr>
      <w:r w:rsidRPr="00047968">
        <w:t>New IT Infrastructure projects that bring in more efficient solutions to manage the infrastructure.</w:t>
      </w:r>
    </w:p>
    <w:p w14:paraId="6819A88D" w14:textId="50A688CB" w:rsidR="00047968" w:rsidRPr="00047968" w:rsidRDefault="00047968" w:rsidP="00FC5F85">
      <w:pPr>
        <w:numPr>
          <w:ilvl w:val="2"/>
          <w:numId w:val="74"/>
        </w:numPr>
      </w:pPr>
      <w:r w:rsidRPr="00047968">
        <w:t xml:space="preserve">Example: Additional server to load balance our virtual servers so there is </w:t>
      </w:r>
      <w:r w:rsidR="00D63F5A" w:rsidRPr="00047968">
        <w:t>one-to-one</w:t>
      </w:r>
      <w:r w:rsidRPr="00047968">
        <w:t xml:space="preserve"> redundancy in the event of a hardware failure.</w:t>
      </w:r>
    </w:p>
    <w:p w14:paraId="3B642887" w14:textId="77777777" w:rsidR="00047968" w:rsidRPr="00047968" w:rsidRDefault="00047968" w:rsidP="00FC5F85">
      <w:pPr>
        <w:numPr>
          <w:ilvl w:val="1"/>
          <w:numId w:val="74"/>
        </w:numPr>
      </w:pPr>
      <w:r w:rsidRPr="00047968">
        <w:t>A process changes in the business units that necessitates a need for additional hardware.</w:t>
      </w:r>
    </w:p>
    <w:p w14:paraId="0C738DD3" w14:textId="742B279C" w:rsidR="00047968" w:rsidRDefault="00047968" w:rsidP="00FC5F85">
      <w:pPr>
        <w:numPr>
          <w:ilvl w:val="2"/>
          <w:numId w:val="74"/>
        </w:numPr>
      </w:pPr>
      <w:r w:rsidRPr="00047968">
        <w:t xml:space="preserve">Example: K&amp;M moves to video-based training due to COVID-19 restrictions on </w:t>
      </w:r>
      <w:r w:rsidR="00D63F5A" w:rsidRPr="00047968">
        <w:t>in-person</w:t>
      </w:r>
      <w:r w:rsidRPr="00047968">
        <w:t xml:space="preserve"> meetings. Additional bandwidth is required to stream video to warehouse locations. Data Center switch bandwidth capacity may need to be modified with new switch with additional capacity.</w:t>
      </w:r>
    </w:p>
    <w:p w14:paraId="7FE9988E" w14:textId="0717C081" w:rsidR="00047968" w:rsidRDefault="00D63F5A" w:rsidP="00D00799">
      <w:pPr>
        <w:pStyle w:val="Heading4"/>
      </w:pPr>
      <w:bookmarkStart w:id="116" w:name="_Toc212651127"/>
      <w:r>
        <w:t>20</w:t>
      </w:r>
      <w:r w:rsidR="008F78A9">
        <w:t>.2</w:t>
      </w:r>
      <w:r w:rsidR="008F78A9">
        <w:tab/>
      </w:r>
      <w:r w:rsidR="00047968">
        <w:t>Getting a Quote for Equipment</w:t>
      </w:r>
      <w:bookmarkEnd w:id="116"/>
    </w:p>
    <w:p w14:paraId="4C449FBB" w14:textId="77777777" w:rsidR="00047968" w:rsidRPr="00047968" w:rsidRDefault="00047968" w:rsidP="00FC5F85">
      <w:pPr>
        <w:numPr>
          <w:ilvl w:val="0"/>
          <w:numId w:val="75"/>
        </w:numPr>
      </w:pPr>
      <w:r w:rsidRPr="00047968">
        <w:t xml:space="preserve">After identifying the need for new equipment in step 1 you now must acquire quotes from multiple vendors. </w:t>
      </w:r>
    </w:p>
    <w:p w14:paraId="7FB093C9" w14:textId="50F1E0F8" w:rsidR="00047968" w:rsidRPr="00047968" w:rsidRDefault="00047968" w:rsidP="00FC5F85">
      <w:pPr>
        <w:numPr>
          <w:ilvl w:val="1"/>
          <w:numId w:val="75"/>
        </w:numPr>
      </w:pPr>
      <w:r w:rsidRPr="00047968">
        <w:t xml:space="preserve">Build </w:t>
      </w:r>
      <w:r w:rsidR="008F78A9" w:rsidRPr="00047968">
        <w:t>a list</w:t>
      </w:r>
      <w:r w:rsidRPr="00047968">
        <w:t xml:space="preserve"> of requirements for equipment that is needed.</w:t>
      </w:r>
    </w:p>
    <w:p w14:paraId="34227178" w14:textId="77777777" w:rsidR="00047968" w:rsidRPr="00047968" w:rsidRDefault="00047968" w:rsidP="00FC5F85">
      <w:pPr>
        <w:numPr>
          <w:ilvl w:val="2"/>
          <w:numId w:val="75"/>
        </w:numPr>
      </w:pPr>
      <w:r w:rsidRPr="00047968">
        <w:t>Example: Hardware specs for server would be:</w:t>
      </w:r>
    </w:p>
    <w:p w14:paraId="2867CE5B" w14:textId="77777777" w:rsidR="00047968" w:rsidRPr="00047968" w:rsidRDefault="00047968" w:rsidP="00FC5F85">
      <w:pPr>
        <w:numPr>
          <w:ilvl w:val="2"/>
          <w:numId w:val="75"/>
        </w:numPr>
      </w:pPr>
      <w:r w:rsidRPr="00047968">
        <w:t>Drive space</w:t>
      </w:r>
    </w:p>
    <w:p w14:paraId="316430A8" w14:textId="77777777" w:rsidR="00047968" w:rsidRPr="00047968" w:rsidRDefault="00047968" w:rsidP="00FC5F85">
      <w:pPr>
        <w:numPr>
          <w:ilvl w:val="2"/>
          <w:numId w:val="75"/>
        </w:numPr>
      </w:pPr>
      <w:r w:rsidRPr="00047968">
        <w:t xml:space="preserve">Number of network interface cards (NIC’s) </w:t>
      </w:r>
    </w:p>
    <w:p w14:paraId="6BAB6E53" w14:textId="77777777" w:rsidR="00047968" w:rsidRPr="00047968" w:rsidRDefault="00047968" w:rsidP="00FC5F85">
      <w:pPr>
        <w:numPr>
          <w:ilvl w:val="2"/>
          <w:numId w:val="75"/>
        </w:numPr>
      </w:pPr>
      <w:r w:rsidRPr="00047968">
        <w:t xml:space="preserve">Memory </w:t>
      </w:r>
    </w:p>
    <w:p w14:paraId="2AB4696E" w14:textId="77777777" w:rsidR="00047968" w:rsidRPr="00047968" w:rsidRDefault="00047968" w:rsidP="00FC5F85">
      <w:pPr>
        <w:numPr>
          <w:ilvl w:val="2"/>
          <w:numId w:val="75"/>
        </w:numPr>
      </w:pPr>
      <w:r w:rsidRPr="00047968">
        <w:t>Server Operating System</w:t>
      </w:r>
    </w:p>
    <w:p w14:paraId="663D5D6D" w14:textId="45AB7869" w:rsidR="00047968" w:rsidRPr="00047968" w:rsidRDefault="00047968" w:rsidP="00FC5F85">
      <w:pPr>
        <w:numPr>
          <w:ilvl w:val="2"/>
          <w:numId w:val="75"/>
        </w:numPr>
      </w:pPr>
      <w:r w:rsidRPr="00047968">
        <w:lastRenderedPageBreak/>
        <w:t xml:space="preserve">Making sure server is compatible for use with other connecting </w:t>
      </w:r>
      <w:r w:rsidR="008F78A9" w:rsidRPr="00047968">
        <w:t>systems.</w:t>
      </w:r>
    </w:p>
    <w:p w14:paraId="5B360ED7" w14:textId="7F560A07" w:rsidR="00047968" w:rsidRDefault="00047968" w:rsidP="00FC5F85">
      <w:pPr>
        <w:numPr>
          <w:ilvl w:val="2"/>
          <w:numId w:val="75"/>
        </w:numPr>
      </w:pPr>
      <w:r w:rsidRPr="00047968">
        <w:t xml:space="preserve">Review and discuss </w:t>
      </w:r>
      <w:r w:rsidR="00D63F5A" w:rsidRPr="00047968">
        <w:t>the need</w:t>
      </w:r>
      <w:r w:rsidRPr="00047968">
        <w:t xml:space="preserve"> for new equipment with Director of Support Services for approval on </w:t>
      </w:r>
      <w:r w:rsidR="008F78A9" w:rsidRPr="00047968">
        <w:t>starting to acquire</w:t>
      </w:r>
      <w:r w:rsidRPr="00047968">
        <w:t xml:space="preserve"> quote process.</w:t>
      </w:r>
    </w:p>
    <w:p w14:paraId="5ECA5367" w14:textId="77777777" w:rsidR="00047968" w:rsidRPr="00D40EBA" w:rsidRDefault="00047968" w:rsidP="00FC5F85">
      <w:pPr>
        <w:pStyle w:val="ListParagraph"/>
        <w:numPr>
          <w:ilvl w:val="0"/>
          <w:numId w:val="245"/>
        </w:numPr>
      </w:pPr>
      <w:r w:rsidRPr="00D40EBA">
        <w:t>Reach out to a minimum of 3 vendors to get quotes from each.</w:t>
      </w:r>
    </w:p>
    <w:p w14:paraId="12EE7189" w14:textId="241B73AA" w:rsidR="00047968" w:rsidRPr="00D40EBA" w:rsidRDefault="00047968" w:rsidP="00FC5F85">
      <w:pPr>
        <w:pStyle w:val="ListParagraph"/>
        <w:numPr>
          <w:ilvl w:val="2"/>
          <w:numId w:val="69"/>
        </w:numPr>
      </w:pPr>
      <w:r w:rsidRPr="00D40EBA">
        <w:t xml:space="preserve">There are multiple vendors that we have worked with in the past and have established relationships with. A list of approved vendors for equipment is below. Do not limit the quote process to these vendors but any additional vendors will require approval from </w:t>
      </w:r>
      <w:r w:rsidR="00D63F5A" w:rsidRPr="00D40EBA">
        <w:t>the Director</w:t>
      </w:r>
      <w:r w:rsidRPr="00D40EBA">
        <w:t xml:space="preserve"> of Support Services to validate quote.</w:t>
      </w:r>
    </w:p>
    <w:p w14:paraId="60864373" w14:textId="77777777" w:rsidR="00047968" w:rsidRPr="00D40EBA" w:rsidRDefault="00047968" w:rsidP="00FC5F85">
      <w:pPr>
        <w:pStyle w:val="ListParagraph"/>
        <w:numPr>
          <w:ilvl w:val="2"/>
          <w:numId w:val="69"/>
        </w:numPr>
      </w:pPr>
      <w:r w:rsidRPr="00D40EBA">
        <w:t>CDW</w:t>
      </w:r>
    </w:p>
    <w:p w14:paraId="19D672D7" w14:textId="77777777" w:rsidR="00047968" w:rsidRPr="00D40EBA" w:rsidRDefault="00047968" w:rsidP="00FC5F85">
      <w:pPr>
        <w:pStyle w:val="ListParagraph"/>
        <w:numPr>
          <w:ilvl w:val="2"/>
          <w:numId w:val="69"/>
        </w:numPr>
      </w:pPr>
      <w:r w:rsidRPr="00D40EBA">
        <w:t>PC Connection</w:t>
      </w:r>
    </w:p>
    <w:p w14:paraId="53005056" w14:textId="77777777" w:rsidR="00047968" w:rsidRPr="00D40EBA" w:rsidRDefault="00047968" w:rsidP="00FC5F85">
      <w:pPr>
        <w:pStyle w:val="ListParagraph"/>
        <w:numPr>
          <w:ilvl w:val="2"/>
          <w:numId w:val="69"/>
        </w:numPr>
      </w:pPr>
      <w:r w:rsidRPr="00D40EBA">
        <w:t xml:space="preserve">Insight </w:t>
      </w:r>
    </w:p>
    <w:p w14:paraId="4E16CFDA" w14:textId="77777777" w:rsidR="00047968" w:rsidRPr="00D40EBA" w:rsidRDefault="00047968" w:rsidP="00FC5F85">
      <w:pPr>
        <w:pStyle w:val="ListParagraph"/>
        <w:numPr>
          <w:ilvl w:val="2"/>
          <w:numId w:val="69"/>
        </w:numPr>
      </w:pPr>
      <w:r w:rsidRPr="00D40EBA">
        <w:t>Amazon</w:t>
      </w:r>
    </w:p>
    <w:p w14:paraId="5C30CB84" w14:textId="77777777" w:rsidR="00047968" w:rsidRPr="00D40EBA" w:rsidRDefault="00047968" w:rsidP="00FC5F85">
      <w:pPr>
        <w:pStyle w:val="ListParagraph"/>
        <w:numPr>
          <w:ilvl w:val="2"/>
          <w:numId w:val="69"/>
        </w:numPr>
      </w:pPr>
      <w:r w:rsidRPr="00D40EBA">
        <w:t>Perry Pro Tech</w:t>
      </w:r>
    </w:p>
    <w:p w14:paraId="56FC6151" w14:textId="77777777" w:rsidR="00047968" w:rsidRPr="00D40EBA" w:rsidRDefault="00047968" w:rsidP="00FC5F85">
      <w:pPr>
        <w:pStyle w:val="ListParagraph"/>
        <w:numPr>
          <w:ilvl w:val="2"/>
          <w:numId w:val="69"/>
        </w:numPr>
      </w:pPr>
      <w:r w:rsidRPr="00D40EBA">
        <w:t>Com Resource</w:t>
      </w:r>
    </w:p>
    <w:p w14:paraId="2B2E3C84" w14:textId="10BF8E26" w:rsidR="00047968" w:rsidRPr="00D40EBA" w:rsidRDefault="00047968" w:rsidP="00FC5F85">
      <w:pPr>
        <w:pStyle w:val="ListParagraph"/>
        <w:numPr>
          <w:ilvl w:val="0"/>
          <w:numId w:val="245"/>
        </w:numPr>
      </w:pPr>
      <w:r w:rsidRPr="00D40EBA">
        <w:t xml:space="preserve">Request </w:t>
      </w:r>
      <w:r w:rsidR="00B75964" w:rsidRPr="00D40EBA">
        <w:t>quotes</w:t>
      </w:r>
      <w:r w:rsidRPr="00D40EBA">
        <w:t xml:space="preserve"> from a minimum of 3 vendors to compare pricing and ensure we are getting a fair deal.</w:t>
      </w:r>
    </w:p>
    <w:p w14:paraId="27D4507F" w14:textId="77777777" w:rsidR="00047968" w:rsidRPr="00D40EBA" w:rsidRDefault="00047968" w:rsidP="00FC5F85">
      <w:pPr>
        <w:pStyle w:val="ListParagraph"/>
        <w:numPr>
          <w:ilvl w:val="0"/>
          <w:numId w:val="246"/>
        </w:numPr>
      </w:pPr>
      <w:r w:rsidRPr="00D40EBA">
        <w:t>Requesting quotes can be done multiple ways:</w:t>
      </w:r>
    </w:p>
    <w:p w14:paraId="1720E8FD" w14:textId="77777777" w:rsidR="00047968" w:rsidRPr="00D40EBA" w:rsidRDefault="00047968" w:rsidP="00FC5F85">
      <w:pPr>
        <w:pStyle w:val="ListParagraph"/>
        <w:numPr>
          <w:ilvl w:val="3"/>
          <w:numId w:val="69"/>
        </w:numPr>
      </w:pPr>
      <w:r w:rsidRPr="00D40EBA">
        <w:t xml:space="preserve">Written request via email </w:t>
      </w:r>
    </w:p>
    <w:p w14:paraId="6496E502" w14:textId="77777777" w:rsidR="00047968" w:rsidRPr="00D40EBA" w:rsidRDefault="00047968" w:rsidP="00FC5F85">
      <w:pPr>
        <w:pStyle w:val="ListParagraph"/>
        <w:numPr>
          <w:ilvl w:val="3"/>
          <w:numId w:val="69"/>
        </w:numPr>
      </w:pPr>
      <w:r w:rsidRPr="00D40EBA">
        <w:t xml:space="preserve">Phone call to vendor sales team </w:t>
      </w:r>
    </w:p>
    <w:p w14:paraId="0BDC7949" w14:textId="77777777" w:rsidR="00047968" w:rsidRPr="00D40EBA" w:rsidRDefault="00047968" w:rsidP="00FC5F85">
      <w:pPr>
        <w:pStyle w:val="ListParagraph"/>
        <w:numPr>
          <w:ilvl w:val="3"/>
          <w:numId w:val="69"/>
        </w:numPr>
      </w:pPr>
      <w:r w:rsidRPr="00D40EBA">
        <w:t>Web Portal with Vendor</w:t>
      </w:r>
    </w:p>
    <w:p w14:paraId="2425AD27" w14:textId="77777777" w:rsidR="00047968" w:rsidRPr="00D40EBA" w:rsidRDefault="00047968" w:rsidP="00FC5F85">
      <w:pPr>
        <w:pStyle w:val="ListParagraph"/>
        <w:numPr>
          <w:ilvl w:val="4"/>
          <w:numId w:val="69"/>
        </w:numPr>
      </w:pPr>
      <w:r w:rsidRPr="00D40EBA">
        <w:t xml:space="preserve">This option usually only exists with our established partners listed in step B-1. </w:t>
      </w:r>
    </w:p>
    <w:p w14:paraId="54707D85" w14:textId="35BB126D" w:rsidR="00047968" w:rsidRPr="00D40EBA" w:rsidRDefault="00047968" w:rsidP="00FC5F85">
      <w:pPr>
        <w:pStyle w:val="ListParagraph"/>
        <w:numPr>
          <w:ilvl w:val="0"/>
          <w:numId w:val="246"/>
        </w:numPr>
      </w:pPr>
      <w:r w:rsidRPr="00D40EBA">
        <w:t xml:space="preserve">Formal </w:t>
      </w:r>
      <w:r w:rsidR="00B75964" w:rsidRPr="00D40EBA">
        <w:t>quotes</w:t>
      </w:r>
      <w:r w:rsidRPr="00D40EBA">
        <w:t xml:space="preserve"> from vendors should be received within 1 week if it is a stock item not requiring customization.</w:t>
      </w:r>
    </w:p>
    <w:p w14:paraId="7A8C34AC" w14:textId="0516EA8E" w:rsidR="00047968" w:rsidRPr="00D40EBA" w:rsidRDefault="00047968" w:rsidP="00FC5F85">
      <w:pPr>
        <w:pStyle w:val="ListParagraph"/>
        <w:numPr>
          <w:ilvl w:val="3"/>
          <w:numId w:val="69"/>
        </w:numPr>
      </w:pPr>
      <w:r w:rsidRPr="00D40EBA">
        <w:t xml:space="preserve">If it’s a customized piece of equipment a meeting with </w:t>
      </w:r>
      <w:r w:rsidR="00B75964" w:rsidRPr="00D40EBA">
        <w:t>the sales</w:t>
      </w:r>
      <w:r w:rsidRPr="00D40EBA">
        <w:t xml:space="preserve"> vendor design team may be necessary.</w:t>
      </w:r>
    </w:p>
    <w:p w14:paraId="6FCDB71F" w14:textId="675BE331" w:rsidR="00047968" w:rsidRPr="00D40EBA" w:rsidRDefault="00047968" w:rsidP="00FC5F85">
      <w:pPr>
        <w:pStyle w:val="ListParagraph"/>
        <w:numPr>
          <w:ilvl w:val="4"/>
          <w:numId w:val="69"/>
        </w:numPr>
      </w:pPr>
      <w:r w:rsidRPr="00D40EBA">
        <w:t xml:space="preserve">This occurs at no cost to K&amp;M. If vendor requests payment for </w:t>
      </w:r>
      <w:r w:rsidR="00B75964" w:rsidRPr="00D40EBA">
        <w:t>design,</w:t>
      </w:r>
      <w:r w:rsidRPr="00D40EBA">
        <w:t xml:space="preserve"> have discussion with direct supervisor before moving forward.</w:t>
      </w:r>
    </w:p>
    <w:p w14:paraId="0B208FB1" w14:textId="48B14F6F" w:rsidR="00047968" w:rsidRDefault="00D63F5A" w:rsidP="00D00799">
      <w:pPr>
        <w:pStyle w:val="Heading4"/>
      </w:pPr>
      <w:bookmarkStart w:id="117" w:name="_Toc212651128"/>
      <w:r>
        <w:t>20</w:t>
      </w:r>
      <w:r w:rsidR="00B75964">
        <w:t>.3</w:t>
      </w:r>
      <w:r w:rsidR="00B75964">
        <w:tab/>
      </w:r>
      <w:r w:rsidR="00945C7C">
        <w:t>Submitting Quotes for Approval</w:t>
      </w:r>
      <w:bookmarkEnd w:id="117"/>
    </w:p>
    <w:p w14:paraId="244A8A46" w14:textId="4A0C6EC9" w:rsidR="00945C7C" w:rsidRPr="00945C7C" w:rsidRDefault="00945C7C" w:rsidP="00FC5F85">
      <w:pPr>
        <w:numPr>
          <w:ilvl w:val="0"/>
          <w:numId w:val="76"/>
        </w:numPr>
      </w:pPr>
      <w:r w:rsidRPr="00945C7C">
        <w:t xml:space="preserve">Once quotes have been obtained send </w:t>
      </w:r>
      <w:r w:rsidR="00D63F5A" w:rsidRPr="00945C7C">
        <w:t>a summary</w:t>
      </w:r>
      <w:r w:rsidRPr="00945C7C">
        <w:t xml:space="preserve"> to </w:t>
      </w:r>
      <w:r w:rsidR="005D15CF" w:rsidRPr="00DB1822">
        <w:t>IT</w:t>
      </w:r>
      <w:r w:rsidR="005D15CF">
        <w:t xml:space="preserve"> Managing Director</w:t>
      </w:r>
      <w:r w:rsidRPr="00945C7C">
        <w:t xml:space="preserve"> and Director of Support Services for approval </w:t>
      </w:r>
    </w:p>
    <w:p w14:paraId="5AA77419" w14:textId="610944F1" w:rsidR="00945C7C" w:rsidRPr="00945C7C" w:rsidRDefault="00945C7C" w:rsidP="00FC5F85">
      <w:pPr>
        <w:numPr>
          <w:ilvl w:val="1"/>
          <w:numId w:val="76"/>
        </w:numPr>
      </w:pPr>
      <w:r w:rsidRPr="00945C7C">
        <w:t xml:space="preserve">Create </w:t>
      </w:r>
      <w:r w:rsidR="00D63F5A" w:rsidRPr="00945C7C">
        <w:t>an excel</w:t>
      </w:r>
      <w:r w:rsidRPr="00945C7C">
        <w:t xml:space="preserve"> table to show differences in quotes:</w:t>
      </w:r>
    </w:p>
    <w:p w14:paraId="651DC6A9" w14:textId="77777777" w:rsidR="00945C7C" w:rsidRPr="00945C7C" w:rsidRDefault="00945C7C" w:rsidP="00FC5F85">
      <w:pPr>
        <w:numPr>
          <w:ilvl w:val="2"/>
          <w:numId w:val="76"/>
        </w:numPr>
      </w:pPr>
      <w:r w:rsidRPr="00945C7C">
        <w:t>Vendor</w:t>
      </w:r>
    </w:p>
    <w:p w14:paraId="425B2A98" w14:textId="77777777" w:rsidR="00945C7C" w:rsidRPr="00945C7C" w:rsidRDefault="00945C7C" w:rsidP="00FC5F85">
      <w:pPr>
        <w:numPr>
          <w:ilvl w:val="2"/>
          <w:numId w:val="76"/>
        </w:numPr>
      </w:pPr>
      <w:r w:rsidRPr="00945C7C">
        <w:t xml:space="preserve">Manufacturer </w:t>
      </w:r>
    </w:p>
    <w:p w14:paraId="3E7DE3F5" w14:textId="77777777" w:rsidR="00945C7C" w:rsidRPr="00945C7C" w:rsidRDefault="00945C7C" w:rsidP="00FC5F85">
      <w:pPr>
        <w:numPr>
          <w:ilvl w:val="2"/>
          <w:numId w:val="76"/>
        </w:numPr>
      </w:pPr>
      <w:r w:rsidRPr="00945C7C">
        <w:t xml:space="preserve">Model </w:t>
      </w:r>
    </w:p>
    <w:p w14:paraId="7E9F0691" w14:textId="77777777" w:rsidR="00945C7C" w:rsidRPr="00945C7C" w:rsidRDefault="00945C7C" w:rsidP="00FC5F85">
      <w:pPr>
        <w:numPr>
          <w:ilvl w:val="2"/>
          <w:numId w:val="76"/>
        </w:numPr>
      </w:pPr>
      <w:r w:rsidRPr="00945C7C">
        <w:t xml:space="preserve">Cost </w:t>
      </w:r>
    </w:p>
    <w:p w14:paraId="35CBDD57" w14:textId="77777777" w:rsidR="00945C7C" w:rsidRPr="00945C7C" w:rsidRDefault="00945C7C" w:rsidP="00FC5F85">
      <w:pPr>
        <w:numPr>
          <w:ilvl w:val="2"/>
          <w:numId w:val="76"/>
        </w:numPr>
      </w:pPr>
      <w:r w:rsidRPr="00945C7C">
        <w:t>Maintenance Cost (at least 1 year should be negotiated as included in sale price)</w:t>
      </w:r>
    </w:p>
    <w:p w14:paraId="68F72566" w14:textId="77777777" w:rsidR="00945C7C" w:rsidRPr="00945C7C" w:rsidRDefault="00945C7C" w:rsidP="00FC5F85">
      <w:pPr>
        <w:numPr>
          <w:ilvl w:val="2"/>
          <w:numId w:val="76"/>
        </w:numPr>
      </w:pPr>
      <w:r w:rsidRPr="00945C7C">
        <w:t>Variance from existing maintenance cost</w:t>
      </w:r>
    </w:p>
    <w:p w14:paraId="6C62AF3D" w14:textId="7AAB4464" w:rsidR="00945C7C" w:rsidRPr="00945C7C" w:rsidRDefault="00945C7C" w:rsidP="00FC5F85">
      <w:pPr>
        <w:numPr>
          <w:ilvl w:val="2"/>
          <w:numId w:val="76"/>
        </w:numPr>
      </w:pPr>
      <w:r w:rsidRPr="00945C7C">
        <w:t xml:space="preserve">Services required for </w:t>
      </w:r>
      <w:r w:rsidR="00B75964" w:rsidRPr="00945C7C">
        <w:t>installation.</w:t>
      </w:r>
      <w:r w:rsidRPr="00945C7C">
        <w:t xml:space="preserve"> </w:t>
      </w:r>
    </w:p>
    <w:p w14:paraId="20E9BAA9" w14:textId="77777777" w:rsidR="00945C7C" w:rsidRPr="00945C7C" w:rsidRDefault="00945C7C" w:rsidP="00FC5F85">
      <w:pPr>
        <w:numPr>
          <w:ilvl w:val="2"/>
          <w:numId w:val="76"/>
        </w:numPr>
      </w:pPr>
      <w:r w:rsidRPr="00945C7C">
        <w:t xml:space="preserve">Lead time for installation </w:t>
      </w:r>
    </w:p>
    <w:p w14:paraId="41AAB6D8" w14:textId="77777777" w:rsidR="00945C7C" w:rsidRPr="00945C7C" w:rsidRDefault="00945C7C" w:rsidP="00FC5F85">
      <w:pPr>
        <w:numPr>
          <w:ilvl w:val="2"/>
          <w:numId w:val="76"/>
        </w:numPr>
      </w:pPr>
      <w:r w:rsidRPr="00945C7C">
        <w:lastRenderedPageBreak/>
        <w:t xml:space="preserve">Recommendation and justification on which solution to move forward with. </w:t>
      </w:r>
    </w:p>
    <w:p w14:paraId="4D3540F4" w14:textId="18D4E98D" w:rsidR="00945C7C" w:rsidRPr="00945C7C" w:rsidRDefault="005D15CF" w:rsidP="00FC5F85">
      <w:pPr>
        <w:numPr>
          <w:ilvl w:val="1"/>
          <w:numId w:val="76"/>
        </w:numPr>
      </w:pPr>
      <w:r w:rsidRPr="00DB1822">
        <w:t>IT</w:t>
      </w:r>
      <w:r>
        <w:t xml:space="preserve"> Managing Director</w:t>
      </w:r>
      <w:r w:rsidR="00945C7C" w:rsidRPr="00945C7C">
        <w:t xml:space="preserve"> and Director of Support Services will discuss and agree on </w:t>
      </w:r>
      <w:r w:rsidR="00D63F5A" w:rsidRPr="00945C7C">
        <w:t>a solution.</w:t>
      </w:r>
      <w:r w:rsidR="00945C7C" w:rsidRPr="00945C7C">
        <w:t xml:space="preserve"> </w:t>
      </w:r>
    </w:p>
    <w:p w14:paraId="0F09AB3B" w14:textId="7DFC845D" w:rsidR="00945C7C" w:rsidRPr="00945C7C" w:rsidRDefault="005D15CF" w:rsidP="00FC5F85">
      <w:pPr>
        <w:numPr>
          <w:ilvl w:val="1"/>
          <w:numId w:val="76"/>
        </w:numPr>
      </w:pPr>
      <w:r w:rsidRPr="00DB1822">
        <w:t>IT</w:t>
      </w:r>
      <w:r>
        <w:t xml:space="preserve"> Managing Director</w:t>
      </w:r>
      <w:r w:rsidR="00945C7C" w:rsidRPr="00945C7C">
        <w:t xml:space="preserve"> will submit written request to President of K&amp;M for approval to purchase</w:t>
      </w:r>
    </w:p>
    <w:p w14:paraId="00FAC111" w14:textId="77777777" w:rsidR="00945C7C" w:rsidRPr="00945C7C" w:rsidRDefault="00945C7C" w:rsidP="00FC5F85">
      <w:pPr>
        <w:numPr>
          <w:ilvl w:val="2"/>
          <w:numId w:val="76"/>
        </w:numPr>
      </w:pPr>
      <w:r w:rsidRPr="00945C7C">
        <w:t xml:space="preserve">To include summary of organizational need </w:t>
      </w:r>
    </w:p>
    <w:p w14:paraId="2ECD595B" w14:textId="77777777" w:rsidR="00945C7C" w:rsidRPr="00945C7C" w:rsidRDefault="00945C7C" w:rsidP="00FC5F85">
      <w:pPr>
        <w:numPr>
          <w:ilvl w:val="2"/>
          <w:numId w:val="76"/>
        </w:numPr>
      </w:pPr>
      <w:r w:rsidRPr="00945C7C">
        <w:t xml:space="preserve">Justification on purchasing </w:t>
      </w:r>
    </w:p>
    <w:p w14:paraId="16E9CA09" w14:textId="02971661" w:rsidR="00945C7C" w:rsidRPr="00945C7C" w:rsidRDefault="00945C7C" w:rsidP="00FC5F85">
      <w:pPr>
        <w:numPr>
          <w:ilvl w:val="3"/>
          <w:numId w:val="69"/>
        </w:numPr>
      </w:pPr>
      <w:r w:rsidRPr="00945C7C">
        <w:t xml:space="preserve">Including what happens if we don’t </w:t>
      </w:r>
      <w:r w:rsidR="00B75964" w:rsidRPr="00945C7C">
        <w:t>purchase.</w:t>
      </w:r>
    </w:p>
    <w:p w14:paraId="21F86F4F" w14:textId="77777777" w:rsidR="00945C7C" w:rsidRPr="00945C7C" w:rsidRDefault="00945C7C" w:rsidP="00FC5F85">
      <w:pPr>
        <w:numPr>
          <w:ilvl w:val="0"/>
          <w:numId w:val="246"/>
        </w:numPr>
      </w:pPr>
      <w:r w:rsidRPr="00945C7C">
        <w:t xml:space="preserve">Cost at purchase. </w:t>
      </w:r>
    </w:p>
    <w:p w14:paraId="52D2F616" w14:textId="77777777" w:rsidR="00945C7C" w:rsidRPr="00945C7C" w:rsidRDefault="00945C7C" w:rsidP="00FC5F85">
      <w:pPr>
        <w:numPr>
          <w:ilvl w:val="0"/>
          <w:numId w:val="246"/>
        </w:numPr>
      </w:pPr>
      <w:r w:rsidRPr="00945C7C">
        <w:t xml:space="preserve">Yearly maintenance cost. </w:t>
      </w:r>
    </w:p>
    <w:p w14:paraId="02379E06" w14:textId="77777777" w:rsidR="00945C7C" w:rsidRPr="00945C7C" w:rsidRDefault="00945C7C" w:rsidP="00FC5F85">
      <w:pPr>
        <w:numPr>
          <w:ilvl w:val="0"/>
          <w:numId w:val="246"/>
        </w:numPr>
      </w:pPr>
      <w:r w:rsidRPr="00945C7C">
        <w:t xml:space="preserve">Impact to current processes. </w:t>
      </w:r>
    </w:p>
    <w:p w14:paraId="2AB5F6E4" w14:textId="5537C8B3" w:rsidR="00945C7C" w:rsidRPr="00945C7C" w:rsidRDefault="00945C7C" w:rsidP="00FC5F85">
      <w:pPr>
        <w:numPr>
          <w:ilvl w:val="3"/>
          <w:numId w:val="69"/>
        </w:numPr>
      </w:pPr>
      <w:bookmarkStart w:id="118" w:name="_Hlk62567507"/>
      <w:r w:rsidRPr="00945C7C">
        <w:t xml:space="preserve">If there is an impact </w:t>
      </w:r>
      <w:r w:rsidR="00D63F5A" w:rsidRPr="00945C7C">
        <w:t>on</w:t>
      </w:r>
      <w:r w:rsidRPr="00945C7C">
        <w:t xml:space="preserve"> current processes a project will need to be created to show how the solution will be implemented. See Project Request SOP</w:t>
      </w:r>
      <w:bookmarkEnd w:id="118"/>
      <w:r w:rsidRPr="00945C7C">
        <w:t>.</w:t>
      </w:r>
    </w:p>
    <w:p w14:paraId="65E9B5C2" w14:textId="47331DD5" w:rsidR="00945C7C" w:rsidRDefault="005D15CF" w:rsidP="00FC5F85">
      <w:pPr>
        <w:numPr>
          <w:ilvl w:val="1"/>
          <w:numId w:val="76"/>
        </w:numPr>
      </w:pPr>
      <w:r w:rsidRPr="00DB1822">
        <w:t>IT</w:t>
      </w:r>
      <w:r>
        <w:t xml:space="preserve"> Managing Director</w:t>
      </w:r>
      <w:r w:rsidR="00945C7C" w:rsidRPr="00945C7C">
        <w:t xml:space="preserve"> will communicate back to submitter and Director of Support Services approval to move forward with quote</w:t>
      </w:r>
    </w:p>
    <w:p w14:paraId="2447C119" w14:textId="11FB8B21" w:rsidR="00945C7C" w:rsidRDefault="00D63F5A" w:rsidP="00D00799">
      <w:pPr>
        <w:pStyle w:val="Heading4"/>
      </w:pPr>
      <w:bookmarkStart w:id="119" w:name="_Toc212651129"/>
      <w:r>
        <w:t>20</w:t>
      </w:r>
      <w:r w:rsidR="00B75964">
        <w:t>.4</w:t>
      </w:r>
      <w:r w:rsidR="00B75964">
        <w:tab/>
      </w:r>
      <w:r w:rsidR="00945C7C">
        <w:t>Purchasing</w:t>
      </w:r>
      <w:bookmarkEnd w:id="119"/>
    </w:p>
    <w:p w14:paraId="04C37BF9" w14:textId="77777777" w:rsidR="00945C7C" w:rsidRPr="00D40EBA" w:rsidRDefault="00945C7C" w:rsidP="00FC5F85">
      <w:pPr>
        <w:pStyle w:val="ListParagraph"/>
        <w:numPr>
          <w:ilvl w:val="0"/>
          <w:numId w:val="77"/>
        </w:numPr>
      </w:pPr>
      <w:r w:rsidRPr="00D40EBA">
        <w:t>Once approval has been given, the project lead (submitter of quotes and summary) will notify selected vendor that we are moving forward with their quote.</w:t>
      </w:r>
    </w:p>
    <w:p w14:paraId="5A77B33B" w14:textId="6FAE776B" w:rsidR="00945C7C" w:rsidRPr="00D40EBA" w:rsidRDefault="00B75964" w:rsidP="00FC5F85">
      <w:pPr>
        <w:pStyle w:val="ListParagraph"/>
        <w:numPr>
          <w:ilvl w:val="0"/>
          <w:numId w:val="77"/>
        </w:numPr>
      </w:pPr>
      <w:r w:rsidRPr="00D40EBA">
        <w:t>The vendor</w:t>
      </w:r>
      <w:r w:rsidR="00945C7C" w:rsidRPr="00D40EBA">
        <w:t xml:space="preserve"> will require signature to confirm </w:t>
      </w:r>
      <w:r w:rsidR="00D63F5A" w:rsidRPr="00D40EBA">
        <w:t>the quote</w:t>
      </w:r>
      <w:r w:rsidR="00945C7C" w:rsidRPr="00D40EBA">
        <w:t>.</w:t>
      </w:r>
    </w:p>
    <w:p w14:paraId="3D23CBFB" w14:textId="3AE7A5D8" w:rsidR="00945C7C" w:rsidRPr="00D40EBA" w:rsidRDefault="00945C7C" w:rsidP="00FC5F85">
      <w:pPr>
        <w:pStyle w:val="ListParagraph"/>
        <w:numPr>
          <w:ilvl w:val="1"/>
          <w:numId w:val="77"/>
        </w:numPr>
      </w:pPr>
      <w:r w:rsidRPr="00D40EBA">
        <w:t xml:space="preserve">Project lead will give </w:t>
      </w:r>
      <w:r w:rsidR="00D63F5A" w:rsidRPr="00D40EBA">
        <w:t>a hard</w:t>
      </w:r>
      <w:r w:rsidRPr="00D40EBA">
        <w:t xml:space="preserve"> copy of contract to </w:t>
      </w:r>
      <w:r w:rsidR="005D15CF" w:rsidRPr="00DB1822">
        <w:t>IT</w:t>
      </w:r>
      <w:r w:rsidR="005D15CF">
        <w:t xml:space="preserve"> Managing Director</w:t>
      </w:r>
      <w:r w:rsidRPr="00D40EBA">
        <w:t xml:space="preserve"> to sign. </w:t>
      </w:r>
    </w:p>
    <w:p w14:paraId="21552517" w14:textId="1562ED9D" w:rsidR="00945C7C" w:rsidRPr="00D40EBA" w:rsidRDefault="00945C7C" w:rsidP="00FC5F85">
      <w:pPr>
        <w:pStyle w:val="ListParagraph"/>
        <w:numPr>
          <w:ilvl w:val="1"/>
          <w:numId w:val="77"/>
        </w:numPr>
      </w:pPr>
      <w:r w:rsidRPr="00D40EBA">
        <w:t xml:space="preserve">Project </w:t>
      </w:r>
      <w:r w:rsidR="00D63F5A" w:rsidRPr="00D40EBA">
        <w:t>Lead</w:t>
      </w:r>
      <w:r w:rsidRPr="00D40EBA">
        <w:t xml:space="preserve"> will send </w:t>
      </w:r>
      <w:r w:rsidR="00D63F5A" w:rsidRPr="00D40EBA">
        <w:t>the signed</w:t>
      </w:r>
      <w:r w:rsidRPr="00D40EBA">
        <w:t xml:space="preserve"> copy of contract back to vendor confirming the terms. </w:t>
      </w:r>
    </w:p>
    <w:p w14:paraId="5A7CB314" w14:textId="77777777" w:rsidR="00945C7C" w:rsidRPr="00D40EBA" w:rsidRDefault="00945C7C" w:rsidP="00FC5F85">
      <w:pPr>
        <w:pStyle w:val="ListParagraph"/>
        <w:numPr>
          <w:ilvl w:val="0"/>
          <w:numId w:val="77"/>
        </w:numPr>
      </w:pPr>
      <w:r w:rsidRPr="00D40EBA">
        <w:t>Most vendors require a Purchase Order (PO) to be submitted for ordering. Below is an example of how to submit a PO.</w:t>
      </w:r>
    </w:p>
    <w:p w14:paraId="7CEEEA4B" w14:textId="77777777" w:rsidR="00945C7C" w:rsidRPr="00D40EBA" w:rsidRDefault="00945C7C" w:rsidP="00FC5F85">
      <w:pPr>
        <w:pStyle w:val="ListParagraph"/>
        <w:numPr>
          <w:ilvl w:val="1"/>
          <w:numId w:val="77"/>
        </w:numPr>
      </w:pPr>
      <w:r w:rsidRPr="00D40EBA">
        <w:t xml:space="preserve">The start of the PO should be your initials.  </w:t>
      </w:r>
    </w:p>
    <w:p w14:paraId="749F2BE4" w14:textId="77777777" w:rsidR="00945C7C" w:rsidRPr="00D40EBA" w:rsidRDefault="00945C7C" w:rsidP="00FC5F85">
      <w:pPr>
        <w:pStyle w:val="ListParagraph"/>
        <w:numPr>
          <w:ilvl w:val="2"/>
          <w:numId w:val="77"/>
        </w:numPr>
      </w:pPr>
      <w:r w:rsidRPr="00D40EBA">
        <w:t>Example: JAH83CRADLEPOINT</w:t>
      </w:r>
    </w:p>
    <w:p w14:paraId="1963B25B" w14:textId="77777777" w:rsidR="00945C7C" w:rsidRPr="00D40EBA" w:rsidRDefault="00945C7C" w:rsidP="00FC5F85">
      <w:pPr>
        <w:pStyle w:val="ListParagraph"/>
        <w:numPr>
          <w:ilvl w:val="1"/>
          <w:numId w:val="77"/>
        </w:numPr>
      </w:pPr>
      <w:r w:rsidRPr="00D40EBA">
        <w:t>The PO # should have the location number and a brief description of what it’s for.</w:t>
      </w:r>
    </w:p>
    <w:p w14:paraId="20BE0F86" w14:textId="77777777" w:rsidR="00945C7C" w:rsidRPr="00D40EBA" w:rsidRDefault="00945C7C" w:rsidP="00FC5F85">
      <w:pPr>
        <w:pStyle w:val="ListParagraph"/>
        <w:numPr>
          <w:ilvl w:val="2"/>
          <w:numId w:val="77"/>
        </w:numPr>
        <w:rPr>
          <w:rFonts w:cs="Arial"/>
        </w:rPr>
      </w:pPr>
      <w:r w:rsidRPr="00D40EBA">
        <w:rPr>
          <w:rFonts w:cs="Arial"/>
        </w:rPr>
        <w:t>Example: JAH83CRADLEPOINT</w:t>
      </w:r>
    </w:p>
    <w:p w14:paraId="36663F94" w14:textId="77777777" w:rsidR="00945C7C" w:rsidRPr="00D40EBA" w:rsidRDefault="00945C7C" w:rsidP="00FC5F85">
      <w:pPr>
        <w:pStyle w:val="ListParagraph"/>
        <w:numPr>
          <w:ilvl w:val="1"/>
          <w:numId w:val="77"/>
        </w:numPr>
        <w:rPr>
          <w:rFonts w:cs="Arial"/>
        </w:rPr>
      </w:pPr>
      <w:r w:rsidRPr="00D40EBA">
        <w:rPr>
          <w:rFonts w:cs="Arial"/>
        </w:rPr>
        <w:t xml:space="preserve">Put a proper description in the order. </w:t>
      </w:r>
    </w:p>
    <w:p w14:paraId="0BA1D794" w14:textId="77777777" w:rsidR="00945C7C" w:rsidRPr="00D40EBA" w:rsidRDefault="00945C7C" w:rsidP="00FC5F85">
      <w:pPr>
        <w:pStyle w:val="ListParagraph"/>
        <w:numPr>
          <w:ilvl w:val="2"/>
          <w:numId w:val="77"/>
        </w:numPr>
        <w:rPr>
          <w:rFonts w:cs="Arial"/>
        </w:rPr>
      </w:pPr>
      <w:r w:rsidRPr="00D40EBA">
        <w:rPr>
          <w:rFonts w:cs="Arial"/>
        </w:rPr>
        <w:t xml:space="preserve">This will be useful for historical use and AP when paying. </w:t>
      </w:r>
    </w:p>
    <w:p w14:paraId="5AD7EED4" w14:textId="77777777" w:rsidR="00945C7C" w:rsidRPr="00D40EBA" w:rsidRDefault="00945C7C" w:rsidP="00FC5F85">
      <w:pPr>
        <w:pStyle w:val="ListParagraph"/>
        <w:numPr>
          <w:ilvl w:val="1"/>
          <w:numId w:val="77"/>
        </w:numPr>
        <w:rPr>
          <w:rFonts w:cs="Arial"/>
        </w:rPr>
      </w:pPr>
      <w:r w:rsidRPr="00D40EBA">
        <w:rPr>
          <w:rFonts w:cs="Arial"/>
        </w:rPr>
        <w:t>PO’s can be sent with this format via email.</w:t>
      </w:r>
    </w:p>
    <w:p w14:paraId="618CE8E8" w14:textId="786759E1" w:rsidR="00945C7C" w:rsidRDefault="00D63F5A" w:rsidP="00D00799">
      <w:pPr>
        <w:pStyle w:val="Heading4"/>
      </w:pPr>
      <w:bookmarkStart w:id="120" w:name="_Toc212651130"/>
      <w:r>
        <w:t>20</w:t>
      </w:r>
      <w:r w:rsidR="00B75964">
        <w:t>.5</w:t>
      </w:r>
      <w:r w:rsidR="00B75964">
        <w:tab/>
      </w:r>
      <w:r w:rsidR="00945C7C">
        <w:t>Installation of Equipment</w:t>
      </w:r>
      <w:bookmarkEnd w:id="120"/>
    </w:p>
    <w:p w14:paraId="1D45CEFA" w14:textId="4FAAA87A" w:rsidR="00945C7C" w:rsidRPr="00D40EBA" w:rsidRDefault="00945C7C" w:rsidP="00FC5F85">
      <w:pPr>
        <w:pStyle w:val="ListParagraph"/>
        <w:numPr>
          <w:ilvl w:val="0"/>
          <w:numId w:val="78"/>
        </w:numPr>
        <w:rPr>
          <w:rFonts w:eastAsiaTheme="majorEastAsia" w:cs="Arial"/>
          <w:szCs w:val="22"/>
        </w:rPr>
      </w:pPr>
      <w:r w:rsidRPr="00D40EBA">
        <w:rPr>
          <w:rFonts w:eastAsiaTheme="majorEastAsia" w:cs="Arial"/>
          <w:szCs w:val="22"/>
        </w:rPr>
        <w:t xml:space="preserve">Project </w:t>
      </w:r>
      <w:r w:rsidR="00D63F5A" w:rsidRPr="00D40EBA">
        <w:rPr>
          <w:rFonts w:eastAsiaTheme="majorEastAsia" w:cs="Arial"/>
          <w:szCs w:val="22"/>
        </w:rPr>
        <w:t>Lead</w:t>
      </w:r>
      <w:r w:rsidRPr="00D40EBA">
        <w:rPr>
          <w:rFonts w:eastAsiaTheme="majorEastAsia" w:cs="Arial"/>
          <w:szCs w:val="22"/>
        </w:rPr>
        <w:t xml:space="preserve"> will schedule any approved outside services that are required to assist in implementing the solution.</w:t>
      </w:r>
    </w:p>
    <w:p w14:paraId="1A220B03" w14:textId="5A8F37F3" w:rsidR="00945C7C" w:rsidRPr="00D40EBA" w:rsidRDefault="00945C7C" w:rsidP="00FC5F85">
      <w:pPr>
        <w:pStyle w:val="ListParagraph"/>
        <w:numPr>
          <w:ilvl w:val="0"/>
          <w:numId w:val="78"/>
        </w:numPr>
        <w:rPr>
          <w:rFonts w:eastAsiaTheme="majorEastAsia" w:cs="Arial"/>
          <w:szCs w:val="22"/>
        </w:rPr>
      </w:pPr>
      <w:r w:rsidRPr="00D40EBA">
        <w:rPr>
          <w:rFonts w:eastAsiaTheme="majorEastAsia" w:cs="Arial"/>
          <w:szCs w:val="22"/>
        </w:rPr>
        <w:t xml:space="preserve">Project lead will provide weekly updates on project </w:t>
      </w:r>
      <w:r w:rsidR="00B75964" w:rsidRPr="00D40EBA">
        <w:rPr>
          <w:rFonts w:eastAsiaTheme="majorEastAsia" w:cs="Arial"/>
          <w:szCs w:val="22"/>
        </w:rPr>
        <w:t>status.</w:t>
      </w:r>
    </w:p>
    <w:p w14:paraId="1DD5BB58" w14:textId="539FE0FC" w:rsidR="00945C7C" w:rsidRPr="00DA7C1E" w:rsidRDefault="00945C7C" w:rsidP="00FC5F85">
      <w:pPr>
        <w:pStyle w:val="ListParagraph"/>
        <w:numPr>
          <w:ilvl w:val="0"/>
          <w:numId w:val="79"/>
        </w:numPr>
      </w:pPr>
      <w:r w:rsidRPr="00D40EBA">
        <w:rPr>
          <w:rFonts w:eastAsiaTheme="majorEastAsia" w:cs="Arial"/>
          <w:szCs w:val="22"/>
        </w:rPr>
        <w:t xml:space="preserve">If any delays or problems occur, </w:t>
      </w:r>
      <w:r w:rsidR="00D63F5A" w:rsidRPr="00D40EBA">
        <w:rPr>
          <w:rFonts w:eastAsiaTheme="majorEastAsia" w:cs="Arial"/>
          <w:szCs w:val="22"/>
        </w:rPr>
        <w:t>the project</w:t>
      </w:r>
      <w:r w:rsidRPr="00D40EBA">
        <w:rPr>
          <w:rFonts w:eastAsiaTheme="majorEastAsia" w:cs="Arial"/>
          <w:szCs w:val="22"/>
        </w:rPr>
        <w:t xml:space="preserve"> lead will immediately notify direct supervisor so they can work through the </w:t>
      </w:r>
      <w:r w:rsidR="00987357" w:rsidRPr="00D40EBA">
        <w:rPr>
          <w:rFonts w:eastAsiaTheme="majorEastAsia" w:cs="Arial"/>
          <w:szCs w:val="22"/>
        </w:rPr>
        <w:t>issue.</w:t>
      </w:r>
    </w:p>
    <w:p w14:paraId="4C9E1B6B" w14:textId="71C3918B" w:rsidR="00DA7C1E" w:rsidRDefault="00DA7C1E" w:rsidP="00DA7C1E"/>
    <w:p w14:paraId="7D684BC5" w14:textId="778F3BC3" w:rsidR="00047968" w:rsidRDefault="00D63F5A" w:rsidP="00D00799">
      <w:pPr>
        <w:pStyle w:val="Heading4"/>
      </w:pPr>
      <w:bookmarkStart w:id="121" w:name="_Toc212651131"/>
      <w:r>
        <w:lastRenderedPageBreak/>
        <w:t>20</w:t>
      </w:r>
      <w:r w:rsidR="00987357">
        <w:t>.6</w:t>
      </w:r>
      <w:r w:rsidR="00987357">
        <w:tab/>
      </w:r>
      <w:r w:rsidR="00DA7C1E">
        <w:t>Updating Documentation and Managing Maintenance Renewals</w:t>
      </w:r>
      <w:bookmarkEnd w:id="121"/>
    </w:p>
    <w:p w14:paraId="0294EA48" w14:textId="77777777" w:rsidR="00DA7C1E" w:rsidRPr="00D40EBA" w:rsidRDefault="00DA7C1E" w:rsidP="00FC5F85">
      <w:pPr>
        <w:pStyle w:val="ListParagraph"/>
        <w:numPr>
          <w:ilvl w:val="0"/>
          <w:numId w:val="80"/>
        </w:numPr>
        <w:rPr>
          <w:rFonts w:eastAsiaTheme="majorEastAsia"/>
        </w:rPr>
      </w:pPr>
      <w:r w:rsidRPr="00D40EBA">
        <w:rPr>
          <w:rFonts w:eastAsiaTheme="majorEastAsia"/>
        </w:rPr>
        <w:t>Once an order has been placed update the following items to ensure we maintain it going forward and have quick look ups for support purposes</w:t>
      </w:r>
    </w:p>
    <w:p w14:paraId="25EC8C99" w14:textId="77777777" w:rsidR="00DA7C1E" w:rsidRPr="00D40EBA" w:rsidRDefault="00DA7C1E" w:rsidP="00FC5F85">
      <w:pPr>
        <w:pStyle w:val="ListParagraph"/>
        <w:numPr>
          <w:ilvl w:val="1"/>
          <w:numId w:val="80"/>
        </w:numPr>
        <w:rPr>
          <w:rFonts w:eastAsiaTheme="majorEastAsia"/>
        </w:rPr>
      </w:pPr>
      <w:r w:rsidRPr="00D40EBA">
        <w:rPr>
          <w:rFonts w:eastAsiaTheme="majorEastAsia"/>
        </w:rPr>
        <w:t>Update the site information page in One Note with:</w:t>
      </w:r>
    </w:p>
    <w:p w14:paraId="7EDA8526" w14:textId="77777777" w:rsidR="00DA7C1E" w:rsidRPr="00D40EBA" w:rsidRDefault="00DA7C1E" w:rsidP="00FC5F85">
      <w:pPr>
        <w:pStyle w:val="ListParagraph"/>
        <w:numPr>
          <w:ilvl w:val="2"/>
          <w:numId w:val="80"/>
        </w:numPr>
        <w:rPr>
          <w:rFonts w:eastAsiaTheme="majorEastAsia"/>
        </w:rPr>
      </w:pPr>
      <w:r w:rsidRPr="00D40EBA">
        <w:rPr>
          <w:rFonts w:eastAsiaTheme="majorEastAsia"/>
        </w:rPr>
        <w:t xml:space="preserve">Equipment model </w:t>
      </w:r>
    </w:p>
    <w:p w14:paraId="20330329" w14:textId="43F783AE" w:rsidR="00DA7C1E" w:rsidRPr="00D40EBA" w:rsidRDefault="00DA7C1E" w:rsidP="00FC5F85">
      <w:pPr>
        <w:pStyle w:val="ListParagraph"/>
        <w:numPr>
          <w:ilvl w:val="2"/>
          <w:numId w:val="80"/>
        </w:numPr>
        <w:rPr>
          <w:rFonts w:eastAsiaTheme="majorEastAsia"/>
        </w:rPr>
      </w:pPr>
      <w:r w:rsidRPr="00D40EBA">
        <w:rPr>
          <w:rFonts w:eastAsiaTheme="majorEastAsia"/>
        </w:rPr>
        <w:t xml:space="preserve">Location </w:t>
      </w:r>
      <w:r w:rsidR="00987357" w:rsidRPr="00D40EBA">
        <w:rPr>
          <w:rFonts w:eastAsiaTheme="majorEastAsia"/>
        </w:rPr>
        <w:t>installed.</w:t>
      </w:r>
      <w:r w:rsidRPr="00D40EBA">
        <w:rPr>
          <w:rFonts w:eastAsiaTheme="majorEastAsia"/>
        </w:rPr>
        <w:t xml:space="preserve"> </w:t>
      </w:r>
    </w:p>
    <w:p w14:paraId="600CF537" w14:textId="5894C6BF" w:rsidR="00DA7C1E" w:rsidRPr="00D40EBA" w:rsidRDefault="00987357" w:rsidP="00FC5F85">
      <w:pPr>
        <w:pStyle w:val="ListParagraph"/>
        <w:numPr>
          <w:ilvl w:val="2"/>
          <w:numId w:val="80"/>
        </w:numPr>
        <w:rPr>
          <w:rFonts w:eastAsiaTheme="majorEastAsia"/>
        </w:rPr>
      </w:pPr>
      <w:r w:rsidRPr="00D40EBA">
        <w:rPr>
          <w:rFonts w:eastAsiaTheme="majorEastAsia"/>
        </w:rPr>
        <w:t>Vendors</w:t>
      </w:r>
      <w:r w:rsidR="00DA7C1E" w:rsidRPr="00D40EBA">
        <w:rPr>
          <w:rFonts w:eastAsiaTheme="majorEastAsia"/>
        </w:rPr>
        <w:t xml:space="preserve"> contact and </w:t>
      </w:r>
      <w:r w:rsidRPr="00D40EBA">
        <w:rPr>
          <w:rFonts w:eastAsiaTheme="majorEastAsia"/>
        </w:rPr>
        <w:t>name.</w:t>
      </w:r>
    </w:p>
    <w:p w14:paraId="6C281718" w14:textId="77777777" w:rsidR="00DA7C1E" w:rsidRPr="00D40EBA" w:rsidRDefault="00DA7C1E" w:rsidP="00FC5F85">
      <w:pPr>
        <w:pStyle w:val="ListParagraph"/>
        <w:numPr>
          <w:ilvl w:val="2"/>
          <w:numId w:val="80"/>
        </w:numPr>
        <w:rPr>
          <w:rFonts w:eastAsiaTheme="majorEastAsia"/>
        </w:rPr>
      </w:pPr>
      <w:r w:rsidRPr="00D40EBA">
        <w:rPr>
          <w:rFonts w:eastAsiaTheme="majorEastAsia"/>
        </w:rPr>
        <w:t xml:space="preserve">Any other relevant information </w:t>
      </w:r>
    </w:p>
    <w:p w14:paraId="590AE4EF" w14:textId="77777777" w:rsidR="00DA7C1E" w:rsidRPr="00D40EBA" w:rsidRDefault="00DA7C1E" w:rsidP="00FC5F85">
      <w:pPr>
        <w:pStyle w:val="ListParagraph"/>
        <w:numPr>
          <w:ilvl w:val="1"/>
          <w:numId w:val="80"/>
        </w:numPr>
        <w:rPr>
          <w:rFonts w:eastAsiaTheme="majorEastAsia"/>
        </w:rPr>
      </w:pPr>
      <w:r w:rsidRPr="00D40EBA">
        <w:rPr>
          <w:rFonts w:eastAsiaTheme="majorEastAsia"/>
        </w:rPr>
        <w:t xml:space="preserve">Put a calendar entry into the sysadmin calendar for the renewal of the contract.  In the body of the calendar entry add the contract information so it’s easy to find when renewal comes up. </w:t>
      </w:r>
    </w:p>
    <w:p w14:paraId="11FD9059" w14:textId="5AB01A71" w:rsidR="00DA7C1E" w:rsidRPr="00D40EBA" w:rsidRDefault="00DA7C1E" w:rsidP="00FC5F85">
      <w:pPr>
        <w:pStyle w:val="ListParagraph"/>
        <w:numPr>
          <w:ilvl w:val="2"/>
          <w:numId w:val="80"/>
        </w:numPr>
        <w:rPr>
          <w:rFonts w:eastAsiaTheme="majorEastAsia"/>
        </w:rPr>
      </w:pPr>
      <w:r w:rsidRPr="00D40EBA">
        <w:rPr>
          <w:rFonts w:eastAsiaTheme="majorEastAsia"/>
        </w:rPr>
        <w:t xml:space="preserve">Calendar Reminder to be set for 90 days prior to </w:t>
      </w:r>
      <w:r w:rsidR="00987357" w:rsidRPr="00D40EBA">
        <w:rPr>
          <w:rFonts w:eastAsiaTheme="majorEastAsia"/>
        </w:rPr>
        <w:t>expiration.</w:t>
      </w:r>
    </w:p>
    <w:p w14:paraId="615B39BE" w14:textId="479772E9" w:rsidR="00DA7C1E" w:rsidRPr="00047968" w:rsidRDefault="00DA7C1E" w:rsidP="00FC5F85">
      <w:pPr>
        <w:pStyle w:val="ListParagraph"/>
        <w:numPr>
          <w:ilvl w:val="1"/>
          <w:numId w:val="80"/>
        </w:numPr>
        <w:rPr>
          <w:rFonts w:eastAsiaTheme="majorEastAsia"/>
        </w:rPr>
      </w:pPr>
      <w:r w:rsidRPr="00D40EBA">
        <w:rPr>
          <w:rFonts w:eastAsiaTheme="majorEastAsia"/>
        </w:rPr>
        <w:t xml:space="preserve">Place a copy of the order and any other relevant information into the contracts folder for the site in </w:t>
      </w:r>
      <w:bookmarkStart w:id="122" w:name="_Hlk71285321"/>
      <w:r w:rsidRPr="00D40EBA">
        <w:fldChar w:fldCharType="begin"/>
      </w:r>
      <w:r w:rsidRPr="00D40EBA">
        <w:instrText xml:space="preserve"> HYPERLINK "file:///F:\\Information%20Technology\\Shared\\Locations" </w:instrText>
      </w:r>
      <w:r w:rsidRPr="00D40EBA">
        <w:fldChar w:fldCharType="separate"/>
      </w:r>
      <w:r w:rsidRPr="00D40EBA">
        <w:rPr>
          <w:rStyle w:val="Hyperlink"/>
          <w:rFonts w:eastAsiaTheme="majorEastAsia"/>
        </w:rPr>
        <w:t>F:\Information Technology\Shared\Locations</w:t>
      </w:r>
      <w:r w:rsidRPr="00D40EBA">
        <w:rPr>
          <w:rStyle w:val="Hyperlink"/>
          <w:rFonts w:eastAsiaTheme="majorEastAsia"/>
        </w:rPr>
        <w:fldChar w:fldCharType="end"/>
      </w:r>
      <w:bookmarkEnd w:id="122"/>
    </w:p>
    <w:p w14:paraId="1EF58F0B" w14:textId="77777777" w:rsidR="00047968" w:rsidRPr="00047968" w:rsidRDefault="00047968" w:rsidP="00047968"/>
    <w:p w14:paraId="1ADDBECE" w14:textId="08173350" w:rsidR="003C2691" w:rsidRDefault="00DE033C" w:rsidP="00060C4E">
      <w:pPr>
        <w:pStyle w:val="Heading2"/>
        <w:numPr>
          <w:ilvl w:val="1"/>
          <w:numId w:val="32"/>
        </w:numPr>
      </w:pPr>
      <w:bookmarkStart w:id="123" w:name="_Toc212651132"/>
      <w:r>
        <w:lastRenderedPageBreak/>
        <w:t>IT Invoice Approval Process</w:t>
      </w:r>
      <w:bookmarkEnd w:id="123"/>
    </w:p>
    <w:p w14:paraId="2D37CC0B" w14:textId="77777777" w:rsidR="00DE033C" w:rsidRDefault="00DE033C" w:rsidP="00DE033C">
      <w:r w:rsidRPr="005C57F0">
        <w:t>The Invoice approval SOP is a process to approve payments for Accounts Payable, assign what department or warehouse should be coded the expense, and logging of the expense in the IT Budget Spreadsheet. This is necessary for the IT leadership and accounting teams to appropriately track and understand where expenses occur and that they are vital to operations and/or approved.</w:t>
      </w:r>
    </w:p>
    <w:p w14:paraId="35EF50B8" w14:textId="77777777" w:rsidR="003C2691" w:rsidRDefault="003C2691" w:rsidP="003C2691">
      <w:pPr>
        <w:rPr>
          <w:rFonts w:eastAsiaTheme="majorEastAsia" w:cs="Arial"/>
          <w:b/>
          <w:sz w:val="36"/>
          <w:szCs w:val="36"/>
        </w:rPr>
      </w:pPr>
    </w:p>
    <w:p w14:paraId="6C4D0275" w14:textId="2ADDC8B5" w:rsidR="00230FEC" w:rsidRPr="00230FEC" w:rsidRDefault="00DE033C" w:rsidP="00230FEC">
      <w:pPr>
        <w:pStyle w:val="Heading4"/>
        <w:numPr>
          <w:ilvl w:val="2"/>
          <w:numId w:val="32"/>
        </w:numPr>
      </w:pPr>
      <w:bookmarkStart w:id="124" w:name="_Toc212651133"/>
      <w:r>
        <w:t>Invoice Review</w:t>
      </w:r>
      <w:bookmarkEnd w:id="124"/>
    </w:p>
    <w:p w14:paraId="414F2AF9" w14:textId="5E5A1457" w:rsidR="00230FEC" w:rsidRDefault="00DE033C" w:rsidP="00FC5F85">
      <w:pPr>
        <w:pStyle w:val="ListParagraph"/>
        <w:numPr>
          <w:ilvl w:val="0"/>
          <w:numId w:val="325"/>
        </w:numPr>
      </w:pPr>
      <w:r>
        <w:t>Receiving Invoices</w:t>
      </w:r>
    </w:p>
    <w:p w14:paraId="0A4057F7" w14:textId="5D8C2B77" w:rsidR="00230FEC" w:rsidRPr="00DE033C" w:rsidRDefault="00230FEC" w:rsidP="00FC5F85">
      <w:pPr>
        <w:pStyle w:val="ListParagraph"/>
        <w:numPr>
          <w:ilvl w:val="1"/>
          <w:numId w:val="325"/>
        </w:numPr>
        <w:rPr>
          <w:rFonts w:eastAsiaTheme="majorEastAsia" w:cstheme="majorBidi"/>
          <w:szCs w:val="22"/>
        </w:rPr>
      </w:pPr>
      <w:r>
        <w:t>Two</w:t>
      </w:r>
      <w:r w:rsidR="00DE033C" w:rsidRPr="00DE033C">
        <w:rPr>
          <w:rFonts w:eastAsiaTheme="majorEastAsia" w:cstheme="majorBidi"/>
          <w:szCs w:val="22"/>
        </w:rPr>
        <w:t xml:space="preserve"> </w:t>
      </w:r>
      <w:r w:rsidR="00DE033C" w:rsidRPr="00F101A3">
        <w:rPr>
          <w:rFonts w:eastAsiaTheme="majorEastAsia" w:cstheme="majorBidi"/>
          <w:szCs w:val="22"/>
        </w:rPr>
        <w:t>Upon receipt of an IT invoice from A/P, vendors, etc., review for:</w:t>
      </w:r>
    </w:p>
    <w:p w14:paraId="6F6183E3" w14:textId="77777777" w:rsidR="00DE033C" w:rsidRPr="00F101A3" w:rsidRDefault="00DE033C" w:rsidP="00FC5F85">
      <w:pPr>
        <w:pStyle w:val="ListParagraph"/>
        <w:numPr>
          <w:ilvl w:val="2"/>
          <w:numId w:val="325"/>
        </w:numPr>
        <w:rPr>
          <w:rFonts w:eastAsiaTheme="majorEastAsia" w:cstheme="majorBidi"/>
          <w:szCs w:val="22"/>
        </w:rPr>
      </w:pPr>
      <w:r w:rsidRPr="00F101A3">
        <w:rPr>
          <w:rFonts w:eastAsiaTheme="majorEastAsia" w:cstheme="majorBidi"/>
          <w:szCs w:val="22"/>
        </w:rPr>
        <w:t>V</w:t>
      </w:r>
      <w:r>
        <w:rPr>
          <w:rFonts w:eastAsiaTheme="majorEastAsia" w:cstheme="majorBidi"/>
          <w:szCs w:val="22"/>
        </w:rPr>
        <w:t>alidity</w:t>
      </w:r>
      <w:r w:rsidRPr="00F101A3">
        <w:rPr>
          <w:rFonts w:eastAsiaTheme="majorEastAsia" w:cstheme="majorBidi"/>
          <w:szCs w:val="22"/>
        </w:rPr>
        <w:t>: Confirm it is an expected invoice to avoid spam payments.</w:t>
      </w:r>
    </w:p>
    <w:p w14:paraId="0CBDC8EF" w14:textId="77777777" w:rsidR="00DE033C" w:rsidRPr="00F101A3" w:rsidRDefault="00DE033C" w:rsidP="00FC5F85">
      <w:pPr>
        <w:pStyle w:val="ListParagraph"/>
        <w:numPr>
          <w:ilvl w:val="2"/>
          <w:numId w:val="325"/>
        </w:numPr>
        <w:rPr>
          <w:rFonts w:eastAsiaTheme="majorEastAsia" w:cstheme="majorBidi"/>
          <w:szCs w:val="22"/>
        </w:rPr>
      </w:pPr>
      <w:r w:rsidRPr="00F101A3">
        <w:rPr>
          <w:rFonts w:eastAsiaTheme="majorEastAsia" w:cstheme="majorBidi"/>
          <w:szCs w:val="22"/>
        </w:rPr>
        <w:t>Pricing: Ensure pricing matches the approved quote.</w:t>
      </w:r>
    </w:p>
    <w:p w14:paraId="21AE6310" w14:textId="77777777" w:rsidR="00DE033C" w:rsidRPr="00F101A3" w:rsidRDefault="00DE033C" w:rsidP="00FC5F85">
      <w:pPr>
        <w:pStyle w:val="ListParagraph"/>
        <w:numPr>
          <w:ilvl w:val="2"/>
          <w:numId w:val="325"/>
        </w:numPr>
        <w:rPr>
          <w:rFonts w:eastAsiaTheme="majorEastAsia" w:cstheme="majorBidi"/>
          <w:szCs w:val="22"/>
        </w:rPr>
      </w:pPr>
      <w:r w:rsidRPr="00F101A3">
        <w:rPr>
          <w:rFonts w:eastAsiaTheme="majorEastAsia" w:cstheme="majorBidi"/>
          <w:szCs w:val="22"/>
        </w:rPr>
        <w:t>Receipt of Goods/Services: Confirm items or services have been received before processing payment.</w:t>
      </w:r>
    </w:p>
    <w:p w14:paraId="3A1B30F5" w14:textId="77777777" w:rsidR="00DE033C" w:rsidRPr="00F101A3" w:rsidRDefault="00DE033C" w:rsidP="00FC5F85">
      <w:pPr>
        <w:pStyle w:val="ListParagraph"/>
        <w:numPr>
          <w:ilvl w:val="3"/>
          <w:numId w:val="325"/>
        </w:numPr>
        <w:rPr>
          <w:rFonts w:eastAsiaTheme="majorEastAsia" w:cstheme="majorBidi"/>
          <w:szCs w:val="22"/>
        </w:rPr>
      </w:pPr>
      <w:r w:rsidRPr="00F101A3">
        <w:rPr>
          <w:rFonts w:eastAsiaTheme="majorEastAsia" w:cstheme="majorBidi"/>
          <w:szCs w:val="22"/>
        </w:rPr>
        <w:t>Verify receipt with the purchaser.</w:t>
      </w:r>
    </w:p>
    <w:p w14:paraId="4032002B" w14:textId="77777777" w:rsidR="00DE033C" w:rsidRPr="00F101A3" w:rsidRDefault="00DE033C" w:rsidP="00FC5F85">
      <w:pPr>
        <w:pStyle w:val="ListParagraph"/>
        <w:numPr>
          <w:ilvl w:val="3"/>
          <w:numId w:val="325"/>
        </w:numPr>
        <w:rPr>
          <w:rFonts w:eastAsiaTheme="majorEastAsia" w:cstheme="majorBidi"/>
          <w:szCs w:val="22"/>
        </w:rPr>
      </w:pPr>
      <w:r w:rsidRPr="00F101A3">
        <w:rPr>
          <w:rFonts w:eastAsiaTheme="majorEastAsia" w:cstheme="majorBidi"/>
          <w:szCs w:val="22"/>
        </w:rPr>
        <w:t>For services billed monthly, track spending against the Statement of Work (SOW).</w:t>
      </w:r>
    </w:p>
    <w:p w14:paraId="593D514E" w14:textId="77777777" w:rsidR="00DE033C" w:rsidRDefault="00DE033C" w:rsidP="00FC5F85">
      <w:pPr>
        <w:pStyle w:val="ListParagraph"/>
        <w:numPr>
          <w:ilvl w:val="2"/>
          <w:numId w:val="325"/>
        </w:numPr>
        <w:rPr>
          <w:rFonts w:eastAsiaTheme="majorEastAsia" w:cstheme="majorBidi"/>
          <w:szCs w:val="22"/>
        </w:rPr>
      </w:pPr>
      <w:r w:rsidRPr="00F101A3">
        <w:rPr>
          <w:rFonts w:eastAsiaTheme="majorEastAsia" w:cstheme="majorBidi"/>
          <w:szCs w:val="22"/>
        </w:rPr>
        <w:t>Approval of Large Invoices: Notify the VP of IT for any invoices exceeding $5,000 before approval.</w:t>
      </w:r>
    </w:p>
    <w:p w14:paraId="2064F574" w14:textId="77777777" w:rsidR="00DE033C" w:rsidRDefault="00DE033C" w:rsidP="00FC5F85">
      <w:pPr>
        <w:pStyle w:val="ListParagraph"/>
        <w:numPr>
          <w:ilvl w:val="0"/>
          <w:numId w:val="325"/>
        </w:numPr>
        <w:rPr>
          <w:rFonts w:eastAsiaTheme="majorEastAsia" w:cstheme="majorBidi"/>
          <w:szCs w:val="22"/>
        </w:rPr>
      </w:pPr>
      <w:r>
        <w:rPr>
          <w:rFonts w:eastAsiaTheme="majorEastAsia" w:cstheme="majorBidi"/>
          <w:szCs w:val="22"/>
        </w:rPr>
        <w:t>Approving Invoices with AP</w:t>
      </w:r>
    </w:p>
    <w:p w14:paraId="5C292DFE" w14:textId="77777777" w:rsidR="00DE033C" w:rsidRDefault="00DE033C" w:rsidP="00FC5F85">
      <w:pPr>
        <w:pStyle w:val="ListParagraph"/>
        <w:numPr>
          <w:ilvl w:val="1"/>
          <w:numId w:val="325"/>
        </w:numPr>
        <w:rPr>
          <w:rFonts w:eastAsiaTheme="majorEastAsia" w:cstheme="majorBidi"/>
          <w:szCs w:val="22"/>
        </w:rPr>
      </w:pPr>
      <w:r>
        <w:rPr>
          <w:rFonts w:eastAsiaTheme="majorEastAsia" w:cstheme="majorBidi"/>
          <w:szCs w:val="22"/>
        </w:rPr>
        <w:t>Once an invoice is reviewed and approved by IT:</w:t>
      </w:r>
    </w:p>
    <w:p w14:paraId="32D654B9" w14:textId="77777777" w:rsidR="00DE033C" w:rsidRDefault="00DE033C" w:rsidP="00FC5F85">
      <w:pPr>
        <w:pStyle w:val="ListParagraph"/>
        <w:numPr>
          <w:ilvl w:val="2"/>
          <w:numId w:val="325"/>
        </w:numPr>
        <w:rPr>
          <w:rFonts w:eastAsiaTheme="majorEastAsia" w:cstheme="majorBidi"/>
          <w:szCs w:val="22"/>
        </w:rPr>
      </w:pPr>
      <w:r>
        <w:rPr>
          <w:rFonts w:eastAsiaTheme="majorEastAsia" w:cstheme="majorBidi"/>
          <w:szCs w:val="22"/>
        </w:rPr>
        <w:t>Reply to or email A/P Invoices with invoice details:</w:t>
      </w:r>
    </w:p>
    <w:p w14:paraId="637D02D0" w14:textId="77777777" w:rsidR="00DE033C" w:rsidRDefault="00DE033C" w:rsidP="00FC5F85">
      <w:pPr>
        <w:pStyle w:val="ListParagraph"/>
        <w:numPr>
          <w:ilvl w:val="3"/>
          <w:numId w:val="325"/>
        </w:numPr>
        <w:rPr>
          <w:rFonts w:eastAsiaTheme="majorEastAsia" w:cstheme="majorBidi"/>
          <w:szCs w:val="22"/>
        </w:rPr>
      </w:pPr>
      <w:r>
        <w:rPr>
          <w:rFonts w:eastAsiaTheme="majorEastAsia" w:cstheme="majorBidi"/>
          <w:szCs w:val="22"/>
        </w:rPr>
        <w:t>Expense is approved to pay (expected expense)</w:t>
      </w:r>
    </w:p>
    <w:p w14:paraId="4DE1DBF3" w14:textId="77777777" w:rsidR="00DE033C" w:rsidRDefault="00DE033C" w:rsidP="00FC5F85">
      <w:pPr>
        <w:pStyle w:val="ListParagraph"/>
        <w:numPr>
          <w:ilvl w:val="3"/>
          <w:numId w:val="325"/>
        </w:numPr>
        <w:rPr>
          <w:rFonts w:eastAsiaTheme="majorEastAsia" w:cstheme="majorBidi"/>
          <w:szCs w:val="22"/>
        </w:rPr>
      </w:pPr>
      <w:r>
        <w:rPr>
          <w:rFonts w:eastAsiaTheme="majorEastAsia" w:cstheme="majorBidi"/>
          <w:szCs w:val="22"/>
        </w:rPr>
        <w:t>What is the expense for specifically?</w:t>
      </w:r>
    </w:p>
    <w:p w14:paraId="6CBFD2D0" w14:textId="77777777" w:rsidR="00DE033C" w:rsidRDefault="00DE033C" w:rsidP="00FC5F85">
      <w:pPr>
        <w:pStyle w:val="ListParagraph"/>
        <w:numPr>
          <w:ilvl w:val="3"/>
          <w:numId w:val="325"/>
        </w:numPr>
        <w:rPr>
          <w:rFonts w:eastAsiaTheme="majorEastAsia" w:cstheme="majorBidi"/>
          <w:szCs w:val="22"/>
        </w:rPr>
      </w:pPr>
      <w:r>
        <w:rPr>
          <w:rFonts w:eastAsiaTheme="majorEastAsia" w:cstheme="majorBidi"/>
          <w:szCs w:val="22"/>
        </w:rPr>
        <w:t>What location is this expense allocated to?</w:t>
      </w:r>
    </w:p>
    <w:p w14:paraId="035EC519" w14:textId="5C12C1FB" w:rsidR="00DE033C" w:rsidRDefault="00DE033C" w:rsidP="00DE033C">
      <w:pPr>
        <w:pStyle w:val="Heading4"/>
        <w:numPr>
          <w:ilvl w:val="2"/>
          <w:numId w:val="32"/>
        </w:numPr>
      </w:pPr>
      <w:bookmarkStart w:id="125" w:name="_Toc212651134"/>
      <w:r>
        <w:t>Concur Expense Review</w:t>
      </w:r>
      <w:bookmarkEnd w:id="125"/>
    </w:p>
    <w:p w14:paraId="0926C9A1" w14:textId="77777777" w:rsidR="00DE033C" w:rsidRPr="00D10C8C" w:rsidRDefault="00DE033C" w:rsidP="00FC5F85">
      <w:pPr>
        <w:pStyle w:val="ListParagraph"/>
        <w:numPr>
          <w:ilvl w:val="0"/>
          <w:numId w:val="329"/>
        </w:numPr>
        <w:rPr>
          <w:rFonts w:eastAsiaTheme="minorHAnsi" w:cs="Arial"/>
          <w:bCs/>
          <w:szCs w:val="22"/>
        </w:rPr>
      </w:pPr>
      <w:r>
        <w:rPr>
          <w:rFonts w:eastAsiaTheme="minorHAnsi" w:cs="Arial"/>
          <w:bCs/>
          <w:szCs w:val="22"/>
        </w:rPr>
        <w:t>Concur Review Process</w:t>
      </w:r>
    </w:p>
    <w:p w14:paraId="3011C975" w14:textId="77777777" w:rsidR="00DE033C" w:rsidRDefault="00DE033C" w:rsidP="00FC5F85">
      <w:pPr>
        <w:pStyle w:val="ListParagraph"/>
        <w:numPr>
          <w:ilvl w:val="1"/>
          <w:numId w:val="330"/>
        </w:numPr>
        <w:rPr>
          <w:szCs w:val="22"/>
        </w:rPr>
      </w:pPr>
      <w:r>
        <w:rPr>
          <w:szCs w:val="22"/>
        </w:rPr>
        <w:t>When an expense report from Concur Arrives:</w:t>
      </w:r>
    </w:p>
    <w:p w14:paraId="356A482C" w14:textId="77777777" w:rsidR="00DE033C" w:rsidRDefault="00DE033C" w:rsidP="00FC5F85">
      <w:pPr>
        <w:pStyle w:val="ListParagraph"/>
        <w:numPr>
          <w:ilvl w:val="2"/>
          <w:numId w:val="331"/>
        </w:numPr>
        <w:rPr>
          <w:szCs w:val="22"/>
        </w:rPr>
      </w:pPr>
      <w:r>
        <w:rPr>
          <w:szCs w:val="22"/>
        </w:rPr>
        <w:t>Review each line for correct coding of items.</w:t>
      </w:r>
    </w:p>
    <w:p w14:paraId="495FA271" w14:textId="77777777" w:rsidR="00DE033C" w:rsidRDefault="00DE033C" w:rsidP="00FC5F85">
      <w:pPr>
        <w:pStyle w:val="ListParagraph"/>
        <w:numPr>
          <w:ilvl w:val="2"/>
          <w:numId w:val="331"/>
        </w:numPr>
        <w:rPr>
          <w:szCs w:val="22"/>
        </w:rPr>
      </w:pPr>
      <w:r>
        <w:rPr>
          <w:szCs w:val="22"/>
        </w:rPr>
        <w:t>Verify that each receipt matches the amount, expense type and business purpose.</w:t>
      </w:r>
    </w:p>
    <w:p w14:paraId="74E79673" w14:textId="77777777" w:rsidR="00DE033C" w:rsidRDefault="00DE033C" w:rsidP="00FC5F85">
      <w:pPr>
        <w:pStyle w:val="ListParagraph"/>
        <w:numPr>
          <w:ilvl w:val="3"/>
          <w:numId w:val="332"/>
        </w:numPr>
        <w:rPr>
          <w:szCs w:val="22"/>
        </w:rPr>
      </w:pPr>
      <w:r>
        <w:rPr>
          <w:szCs w:val="22"/>
        </w:rPr>
        <w:t>Return any discrepancies to the submitter for correction and resubmission.</w:t>
      </w:r>
    </w:p>
    <w:p w14:paraId="3F9C5211" w14:textId="4D2846F5" w:rsidR="00DE033C" w:rsidRDefault="00DE033C" w:rsidP="00DE033C">
      <w:pPr>
        <w:pStyle w:val="Heading4"/>
        <w:numPr>
          <w:ilvl w:val="2"/>
          <w:numId w:val="32"/>
        </w:numPr>
      </w:pPr>
      <w:bookmarkStart w:id="126" w:name="_Toc212651135"/>
      <w:r>
        <w:t>New Vendor Invoice Processing</w:t>
      </w:r>
      <w:bookmarkEnd w:id="126"/>
    </w:p>
    <w:p w14:paraId="6B053927" w14:textId="77777777" w:rsidR="00DE033C" w:rsidRDefault="00DE033C" w:rsidP="00FC5F85">
      <w:pPr>
        <w:pStyle w:val="ListParagraph"/>
        <w:numPr>
          <w:ilvl w:val="0"/>
          <w:numId w:val="333"/>
        </w:numPr>
        <w:rPr>
          <w:rFonts w:eastAsiaTheme="minorHAnsi"/>
          <w:bCs/>
          <w:szCs w:val="22"/>
        </w:rPr>
      </w:pPr>
      <w:r w:rsidRPr="005C57F0">
        <w:rPr>
          <w:rFonts w:eastAsiaTheme="minorHAnsi"/>
          <w:bCs/>
          <w:szCs w:val="22"/>
        </w:rPr>
        <w:t>Preparation for A/P Submission</w:t>
      </w:r>
    </w:p>
    <w:p w14:paraId="426E8B59" w14:textId="77777777" w:rsidR="00DE033C" w:rsidRDefault="00DE033C" w:rsidP="00FC5F85">
      <w:pPr>
        <w:pStyle w:val="ListParagraph"/>
        <w:numPr>
          <w:ilvl w:val="1"/>
          <w:numId w:val="334"/>
        </w:numPr>
        <w:rPr>
          <w:rFonts w:eastAsiaTheme="minorHAnsi"/>
          <w:bCs/>
          <w:szCs w:val="22"/>
        </w:rPr>
      </w:pPr>
      <w:r>
        <w:rPr>
          <w:rFonts w:eastAsiaTheme="minorHAnsi"/>
          <w:bCs/>
          <w:szCs w:val="22"/>
        </w:rPr>
        <w:t>For new vendors, request a W9 form from the vendor for A/P processing.</w:t>
      </w:r>
    </w:p>
    <w:p w14:paraId="25E4AAAD" w14:textId="77777777" w:rsidR="00DE033C" w:rsidRDefault="00DE033C" w:rsidP="00FC5F85">
      <w:pPr>
        <w:pStyle w:val="ListParagraph"/>
        <w:numPr>
          <w:ilvl w:val="0"/>
          <w:numId w:val="333"/>
        </w:numPr>
        <w:rPr>
          <w:rFonts w:eastAsiaTheme="minorHAnsi"/>
          <w:bCs/>
          <w:szCs w:val="22"/>
        </w:rPr>
      </w:pPr>
      <w:r>
        <w:rPr>
          <w:rFonts w:eastAsiaTheme="minorHAnsi"/>
          <w:bCs/>
          <w:szCs w:val="22"/>
        </w:rPr>
        <w:t>In the email to A/P, specify:</w:t>
      </w:r>
    </w:p>
    <w:p w14:paraId="5074846A" w14:textId="77777777" w:rsidR="00DE033C" w:rsidRDefault="00DE033C" w:rsidP="00FC5F85">
      <w:pPr>
        <w:pStyle w:val="ListParagraph"/>
        <w:numPr>
          <w:ilvl w:val="1"/>
          <w:numId w:val="335"/>
        </w:numPr>
        <w:rPr>
          <w:rFonts w:eastAsiaTheme="minorHAnsi"/>
          <w:bCs/>
          <w:szCs w:val="22"/>
        </w:rPr>
      </w:pPr>
      <w:r>
        <w:rPr>
          <w:rFonts w:eastAsiaTheme="minorHAnsi"/>
          <w:bCs/>
          <w:szCs w:val="22"/>
        </w:rPr>
        <w:t>Purpose of the invoice and expense type</w:t>
      </w:r>
    </w:p>
    <w:p w14:paraId="2108C0FC" w14:textId="77777777" w:rsidR="00DE033C" w:rsidRDefault="00DE033C" w:rsidP="00FC5F85">
      <w:pPr>
        <w:pStyle w:val="ListParagraph"/>
        <w:numPr>
          <w:ilvl w:val="1"/>
          <w:numId w:val="335"/>
        </w:numPr>
        <w:rPr>
          <w:rFonts w:eastAsiaTheme="minorHAnsi"/>
          <w:bCs/>
          <w:szCs w:val="22"/>
        </w:rPr>
      </w:pPr>
      <w:r>
        <w:rPr>
          <w:rFonts w:eastAsiaTheme="minorHAnsi"/>
          <w:bCs/>
          <w:szCs w:val="22"/>
        </w:rPr>
        <w:t>Warehouse or location the expense is being used</w:t>
      </w:r>
    </w:p>
    <w:p w14:paraId="67E03B4B" w14:textId="77777777" w:rsidR="00DE033C" w:rsidRDefault="00DE033C" w:rsidP="00FC5F85">
      <w:pPr>
        <w:pStyle w:val="ListParagraph"/>
        <w:numPr>
          <w:ilvl w:val="1"/>
          <w:numId w:val="335"/>
        </w:numPr>
        <w:rPr>
          <w:rFonts w:eastAsiaTheme="minorHAnsi"/>
          <w:bCs/>
          <w:szCs w:val="22"/>
        </w:rPr>
      </w:pPr>
      <w:r>
        <w:rPr>
          <w:rFonts w:eastAsiaTheme="minorHAnsi"/>
          <w:bCs/>
          <w:szCs w:val="22"/>
        </w:rPr>
        <w:t>If items are stock inventory for IT replacements, they should be coded to Corporate.</w:t>
      </w:r>
    </w:p>
    <w:p w14:paraId="204F8B7B" w14:textId="77777777" w:rsidR="00DE033C" w:rsidRDefault="00DE033C" w:rsidP="00FC5F85">
      <w:pPr>
        <w:pStyle w:val="ListParagraph"/>
        <w:numPr>
          <w:ilvl w:val="1"/>
          <w:numId w:val="335"/>
        </w:numPr>
        <w:rPr>
          <w:rFonts w:eastAsiaTheme="minorHAnsi"/>
          <w:bCs/>
          <w:szCs w:val="22"/>
        </w:rPr>
      </w:pPr>
      <w:r>
        <w:rPr>
          <w:rFonts w:eastAsiaTheme="minorHAnsi"/>
          <w:bCs/>
          <w:szCs w:val="22"/>
        </w:rPr>
        <w:t>Send a copy of Royal 4 invoices to Brian Goring and Dave Miller (Marketing) for supplier credits.</w:t>
      </w:r>
    </w:p>
    <w:p w14:paraId="0A6C51E5" w14:textId="26A6C25B" w:rsidR="00DE033C" w:rsidRDefault="00DE033C" w:rsidP="00FC5F85">
      <w:pPr>
        <w:pStyle w:val="ListParagraph"/>
        <w:numPr>
          <w:ilvl w:val="3"/>
          <w:numId w:val="336"/>
        </w:numPr>
        <w:rPr>
          <w:szCs w:val="22"/>
        </w:rPr>
      </w:pPr>
      <w:r w:rsidRPr="00DE033C">
        <w:rPr>
          <w:szCs w:val="22"/>
        </w:rPr>
        <w:lastRenderedPageBreak/>
        <w:t>They can submit software invoices for Coop reimbursement to various tire vendors through marketing support programs.</w:t>
      </w:r>
    </w:p>
    <w:p w14:paraId="77D8ADDE" w14:textId="77777777" w:rsidR="00DE033C" w:rsidRPr="00DE033C" w:rsidRDefault="00DE033C" w:rsidP="00DE033C">
      <w:pPr>
        <w:rPr>
          <w:szCs w:val="22"/>
        </w:rPr>
      </w:pPr>
    </w:p>
    <w:p w14:paraId="15F9A107" w14:textId="1E43ACE6" w:rsidR="00DE033C" w:rsidRDefault="00DE033C" w:rsidP="00DE033C">
      <w:pPr>
        <w:pStyle w:val="Heading4"/>
        <w:numPr>
          <w:ilvl w:val="2"/>
          <w:numId w:val="32"/>
        </w:numPr>
      </w:pPr>
      <w:bookmarkStart w:id="127" w:name="_Toc212651136"/>
      <w:r>
        <w:t>Logging Invoices for IT Budget Tracking</w:t>
      </w:r>
      <w:bookmarkEnd w:id="127"/>
    </w:p>
    <w:p w14:paraId="24A354EC" w14:textId="77777777" w:rsidR="00DE033C" w:rsidRDefault="00DE033C" w:rsidP="00FC5F85">
      <w:pPr>
        <w:pStyle w:val="ListParagraph"/>
        <w:numPr>
          <w:ilvl w:val="0"/>
          <w:numId w:val="337"/>
        </w:numPr>
        <w:rPr>
          <w:rFonts w:eastAsiaTheme="minorHAnsi" w:cs="Arial"/>
          <w:bCs/>
          <w:szCs w:val="22"/>
        </w:rPr>
      </w:pPr>
      <w:r>
        <w:rPr>
          <w:rFonts w:eastAsiaTheme="minorHAnsi" w:cs="Arial"/>
          <w:bCs/>
          <w:szCs w:val="22"/>
        </w:rPr>
        <w:t>Budget Tracking</w:t>
      </w:r>
    </w:p>
    <w:p w14:paraId="28FDB13C" w14:textId="77777777" w:rsidR="00DE033C" w:rsidRDefault="00DE033C" w:rsidP="00FC5F85">
      <w:pPr>
        <w:pStyle w:val="ListParagraph"/>
        <w:numPr>
          <w:ilvl w:val="1"/>
          <w:numId w:val="338"/>
        </w:numPr>
        <w:rPr>
          <w:rFonts w:eastAsiaTheme="minorHAnsi" w:cs="Arial"/>
          <w:bCs/>
          <w:szCs w:val="22"/>
        </w:rPr>
      </w:pPr>
      <w:r>
        <w:rPr>
          <w:rFonts w:eastAsiaTheme="minorHAnsi" w:cs="Arial"/>
          <w:bCs/>
          <w:szCs w:val="22"/>
        </w:rPr>
        <w:t>Open the “IT Budget 20xx.xlsx” spreadsheet (where 20xx is the fiscal year).</w:t>
      </w:r>
    </w:p>
    <w:p w14:paraId="278519EC" w14:textId="77777777" w:rsidR="00DE033C" w:rsidRDefault="00DE033C" w:rsidP="00FC5F85">
      <w:pPr>
        <w:pStyle w:val="ListParagraph"/>
        <w:numPr>
          <w:ilvl w:val="2"/>
          <w:numId w:val="339"/>
        </w:numPr>
        <w:rPr>
          <w:rFonts w:eastAsiaTheme="minorHAnsi" w:cs="Arial"/>
          <w:bCs/>
          <w:szCs w:val="22"/>
        </w:rPr>
      </w:pPr>
      <w:r>
        <w:rPr>
          <w:rFonts w:eastAsiaTheme="minorHAnsi" w:cs="Arial"/>
          <w:bCs/>
          <w:szCs w:val="22"/>
        </w:rPr>
        <w:t>This is currently located in the I.T. Goals &amp; KPIs Team under Files and in the folder named “Budgete”.</w:t>
      </w:r>
    </w:p>
    <w:p w14:paraId="38404562" w14:textId="77777777" w:rsidR="00DE033C" w:rsidRPr="0078441A" w:rsidRDefault="00DE033C" w:rsidP="00FC5F85">
      <w:pPr>
        <w:pStyle w:val="ListParagraph"/>
        <w:numPr>
          <w:ilvl w:val="1"/>
          <w:numId w:val="338"/>
        </w:numPr>
        <w:rPr>
          <w:rFonts w:eastAsiaTheme="minorHAnsi" w:cs="Arial"/>
          <w:b/>
          <w:szCs w:val="22"/>
        </w:rPr>
      </w:pPr>
      <w:r>
        <w:rPr>
          <w:szCs w:val="22"/>
        </w:rPr>
        <w:t>Key tabs needed to update the sheet are:</w:t>
      </w:r>
    </w:p>
    <w:p w14:paraId="14B2817E" w14:textId="77777777" w:rsidR="00DE033C" w:rsidRPr="0078441A" w:rsidRDefault="00DE033C" w:rsidP="00FC5F85">
      <w:pPr>
        <w:pStyle w:val="ListParagraph"/>
        <w:numPr>
          <w:ilvl w:val="2"/>
          <w:numId w:val="340"/>
        </w:numPr>
        <w:rPr>
          <w:rFonts w:eastAsiaTheme="minorHAnsi" w:cs="Arial"/>
          <w:b/>
          <w:szCs w:val="22"/>
        </w:rPr>
      </w:pPr>
      <w:r>
        <w:rPr>
          <w:rFonts w:eastAsiaTheme="minorHAnsi" w:cs="Arial"/>
          <w:b/>
          <w:szCs w:val="22"/>
        </w:rPr>
        <w:t xml:space="preserve">Budget – 20xx: </w:t>
      </w:r>
      <w:r>
        <w:rPr>
          <w:rFonts w:eastAsiaTheme="minorHAnsi" w:cs="Arial"/>
          <w:bCs/>
          <w:szCs w:val="22"/>
        </w:rPr>
        <w:t>Tracks budget, spend and remaining funds, linking back to AP and Concur tabs.</w:t>
      </w:r>
    </w:p>
    <w:p w14:paraId="1F1E7DCA" w14:textId="77777777" w:rsidR="00DE033C" w:rsidRPr="0078441A" w:rsidRDefault="00DE033C" w:rsidP="00FC5F85">
      <w:pPr>
        <w:pStyle w:val="ListParagraph"/>
        <w:numPr>
          <w:ilvl w:val="2"/>
          <w:numId w:val="340"/>
        </w:numPr>
        <w:rPr>
          <w:rFonts w:eastAsiaTheme="minorHAnsi" w:cs="Arial"/>
          <w:b/>
          <w:szCs w:val="22"/>
        </w:rPr>
      </w:pPr>
      <w:r>
        <w:rPr>
          <w:rFonts w:eastAsiaTheme="minorHAnsi" w:cs="Arial"/>
          <w:b/>
          <w:szCs w:val="22"/>
        </w:rPr>
        <w:t xml:space="preserve">20xx – Worksheet: </w:t>
      </w:r>
      <w:r>
        <w:rPr>
          <w:rFonts w:eastAsiaTheme="minorHAnsi" w:cs="Arial"/>
          <w:bCs/>
          <w:szCs w:val="22"/>
        </w:rPr>
        <w:t>Details annual expenditures.</w:t>
      </w:r>
    </w:p>
    <w:p w14:paraId="6FCC7F01" w14:textId="77777777" w:rsidR="00DE033C" w:rsidRPr="00A57650" w:rsidRDefault="00DE033C" w:rsidP="00FC5F85">
      <w:pPr>
        <w:pStyle w:val="ListParagraph"/>
        <w:numPr>
          <w:ilvl w:val="2"/>
          <w:numId w:val="340"/>
        </w:numPr>
        <w:rPr>
          <w:rFonts w:eastAsiaTheme="minorHAnsi" w:cs="Arial"/>
          <w:b/>
          <w:szCs w:val="22"/>
        </w:rPr>
      </w:pPr>
      <w:r>
        <w:rPr>
          <w:rFonts w:eastAsiaTheme="minorHAnsi" w:cs="Arial"/>
          <w:b/>
          <w:szCs w:val="22"/>
        </w:rPr>
        <w:t xml:space="preserve">AP: </w:t>
      </w:r>
      <w:r>
        <w:rPr>
          <w:rFonts w:eastAsiaTheme="minorHAnsi" w:cs="Arial"/>
          <w:bCs/>
          <w:szCs w:val="22"/>
        </w:rPr>
        <w:t>Where IT invoices are recorded.</w:t>
      </w:r>
    </w:p>
    <w:p w14:paraId="1331344A" w14:textId="77777777" w:rsidR="00DE033C" w:rsidRPr="00A57650" w:rsidRDefault="00DE033C" w:rsidP="00FC5F85">
      <w:pPr>
        <w:pStyle w:val="ListParagraph"/>
        <w:numPr>
          <w:ilvl w:val="2"/>
          <w:numId w:val="340"/>
        </w:numPr>
        <w:rPr>
          <w:rFonts w:eastAsiaTheme="minorHAnsi" w:cs="Arial"/>
          <w:b/>
          <w:szCs w:val="22"/>
        </w:rPr>
      </w:pPr>
      <w:r>
        <w:rPr>
          <w:rFonts w:eastAsiaTheme="minorHAnsi" w:cs="Arial"/>
          <w:b/>
          <w:szCs w:val="22"/>
        </w:rPr>
        <w:t xml:space="preserve">Concur: </w:t>
      </w:r>
      <w:r>
        <w:rPr>
          <w:rFonts w:eastAsiaTheme="minorHAnsi" w:cs="Arial"/>
          <w:bCs/>
          <w:szCs w:val="22"/>
        </w:rPr>
        <w:t>Concur expenses are added monthly from A/P upon request.</w:t>
      </w:r>
    </w:p>
    <w:p w14:paraId="61AFB626" w14:textId="77777777" w:rsidR="00DE033C" w:rsidRPr="00A57650" w:rsidRDefault="00DE033C" w:rsidP="00FC5F85">
      <w:pPr>
        <w:pStyle w:val="ListParagraph"/>
        <w:numPr>
          <w:ilvl w:val="0"/>
          <w:numId w:val="337"/>
        </w:numPr>
        <w:rPr>
          <w:rFonts w:eastAsiaTheme="minorHAnsi" w:cs="Arial"/>
          <w:b/>
          <w:szCs w:val="22"/>
        </w:rPr>
      </w:pPr>
      <w:r>
        <w:rPr>
          <w:rFonts w:eastAsiaTheme="minorHAnsi" w:cs="Arial"/>
          <w:bCs/>
          <w:szCs w:val="22"/>
        </w:rPr>
        <w:t>Entering invoice details into the AP tab</w:t>
      </w:r>
    </w:p>
    <w:p w14:paraId="2CEBC3A5" w14:textId="77777777" w:rsidR="00DE033C" w:rsidRPr="00A57650" w:rsidRDefault="00DE033C" w:rsidP="00FC5F85">
      <w:pPr>
        <w:pStyle w:val="ListParagraph"/>
        <w:numPr>
          <w:ilvl w:val="1"/>
          <w:numId w:val="341"/>
        </w:numPr>
        <w:rPr>
          <w:rFonts w:eastAsiaTheme="minorHAnsi" w:cs="Arial"/>
          <w:b/>
          <w:szCs w:val="22"/>
        </w:rPr>
      </w:pPr>
      <w:r>
        <w:rPr>
          <w:rFonts w:eastAsiaTheme="minorHAnsi" w:cs="Arial"/>
          <w:bCs/>
          <w:szCs w:val="22"/>
        </w:rPr>
        <w:t>For each invoice, add the following into the worksheet:</w:t>
      </w:r>
    </w:p>
    <w:p w14:paraId="6BBD63BC" w14:textId="77777777" w:rsidR="00DE033C" w:rsidRPr="00A57650" w:rsidRDefault="00DE033C" w:rsidP="00FC5F85">
      <w:pPr>
        <w:pStyle w:val="ListParagraph"/>
        <w:numPr>
          <w:ilvl w:val="2"/>
          <w:numId w:val="342"/>
        </w:numPr>
        <w:rPr>
          <w:rFonts w:eastAsiaTheme="minorHAnsi" w:cs="Arial"/>
          <w:b/>
          <w:szCs w:val="22"/>
        </w:rPr>
      </w:pPr>
      <w:r w:rsidRPr="00A57650">
        <w:rPr>
          <w:rFonts w:eastAsiaTheme="minorHAnsi" w:cs="Arial"/>
          <w:b/>
          <w:szCs w:val="22"/>
        </w:rPr>
        <w:t>Accounting Fiscal Year:</w:t>
      </w:r>
      <w:r>
        <w:rPr>
          <w:rFonts w:eastAsiaTheme="minorHAnsi" w:cs="Arial"/>
          <w:bCs/>
          <w:szCs w:val="22"/>
        </w:rPr>
        <w:t xml:space="preserve"> Links to Budget-20xx</w:t>
      </w:r>
    </w:p>
    <w:p w14:paraId="5BA8187C" w14:textId="77777777" w:rsidR="00DE033C" w:rsidRPr="00A57650" w:rsidRDefault="00DE033C" w:rsidP="00FC5F85">
      <w:pPr>
        <w:pStyle w:val="ListParagraph"/>
        <w:numPr>
          <w:ilvl w:val="2"/>
          <w:numId w:val="342"/>
        </w:numPr>
        <w:rPr>
          <w:rFonts w:eastAsiaTheme="minorHAnsi" w:cs="Arial"/>
          <w:b/>
          <w:szCs w:val="22"/>
        </w:rPr>
      </w:pPr>
      <w:r w:rsidRPr="00A57650">
        <w:rPr>
          <w:rFonts w:eastAsiaTheme="minorHAnsi" w:cs="Arial"/>
          <w:b/>
          <w:szCs w:val="22"/>
        </w:rPr>
        <w:t>Invoice Date, Vendor, Location, Item Description, Group, Asset/Expense, Quantity, Amount and Extended Total.</w:t>
      </w:r>
    </w:p>
    <w:p w14:paraId="5AC02A2E" w14:textId="77777777" w:rsidR="00DE033C" w:rsidRPr="00A57650" w:rsidRDefault="00DE033C" w:rsidP="00FC5F85">
      <w:pPr>
        <w:pStyle w:val="ListParagraph"/>
        <w:numPr>
          <w:ilvl w:val="2"/>
          <w:numId w:val="342"/>
        </w:numPr>
        <w:rPr>
          <w:rFonts w:eastAsiaTheme="minorHAnsi" w:cs="Arial"/>
          <w:b/>
          <w:szCs w:val="22"/>
        </w:rPr>
      </w:pPr>
      <w:r w:rsidRPr="00A57650">
        <w:rPr>
          <w:rFonts w:eastAsiaTheme="minorHAnsi" w:cs="Arial"/>
          <w:b/>
          <w:szCs w:val="22"/>
        </w:rPr>
        <w:t>Notes:</w:t>
      </w:r>
      <w:r>
        <w:rPr>
          <w:rFonts w:eastAsiaTheme="minorHAnsi" w:cs="Arial"/>
          <w:bCs/>
          <w:szCs w:val="22"/>
        </w:rPr>
        <w:t xml:space="preserve"> Add additional details as needed.</w:t>
      </w:r>
    </w:p>
    <w:p w14:paraId="191F1E73" w14:textId="77777777" w:rsidR="00DE033C" w:rsidRPr="00A57650" w:rsidRDefault="00DE033C" w:rsidP="00FC5F85">
      <w:pPr>
        <w:pStyle w:val="ListParagraph"/>
        <w:numPr>
          <w:ilvl w:val="3"/>
          <w:numId w:val="81"/>
        </w:numPr>
        <w:rPr>
          <w:rFonts w:eastAsiaTheme="minorHAnsi" w:cs="Arial"/>
          <w:b/>
          <w:szCs w:val="22"/>
        </w:rPr>
      </w:pPr>
      <w:r>
        <w:rPr>
          <w:rFonts w:eastAsiaTheme="minorHAnsi" w:cs="Arial"/>
          <w:bCs/>
          <w:szCs w:val="22"/>
        </w:rPr>
        <w:t>These are all specific columns in the spreadsheet to fill in.</w:t>
      </w:r>
    </w:p>
    <w:p w14:paraId="59DFDF4B" w14:textId="77777777" w:rsidR="00DE033C" w:rsidRPr="00A57650" w:rsidRDefault="00DE033C" w:rsidP="00FC5F85">
      <w:pPr>
        <w:pStyle w:val="ListParagraph"/>
        <w:numPr>
          <w:ilvl w:val="0"/>
          <w:numId w:val="337"/>
        </w:numPr>
        <w:rPr>
          <w:rFonts w:eastAsiaTheme="minorHAnsi" w:cs="Arial"/>
          <w:b/>
          <w:szCs w:val="22"/>
        </w:rPr>
      </w:pPr>
      <w:r>
        <w:rPr>
          <w:rFonts w:eastAsiaTheme="minorHAnsi" w:cs="Arial"/>
          <w:bCs/>
          <w:szCs w:val="22"/>
        </w:rPr>
        <w:t>Concur Expense Entries</w:t>
      </w:r>
    </w:p>
    <w:p w14:paraId="7C861EF4" w14:textId="77777777" w:rsidR="00DE033C" w:rsidRPr="00A57650" w:rsidRDefault="00DE033C" w:rsidP="00FC5F85">
      <w:pPr>
        <w:pStyle w:val="ListParagraph"/>
        <w:numPr>
          <w:ilvl w:val="1"/>
          <w:numId w:val="343"/>
        </w:numPr>
        <w:rPr>
          <w:rFonts w:eastAsiaTheme="minorHAnsi" w:cs="Arial"/>
          <w:b/>
          <w:szCs w:val="22"/>
        </w:rPr>
      </w:pPr>
      <w:r>
        <w:rPr>
          <w:rFonts w:eastAsiaTheme="minorHAnsi" w:cs="Arial"/>
          <w:bCs/>
          <w:szCs w:val="22"/>
        </w:rPr>
        <w:t>Request the monthly Concur spreadsheet from A/P for IT expenses, typically delayed by one month.</w:t>
      </w:r>
    </w:p>
    <w:p w14:paraId="405E6742" w14:textId="77777777" w:rsidR="00DE033C" w:rsidRDefault="00DE033C" w:rsidP="00FC5F85">
      <w:pPr>
        <w:pStyle w:val="ListParagraph"/>
        <w:numPr>
          <w:ilvl w:val="1"/>
          <w:numId w:val="343"/>
        </w:numPr>
        <w:rPr>
          <w:rFonts w:eastAsiaTheme="minorHAnsi" w:cs="Arial"/>
          <w:b/>
          <w:szCs w:val="22"/>
        </w:rPr>
      </w:pPr>
      <w:r>
        <w:rPr>
          <w:rFonts w:eastAsiaTheme="minorHAnsi" w:cs="Arial"/>
          <w:bCs/>
          <w:szCs w:val="22"/>
        </w:rPr>
        <w:t xml:space="preserve">Include fields such as </w:t>
      </w:r>
      <w:r>
        <w:rPr>
          <w:rFonts w:eastAsiaTheme="minorHAnsi" w:cs="Arial"/>
          <w:b/>
          <w:szCs w:val="22"/>
        </w:rPr>
        <w:t>Employee, Expense Type, Report Name, Transaction Date, Accounting/Fiscal Year, Payment Type, Vendor and Approved Amount.</w:t>
      </w:r>
    </w:p>
    <w:p w14:paraId="00AC291F" w14:textId="77777777" w:rsidR="00DE033C" w:rsidRDefault="00DE033C" w:rsidP="00FC5F85">
      <w:pPr>
        <w:pStyle w:val="ListParagraph"/>
        <w:numPr>
          <w:ilvl w:val="2"/>
          <w:numId w:val="344"/>
        </w:numPr>
        <w:rPr>
          <w:rFonts w:eastAsiaTheme="minorHAnsi" w:cs="Arial"/>
          <w:bCs/>
          <w:szCs w:val="22"/>
        </w:rPr>
      </w:pPr>
      <w:r w:rsidRPr="00A57650">
        <w:rPr>
          <w:rFonts w:eastAsiaTheme="minorHAnsi" w:cs="Arial"/>
          <w:bCs/>
          <w:szCs w:val="22"/>
        </w:rPr>
        <w:t>Enter manually when needed, ensuring alignment with the Budget-20xx tab.</w:t>
      </w:r>
    </w:p>
    <w:p w14:paraId="67B22B14" w14:textId="77777777" w:rsidR="00DE033C" w:rsidRDefault="00DE033C" w:rsidP="00FC5F85">
      <w:pPr>
        <w:pStyle w:val="ListParagraph"/>
        <w:numPr>
          <w:ilvl w:val="0"/>
          <w:numId w:val="337"/>
        </w:numPr>
        <w:rPr>
          <w:rFonts w:eastAsiaTheme="minorHAnsi" w:cs="Arial"/>
          <w:bCs/>
          <w:szCs w:val="22"/>
        </w:rPr>
      </w:pPr>
      <w:r>
        <w:rPr>
          <w:rFonts w:eastAsiaTheme="minorHAnsi" w:cs="Arial"/>
          <w:bCs/>
          <w:szCs w:val="22"/>
        </w:rPr>
        <w:t>Budget Reconciliation</w:t>
      </w:r>
    </w:p>
    <w:p w14:paraId="392B8D89" w14:textId="77777777" w:rsidR="00DE033C" w:rsidRDefault="00DE033C" w:rsidP="00FC5F85">
      <w:pPr>
        <w:pStyle w:val="ListParagraph"/>
        <w:numPr>
          <w:ilvl w:val="1"/>
          <w:numId w:val="345"/>
        </w:numPr>
        <w:rPr>
          <w:rFonts w:eastAsiaTheme="minorHAnsi" w:cs="Arial"/>
          <w:bCs/>
          <w:szCs w:val="22"/>
        </w:rPr>
      </w:pPr>
      <w:r>
        <w:rPr>
          <w:rFonts w:eastAsiaTheme="minorHAnsi" w:cs="Arial"/>
          <w:bCs/>
          <w:szCs w:val="22"/>
        </w:rPr>
        <w:t>Ensure all invoices/expenses match the “20xx Spend” column in the budget sheet.</w:t>
      </w:r>
    </w:p>
    <w:p w14:paraId="56E19BF5" w14:textId="77777777" w:rsidR="00DE033C" w:rsidRDefault="00DE033C" w:rsidP="00FC5F85">
      <w:pPr>
        <w:pStyle w:val="ListParagraph"/>
        <w:numPr>
          <w:ilvl w:val="1"/>
          <w:numId w:val="345"/>
        </w:numPr>
        <w:rPr>
          <w:rFonts w:eastAsiaTheme="minorHAnsi" w:cs="Arial"/>
          <w:bCs/>
          <w:szCs w:val="22"/>
        </w:rPr>
      </w:pPr>
      <w:r>
        <w:rPr>
          <w:rFonts w:eastAsiaTheme="minorHAnsi" w:cs="Arial"/>
          <w:bCs/>
          <w:szCs w:val="22"/>
        </w:rPr>
        <w:t>Verify the “Diff from Total Spend” (cells G1 and G2) shows zero.</w:t>
      </w:r>
    </w:p>
    <w:p w14:paraId="2828E205" w14:textId="77777777" w:rsidR="00DE033C" w:rsidRPr="00A57650" w:rsidRDefault="00DE033C" w:rsidP="00FC5F85">
      <w:pPr>
        <w:pStyle w:val="ListParagraph"/>
        <w:numPr>
          <w:ilvl w:val="2"/>
          <w:numId w:val="346"/>
        </w:numPr>
        <w:rPr>
          <w:rFonts w:eastAsiaTheme="minorHAnsi" w:cs="Arial"/>
          <w:bCs/>
          <w:szCs w:val="22"/>
        </w:rPr>
      </w:pPr>
      <w:r>
        <w:rPr>
          <w:rFonts w:eastAsiaTheme="minorHAnsi" w:cs="Arial"/>
          <w:bCs/>
          <w:szCs w:val="22"/>
        </w:rPr>
        <w:t>If not, check for missing entries in the AP or Concur tabs or omissions from Budget-20xx worksheet.</w:t>
      </w:r>
    </w:p>
    <w:p w14:paraId="25FD4F0D" w14:textId="77777777" w:rsidR="00DE033C" w:rsidRPr="00DE033C" w:rsidRDefault="00DE033C" w:rsidP="00DE033C">
      <w:pPr>
        <w:rPr>
          <w:szCs w:val="22"/>
        </w:rPr>
      </w:pPr>
    </w:p>
    <w:p w14:paraId="22C22961" w14:textId="77777777" w:rsidR="00DE033C" w:rsidRPr="00DE033C" w:rsidRDefault="00DE033C" w:rsidP="00DE033C"/>
    <w:p w14:paraId="4F6E64A4" w14:textId="77777777" w:rsidR="003C2691" w:rsidRPr="003C2691" w:rsidRDefault="003C2691" w:rsidP="003C2691"/>
    <w:p w14:paraId="35BB3F16" w14:textId="65E199FF" w:rsidR="00756611" w:rsidRDefault="00DA7C1E" w:rsidP="00060C4E">
      <w:pPr>
        <w:pStyle w:val="Heading2"/>
        <w:numPr>
          <w:ilvl w:val="1"/>
          <w:numId w:val="32"/>
        </w:numPr>
      </w:pPr>
      <w:bookmarkStart w:id="128" w:name="_Toc212651137"/>
      <w:r>
        <w:lastRenderedPageBreak/>
        <w:t>Hardware Return Policy</w:t>
      </w:r>
      <w:bookmarkEnd w:id="128"/>
    </w:p>
    <w:p w14:paraId="05467A5F" w14:textId="77777777" w:rsidR="00DA7C1E" w:rsidRDefault="00DA7C1E" w:rsidP="00DA7C1E">
      <w:r>
        <w:t xml:space="preserve">This SOP is to give direction and examples of what can be salvaged when an IT asset fails and how to dispose of parts that no longer are of value. Additionally, destruction of data storage is critical to protect company data from getting in the wrong hands. </w:t>
      </w:r>
    </w:p>
    <w:p w14:paraId="1A38AFD9" w14:textId="198DBEC5" w:rsidR="007C27F6" w:rsidRPr="007C27F6" w:rsidRDefault="00062E00" w:rsidP="007C27F6">
      <w:pPr>
        <w:pStyle w:val="Heading4"/>
        <w:numPr>
          <w:ilvl w:val="2"/>
          <w:numId w:val="32"/>
        </w:numPr>
      </w:pPr>
      <w:bookmarkStart w:id="129" w:name="_Toc212651138"/>
      <w:r>
        <w:t>Inspection</w:t>
      </w:r>
      <w:bookmarkEnd w:id="129"/>
    </w:p>
    <w:p w14:paraId="34E7A062" w14:textId="77777777" w:rsidR="00062E00" w:rsidRPr="003D41F8" w:rsidRDefault="00062E00" w:rsidP="00FC5F85">
      <w:pPr>
        <w:pStyle w:val="ListParagraph"/>
        <w:numPr>
          <w:ilvl w:val="0"/>
          <w:numId w:val="81"/>
        </w:numPr>
        <w:rPr>
          <w:rFonts w:asciiTheme="minorHAnsi" w:hAnsiTheme="minorHAnsi" w:cstheme="minorHAnsi"/>
        </w:rPr>
      </w:pPr>
      <w:r>
        <w:rPr>
          <w:rFonts w:cstheme="minorHAnsi"/>
        </w:rPr>
        <w:t>Items returned to IT need inspected.</w:t>
      </w:r>
    </w:p>
    <w:p w14:paraId="35008CBE" w14:textId="77777777" w:rsidR="00062E00" w:rsidRPr="003D41F8" w:rsidRDefault="00062E00" w:rsidP="00FC5F85">
      <w:pPr>
        <w:pStyle w:val="ListParagraph"/>
        <w:numPr>
          <w:ilvl w:val="1"/>
          <w:numId w:val="81"/>
        </w:numPr>
        <w:rPr>
          <w:rFonts w:asciiTheme="minorHAnsi" w:hAnsiTheme="minorHAnsi" w:cstheme="minorHAnsi"/>
        </w:rPr>
      </w:pPr>
      <w:r>
        <w:rPr>
          <w:rFonts w:cstheme="minorHAnsi"/>
        </w:rPr>
        <w:t>Inspect all items returned to IT.</w:t>
      </w:r>
    </w:p>
    <w:p w14:paraId="71243740" w14:textId="77777777" w:rsidR="00062E00" w:rsidRPr="003D41F8" w:rsidRDefault="00062E00" w:rsidP="00FC5F85">
      <w:pPr>
        <w:pStyle w:val="ListParagraph"/>
        <w:numPr>
          <w:ilvl w:val="2"/>
          <w:numId w:val="81"/>
        </w:numPr>
        <w:rPr>
          <w:rFonts w:asciiTheme="minorHAnsi" w:hAnsiTheme="minorHAnsi" w:cstheme="minorHAnsi"/>
        </w:rPr>
      </w:pPr>
      <w:r>
        <w:rPr>
          <w:rFonts w:cstheme="minorHAnsi"/>
        </w:rPr>
        <w:t>Verify device condition.</w:t>
      </w:r>
    </w:p>
    <w:p w14:paraId="1568977A" w14:textId="77777777" w:rsidR="00062E00" w:rsidRPr="00ED2AB3" w:rsidRDefault="00062E00" w:rsidP="00FC5F85">
      <w:pPr>
        <w:pStyle w:val="ListParagraph"/>
        <w:numPr>
          <w:ilvl w:val="2"/>
          <w:numId w:val="81"/>
        </w:numPr>
        <w:rPr>
          <w:rFonts w:asciiTheme="minorHAnsi" w:hAnsiTheme="minorHAnsi" w:cstheme="minorHAnsi"/>
        </w:rPr>
      </w:pPr>
      <w:r>
        <w:rPr>
          <w:rFonts w:cstheme="minorHAnsi"/>
        </w:rPr>
        <w:t>Verify device age is less than 6 years old.</w:t>
      </w:r>
    </w:p>
    <w:p w14:paraId="54142083" w14:textId="7312AD4B" w:rsidR="00ED2AB3" w:rsidRPr="003D41F8" w:rsidRDefault="00ED2AB3" w:rsidP="00FC5F85">
      <w:pPr>
        <w:pStyle w:val="ListParagraph"/>
        <w:numPr>
          <w:ilvl w:val="3"/>
          <w:numId w:val="81"/>
        </w:numPr>
        <w:rPr>
          <w:rFonts w:asciiTheme="minorHAnsi" w:hAnsiTheme="minorHAnsi" w:cstheme="minorHAnsi"/>
        </w:rPr>
      </w:pPr>
      <w:r>
        <w:rPr>
          <w:rFonts w:cstheme="minorHAnsi"/>
        </w:rPr>
        <w:t xml:space="preserve">If over, </w:t>
      </w:r>
      <w:r w:rsidR="00987357">
        <w:rPr>
          <w:rFonts w:cstheme="minorHAnsi"/>
        </w:rPr>
        <w:t>dispose of the</w:t>
      </w:r>
      <w:r>
        <w:rPr>
          <w:rFonts w:cstheme="minorHAnsi"/>
        </w:rPr>
        <w:t xml:space="preserve"> equipment. See Section </w:t>
      </w:r>
      <w:r w:rsidR="004C0224">
        <w:rPr>
          <w:rFonts w:cstheme="minorHAnsi"/>
        </w:rPr>
        <w:t>20.3.</w:t>
      </w:r>
    </w:p>
    <w:p w14:paraId="6887D54C" w14:textId="61053117" w:rsidR="00062E00" w:rsidRPr="003D41F8" w:rsidRDefault="00987357" w:rsidP="00FC5F85">
      <w:pPr>
        <w:pStyle w:val="ListParagraph"/>
        <w:numPr>
          <w:ilvl w:val="2"/>
          <w:numId w:val="81"/>
        </w:numPr>
        <w:spacing w:before="0"/>
        <w:rPr>
          <w:rFonts w:asciiTheme="minorHAnsi" w:hAnsiTheme="minorHAnsi" w:cstheme="minorHAnsi"/>
        </w:rPr>
      </w:pPr>
      <w:r>
        <w:rPr>
          <w:rFonts w:cstheme="minorHAnsi"/>
        </w:rPr>
        <w:t>Defining</w:t>
      </w:r>
      <w:r w:rsidR="00062E00">
        <w:rPr>
          <w:rFonts w:cstheme="minorHAnsi"/>
        </w:rPr>
        <w:t xml:space="preserve"> reason device was returned.</w:t>
      </w:r>
    </w:p>
    <w:p w14:paraId="52B2B6DF" w14:textId="41F1DAD1" w:rsidR="00062E00" w:rsidRPr="00062E00" w:rsidRDefault="00062E00" w:rsidP="00FC5F85">
      <w:pPr>
        <w:pStyle w:val="ListParagraph"/>
        <w:numPr>
          <w:ilvl w:val="1"/>
          <w:numId w:val="81"/>
        </w:numPr>
      </w:pPr>
      <w:r>
        <w:rPr>
          <w:rFonts w:cstheme="minorHAnsi"/>
        </w:rPr>
        <w:t xml:space="preserve">Determine if device can be </w:t>
      </w:r>
      <w:r w:rsidR="00987357">
        <w:rPr>
          <w:rFonts w:cstheme="minorHAnsi"/>
        </w:rPr>
        <w:t>reused.</w:t>
      </w:r>
    </w:p>
    <w:p w14:paraId="4E389C43" w14:textId="56AC46B4" w:rsidR="00062E00" w:rsidRPr="007C27F6" w:rsidRDefault="00062E00" w:rsidP="007C27F6">
      <w:pPr>
        <w:pStyle w:val="ListParagraph"/>
        <w:numPr>
          <w:ilvl w:val="2"/>
          <w:numId w:val="32"/>
        </w:numPr>
      </w:pPr>
      <w:r w:rsidRPr="007C27F6">
        <w:rPr>
          <w:rFonts w:ascii="Arial Narrow" w:eastAsiaTheme="majorEastAsia" w:hAnsi="Arial Narrow" w:cstheme="majorBidi"/>
          <w:b/>
          <w:sz w:val="28"/>
          <w:szCs w:val="28"/>
        </w:rPr>
        <w:t>Cleanup and Repurpose</w:t>
      </w:r>
    </w:p>
    <w:p w14:paraId="6A6FD4F8" w14:textId="77777777" w:rsidR="00062E00" w:rsidRPr="002C63CF" w:rsidRDefault="00062E00" w:rsidP="00FC5F85">
      <w:pPr>
        <w:pStyle w:val="ListParagraph"/>
        <w:numPr>
          <w:ilvl w:val="0"/>
          <w:numId w:val="82"/>
        </w:numPr>
        <w:rPr>
          <w:rFonts w:asciiTheme="minorHAnsi" w:hAnsiTheme="minorHAnsi" w:cstheme="minorHAnsi"/>
        </w:rPr>
      </w:pPr>
      <w:r w:rsidRPr="002C63CF">
        <w:rPr>
          <w:rFonts w:cstheme="minorHAnsi"/>
        </w:rPr>
        <w:t>Usable Devices</w:t>
      </w:r>
    </w:p>
    <w:p w14:paraId="5F4A303E" w14:textId="77777777" w:rsidR="00062E00" w:rsidRPr="002C63CF" w:rsidRDefault="00062E00" w:rsidP="00FC5F85">
      <w:pPr>
        <w:pStyle w:val="ListParagraph"/>
        <w:numPr>
          <w:ilvl w:val="1"/>
          <w:numId w:val="82"/>
        </w:numPr>
        <w:rPr>
          <w:rFonts w:asciiTheme="minorHAnsi" w:hAnsiTheme="minorHAnsi" w:cstheme="minorHAnsi"/>
        </w:rPr>
      </w:pPr>
      <w:r w:rsidRPr="002C63CF">
        <w:rPr>
          <w:rFonts w:cstheme="minorHAnsi"/>
        </w:rPr>
        <w:t>Clean up device.</w:t>
      </w:r>
    </w:p>
    <w:p w14:paraId="3C29A7EB" w14:textId="77777777" w:rsidR="00062E00" w:rsidRPr="002C63CF" w:rsidRDefault="00062E00" w:rsidP="00FC5F85">
      <w:pPr>
        <w:pStyle w:val="ListParagraph"/>
        <w:numPr>
          <w:ilvl w:val="1"/>
          <w:numId w:val="82"/>
        </w:numPr>
        <w:rPr>
          <w:rFonts w:asciiTheme="minorHAnsi" w:hAnsiTheme="minorHAnsi" w:cstheme="minorHAnsi"/>
        </w:rPr>
      </w:pPr>
      <w:r w:rsidRPr="002C63CF">
        <w:rPr>
          <w:rFonts w:cstheme="minorHAnsi"/>
        </w:rPr>
        <w:t>Test to make sure it is functioning properly.</w:t>
      </w:r>
    </w:p>
    <w:p w14:paraId="251BC3B4" w14:textId="77777777" w:rsidR="00062E00" w:rsidRDefault="00062E00" w:rsidP="00FC5F85">
      <w:pPr>
        <w:pStyle w:val="ListParagraph"/>
        <w:numPr>
          <w:ilvl w:val="1"/>
          <w:numId w:val="82"/>
        </w:numPr>
      </w:pPr>
      <w:r w:rsidRPr="002C63CF">
        <w:rPr>
          <w:rFonts w:cstheme="minorHAnsi"/>
        </w:rPr>
        <w:t>Put device in storage or back into rotation for production.</w:t>
      </w:r>
      <w:r w:rsidRPr="002C63CF">
        <w:t xml:space="preserve"> </w:t>
      </w:r>
    </w:p>
    <w:p w14:paraId="025D8413" w14:textId="564ED823" w:rsidR="00062E00" w:rsidRPr="007C27F6" w:rsidRDefault="00006A4B"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Destroy and Disposal</w:t>
      </w:r>
    </w:p>
    <w:p w14:paraId="118B9B7A" w14:textId="759B8C40" w:rsidR="00006A4B" w:rsidRPr="002C63CF" w:rsidRDefault="00006A4B" w:rsidP="00FC5F85">
      <w:pPr>
        <w:pStyle w:val="ListParagraph"/>
        <w:numPr>
          <w:ilvl w:val="0"/>
          <w:numId w:val="83"/>
        </w:numPr>
        <w:rPr>
          <w:rFonts w:asciiTheme="minorHAnsi" w:hAnsiTheme="minorHAnsi" w:cstheme="minorHAnsi"/>
        </w:rPr>
      </w:pPr>
      <w:r>
        <w:rPr>
          <w:rFonts w:cstheme="minorHAnsi"/>
        </w:rPr>
        <w:t xml:space="preserve">Determine if anything is </w:t>
      </w:r>
      <w:r w:rsidR="00987357">
        <w:rPr>
          <w:rFonts w:cstheme="minorHAnsi"/>
        </w:rPr>
        <w:t>salvageable.</w:t>
      </w:r>
    </w:p>
    <w:p w14:paraId="33D8548A" w14:textId="77777777" w:rsidR="00006A4B" w:rsidRPr="002C63CF" w:rsidRDefault="00006A4B" w:rsidP="00FC5F85">
      <w:pPr>
        <w:pStyle w:val="ListParagraph"/>
        <w:numPr>
          <w:ilvl w:val="1"/>
          <w:numId w:val="83"/>
        </w:numPr>
        <w:rPr>
          <w:rFonts w:asciiTheme="minorHAnsi" w:hAnsiTheme="minorHAnsi" w:cstheme="minorHAnsi"/>
        </w:rPr>
      </w:pPr>
      <w:r>
        <w:rPr>
          <w:rFonts w:cstheme="minorHAnsi"/>
        </w:rPr>
        <w:t>Remove any working parts or removable parts.</w:t>
      </w:r>
    </w:p>
    <w:p w14:paraId="0D2FF4F9" w14:textId="77777777" w:rsidR="00006A4B" w:rsidRPr="002C63CF" w:rsidRDefault="00006A4B" w:rsidP="00FC5F85">
      <w:pPr>
        <w:pStyle w:val="ListParagraph"/>
        <w:numPr>
          <w:ilvl w:val="2"/>
          <w:numId w:val="83"/>
        </w:numPr>
        <w:rPr>
          <w:rFonts w:asciiTheme="minorHAnsi" w:hAnsiTheme="minorHAnsi" w:cstheme="minorHAnsi"/>
        </w:rPr>
      </w:pPr>
      <w:r>
        <w:rPr>
          <w:rFonts w:cstheme="minorHAnsi"/>
        </w:rPr>
        <w:t>PCs and servers</w:t>
      </w:r>
    </w:p>
    <w:p w14:paraId="03D5A8D6"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Hard drive</w:t>
      </w:r>
    </w:p>
    <w:p w14:paraId="36BACBF2"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Spare parts</w:t>
      </w:r>
    </w:p>
    <w:p w14:paraId="372ED137"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Miscellaneous PC cards and cords</w:t>
      </w:r>
    </w:p>
    <w:p w14:paraId="1A1CFDB4" w14:textId="77777777" w:rsidR="00006A4B" w:rsidRPr="002C63CF" w:rsidRDefault="00006A4B" w:rsidP="00FC5F85">
      <w:pPr>
        <w:pStyle w:val="ListParagraph"/>
        <w:numPr>
          <w:ilvl w:val="2"/>
          <w:numId w:val="83"/>
        </w:numPr>
        <w:rPr>
          <w:rFonts w:asciiTheme="minorHAnsi" w:hAnsiTheme="minorHAnsi" w:cstheme="minorHAnsi"/>
        </w:rPr>
      </w:pPr>
      <w:r>
        <w:rPr>
          <w:rFonts w:cstheme="minorHAnsi"/>
        </w:rPr>
        <w:t>Printers</w:t>
      </w:r>
    </w:p>
    <w:p w14:paraId="653DAA3F" w14:textId="6C841BCF" w:rsidR="00006A4B" w:rsidRPr="002C63CF" w:rsidRDefault="00006A4B" w:rsidP="00FC5F85">
      <w:pPr>
        <w:pStyle w:val="ListParagraph"/>
        <w:numPr>
          <w:ilvl w:val="3"/>
          <w:numId w:val="83"/>
        </w:numPr>
        <w:rPr>
          <w:rFonts w:asciiTheme="minorHAnsi" w:hAnsiTheme="minorHAnsi" w:cstheme="minorHAnsi"/>
        </w:rPr>
      </w:pPr>
      <w:r>
        <w:rPr>
          <w:rFonts w:cstheme="minorHAnsi"/>
        </w:rPr>
        <w:t xml:space="preserve">Remove </w:t>
      </w:r>
      <w:r w:rsidR="00987357">
        <w:rPr>
          <w:rFonts w:cstheme="minorHAnsi"/>
        </w:rPr>
        <w:t>paper.</w:t>
      </w:r>
    </w:p>
    <w:p w14:paraId="09B91426" w14:textId="71BEC334" w:rsidR="00006A4B" w:rsidRPr="002C63CF" w:rsidRDefault="00006A4B" w:rsidP="00FC5F85">
      <w:pPr>
        <w:pStyle w:val="ListParagraph"/>
        <w:numPr>
          <w:ilvl w:val="3"/>
          <w:numId w:val="83"/>
        </w:numPr>
        <w:rPr>
          <w:rFonts w:asciiTheme="minorHAnsi" w:hAnsiTheme="minorHAnsi" w:cstheme="minorHAnsi"/>
        </w:rPr>
      </w:pPr>
      <w:r>
        <w:rPr>
          <w:rFonts w:cstheme="minorHAnsi"/>
        </w:rPr>
        <w:t xml:space="preserve">Remove unused </w:t>
      </w:r>
      <w:r w:rsidR="00987357">
        <w:rPr>
          <w:rFonts w:cstheme="minorHAnsi"/>
        </w:rPr>
        <w:t>toner.</w:t>
      </w:r>
    </w:p>
    <w:p w14:paraId="1C46A071" w14:textId="3A8A334B" w:rsidR="00006A4B" w:rsidRPr="002C63CF" w:rsidRDefault="00006A4B" w:rsidP="00FC5F85">
      <w:pPr>
        <w:pStyle w:val="ListParagraph"/>
        <w:numPr>
          <w:ilvl w:val="3"/>
          <w:numId w:val="83"/>
        </w:numPr>
        <w:rPr>
          <w:rFonts w:asciiTheme="minorHAnsi" w:hAnsiTheme="minorHAnsi" w:cstheme="minorHAnsi"/>
        </w:rPr>
      </w:pPr>
      <w:r>
        <w:rPr>
          <w:rFonts w:cstheme="minorHAnsi"/>
        </w:rPr>
        <w:t xml:space="preserve">Remove extra removable </w:t>
      </w:r>
      <w:r w:rsidR="00987357">
        <w:rPr>
          <w:rFonts w:cstheme="minorHAnsi"/>
        </w:rPr>
        <w:t>drawers.</w:t>
      </w:r>
    </w:p>
    <w:p w14:paraId="5C85D016" w14:textId="186DB1F5" w:rsidR="00006A4B" w:rsidRPr="002C63CF" w:rsidRDefault="00006A4B" w:rsidP="00FC5F85">
      <w:pPr>
        <w:pStyle w:val="ListParagraph"/>
        <w:numPr>
          <w:ilvl w:val="3"/>
          <w:numId w:val="83"/>
        </w:numPr>
        <w:rPr>
          <w:rFonts w:asciiTheme="minorHAnsi" w:hAnsiTheme="minorHAnsi" w:cstheme="minorHAnsi"/>
        </w:rPr>
      </w:pPr>
      <w:r>
        <w:rPr>
          <w:rFonts w:cstheme="minorHAnsi"/>
        </w:rPr>
        <w:t xml:space="preserve">Wipe and remove any stored </w:t>
      </w:r>
      <w:r w:rsidR="00987357">
        <w:rPr>
          <w:rFonts w:cstheme="minorHAnsi"/>
        </w:rPr>
        <w:t>data.</w:t>
      </w:r>
    </w:p>
    <w:p w14:paraId="2FD25ED7" w14:textId="77777777" w:rsidR="00006A4B" w:rsidRPr="002C63CF" w:rsidRDefault="00006A4B" w:rsidP="00FC5F85">
      <w:pPr>
        <w:pStyle w:val="ListParagraph"/>
        <w:numPr>
          <w:ilvl w:val="2"/>
          <w:numId w:val="83"/>
        </w:numPr>
        <w:rPr>
          <w:rFonts w:asciiTheme="minorHAnsi" w:hAnsiTheme="minorHAnsi" w:cstheme="minorHAnsi"/>
        </w:rPr>
      </w:pPr>
      <w:r>
        <w:rPr>
          <w:rFonts w:cstheme="minorHAnsi"/>
        </w:rPr>
        <w:t>Networking</w:t>
      </w:r>
    </w:p>
    <w:p w14:paraId="348D340D"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Patch cables</w:t>
      </w:r>
    </w:p>
    <w:p w14:paraId="28129750"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Rack organizers</w:t>
      </w:r>
    </w:p>
    <w:p w14:paraId="6C43A191"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Fiber connection</w:t>
      </w:r>
    </w:p>
    <w:p w14:paraId="799A18C8"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Shelves</w:t>
      </w:r>
    </w:p>
    <w:p w14:paraId="27B59A15" w14:textId="2B0754A2" w:rsidR="00006A4B" w:rsidRPr="002C63CF" w:rsidRDefault="00006A4B" w:rsidP="00FC5F85">
      <w:pPr>
        <w:pStyle w:val="ListParagraph"/>
        <w:numPr>
          <w:ilvl w:val="3"/>
          <w:numId w:val="83"/>
        </w:numPr>
        <w:rPr>
          <w:rFonts w:asciiTheme="minorHAnsi" w:hAnsiTheme="minorHAnsi" w:cstheme="minorHAnsi"/>
        </w:rPr>
      </w:pPr>
      <w:r>
        <w:rPr>
          <w:rFonts w:cstheme="minorHAnsi"/>
        </w:rPr>
        <w:t xml:space="preserve">Remove and wipe any config </w:t>
      </w:r>
      <w:r w:rsidR="00987357">
        <w:rPr>
          <w:rFonts w:cstheme="minorHAnsi"/>
        </w:rPr>
        <w:t>files.</w:t>
      </w:r>
    </w:p>
    <w:p w14:paraId="7CE4E0FB" w14:textId="77777777" w:rsidR="00006A4B" w:rsidRPr="002C63CF" w:rsidRDefault="00006A4B" w:rsidP="00FC5F85">
      <w:pPr>
        <w:pStyle w:val="ListParagraph"/>
        <w:numPr>
          <w:ilvl w:val="2"/>
          <w:numId w:val="83"/>
        </w:numPr>
        <w:rPr>
          <w:rFonts w:asciiTheme="minorHAnsi" w:hAnsiTheme="minorHAnsi" w:cstheme="minorHAnsi"/>
        </w:rPr>
      </w:pPr>
      <w:r>
        <w:rPr>
          <w:rFonts w:cstheme="minorHAnsi"/>
        </w:rPr>
        <w:t>Cell Phones</w:t>
      </w:r>
    </w:p>
    <w:p w14:paraId="7397F6B7" w14:textId="58389325" w:rsidR="00006A4B" w:rsidRPr="002C63CF" w:rsidRDefault="00006A4B" w:rsidP="00FC5F85">
      <w:pPr>
        <w:pStyle w:val="ListParagraph"/>
        <w:numPr>
          <w:ilvl w:val="3"/>
          <w:numId w:val="83"/>
        </w:numPr>
        <w:rPr>
          <w:rFonts w:asciiTheme="minorHAnsi" w:hAnsiTheme="minorHAnsi" w:cstheme="minorHAnsi"/>
        </w:rPr>
      </w:pPr>
      <w:r>
        <w:rPr>
          <w:rFonts w:cstheme="minorHAnsi"/>
        </w:rPr>
        <w:t xml:space="preserve">Set to factory default and wipe all </w:t>
      </w:r>
      <w:r w:rsidR="00987357">
        <w:rPr>
          <w:rFonts w:cstheme="minorHAnsi"/>
        </w:rPr>
        <w:t>data.</w:t>
      </w:r>
    </w:p>
    <w:p w14:paraId="27E0BC4C" w14:textId="63A1B35E" w:rsidR="00006A4B" w:rsidRPr="006B6479" w:rsidRDefault="00006A4B" w:rsidP="00FC5F85">
      <w:pPr>
        <w:pStyle w:val="ListParagraph"/>
        <w:numPr>
          <w:ilvl w:val="3"/>
          <w:numId w:val="83"/>
        </w:numPr>
        <w:rPr>
          <w:rFonts w:asciiTheme="minorHAnsi" w:hAnsiTheme="minorHAnsi" w:cstheme="minorHAnsi"/>
        </w:rPr>
      </w:pPr>
      <w:r>
        <w:rPr>
          <w:rFonts w:cstheme="minorHAnsi"/>
        </w:rPr>
        <w:t xml:space="preserve">Verify all services are </w:t>
      </w:r>
      <w:r w:rsidR="00987357">
        <w:rPr>
          <w:rFonts w:cstheme="minorHAnsi"/>
        </w:rPr>
        <w:t>removed.</w:t>
      </w:r>
    </w:p>
    <w:p w14:paraId="73A48626" w14:textId="4444FEF5" w:rsidR="00006A4B" w:rsidRPr="006B6479" w:rsidRDefault="00006A4B" w:rsidP="00FC5F85">
      <w:pPr>
        <w:pStyle w:val="ListParagraph"/>
        <w:numPr>
          <w:ilvl w:val="3"/>
          <w:numId w:val="83"/>
        </w:numPr>
        <w:rPr>
          <w:rFonts w:asciiTheme="minorHAnsi" w:hAnsiTheme="minorHAnsi" w:cstheme="minorHAnsi"/>
        </w:rPr>
      </w:pPr>
      <w:r>
        <w:rPr>
          <w:rFonts w:cstheme="minorHAnsi"/>
        </w:rPr>
        <w:t xml:space="preserve">Remove sim </w:t>
      </w:r>
      <w:r w:rsidR="00987357">
        <w:rPr>
          <w:rFonts w:cstheme="minorHAnsi"/>
        </w:rPr>
        <w:t>card.</w:t>
      </w:r>
    </w:p>
    <w:p w14:paraId="09BB5825" w14:textId="77777777" w:rsidR="00006A4B" w:rsidRDefault="00006A4B" w:rsidP="00FC5F85">
      <w:pPr>
        <w:pStyle w:val="ListParagraph"/>
        <w:numPr>
          <w:ilvl w:val="3"/>
          <w:numId w:val="83"/>
        </w:numPr>
        <w:rPr>
          <w:rFonts w:cstheme="minorHAnsi"/>
        </w:rPr>
      </w:pPr>
      <w:r w:rsidRPr="006B6479">
        <w:rPr>
          <w:rFonts w:cstheme="minorHAnsi"/>
        </w:rPr>
        <w:t xml:space="preserve">When </w:t>
      </w:r>
      <w:r>
        <w:rPr>
          <w:rFonts w:cstheme="minorHAnsi"/>
        </w:rPr>
        <w:t>a</w:t>
      </w:r>
      <w:r w:rsidRPr="006B6479">
        <w:rPr>
          <w:rFonts w:cstheme="minorHAnsi"/>
        </w:rPr>
        <w:t xml:space="preserve"> new phone is added into MaaS360</w:t>
      </w:r>
    </w:p>
    <w:p w14:paraId="73312C20" w14:textId="731FAF7B" w:rsidR="00006A4B" w:rsidRPr="006B6479" w:rsidRDefault="00006A4B" w:rsidP="00FC5F85">
      <w:pPr>
        <w:pStyle w:val="ListParagraph"/>
        <w:numPr>
          <w:ilvl w:val="4"/>
          <w:numId w:val="83"/>
        </w:numPr>
        <w:rPr>
          <w:rFonts w:cstheme="minorHAnsi"/>
        </w:rPr>
      </w:pPr>
      <w:r>
        <w:rPr>
          <w:rFonts w:cstheme="minorHAnsi"/>
        </w:rPr>
        <w:t>R</w:t>
      </w:r>
      <w:r w:rsidRPr="006B6479">
        <w:rPr>
          <w:rFonts w:cstheme="minorHAnsi"/>
        </w:rPr>
        <w:t xml:space="preserve">emove the old phone under that route or </w:t>
      </w:r>
      <w:r w:rsidR="00987357" w:rsidRPr="006B6479">
        <w:rPr>
          <w:rFonts w:cstheme="minorHAnsi"/>
        </w:rPr>
        <w:t>user’s</w:t>
      </w:r>
      <w:r w:rsidRPr="006B6479">
        <w:rPr>
          <w:rFonts w:cstheme="minorHAnsi"/>
        </w:rPr>
        <w:t xml:space="preserve"> name.  </w:t>
      </w:r>
    </w:p>
    <w:p w14:paraId="4076B9AB" w14:textId="618CE8B1" w:rsidR="00006A4B" w:rsidRPr="002C63CF" w:rsidRDefault="00006A4B" w:rsidP="00FC5F85">
      <w:pPr>
        <w:pStyle w:val="ListParagraph"/>
        <w:numPr>
          <w:ilvl w:val="1"/>
          <w:numId w:val="83"/>
        </w:numPr>
        <w:rPr>
          <w:rFonts w:asciiTheme="minorHAnsi" w:hAnsiTheme="minorHAnsi" w:cstheme="minorHAnsi"/>
        </w:rPr>
      </w:pPr>
      <w:r>
        <w:rPr>
          <w:rFonts w:cstheme="minorHAnsi"/>
        </w:rPr>
        <w:t xml:space="preserve">Contact Accounting to make sure </w:t>
      </w:r>
      <w:r w:rsidR="00987357">
        <w:rPr>
          <w:rFonts w:cstheme="minorHAnsi"/>
        </w:rPr>
        <w:t>the device</w:t>
      </w:r>
      <w:r>
        <w:rPr>
          <w:rFonts w:cstheme="minorHAnsi"/>
        </w:rPr>
        <w:t xml:space="preserve"> is no longer on the books as an asset.</w:t>
      </w:r>
    </w:p>
    <w:p w14:paraId="25BD9A48" w14:textId="77777777" w:rsidR="00006A4B" w:rsidRPr="002C63CF" w:rsidRDefault="00006A4B" w:rsidP="00FC5F85">
      <w:pPr>
        <w:pStyle w:val="ListParagraph"/>
        <w:numPr>
          <w:ilvl w:val="2"/>
          <w:numId w:val="83"/>
        </w:numPr>
        <w:rPr>
          <w:rFonts w:asciiTheme="minorHAnsi" w:hAnsiTheme="minorHAnsi" w:cstheme="minorHAnsi"/>
        </w:rPr>
      </w:pPr>
      <w:r>
        <w:rPr>
          <w:rFonts w:cstheme="minorHAnsi"/>
        </w:rPr>
        <w:t>Typically, items over 7 years are not.</w:t>
      </w:r>
    </w:p>
    <w:p w14:paraId="75D488BB" w14:textId="77777777" w:rsidR="00006A4B" w:rsidRPr="002C63CF" w:rsidRDefault="00006A4B" w:rsidP="00FC5F85">
      <w:pPr>
        <w:pStyle w:val="ListParagraph"/>
        <w:numPr>
          <w:ilvl w:val="1"/>
          <w:numId w:val="83"/>
        </w:numPr>
        <w:rPr>
          <w:rFonts w:asciiTheme="minorHAnsi" w:hAnsiTheme="minorHAnsi" w:cstheme="minorHAnsi"/>
        </w:rPr>
      </w:pPr>
      <w:r>
        <w:rPr>
          <w:rFonts w:cstheme="minorHAnsi"/>
        </w:rPr>
        <w:t>Scraping and disposal</w:t>
      </w:r>
    </w:p>
    <w:p w14:paraId="758E6032" w14:textId="77777777" w:rsidR="00006A4B" w:rsidRPr="002C63CF" w:rsidRDefault="00006A4B" w:rsidP="00FC5F85">
      <w:pPr>
        <w:pStyle w:val="ListParagraph"/>
        <w:numPr>
          <w:ilvl w:val="2"/>
          <w:numId w:val="83"/>
        </w:numPr>
        <w:rPr>
          <w:rFonts w:asciiTheme="minorHAnsi" w:hAnsiTheme="minorHAnsi" w:cstheme="minorHAnsi"/>
        </w:rPr>
      </w:pPr>
      <w:r>
        <w:rPr>
          <w:rFonts w:cstheme="minorHAnsi"/>
        </w:rPr>
        <w:t>Hard drives and backup tapes storing any kind of company information need destroyed.</w:t>
      </w:r>
    </w:p>
    <w:p w14:paraId="720D5E83"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lastRenderedPageBreak/>
        <w:t>Tapes should be burned in a fire.</w:t>
      </w:r>
    </w:p>
    <w:p w14:paraId="05EFCDA4"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Hard drives can be decommissioned by drilling through the drive with a drill.</w:t>
      </w:r>
    </w:p>
    <w:p w14:paraId="5BB0BE67" w14:textId="77777777" w:rsidR="00006A4B" w:rsidRPr="002C63CF" w:rsidRDefault="00006A4B" w:rsidP="00FC5F85">
      <w:pPr>
        <w:pStyle w:val="ListParagraph"/>
        <w:numPr>
          <w:ilvl w:val="2"/>
          <w:numId w:val="83"/>
        </w:numPr>
        <w:rPr>
          <w:rFonts w:asciiTheme="minorHAnsi" w:hAnsiTheme="minorHAnsi" w:cstheme="minorHAnsi"/>
        </w:rPr>
      </w:pPr>
      <w:r>
        <w:rPr>
          <w:rFonts w:cstheme="minorHAnsi"/>
        </w:rPr>
        <w:t>Plastic items can be tossed in the trash.</w:t>
      </w:r>
    </w:p>
    <w:p w14:paraId="26856D9B" w14:textId="77777777" w:rsidR="00006A4B" w:rsidRPr="002F1C65" w:rsidRDefault="00006A4B" w:rsidP="00FC5F85">
      <w:pPr>
        <w:pStyle w:val="ListParagraph"/>
        <w:numPr>
          <w:ilvl w:val="2"/>
          <w:numId w:val="83"/>
        </w:numPr>
        <w:rPr>
          <w:rFonts w:asciiTheme="minorHAnsi" w:hAnsiTheme="minorHAnsi" w:cstheme="minorHAnsi"/>
        </w:rPr>
      </w:pPr>
      <w:r>
        <w:rPr>
          <w:rFonts w:cstheme="minorHAnsi"/>
        </w:rPr>
        <w:t>Metal items can be saved for recycling.</w:t>
      </w:r>
    </w:p>
    <w:p w14:paraId="67CA9445" w14:textId="77777777" w:rsidR="00006A4B" w:rsidRPr="002F1C65" w:rsidRDefault="00006A4B" w:rsidP="00FC5F85">
      <w:pPr>
        <w:pStyle w:val="ListParagraph"/>
        <w:numPr>
          <w:ilvl w:val="3"/>
          <w:numId w:val="83"/>
        </w:numPr>
        <w:rPr>
          <w:rFonts w:asciiTheme="minorHAnsi" w:hAnsiTheme="minorHAnsi" w:cstheme="minorHAnsi"/>
        </w:rPr>
      </w:pPr>
      <w:r>
        <w:rPr>
          <w:rFonts w:cstheme="minorHAnsi"/>
        </w:rPr>
        <w:t>Recycle</w:t>
      </w:r>
    </w:p>
    <w:p w14:paraId="61A70769" w14:textId="77777777" w:rsidR="00006A4B" w:rsidRPr="002F1C65" w:rsidRDefault="00006A4B" w:rsidP="00FC5F85">
      <w:pPr>
        <w:pStyle w:val="ListParagraph"/>
        <w:numPr>
          <w:ilvl w:val="2"/>
          <w:numId w:val="83"/>
        </w:numPr>
        <w:rPr>
          <w:rFonts w:asciiTheme="minorHAnsi" w:hAnsiTheme="minorHAnsi" w:cstheme="minorHAnsi"/>
        </w:rPr>
      </w:pPr>
      <w:r>
        <w:rPr>
          <w:rFonts w:cstheme="minorHAnsi"/>
        </w:rPr>
        <w:t>Monitors/Printers/Laptops</w:t>
      </w:r>
    </w:p>
    <w:p w14:paraId="5FD43A02" w14:textId="77777777" w:rsidR="00006A4B" w:rsidRPr="002F1C65" w:rsidRDefault="00006A4B" w:rsidP="00FC5F85">
      <w:pPr>
        <w:pStyle w:val="ListParagraph"/>
        <w:numPr>
          <w:ilvl w:val="3"/>
          <w:numId w:val="83"/>
        </w:numPr>
        <w:rPr>
          <w:rFonts w:asciiTheme="minorHAnsi" w:hAnsiTheme="minorHAnsi" w:cstheme="minorHAnsi"/>
        </w:rPr>
      </w:pPr>
      <w:r>
        <w:rPr>
          <w:rFonts w:cstheme="minorHAnsi"/>
        </w:rPr>
        <w:t>We have individuals who will take these with scrap metal.</w:t>
      </w:r>
    </w:p>
    <w:p w14:paraId="6BC24A06" w14:textId="77777777" w:rsidR="00006A4B" w:rsidRPr="002F1C65" w:rsidRDefault="00006A4B" w:rsidP="00FC5F85">
      <w:pPr>
        <w:pStyle w:val="ListParagraph"/>
        <w:numPr>
          <w:ilvl w:val="2"/>
          <w:numId w:val="83"/>
        </w:numPr>
        <w:rPr>
          <w:rFonts w:asciiTheme="minorHAnsi" w:hAnsiTheme="minorHAnsi" w:cstheme="minorHAnsi"/>
        </w:rPr>
      </w:pPr>
      <w:r>
        <w:rPr>
          <w:rFonts w:cstheme="minorHAnsi"/>
        </w:rPr>
        <w:t>Cell Phones</w:t>
      </w:r>
    </w:p>
    <w:p w14:paraId="179EA638" w14:textId="77777777" w:rsidR="00006A4B" w:rsidRPr="002C63CF" w:rsidRDefault="00006A4B" w:rsidP="00FC5F85">
      <w:pPr>
        <w:pStyle w:val="ListParagraph"/>
        <w:numPr>
          <w:ilvl w:val="3"/>
          <w:numId w:val="83"/>
        </w:numPr>
        <w:rPr>
          <w:rFonts w:asciiTheme="minorHAnsi" w:hAnsiTheme="minorHAnsi" w:cstheme="minorHAnsi"/>
        </w:rPr>
      </w:pPr>
      <w:r>
        <w:rPr>
          <w:rFonts w:cstheme="minorHAnsi"/>
        </w:rPr>
        <w:t>Pace Butler will take old phones and give money for devices that are still useable and dispose of any that are not functioning.</w:t>
      </w:r>
    </w:p>
    <w:p w14:paraId="46B1E45C" w14:textId="77777777" w:rsidR="00006A4B" w:rsidRPr="00006A4B" w:rsidRDefault="00006A4B" w:rsidP="00006A4B"/>
    <w:p w14:paraId="49E03892" w14:textId="6EF44884" w:rsidR="00756611" w:rsidRDefault="00006A4B" w:rsidP="00060C4E">
      <w:pPr>
        <w:pStyle w:val="Heading2"/>
        <w:numPr>
          <w:ilvl w:val="1"/>
          <w:numId w:val="32"/>
        </w:numPr>
      </w:pPr>
      <w:bookmarkStart w:id="130" w:name="_Toc212651139"/>
      <w:r>
        <w:lastRenderedPageBreak/>
        <w:t>Acquiring New Location Internet/Phone</w:t>
      </w:r>
      <w:bookmarkEnd w:id="130"/>
    </w:p>
    <w:p w14:paraId="28EB987B" w14:textId="77777777" w:rsidR="00006A4B" w:rsidRPr="0062176F" w:rsidRDefault="00006A4B" w:rsidP="00006A4B">
      <w:pPr>
        <w:rPr>
          <w:rFonts w:cstheme="minorHAnsi"/>
          <w:bCs/>
        </w:rPr>
      </w:pPr>
      <w:r w:rsidRPr="0062176F">
        <w:rPr>
          <w:rFonts w:cstheme="minorHAnsi"/>
          <w:bCs/>
        </w:rPr>
        <w:t>To make clear the expectations for procuring services to new warehouses for internet.</w:t>
      </w:r>
    </w:p>
    <w:p w14:paraId="2C8EE9F0" w14:textId="527D8E83" w:rsidR="00006A4B" w:rsidRPr="007C27F6" w:rsidRDefault="00C910D7"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New Location A</w:t>
      </w:r>
      <w:r w:rsidR="007D4CA7" w:rsidRPr="007C27F6">
        <w:rPr>
          <w:rFonts w:ascii="Arial Narrow" w:eastAsiaTheme="majorEastAsia" w:hAnsi="Arial Narrow" w:cstheme="majorBidi"/>
          <w:b/>
          <w:sz w:val="28"/>
          <w:szCs w:val="28"/>
        </w:rPr>
        <w:t>c</w:t>
      </w:r>
      <w:r w:rsidRPr="007C27F6">
        <w:rPr>
          <w:rFonts w:ascii="Arial Narrow" w:eastAsiaTheme="majorEastAsia" w:hAnsi="Arial Narrow" w:cstheme="majorBidi"/>
          <w:b/>
          <w:sz w:val="28"/>
          <w:szCs w:val="28"/>
        </w:rPr>
        <w:t>quired</w:t>
      </w:r>
    </w:p>
    <w:p w14:paraId="289C9449" w14:textId="77777777" w:rsidR="00EA39A8" w:rsidRPr="0062176F" w:rsidRDefault="00EA39A8" w:rsidP="00FC5F85">
      <w:pPr>
        <w:pStyle w:val="ListParagraph"/>
        <w:numPr>
          <w:ilvl w:val="0"/>
          <w:numId w:val="84"/>
        </w:numPr>
        <w:rPr>
          <w:rFonts w:asciiTheme="minorHAnsi" w:hAnsiTheme="minorHAnsi" w:cstheme="minorHAnsi"/>
        </w:rPr>
      </w:pPr>
      <w:r w:rsidRPr="0062176F">
        <w:rPr>
          <w:rFonts w:cstheme="minorHAnsi"/>
        </w:rPr>
        <w:t xml:space="preserve">An announcement will be made to the IT Team that a warehouse has been acquired or will be built. </w:t>
      </w:r>
    </w:p>
    <w:p w14:paraId="19F17602" w14:textId="13F741DE" w:rsidR="00EA39A8" w:rsidRDefault="00EA39A8" w:rsidP="00FC5F85">
      <w:pPr>
        <w:pStyle w:val="ListParagraph"/>
        <w:numPr>
          <w:ilvl w:val="0"/>
          <w:numId w:val="84"/>
        </w:numPr>
        <w:rPr>
          <w:rFonts w:cstheme="minorHAnsi"/>
        </w:rPr>
      </w:pPr>
      <w:r w:rsidRPr="0062176F">
        <w:rPr>
          <w:rFonts w:cstheme="minorHAnsi"/>
        </w:rPr>
        <w:t xml:space="preserve">Upon receiving </w:t>
      </w:r>
      <w:r w:rsidR="00987357" w:rsidRPr="0062176F">
        <w:rPr>
          <w:rFonts w:cstheme="minorHAnsi"/>
        </w:rPr>
        <w:t>the announcement</w:t>
      </w:r>
      <w:r w:rsidRPr="0062176F">
        <w:rPr>
          <w:rFonts w:cstheme="minorHAnsi"/>
        </w:rPr>
        <w:t xml:space="preserve"> of new warehouse System Administrator will contact Facilities Department to get address of new site.</w:t>
      </w:r>
    </w:p>
    <w:p w14:paraId="0E7FB947" w14:textId="77777777" w:rsidR="003F1945" w:rsidRPr="0062176F" w:rsidRDefault="003F1945" w:rsidP="003F1945">
      <w:pPr>
        <w:pStyle w:val="ListParagraph"/>
        <w:rPr>
          <w:rFonts w:cstheme="minorHAnsi"/>
        </w:rPr>
      </w:pPr>
    </w:p>
    <w:p w14:paraId="57446184" w14:textId="304C8DE0" w:rsidR="00EA39A8" w:rsidRPr="007C27F6" w:rsidRDefault="00001F3A"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Searching for available Internet Service Providers (ISP) and Phone Providers</w:t>
      </w:r>
    </w:p>
    <w:p w14:paraId="030B0659" w14:textId="77777777" w:rsidR="00E876BA" w:rsidRPr="00E876BA" w:rsidRDefault="00E876BA" w:rsidP="00E876BA">
      <w:r w:rsidRPr="00E876BA">
        <w:t>The next step after identifying the address of the building or land is to search for available Internet Service Providers (ISP) and Phone Providers</w:t>
      </w:r>
    </w:p>
    <w:p w14:paraId="58FF3B1A" w14:textId="01318B01" w:rsidR="00E876BA" w:rsidRPr="00E876BA" w:rsidRDefault="00E876BA" w:rsidP="00FC5F85">
      <w:pPr>
        <w:numPr>
          <w:ilvl w:val="0"/>
          <w:numId w:val="86"/>
        </w:numPr>
      </w:pPr>
      <w:r w:rsidRPr="00E876BA">
        <w:t xml:space="preserve">A ticket will be created in ManageEngine to track quotes and information on obtaining new </w:t>
      </w:r>
      <w:r w:rsidR="007D4CA7" w:rsidRPr="00E876BA">
        <w:t>providers</w:t>
      </w:r>
      <w:r w:rsidRPr="00E876BA">
        <w:t xml:space="preserve">. </w:t>
      </w:r>
    </w:p>
    <w:p w14:paraId="528B4C2F" w14:textId="77777777" w:rsidR="00E876BA" w:rsidRPr="00E876BA" w:rsidRDefault="00E876BA" w:rsidP="00FC5F85">
      <w:pPr>
        <w:numPr>
          <w:ilvl w:val="0"/>
          <w:numId w:val="85"/>
        </w:numPr>
      </w:pPr>
      <w:r w:rsidRPr="00E876BA">
        <w:t>This will be used for both the ordering and setup of the equipment for the new site.</w:t>
      </w:r>
    </w:p>
    <w:p w14:paraId="44F67B98" w14:textId="77777777" w:rsidR="00E876BA" w:rsidRPr="00E876BA" w:rsidRDefault="00E876BA" w:rsidP="00FC5F85">
      <w:pPr>
        <w:numPr>
          <w:ilvl w:val="0"/>
          <w:numId w:val="85"/>
        </w:numPr>
      </w:pPr>
      <w:r w:rsidRPr="00E876BA">
        <w:t>Open a ticket with the below information:</w:t>
      </w:r>
    </w:p>
    <w:p w14:paraId="3EF04BDD" w14:textId="77777777" w:rsidR="00E876BA" w:rsidRPr="00E876BA" w:rsidRDefault="00E876BA" w:rsidP="009436DB">
      <w:pPr>
        <w:numPr>
          <w:ilvl w:val="2"/>
          <w:numId w:val="52"/>
        </w:numPr>
      </w:pPr>
      <w:r w:rsidRPr="00E876BA">
        <w:t xml:space="preserve">Subject: $sitenumber $sitename New Setup </w:t>
      </w:r>
    </w:p>
    <w:p w14:paraId="239B285E" w14:textId="34B2EB48" w:rsidR="00E876BA" w:rsidRDefault="00E876BA" w:rsidP="009436DB">
      <w:pPr>
        <w:numPr>
          <w:ilvl w:val="2"/>
          <w:numId w:val="52"/>
        </w:numPr>
      </w:pPr>
      <w:r w:rsidRPr="00E876BA">
        <w:t>Priority: 5</w:t>
      </w:r>
    </w:p>
    <w:p w14:paraId="4EF903D2" w14:textId="5E9CEEA3" w:rsidR="00E876BA" w:rsidRPr="007C27F6" w:rsidRDefault="00E876BA"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Obtaining a Quote</w:t>
      </w:r>
    </w:p>
    <w:p w14:paraId="56ECF630" w14:textId="5855352C" w:rsidR="00E876BA" w:rsidRPr="00E876BA" w:rsidRDefault="00987357" w:rsidP="00FC5F85">
      <w:pPr>
        <w:numPr>
          <w:ilvl w:val="0"/>
          <w:numId w:val="87"/>
        </w:numPr>
      </w:pPr>
      <w:r w:rsidRPr="00E876BA">
        <w:t>The System</w:t>
      </w:r>
      <w:r w:rsidR="00E876BA" w:rsidRPr="00E876BA">
        <w:t xml:space="preserve"> Administrator will use a search engine to identify services to that address.</w:t>
      </w:r>
    </w:p>
    <w:p w14:paraId="5BAD629B" w14:textId="77777777" w:rsidR="00E876BA" w:rsidRPr="00E876BA" w:rsidRDefault="00E876BA" w:rsidP="00FC5F85">
      <w:pPr>
        <w:numPr>
          <w:ilvl w:val="0"/>
          <w:numId w:val="88"/>
        </w:numPr>
      </w:pPr>
      <w:r w:rsidRPr="00E876BA">
        <w:t xml:space="preserve">Some states that do broadband funding keep track of broadband maps.  Searching for state broadband maps may help fill in missing information about availability.  </w:t>
      </w:r>
    </w:p>
    <w:p w14:paraId="25ACC5FA" w14:textId="3994D943" w:rsidR="00E876BA" w:rsidRPr="00E876BA" w:rsidRDefault="00E876BA" w:rsidP="00FC5F85">
      <w:pPr>
        <w:numPr>
          <w:ilvl w:val="0"/>
          <w:numId w:val="87"/>
        </w:numPr>
      </w:pPr>
      <w:r w:rsidRPr="00E876BA">
        <w:t>Once you’ve found providers in the area you can contact by email, phone, or online chat to get a quote started. Add any new information to the ManageEngine ticket created in the previous step. Below are requirements to guide the System Administrator through the quote process</w:t>
      </w:r>
      <w:r w:rsidR="00987357">
        <w:t>.</w:t>
      </w:r>
    </w:p>
    <w:p w14:paraId="7033D059" w14:textId="77777777" w:rsidR="00E876BA" w:rsidRPr="00E876BA" w:rsidRDefault="00E876BA" w:rsidP="00FC5F85">
      <w:pPr>
        <w:numPr>
          <w:ilvl w:val="0"/>
          <w:numId w:val="89"/>
        </w:numPr>
      </w:pPr>
      <w:r w:rsidRPr="00E876BA">
        <w:t>The minimum speed necessary for a location is 10MB.</w:t>
      </w:r>
    </w:p>
    <w:p w14:paraId="0ECCDFF2" w14:textId="77777777" w:rsidR="00E876BA" w:rsidRPr="00E876BA" w:rsidRDefault="00E876BA" w:rsidP="00FC5F85">
      <w:pPr>
        <w:numPr>
          <w:ilvl w:val="0"/>
          <w:numId w:val="247"/>
        </w:numPr>
      </w:pPr>
      <w:r w:rsidRPr="00E876BA">
        <w:t>This is necessary to fully utilize the Warehouse Management System (WISE)</w:t>
      </w:r>
    </w:p>
    <w:p w14:paraId="64B7F2E5" w14:textId="77777777" w:rsidR="00E876BA" w:rsidRPr="00E876BA" w:rsidRDefault="00E876BA" w:rsidP="00FC5F85">
      <w:pPr>
        <w:numPr>
          <w:ilvl w:val="0"/>
          <w:numId w:val="89"/>
        </w:numPr>
      </w:pPr>
      <w:r w:rsidRPr="00E876BA">
        <w:t>All locations must have a static IP setup for their public internet.</w:t>
      </w:r>
      <w:r w:rsidRPr="00E876BA">
        <w:tab/>
      </w:r>
    </w:p>
    <w:p w14:paraId="7FEE2CEE" w14:textId="53083B57" w:rsidR="00E876BA" w:rsidRPr="00E876BA" w:rsidRDefault="00E876BA" w:rsidP="00FC5F85">
      <w:pPr>
        <w:numPr>
          <w:ilvl w:val="0"/>
          <w:numId w:val="247"/>
        </w:numPr>
      </w:pPr>
      <w:r w:rsidRPr="00E876BA">
        <w:t xml:space="preserve">This is how we connect the new warehouse back to the corporate office data </w:t>
      </w:r>
      <w:r w:rsidR="00987357" w:rsidRPr="00E876BA">
        <w:t>center.</w:t>
      </w:r>
    </w:p>
    <w:p w14:paraId="6F3E9C52" w14:textId="77777777" w:rsidR="00E876BA" w:rsidRPr="00E876BA" w:rsidRDefault="00E876BA" w:rsidP="00FC5F85">
      <w:pPr>
        <w:numPr>
          <w:ilvl w:val="0"/>
          <w:numId w:val="89"/>
        </w:numPr>
      </w:pPr>
      <w:r w:rsidRPr="00E876BA">
        <w:t xml:space="preserve">The best services we can purchase are hardline services like Metro-E, Fiber, or Cable.  </w:t>
      </w:r>
    </w:p>
    <w:p w14:paraId="4FFFEB5A" w14:textId="77777777" w:rsidR="00E876BA" w:rsidRPr="00E876BA" w:rsidRDefault="00E876BA" w:rsidP="00FC5F85">
      <w:pPr>
        <w:numPr>
          <w:ilvl w:val="0"/>
          <w:numId w:val="247"/>
        </w:numPr>
      </w:pPr>
      <w:r w:rsidRPr="00E876BA">
        <w:t xml:space="preserve">Due to the high availability and faster speeds, you should prioritize these services when quoting.  </w:t>
      </w:r>
    </w:p>
    <w:p w14:paraId="27F4B563" w14:textId="0D8EA751" w:rsidR="00E876BA" w:rsidRPr="00E876BA" w:rsidRDefault="00E876BA" w:rsidP="00FC5F85">
      <w:pPr>
        <w:numPr>
          <w:ilvl w:val="0"/>
          <w:numId w:val="89"/>
        </w:numPr>
      </w:pPr>
      <w:r w:rsidRPr="00E876BA">
        <w:t xml:space="preserve">Services like DSL are a different type of technology </w:t>
      </w:r>
      <w:r w:rsidR="00987357" w:rsidRPr="00E876BA">
        <w:t>called</w:t>
      </w:r>
      <w:r w:rsidRPr="00E876BA">
        <w:t xml:space="preserve"> ATM.  </w:t>
      </w:r>
    </w:p>
    <w:p w14:paraId="71DF5AB3" w14:textId="77777777" w:rsidR="00E876BA" w:rsidRPr="00E876BA" w:rsidRDefault="00E876BA" w:rsidP="00FC5F85">
      <w:pPr>
        <w:numPr>
          <w:ilvl w:val="0"/>
          <w:numId w:val="247"/>
        </w:numPr>
      </w:pPr>
      <w:r w:rsidRPr="00E876BA">
        <w:lastRenderedPageBreak/>
        <w:t xml:space="preserve">The conversion from cell to packet can cause problems with VPN’s and it’s suggested you stay away from DSL when possible. </w:t>
      </w:r>
    </w:p>
    <w:p w14:paraId="20A766A9" w14:textId="77777777" w:rsidR="00E876BA" w:rsidRPr="00E876BA" w:rsidRDefault="00E876BA" w:rsidP="00FC5F85">
      <w:pPr>
        <w:numPr>
          <w:ilvl w:val="0"/>
          <w:numId w:val="89"/>
        </w:numPr>
      </w:pPr>
      <w:r w:rsidRPr="00E876BA">
        <w:t xml:space="preserve"> Point to Point services are similar to other hardline services but can differ greatly between providers. </w:t>
      </w:r>
    </w:p>
    <w:p w14:paraId="511A2EF2" w14:textId="191987DD" w:rsidR="00E876BA" w:rsidRPr="00E876BA" w:rsidRDefault="00E876BA" w:rsidP="00FC5F85">
      <w:pPr>
        <w:numPr>
          <w:ilvl w:val="0"/>
          <w:numId w:val="247"/>
        </w:numPr>
      </w:pPr>
      <w:r w:rsidRPr="00E876BA">
        <w:t xml:space="preserve">Verify what type of service and support you get with point-to-point services. Avoid if </w:t>
      </w:r>
      <w:r w:rsidR="00987357" w:rsidRPr="00E876BA">
        <w:t>possible.</w:t>
      </w:r>
      <w:r w:rsidRPr="00E876BA">
        <w:t xml:space="preserve"> </w:t>
      </w:r>
    </w:p>
    <w:p w14:paraId="7487D3AD" w14:textId="77777777" w:rsidR="00E876BA" w:rsidRPr="00E876BA" w:rsidRDefault="00E876BA" w:rsidP="00FC5F85">
      <w:pPr>
        <w:numPr>
          <w:ilvl w:val="0"/>
          <w:numId w:val="89"/>
        </w:numPr>
      </w:pPr>
      <w:r w:rsidRPr="00E876BA">
        <w:t>Wireless services can have problems during storms or other hard weather.</w:t>
      </w:r>
    </w:p>
    <w:p w14:paraId="19D084EB" w14:textId="77777777" w:rsidR="00E876BA" w:rsidRPr="00E876BA" w:rsidRDefault="00E876BA" w:rsidP="00FC5F85">
      <w:pPr>
        <w:numPr>
          <w:ilvl w:val="0"/>
          <w:numId w:val="247"/>
        </w:numPr>
      </w:pPr>
      <w:r w:rsidRPr="00E876BA">
        <w:t xml:space="preserve">It’s best to avoid wireless wherever possible due to the amount of downtime we see from those networks. </w:t>
      </w:r>
    </w:p>
    <w:p w14:paraId="6F87E297" w14:textId="77777777" w:rsidR="00E876BA" w:rsidRPr="00E876BA" w:rsidRDefault="00E876BA" w:rsidP="00FC5F85">
      <w:pPr>
        <w:numPr>
          <w:ilvl w:val="0"/>
          <w:numId w:val="87"/>
        </w:numPr>
      </w:pPr>
      <w:r w:rsidRPr="00E876BA">
        <w:t xml:space="preserve">Whenever possible get quotes from 3 local service providers.  </w:t>
      </w:r>
    </w:p>
    <w:p w14:paraId="4B0CB60A" w14:textId="77777777" w:rsidR="00E876BA" w:rsidRPr="00E876BA" w:rsidRDefault="00E876BA" w:rsidP="00FC5F85">
      <w:pPr>
        <w:numPr>
          <w:ilvl w:val="1"/>
          <w:numId w:val="87"/>
        </w:numPr>
      </w:pPr>
      <w:r w:rsidRPr="00E876BA">
        <w:t xml:space="preserve">There are not always three options available in some rural areas or areas that have areas controlled by one ISP. </w:t>
      </w:r>
    </w:p>
    <w:p w14:paraId="41B068C9" w14:textId="77777777" w:rsidR="00E876BA" w:rsidRPr="00E876BA" w:rsidRDefault="00E876BA" w:rsidP="00FC5F85">
      <w:pPr>
        <w:numPr>
          <w:ilvl w:val="0"/>
          <w:numId w:val="87"/>
        </w:numPr>
      </w:pPr>
      <w:r w:rsidRPr="00E876BA">
        <w:t xml:space="preserve">Add all quotes and any new information to the ManageEngine ticket created in step 1. </w:t>
      </w:r>
    </w:p>
    <w:p w14:paraId="27B0C7FB" w14:textId="7E232DE6" w:rsidR="00E876BA" w:rsidRPr="00E876BA" w:rsidRDefault="00E876BA" w:rsidP="00FC5F85">
      <w:pPr>
        <w:numPr>
          <w:ilvl w:val="0"/>
          <w:numId w:val="87"/>
        </w:numPr>
      </w:pPr>
      <w:r w:rsidRPr="00E876BA">
        <w:t xml:space="preserve">Once quotes have been obtained send </w:t>
      </w:r>
      <w:r w:rsidR="00987357" w:rsidRPr="00E876BA">
        <w:t>a summary</w:t>
      </w:r>
      <w:r w:rsidRPr="00E876BA">
        <w:t xml:space="preserve"> to </w:t>
      </w:r>
      <w:r w:rsidR="005D15CF" w:rsidRPr="00DB1822">
        <w:t>IT</w:t>
      </w:r>
      <w:r w:rsidR="005D15CF">
        <w:t xml:space="preserve"> Managing Director</w:t>
      </w:r>
      <w:r w:rsidRPr="00E876BA">
        <w:t xml:space="preserve"> and Director of Support Services for approval. </w:t>
      </w:r>
    </w:p>
    <w:p w14:paraId="43F49D4F" w14:textId="77777777" w:rsidR="00E876BA" w:rsidRPr="00E876BA" w:rsidRDefault="00E876BA" w:rsidP="00FC5F85">
      <w:pPr>
        <w:numPr>
          <w:ilvl w:val="1"/>
          <w:numId w:val="87"/>
        </w:numPr>
      </w:pPr>
      <w:r w:rsidRPr="00E876BA">
        <w:t>Create excel table to show differences in quotes:</w:t>
      </w:r>
    </w:p>
    <w:p w14:paraId="1A43B139" w14:textId="77777777" w:rsidR="00E876BA" w:rsidRPr="00E876BA" w:rsidRDefault="00E876BA" w:rsidP="00FC5F85">
      <w:pPr>
        <w:numPr>
          <w:ilvl w:val="2"/>
          <w:numId w:val="87"/>
        </w:numPr>
      </w:pPr>
      <w:r w:rsidRPr="00E876BA">
        <w:t>Type of service</w:t>
      </w:r>
    </w:p>
    <w:p w14:paraId="31F2A329" w14:textId="77777777" w:rsidR="00E876BA" w:rsidRPr="00E876BA" w:rsidRDefault="00E876BA" w:rsidP="00FC5F85">
      <w:pPr>
        <w:numPr>
          <w:ilvl w:val="2"/>
          <w:numId w:val="87"/>
        </w:numPr>
      </w:pPr>
      <w:r w:rsidRPr="00E876BA">
        <w:t>Bandwidth Up/Down</w:t>
      </w:r>
    </w:p>
    <w:p w14:paraId="446A325D" w14:textId="77777777" w:rsidR="00E876BA" w:rsidRPr="00E876BA" w:rsidRDefault="00E876BA" w:rsidP="00FC5F85">
      <w:pPr>
        <w:numPr>
          <w:ilvl w:val="2"/>
          <w:numId w:val="87"/>
        </w:numPr>
      </w:pPr>
      <w:r w:rsidRPr="00E876BA">
        <w:t>Cost per month</w:t>
      </w:r>
    </w:p>
    <w:p w14:paraId="391AE4CA" w14:textId="77777777" w:rsidR="00E876BA" w:rsidRPr="00E876BA" w:rsidRDefault="00E876BA" w:rsidP="00FC5F85">
      <w:pPr>
        <w:numPr>
          <w:ilvl w:val="2"/>
          <w:numId w:val="87"/>
        </w:numPr>
      </w:pPr>
      <w:r w:rsidRPr="00E876BA">
        <w:t>Contract Length</w:t>
      </w:r>
    </w:p>
    <w:p w14:paraId="57C7EC67" w14:textId="4C70E6B3" w:rsidR="00E876BA" w:rsidRPr="00E876BA" w:rsidRDefault="00E876BA" w:rsidP="00FC5F85">
      <w:pPr>
        <w:numPr>
          <w:ilvl w:val="2"/>
          <w:numId w:val="87"/>
        </w:numPr>
      </w:pPr>
      <w:r w:rsidRPr="00E876BA">
        <w:t xml:space="preserve">Build out </w:t>
      </w:r>
      <w:r w:rsidR="00987357" w:rsidRPr="00E876BA">
        <w:t>cost.</w:t>
      </w:r>
    </w:p>
    <w:p w14:paraId="2BC50F26" w14:textId="77777777" w:rsidR="00E876BA" w:rsidRPr="00E876BA" w:rsidRDefault="00E876BA" w:rsidP="009436DB">
      <w:pPr>
        <w:numPr>
          <w:ilvl w:val="3"/>
          <w:numId w:val="52"/>
        </w:numPr>
      </w:pPr>
      <w:r w:rsidRPr="00E876BA">
        <w:t>This is the cost to build new infrastructure to provide service when necessary.</w:t>
      </w:r>
    </w:p>
    <w:p w14:paraId="41E2F594" w14:textId="77777777" w:rsidR="00E876BA" w:rsidRPr="00E876BA" w:rsidRDefault="00E876BA" w:rsidP="00FC5F85">
      <w:pPr>
        <w:numPr>
          <w:ilvl w:val="0"/>
          <w:numId w:val="247"/>
        </w:numPr>
      </w:pPr>
      <w:r w:rsidRPr="00E876BA">
        <w:t>Variance from average monthly cost for ISP company wide.</w:t>
      </w:r>
    </w:p>
    <w:p w14:paraId="3AF40143" w14:textId="77777777" w:rsidR="00E876BA" w:rsidRPr="00E876BA" w:rsidRDefault="00E876BA" w:rsidP="00FC5F85">
      <w:pPr>
        <w:numPr>
          <w:ilvl w:val="0"/>
          <w:numId w:val="247"/>
        </w:numPr>
      </w:pPr>
      <w:r w:rsidRPr="00E876BA">
        <w:t>Variance from average monthly cost for region where new location is.</w:t>
      </w:r>
    </w:p>
    <w:p w14:paraId="3DE140A8" w14:textId="77777777" w:rsidR="00E876BA" w:rsidRPr="00E876BA" w:rsidRDefault="00E876BA" w:rsidP="00FC5F85">
      <w:pPr>
        <w:numPr>
          <w:ilvl w:val="0"/>
          <w:numId w:val="247"/>
        </w:numPr>
      </w:pPr>
      <w:r w:rsidRPr="00E876BA">
        <w:t xml:space="preserve">Lead time for installation. </w:t>
      </w:r>
    </w:p>
    <w:p w14:paraId="057A344B" w14:textId="77777777" w:rsidR="00E876BA" w:rsidRPr="00E876BA" w:rsidRDefault="00E876BA" w:rsidP="00FC5F85">
      <w:pPr>
        <w:numPr>
          <w:ilvl w:val="0"/>
          <w:numId w:val="247"/>
        </w:numPr>
      </w:pPr>
      <w:r w:rsidRPr="00E876BA">
        <w:t>Recommendation and justification on which ISP to move forward with.</w:t>
      </w:r>
    </w:p>
    <w:p w14:paraId="3C34CAC2" w14:textId="13902FDA" w:rsidR="00E876BA" w:rsidRPr="00E876BA" w:rsidRDefault="00E876BA" w:rsidP="00FC5F85">
      <w:pPr>
        <w:numPr>
          <w:ilvl w:val="1"/>
          <w:numId w:val="87"/>
        </w:numPr>
      </w:pPr>
      <w:r w:rsidRPr="00E876BA">
        <w:t xml:space="preserve">Email with approval will come from </w:t>
      </w:r>
      <w:r w:rsidR="005D15CF" w:rsidRPr="00DB1822">
        <w:t>IT</w:t>
      </w:r>
      <w:r w:rsidR="005D15CF">
        <w:t xml:space="preserve"> Managing Director</w:t>
      </w:r>
      <w:r w:rsidRPr="00E876BA">
        <w:t xml:space="preserve"> will discuss with President of K&amp;M to determine best path forward.</w:t>
      </w:r>
    </w:p>
    <w:p w14:paraId="529DC4EF" w14:textId="29E376EC" w:rsidR="00E876BA" w:rsidRPr="007C27F6" w:rsidRDefault="005E7B12"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Installation of Services</w:t>
      </w:r>
    </w:p>
    <w:p w14:paraId="649CFD80" w14:textId="3FF26496" w:rsidR="005E7B12" w:rsidRPr="0062176F" w:rsidRDefault="005E7B12" w:rsidP="005E7B12">
      <w:r w:rsidRPr="0062176F">
        <w:t xml:space="preserve">Once approval has been given the System administrator will move forward with </w:t>
      </w:r>
      <w:r w:rsidR="00987357" w:rsidRPr="0062176F">
        <w:t>the approved</w:t>
      </w:r>
      <w:r w:rsidRPr="0062176F">
        <w:t xml:space="preserve"> quote.</w:t>
      </w:r>
    </w:p>
    <w:p w14:paraId="75B605A4" w14:textId="2F3BFE53" w:rsidR="005E7B12" w:rsidRPr="0062176F" w:rsidRDefault="005E7B12" w:rsidP="00FC5F85">
      <w:pPr>
        <w:pStyle w:val="ListParagraph"/>
        <w:numPr>
          <w:ilvl w:val="0"/>
          <w:numId w:val="90"/>
        </w:numPr>
      </w:pPr>
      <w:r w:rsidRPr="0062176F">
        <w:t xml:space="preserve">System Administrator will respond to ISP contact </w:t>
      </w:r>
      <w:r w:rsidR="00987357" w:rsidRPr="0062176F">
        <w:t>who</w:t>
      </w:r>
      <w:r w:rsidRPr="0062176F">
        <w:t xml:space="preserve"> provided the quote that we are moving forward with them.</w:t>
      </w:r>
    </w:p>
    <w:p w14:paraId="6303653A" w14:textId="199141B9" w:rsidR="005E7B12" w:rsidRPr="0062176F" w:rsidRDefault="005E7B12" w:rsidP="00FC5F85">
      <w:pPr>
        <w:pStyle w:val="ListParagraph"/>
        <w:numPr>
          <w:ilvl w:val="0"/>
          <w:numId w:val="90"/>
        </w:numPr>
      </w:pPr>
      <w:r w:rsidRPr="0062176F">
        <w:t xml:space="preserve">System Administrator will give hard copy of contract to </w:t>
      </w:r>
      <w:r w:rsidR="005D15CF" w:rsidRPr="00DB1822">
        <w:t>IT</w:t>
      </w:r>
      <w:r w:rsidR="005D15CF">
        <w:t xml:space="preserve"> Managing Director</w:t>
      </w:r>
      <w:r w:rsidRPr="0062176F">
        <w:t xml:space="preserve"> to sign. </w:t>
      </w:r>
    </w:p>
    <w:p w14:paraId="144F5DA1" w14:textId="77777777" w:rsidR="005E7B12" w:rsidRPr="0062176F" w:rsidRDefault="005E7B12" w:rsidP="00FC5F85">
      <w:pPr>
        <w:pStyle w:val="ListParagraph"/>
        <w:numPr>
          <w:ilvl w:val="0"/>
          <w:numId w:val="90"/>
        </w:numPr>
      </w:pPr>
      <w:r w:rsidRPr="0062176F">
        <w:t xml:space="preserve">System administrator will send signed copy of contract back to ISP confirming the terms. </w:t>
      </w:r>
    </w:p>
    <w:p w14:paraId="43C7B11F" w14:textId="03E01008" w:rsidR="005E7B12" w:rsidRPr="0062176F" w:rsidRDefault="005E7B12" w:rsidP="00FC5F85">
      <w:pPr>
        <w:pStyle w:val="ListParagraph"/>
        <w:numPr>
          <w:ilvl w:val="0"/>
          <w:numId w:val="90"/>
        </w:numPr>
      </w:pPr>
      <w:r w:rsidRPr="0062176F">
        <w:t xml:space="preserve">When </w:t>
      </w:r>
      <w:r w:rsidR="00987357" w:rsidRPr="0062176F">
        <w:t>a date</w:t>
      </w:r>
      <w:r w:rsidRPr="0062176F">
        <w:t xml:space="preserve"> for hookup or installation is given, System Administrator will work with IT Coordinators and Project Team to establish time that they can be in the building to </w:t>
      </w:r>
      <w:r w:rsidR="00987357" w:rsidRPr="0062176F">
        <w:t>assist.</w:t>
      </w:r>
    </w:p>
    <w:p w14:paraId="5EE2BE9D" w14:textId="59F4B3B3" w:rsidR="005E7B12" w:rsidRPr="0062176F" w:rsidRDefault="005E7B12" w:rsidP="00FC5F85">
      <w:pPr>
        <w:pStyle w:val="ListParagraph"/>
        <w:numPr>
          <w:ilvl w:val="1"/>
          <w:numId w:val="90"/>
        </w:numPr>
      </w:pPr>
      <w:r w:rsidRPr="0062176F">
        <w:lastRenderedPageBreak/>
        <w:t xml:space="preserve">In some cases, the Regional Operations Manager may need to be the primary contact for the </w:t>
      </w:r>
      <w:r w:rsidR="00987357" w:rsidRPr="0062176F">
        <w:t>installation.</w:t>
      </w:r>
      <w:r w:rsidRPr="0062176F">
        <w:t xml:space="preserve"> </w:t>
      </w:r>
    </w:p>
    <w:p w14:paraId="3BB76A65" w14:textId="77777777" w:rsidR="005E7B12" w:rsidRPr="0062176F" w:rsidRDefault="005E7B12" w:rsidP="00FC5F85">
      <w:pPr>
        <w:pStyle w:val="ListParagraph"/>
        <w:numPr>
          <w:ilvl w:val="0"/>
          <w:numId w:val="90"/>
        </w:numPr>
      </w:pPr>
      <w:r w:rsidRPr="0062176F">
        <w:t>System Administrator will provide status changes on their weekly updates. Including any changes with timeline</w:t>
      </w:r>
    </w:p>
    <w:p w14:paraId="06798AF9" w14:textId="54A500EF" w:rsidR="005E7B12" w:rsidRDefault="005E7B12" w:rsidP="00FC5F85">
      <w:pPr>
        <w:pStyle w:val="ListParagraph"/>
        <w:numPr>
          <w:ilvl w:val="1"/>
          <w:numId w:val="90"/>
        </w:numPr>
      </w:pPr>
      <w:r w:rsidRPr="0062176F">
        <w:t xml:space="preserve">This is especially important when a new </w:t>
      </w:r>
      <w:r w:rsidR="00987357" w:rsidRPr="0062176F">
        <w:t>build-out</w:t>
      </w:r>
      <w:r w:rsidRPr="0062176F">
        <w:t xml:space="preserve"> is </w:t>
      </w:r>
      <w:r w:rsidR="00987357" w:rsidRPr="0062176F">
        <w:t>required.</w:t>
      </w:r>
    </w:p>
    <w:p w14:paraId="72D6F8D0" w14:textId="77777777" w:rsidR="003F1945" w:rsidRPr="0062176F" w:rsidRDefault="003F1945" w:rsidP="003F1945">
      <w:pPr>
        <w:pStyle w:val="ListParagraph"/>
        <w:ind w:left="1440"/>
      </w:pPr>
    </w:p>
    <w:p w14:paraId="73EC555C" w14:textId="0C334CA0" w:rsidR="005E7B12" w:rsidRPr="007C27F6" w:rsidRDefault="00CA2C74"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Managing Contract Renewals</w:t>
      </w:r>
    </w:p>
    <w:p w14:paraId="3513BAF3" w14:textId="77777777" w:rsidR="00CA2C74" w:rsidRPr="0062176F" w:rsidRDefault="00CA2C74" w:rsidP="00CA2C74">
      <w:r w:rsidRPr="0062176F">
        <w:t>Once an order has been placed update the following items to ensure we maintain it going forward.</w:t>
      </w:r>
    </w:p>
    <w:p w14:paraId="50F7BFF0" w14:textId="77777777" w:rsidR="00CA2C74" w:rsidRPr="0062176F" w:rsidRDefault="00CA2C74" w:rsidP="00FC5F85">
      <w:pPr>
        <w:pStyle w:val="ListParagraph"/>
        <w:numPr>
          <w:ilvl w:val="0"/>
          <w:numId w:val="91"/>
        </w:numPr>
      </w:pPr>
      <w:r w:rsidRPr="0062176F">
        <w:t>Put order information in the ticket and leave it open for the site setup.</w:t>
      </w:r>
    </w:p>
    <w:p w14:paraId="4B8B34DA" w14:textId="77777777" w:rsidR="00CA2C74" w:rsidRPr="0062176F" w:rsidRDefault="00CA2C74" w:rsidP="00FC5F85">
      <w:pPr>
        <w:pStyle w:val="ListParagraph"/>
        <w:numPr>
          <w:ilvl w:val="0"/>
          <w:numId w:val="91"/>
        </w:numPr>
      </w:pPr>
      <w:r w:rsidRPr="0062176F">
        <w:t xml:space="preserve">Update the site information page in One Note with provider contact and name. </w:t>
      </w:r>
    </w:p>
    <w:p w14:paraId="367760CB" w14:textId="77777777" w:rsidR="00CA2C74" w:rsidRPr="0062176F" w:rsidRDefault="00CA2C74" w:rsidP="00FC5F85">
      <w:pPr>
        <w:pStyle w:val="ListParagraph"/>
        <w:numPr>
          <w:ilvl w:val="0"/>
          <w:numId w:val="91"/>
        </w:numPr>
      </w:pPr>
      <w:r w:rsidRPr="0062176F">
        <w:t xml:space="preserve">Put a calendar entry into the sysadmin calendar for the renewal of the contract.  In the body of the calendar entry add the contract information so it’s easy to find when renewal comes up. </w:t>
      </w:r>
    </w:p>
    <w:p w14:paraId="1CC91E2B" w14:textId="77777777" w:rsidR="00CA2C74" w:rsidRPr="0062176F" w:rsidRDefault="00CA2C74" w:rsidP="00FC5F85">
      <w:pPr>
        <w:pStyle w:val="ListParagraph"/>
        <w:numPr>
          <w:ilvl w:val="1"/>
          <w:numId w:val="91"/>
        </w:numPr>
      </w:pPr>
      <w:r w:rsidRPr="0062176F">
        <w:t>Calendar Reminder to be set for 90 days prior to expiration.</w:t>
      </w:r>
    </w:p>
    <w:p w14:paraId="33FC82A3" w14:textId="4F240F76" w:rsidR="00CA2C74" w:rsidRPr="00CA2C74" w:rsidRDefault="00C01B06" w:rsidP="00FC5F85">
      <w:pPr>
        <w:pStyle w:val="ListParagraph"/>
        <w:numPr>
          <w:ilvl w:val="0"/>
          <w:numId w:val="91"/>
        </w:numPr>
        <w:rPr>
          <w:rStyle w:val="Hyperlink"/>
          <w:color w:val="auto"/>
          <w:u w:val="none"/>
        </w:rPr>
      </w:pPr>
      <w:r>
        <w:t>C</w:t>
      </w:r>
      <w:r w:rsidRPr="00C01B06">
        <w:t>ontract renewals should be sent to Admin to be placed in the proper folder for IT.</w:t>
      </w:r>
      <w:r w:rsidR="00CA2C74" w:rsidRPr="0062176F">
        <w:t xml:space="preserve"> </w:t>
      </w:r>
      <w:hyperlink r:id="rId176" w:history="1">
        <w:r>
          <w:rPr>
            <w:rStyle w:val="Hyperlink"/>
          </w:rPr>
          <w:t>F:\Contracts\Information Technology</w:t>
        </w:r>
      </w:hyperlink>
    </w:p>
    <w:p w14:paraId="356EE1B4" w14:textId="77777777" w:rsidR="00CA2C74" w:rsidRPr="00CA2C74" w:rsidRDefault="00CA2C74" w:rsidP="00CA2C74">
      <w:pPr>
        <w:ind w:left="360"/>
      </w:pPr>
    </w:p>
    <w:p w14:paraId="694604B4" w14:textId="77777777" w:rsidR="00E876BA" w:rsidRPr="00E876BA" w:rsidRDefault="00E876BA" w:rsidP="00E876BA"/>
    <w:p w14:paraId="6F2D4FDC" w14:textId="77777777" w:rsidR="00001F3A" w:rsidRPr="00001F3A" w:rsidRDefault="00001F3A" w:rsidP="00001F3A"/>
    <w:p w14:paraId="1328CBEB" w14:textId="4BBDD446" w:rsidR="00756611" w:rsidRDefault="00CA2C74" w:rsidP="00060C4E">
      <w:pPr>
        <w:pStyle w:val="Heading2"/>
        <w:numPr>
          <w:ilvl w:val="1"/>
          <w:numId w:val="32"/>
        </w:numPr>
      </w:pPr>
      <w:bookmarkStart w:id="131" w:name="_Toc212651140"/>
      <w:r>
        <w:lastRenderedPageBreak/>
        <w:t>WISE Set Up</w:t>
      </w:r>
      <w:bookmarkEnd w:id="131"/>
    </w:p>
    <w:p w14:paraId="1650D62B" w14:textId="72829501" w:rsidR="00CA2C74" w:rsidRDefault="00CA2C74" w:rsidP="00CA2C74">
      <w:pPr>
        <w:rPr>
          <w:rFonts w:eastAsiaTheme="majorEastAsia"/>
        </w:rPr>
      </w:pPr>
      <w:r>
        <w:rPr>
          <w:rFonts w:eastAsiaTheme="majorEastAsia"/>
        </w:rPr>
        <w:t>To Identify and explain each step in the testing prior to going live for a new WISE location.</w:t>
      </w:r>
    </w:p>
    <w:p w14:paraId="169B295F" w14:textId="789AA8AD" w:rsidR="00030C7E" w:rsidRPr="007C27F6" w:rsidRDefault="00030C7E"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Wise Set Up Items</w:t>
      </w:r>
    </w:p>
    <w:p w14:paraId="2BAC9F60" w14:textId="77777777" w:rsidR="00CA2C74" w:rsidRPr="00CA2C74" w:rsidRDefault="00CA2C74" w:rsidP="00FC5F85">
      <w:pPr>
        <w:numPr>
          <w:ilvl w:val="0"/>
          <w:numId w:val="93"/>
        </w:numPr>
        <w:rPr>
          <w:bCs/>
        </w:rPr>
      </w:pPr>
      <w:bookmarkStart w:id="132" w:name="_Toc19281765"/>
      <w:r w:rsidRPr="00CA2C74">
        <w:rPr>
          <w:bCs/>
        </w:rPr>
        <w:t>Handhelds and Configuration</w:t>
      </w:r>
      <w:bookmarkEnd w:id="132"/>
    </w:p>
    <w:p w14:paraId="186AE93D" w14:textId="3B0F7957" w:rsidR="00CA2C74" w:rsidRPr="00CA2C74" w:rsidRDefault="00CA2C74" w:rsidP="00FC5F85">
      <w:pPr>
        <w:numPr>
          <w:ilvl w:val="1"/>
          <w:numId w:val="93"/>
        </w:numPr>
        <w:rPr>
          <w:iCs/>
        </w:rPr>
      </w:pPr>
      <w:r w:rsidRPr="00CA2C74">
        <w:t xml:space="preserve">Once </w:t>
      </w:r>
      <w:r w:rsidR="00987357" w:rsidRPr="00CA2C74">
        <w:t>the scanners</w:t>
      </w:r>
      <w:r w:rsidRPr="00CA2C74">
        <w:t xml:space="preserve"> are in the Technical Support Representative will set them up with the Telnet information and DOT information. </w:t>
      </w:r>
    </w:p>
    <w:p w14:paraId="588287F3" w14:textId="504672D8" w:rsidR="00CA2C74" w:rsidRPr="00CA2C74" w:rsidRDefault="00CA2C74" w:rsidP="00FC5F85">
      <w:pPr>
        <w:numPr>
          <w:ilvl w:val="2"/>
          <w:numId w:val="93"/>
        </w:numPr>
        <w:rPr>
          <w:iCs/>
        </w:rPr>
      </w:pPr>
      <w:r w:rsidRPr="00CA2C74">
        <w:rPr>
          <w:iCs/>
        </w:rPr>
        <w:t xml:space="preserve">See IT OneNote Mics. Procedures – Symbol Units-Setups for instructions on how to set up the Scanners and all passwords needed for Royal 4 Telnet </w:t>
      </w:r>
      <w:r w:rsidR="00987357" w:rsidRPr="00CA2C74">
        <w:rPr>
          <w:iCs/>
        </w:rPr>
        <w:t>setup.</w:t>
      </w:r>
    </w:p>
    <w:p w14:paraId="22A6575C" w14:textId="77777777" w:rsidR="00CA2C74" w:rsidRPr="00CA2C74" w:rsidRDefault="00CA2C74" w:rsidP="00CA2C74"/>
    <w:p w14:paraId="62723558" w14:textId="77777777" w:rsidR="00CA2C74" w:rsidRPr="00CA2C74" w:rsidRDefault="00CA2C74" w:rsidP="00FC5F85">
      <w:pPr>
        <w:numPr>
          <w:ilvl w:val="0"/>
          <w:numId w:val="93"/>
        </w:numPr>
      </w:pPr>
      <w:bookmarkStart w:id="133" w:name="_Toc19281766"/>
      <w:r w:rsidRPr="00CA2C74">
        <w:t>MaddenCo Control Keys</w:t>
      </w:r>
      <w:bookmarkEnd w:id="133"/>
    </w:p>
    <w:p w14:paraId="52755167" w14:textId="77777777" w:rsidR="00CA2C74" w:rsidRPr="00CA2C74" w:rsidRDefault="00CA2C74" w:rsidP="00FC5F85">
      <w:pPr>
        <w:numPr>
          <w:ilvl w:val="1"/>
          <w:numId w:val="93"/>
        </w:numPr>
        <w:rPr>
          <w:iCs/>
        </w:rPr>
      </w:pPr>
      <w:r w:rsidRPr="00CA2C74">
        <w:t>The following control keys need to be set up prior to WISE being turned on:</w:t>
      </w:r>
    </w:p>
    <w:p w14:paraId="79C0AD7D" w14:textId="77777777" w:rsidR="00CA2C74" w:rsidRPr="00CA2C74" w:rsidRDefault="00CA2C74" w:rsidP="00FC5F85">
      <w:pPr>
        <w:numPr>
          <w:ilvl w:val="2"/>
          <w:numId w:val="93"/>
        </w:numPr>
        <w:rPr>
          <w:iCs/>
        </w:rPr>
      </w:pPr>
      <w:r w:rsidRPr="00CA2C74">
        <w:rPr>
          <w:iCs/>
        </w:rPr>
        <w:t>WIMPODEF</w:t>
      </w:r>
    </w:p>
    <w:p w14:paraId="6FCC82C7" w14:textId="77777777" w:rsidR="00CA2C74" w:rsidRPr="00CA2C74" w:rsidRDefault="00CA2C74" w:rsidP="00FC5F85">
      <w:pPr>
        <w:numPr>
          <w:ilvl w:val="2"/>
          <w:numId w:val="93"/>
        </w:numPr>
      </w:pPr>
      <w:r w:rsidRPr="00CA2C74">
        <w:t>WIMPOYN</w:t>
      </w:r>
    </w:p>
    <w:p w14:paraId="13C1FB91" w14:textId="77777777" w:rsidR="00CA2C74" w:rsidRPr="00CA2C74" w:rsidRDefault="00CA2C74" w:rsidP="00FC5F85">
      <w:pPr>
        <w:numPr>
          <w:ilvl w:val="2"/>
          <w:numId w:val="93"/>
        </w:numPr>
      </w:pPr>
      <w:r w:rsidRPr="00CA2C74">
        <w:t>WICSxxx</w:t>
      </w:r>
    </w:p>
    <w:p w14:paraId="13DC931D" w14:textId="77777777" w:rsidR="00CA2C74" w:rsidRDefault="00CA2C74" w:rsidP="00FC5F85">
      <w:pPr>
        <w:numPr>
          <w:ilvl w:val="2"/>
          <w:numId w:val="93"/>
        </w:numPr>
      </w:pPr>
      <w:r w:rsidRPr="00CA2C74">
        <w:t>WIOPCKRT</w:t>
      </w:r>
    </w:p>
    <w:p w14:paraId="25D0BE25" w14:textId="541B6A28" w:rsidR="004611FA" w:rsidRPr="00CA2C74" w:rsidRDefault="004611FA" w:rsidP="00FC5F85">
      <w:pPr>
        <w:numPr>
          <w:ilvl w:val="2"/>
          <w:numId w:val="93"/>
        </w:numPr>
      </w:pPr>
      <w:r>
        <w:t>WICCLSYN</w:t>
      </w:r>
    </w:p>
    <w:p w14:paraId="1004842C" w14:textId="77777777" w:rsidR="00CA2C74" w:rsidRPr="00CA2C74" w:rsidRDefault="00CA2C74" w:rsidP="00FC5F85">
      <w:pPr>
        <w:numPr>
          <w:ilvl w:val="2"/>
          <w:numId w:val="93"/>
        </w:numPr>
      </w:pPr>
      <w:r w:rsidRPr="00CA2C74">
        <w:t>WIMYN</w:t>
      </w:r>
    </w:p>
    <w:p w14:paraId="184F4E26" w14:textId="77777777" w:rsidR="00CA2C74" w:rsidRPr="00CA2C74" w:rsidRDefault="00CA2C74" w:rsidP="00FC5F85">
      <w:pPr>
        <w:numPr>
          <w:ilvl w:val="2"/>
          <w:numId w:val="93"/>
        </w:numPr>
      </w:pPr>
      <w:r w:rsidRPr="00CA2C74">
        <w:t>WIPSxxx</w:t>
      </w:r>
    </w:p>
    <w:p w14:paraId="3575CA31" w14:textId="77777777" w:rsidR="00CA2C74" w:rsidRPr="00CA2C74" w:rsidRDefault="00CA2C74" w:rsidP="00FC5F85">
      <w:pPr>
        <w:numPr>
          <w:ilvl w:val="2"/>
          <w:numId w:val="93"/>
        </w:numPr>
      </w:pPr>
      <w:r w:rsidRPr="00CA2C74">
        <w:t>Vendor addresses for all locations need turned on for that store.</w:t>
      </w:r>
    </w:p>
    <w:p w14:paraId="02DA9119" w14:textId="77777777" w:rsidR="00CA2C74" w:rsidRPr="00CA2C74" w:rsidRDefault="00CA2C74" w:rsidP="00FC5F85">
      <w:pPr>
        <w:numPr>
          <w:ilvl w:val="3"/>
          <w:numId w:val="94"/>
        </w:numPr>
        <w:rPr>
          <w:iCs/>
        </w:rPr>
      </w:pPr>
      <w:r w:rsidRPr="00CA2C74">
        <w:rPr>
          <w:iCs/>
        </w:rPr>
        <w:t>1. Tire Dealer System</w:t>
      </w:r>
    </w:p>
    <w:p w14:paraId="15FD10A6" w14:textId="77777777" w:rsidR="00CA2C74" w:rsidRPr="00CA2C74" w:rsidRDefault="00CA2C74" w:rsidP="00FC5F85">
      <w:pPr>
        <w:numPr>
          <w:ilvl w:val="3"/>
          <w:numId w:val="94"/>
        </w:numPr>
        <w:rPr>
          <w:iCs/>
        </w:rPr>
      </w:pPr>
      <w:r w:rsidRPr="00CA2C74">
        <w:rPr>
          <w:iCs/>
        </w:rPr>
        <w:t>6. File Maintenance Menu</w:t>
      </w:r>
    </w:p>
    <w:p w14:paraId="28747C5C" w14:textId="77777777" w:rsidR="00CA2C74" w:rsidRPr="00CA2C74" w:rsidRDefault="00CA2C74" w:rsidP="00FC5F85">
      <w:pPr>
        <w:numPr>
          <w:ilvl w:val="3"/>
          <w:numId w:val="94"/>
        </w:numPr>
        <w:rPr>
          <w:iCs/>
        </w:rPr>
      </w:pPr>
      <w:r w:rsidRPr="00CA2C74">
        <w:rPr>
          <w:iCs/>
        </w:rPr>
        <w:t>6. Vendor address Menu</w:t>
      </w:r>
    </w:p>
    <w:p w14:paraId="17D3ADEA" w14:textId="77777777" w:rsidR="00CA2C74" w:rsidRPr="00CA2C74" w:rsidRDefault="00CA2C74" w:rsidP="00FC5F85">
      <w:pPr>
        <w:numPr>
          <w:ilvl w:val="3"/>
          <w:numId w:val="94"/>
        </w:numPr>
      </w:pPr>
      <w:r w:rsidRPr="00CA2C74">
        <w:rPr>
          <w:iCs/>
        </w:rPr>
        <w:t>000 for all stores</w:t>
      </w:r>
    </w:p>
    <w:p w14:paraId="2EC3B157" w14:textId="0C5AB3A0" w:rsidR="00CA2C74" w:rsidRPr="00987357" w:rsidRDefault="00CA2C74" w:rsidP="00FC5F85">
      <w:pPr>
        <w:pStyle w:val="ListParagraph"/>
        <w:numPr>
          <w:ilvl w:val="3"/>
          <w:numId w:val="94"/>
        </w:numPr>
        <w:rPr>
          <w:iCs/>
        </w:rPr>
      </w:pPr>
      <w:r w:rsidRPr="00987357">
        <w:rPr>
          <w:iCs/>
        </w:rPr>
        <w:t>You will put a Y to Send to WIM for the address that you need to be sent.</w:t>
      </w:r>
    </w:p>
    <w:p w14:paraId="24772D73" w14:textId="77777777" w:rsidR="00CA2C74" w:rsidRPr="00CA2C74" w:rsidRDefault="00CA2C74" w:rsidP="00CA2C74"/>
    <w:p w14:paraId="0B175C43" w14:textId="77777777" w:rsidR="00CA2C74" w:rsidRPr="00CA2C74" w:rsidRDefault="00CA2C74" w:rsidP="00FC5F85">
      <w:pPr>
        <w:numPr>
          <w:ilvl w:val="0"/>
          <w:numId w:val="93"/>
        </w:numPr>
      </w:pPr>
      <w:bookmarkStart w:id="134" w:name="_Toc19281767"/>
      <w:r w:rsidRPr="00CA2C74">
        <w:t>Turn on Variance and Maintenance Programs (Programmers)</w:t>
      </w:r>
      <w:bookmarkEnd w:id="134"/>
    </w:p>
    <w:p w14:paraId="1A3B34C2" w14:textId="77777777" w:rsidR="00CA2C74" w:rsidRPr="00CA2C74" w:rsidRDefault="00CA2C74" w:rsidP="00FC5F85">
      <w:pPr>
        <w:numPr>
          <w:ilvl w:val="1"/>
          <w:numId w:val="93"/>
        </w:numPr>
      </w:pPr>
      <w:r w:rsidRPr="00CA2C74">
        <w:t>On Winphptest:55200 (mstsc -v winphptest:5520)</w:t>
      </w:r>
    </w:p>
    <w:p w14:paraId="6C63B5B7" w14:textId="77777777" w:rsidR="00CA2C74" w:rsidRPr="00CA2C74" w:rsidRDefault="00CA2C74" w:rsidP="00FC5F85">
      <w:pPr>
        <w:numPr>
          <w:ilvl w:val="2"/>
          <w:numId w:val="95"/>
        </w:numPr>
      </w:pPr>
      <w:r w:rsidRPr="00CA2C74">
        <w:t>Setup ODBC</w:t>
      </w:r>
    </w:p>
    <w:p w14:paraId="483F1302" w14:textId="77777777" w:rsidR="00CA2C74" w:rsidRPr="00CA2C74" w:rsidRDefault="00CA2C74" w:rsidP="00FC5F85">
      <w:pPr>
        <w:numPr>
          <w:ilvl w:val="3"/>
          <w:numId w:val="95"/>
        </w:numPr>
      </w:pPr>
      <w:r w:rsidRPr="00CA2C74">
        <w:t>Go to run and type odbc</w:t>
      </w:r>
    </w:p>
    <w:p w14:paraId="36C9125D" w14:textId="77777777" w:rsidR="00CA2C74" w:rsidRPr="00CA2C74" w:rsidRDefault="00CA2C74" w:rsidP="00FC5F85">
      <w:pPr>
        <w:numPr>
          <w:ilvl w:val="3"/>
          <w:numId w:val="95"/>
        </w:numPr>
      </w:pPr>
      <w:r w:rsidRPr="00CA2C74">
        <w:t>Click Add on System DSN</w:t>
      </w:r>
    </w:p>
    <w:p w14:paraId="5AD23D12" w14:textId="77777777" w:rsidR="00CA2C74" w:rsidRPr="00CA2C74" w:rsidRDefault="00CA2C74" w:rsidP="00FC5F85">
      <w:pPr>
        <w:numPr>
          <w:ilvl w:val="3"/>
          <w:numId w:val="95"/>
        </w:numPr>
      </w:pPr>
      <w:r w:rsidRPr="00CA2C74">
        <w:t>Go to Progress OpenEdge 11.5 Drivers and Click Finish</w:t>
      </w:r>
    </w:p>
    <w:p w14:paraId="4E7DB9B9" w14:textId="77777777" w:rsidR="00CA2C74" w:rsidRPr="00CA2C74" w:rsidRDefault="00CA2C74" w:rsidP="00FC5F85">
      <w:pPr>
        <w:numPr>
          <w:ilvl w:val="4"/>
          <w:numId w:val="92"/>
        </w:numPr>
      </w:pPr>
      <w:r w:rsidRPr="00CA2C74">
        <w:t>Data Source Name -&gt; WMS0XX (XX is store number)</w:t>
      </w:r>
    </w:p>
    <w:p w14:paraId="484AD469" w14:textId="77777777" w:rsidR="00CA2C74" w:rsidRPr="00CA2C74" w:rsidRDefault="00CA2C74" w:rsidP="00FC5F85">
      <w:pPr>
        <w:numPr>
          <w:ilvl w:val="4"/>
          <w:numId w:val="92"/>
        </w:numPr>
      </w:pPr>
      <w:r w:rsidRPr="00CA2C74">
        <w:t xml:space="preserve">Description -&gt; Wise Connect XX </w:t>
      </w:r>
    </w:p>
    <w:p w14:paraId="79C390B0" w14:textId="77777777" w:rsidR="00CA2C74" w:rsidRPr="00CA2C74" w:rsidRDefault="00CA2C74" w:rsidP="00FC5F85">
      <w:pPr>
        <w:numPr>
          <w:ilvl w:val="4"/>
          <w:numId w:val="92"/>
        </w:numPr>
      </w:pPr>
      <w:r w:rsidRPr="00CA2C74">
        <w:lastRenderedPageBreak/>
        <w:t>Host Name: WMSXX.kmtire.local</w:t>
      </w:r>
    </w:p>
    <w:p w14:paraId="5E92BA41" w14:textId="77777777" w:rsidR="00CA2C74" w:rsidRPr="00CA2C74" w:rsidRDefault="00CA2C74" w:rsidP="00FC5F85">
      <w:pPr>
        <w:numPr>
          <w:ilvl w:val="4"/>
          <w:numId w:val="92"/>
        </w:numPr>
      </w:pPr>
      <w:r w:rsidRPr="00CA2C74">
        <w:t>Port Number -&gt; 23243</w:t>
      </w:r>
    </w:p>
    <w:p w14:paraId="3E003571" w14:textId="77777777" w:rsidR="00CA2C74" w:rsidRPr="00CA2C74" w:rsidRDefault="00CA2C74" w:rsidP="00FC5F85">
      <w:pPr>
        <w:numPr>
          <w:ilvl w:val="4"/>
          <w:numId w:val="92"/>
        </w:numPr>
      </w:pPr>
      <w:r w:rsidRPr="00CA2C74">
        <w:t>Database Name -&gt; r4_wms</w:t>
      </w:r>
    </w:p>
    <w:p w14:paraId="290F041F" w14:textId="77777777" w:rsidR="00CA2C74" w:rsidRPr="00CA2C74" w:rsidRDefault="00CA2C74" w:rsidP="00FC5F85">
      <w:pPr>
        <w:numPr>
          <w:ilvl w:val="4"/>
          <w:numId w:val="92"/>
        </w:numPr>
      </w:pPr>
      <w:r w:rsidRPr="00CA2C74">
        <w:t>User ID -&gt; r4</w:t>
      </w:r>
    </w:p>
    <w:p w14:paraId="401DEB75" w14:textId="77777777" w:rsidR="00CA2C74" w:rsidRPr="00CA2C74" w:rsidRDefault="00CA2C74" w:rsidP="00FC5F85">
      <w:pPr>
        <w:numPr>
          <w:ilvl w:val="4"/>
          <w:numId w:val="92"/>
        </w:numPr>
      </w:pPr>
      <w:r w:rsidRPr="00CA2C74">
        <w:t>Click Test Connection</w:t>
      </w:r>
    </w:p>
    <w:p w14:paraId="56DECB4F" w14:textId="1944BA5B" w:rsidR="00CA2C74" w:rsidRPr="00CA2C74" w:rsidRDefault="00CA2C74" w:rsidP="00FC5F85">
      <w:pPr>
        <w:numPr>
          <w:ilvl w:val="4"/>
          <w:numId w:val="92"/>
        </w:numPr>
      </w:pPr>
      <w:r w:rsidRPr="00CA2C74">
        <w:t xml:space="preserve">Put in password: </w:t>
      </w:r>
      <w:r w:rsidR="00987357" w:rsidRPr="00CA2C74">
        <w:t>90815</w:t>
      </w:r>
    </w:p>
    <w:p w14:paraId="3C2A6D71" w14:textId="77777777" w:rsidR="00CA2C74" w:rsidRPr="00CA2C74" w:rsidRDefault="00CA2C74" w:rsidP="00FC5F85">
      <w:pPr>
        <w:numPr>
          <w:ilvl w:val="2"/>
          <w:numId w:val="95"/>
        </w:numPr>
      </w:pPr>
      <w:r w:rsidRPr="00CA2C74">
        <w:t>Add to C:\xampp\htdocs\wise\UPCUpload.php</w:t>
      </w:r>
    </w:p>
    <w:p w14:paraId="42B5566D" w14:textId="77777777" w:rsidR="00CA2C74" w:rsidRPr="00CA2C74" w:rsidRDefault="00CA2C74" w:rsidP="00FC5F85">
      <w:pPr>
        <w:numPr>
          <w:ilvl w:val="3"/>
          <w:numId w:val="95"/>
        </w:numPr>
      </w:pPr>
      <w:r w:rsidRPr="00CA2C74">
        <w:t>Add variable $goodXX = false; (XX is store number)</w:t>
      </w:r>
    </w:p>
    <w:p w14:paraId="41C16D49" w14:textId="77777777" w:rsidR="00CA2C74" w:rsidRPr="00CA2C74" w:rsidRDefault="00CA2C74" w:rsidP="00FC5F85">
      <w:pPr>
        <w:numPr>
          <w:ilvl w:val="3"/>
          <w:numId w:val="95"/>
        </w:numPr>
      </w:pPr>
      <w:r w:rsidRPr="00CA2C74">
        <w:t>Add function call $goodXX = checkUPC($connIBM, “XX”, $row['FLAG'], $row['PART'], $row['UPC']);</w:t>
      </w:r>
    </w:p>
    <w:p w14:paraId="348A739E" w14:textId="77777777" w:rsidR="00CA2C74" w:rsidRPr="00CA2C74" w:rsidRDefault="00CA2C74" w:rsidP="00FC5F85">
      <w:pPr>
        <w:numPr>
          <w:ilvl w:val="3"/>
          <w:numId w:val="95"/>
        </w:numPr>
      </w:pPr>
      <w:r w:rsidRPr="00CA2C74">
        <w:t xml:space="preserve">Add to $theGoods Array </w:t>
      </w:r>
    </w:p>
    <w:p w14:paraId="3E825608" w14:textId="77777777" w:rsidR="00CA2C74" w:rsidRPr="00CA2C74" w:rsidRDefault="00CA2C74" w:rsidP="00FC5F85">
      <w:pPr>
        <w:numPr>
          <w:ilvl w:val="3"/>
          <w:numId w:val="95"/>
        </w:numPr>
      </w:pPr>
      <w:r w:rsidRPr="00CA2C74">
        <w:t>Add to the check for goodXX before calling updateSentFlag function</w:t>
      </w:r>
    </w:p>
    <w:p w14:paraId="292B3E62" w14:textId="77777777" w:rsidR="00CA2C74" w:rsidRPr="00CA2C74" w:rsidRDefault="00CA2C74" w:rsidP="00FC5F85">
      <w:pPr>
        <w:numPr>
          <w:ilvl w:val="3"/>
          <w:numId w:val="95"/>
        </w:numPr>
      </w:pPr>
      <w:r w:rsidRPr="00CA2C74">
        <w:t>Save Script</w:t>
      </w:r>
    </w:p>
    <w:p w14:paraId="7B050865" w14:textId="77777777" w:rsidR="00CA2C74" w:rsidRPr="00CA2C74" w:rsidRDefault="00CA2C74" w:rsidP="00FC5F85">
      <w:pPr>
        <w:numPr>
          <w:ilvl w:val="2"/>
          <w:numId w:val="95"/>
        </w:numPr>
      </w:pPr>
      <w:r w:rsidRPr="00CA2C74">
        <w:t>Add to C:\xampp\htdocs\wise\binMove.php</w:t>
      </w:r>
    </w:p>
    <w:p w14:paraId="0B1FFFE2" w14:textId="77777777" w:rsidR="00CA2C74" w:rsidRPr="00CA2C74" w:rsidRDefault="00CA2C74" w:rsidP="00FC5F85">
      <w:pPr>
        <w:numPr>
          <w:ilvl w:val="3"/>
          <w:numId w:val="95"/>
        </w:numPr>
      </w:pPr>
      <w:r w:rsidRPr="00CA2C74">
        <w:t>Add to $locArray on line 10</w:t>
      </w:r>
    </w:p>
    <w:p w14:paraId="65A837DF" w14:textId="77777777" w:rsidR="00CA2C74" w:rsidRPr="00CA2C74" w:rsidRDefault="00CA2C74" w:rsidP="00FC5F85">
      <w:pPr>
        <w:numPr>
          <w:ilvl w:val="2"/>
          <w:numId w:val="95"/>
        </w:numPr>
      </w:pPr>
      <w:r w:rsidRPr="00CA2C74">
        <w:t>Add to C:\xampp\htdocs\wise\fixUPC.php</w:t>
      </w:r>
    </w:p>
    <w:p w14:paraId="01745DC0" w14:textId="77777777" w:rsidR="00CA2C74" w:rsidRPr="00CA2C74" w:rsidRDefault="00CA2C74" w:rsidP="00FC5F85">
      <w:pPr>
        <w:numPr>
          <w:ilvl w:val="3"/>
          <w:numId w:val="95"/>
        </w:numPr>
      </w:pPr>
      <w:r w:rsidRPr="00CA2C74">
        <w:t>Add to $storeArray on line 51</w:t>
      </w:r>
    </w:p>
    <w:p w14:paraId="683D4C44" w14:textId="77777777" w:rsidR="00CA2C74" w:rsidRPr="00CA2C74" w:rsidRDefault="00CA2C74" w:rsidP="00FC5F85">
      <w:pPr>
        <w:numPr>
          <w:ilvl w:val="1"/>
          <w:numId w:val="95"/>
        </w:numPr>
      </w:pPr>
      <w:r w:rsidRPr="00CA2C74">
        <w:t>On IBM I</w:t>
      </w:r>
      <w:r w:rsidRPr="00CA2C74">
        <w:tab/>
      </w:r>
    </w:p>
    <w:p w14:paraId="12A3AB6B" w14:textId="77777777" w:rsidR="00CA2C74" w:rsidRPr="00CA2C74" w:rsidRDefault="00CA2C74" w:rsidP="00FC5F85">
      <w:pPr>
        <w:numPr>
          <w:ilvl w:val="2"/>
          <w:numId w:val="95"/>
        </w:numPr>
      </w:pPr>
      <w:r w:rsidRPr="00CA2C74">
        <w:t>www/zendphp7/htdocs/nightlyjobs</w:t>
      </w:r>
    </w:p>
    <w:p w14:paraId="2BF3D73A" w14:textId="77777777" w:rsidR="00CA2C74" w:rsidRPr="00CA2C74" w:rsidRDefault="00CA2C74" w:rsidP="00FC5F85">
      <w:pPr>
        <w:numPr>
          <w:ilvl w:val="3"/>
          <w:numId w:val="95"/>
        </w:numPr>
      </w:pPr>
      <w:r w:rsidRPr="00CA2C74">
        <w:t>Find file WiseInventoryXX.php (XX is store number)</w:t>
      </w:r>
    </w:p>
    <w:p w14:paraId="44949E1E" w14:textId="77777777" w:rsidR="00CA2C74" w:rsidRPr="00CA2C74" w:rsidRDefault="00CA2C74" w:rsidP="00FC5F85">
      <w:pPr>
        <w:numPr>
          <w:ilvl w:val="3"/>
          <w:numId w:val="95"/>
        </w:numPr>
      </w:pPr>
      <w:r w:rsidRPr="00CA2C74">
        <w:t>Open File</w:t>
      </w:r>
    </w:p>
    <w:p w14:paraId="1482BAC5" w14:textId="77777777" w:rsidR="00CA2C74" w:rsidRPr="00CA2C74" w:rsidRDefault="00CA2C74" w:rsidP="00FC5F85">
      <w:pPr>
        <w:numPr>
          <w:ilvl w:val="3"/>
          <w:numId w:val="95"/>
        </w:numPr>
      </w:pPr>
      <w:r w:rsidRPr="00CA2C74">
        <w:t>Make a copy for new store number (WiseInventoryXX.php)</w:t>
      </w:r>
    </w:p>
    <w:p w14:paraId="7643D12F" w14:textId="77777777" w:rsidR="00CA2C74" w:rsidRPr="00CA2C74" w:rsidRDefault="00CA2C74" w:rsidP="00FC5F85">
      <w:pPr>
        <w:numPr>
          <w:ilvl w:val="3"/>
          <w:numId w:val="95"/>
        </w:numPr>
      </w:pPr>
      <w:r w:rsidRPr="00CA2C74">
        <w:t>Change Line 23 in new file to PDSTORE = '0XX'</w:t>
      </w:r>
    </w:p>
    <w:p w14:paraId="22BCEC11" w14:textId="77777777" w:rsidR="00CA2C74" w:rsidRPr="00CA2C74" w:rsidRDefault="00CA2C74" w:rsidP="00FC5F85">
      <w:pPr>
        <w:numPr>
          <w:ilvl w:val="3"/>
          <w:numId w:val="95"/>
        </w:numPr>
      </w:pPr>
      <w:r w:rsidRPr="00CA2C74">
        <w:t>Change IP address to that new WMS on line 45</w:t>
      </w:r>
    </w:p>
    <w:p w14:paraId="44B9028C" w14:textId="77777777" w:rsidR="00CA2C74" w:rsidRPr="00CA2C74" w:rsidRDefault="00CA2C74" w:rsidP="00FC5F85">
      <w:pPr>
        <w:numPr>
          <w:ilvl w:val="4"/>
          <w:numId w:val="92"/>
        </w:numPr>
      </w:pPr>
      <w:r w:rsidRPr="00CA2C74">
        <w:t>Command Prompt -&gt; ping WMSXX</w:t>
      </w:r>
    </w:p>
    <w:p w14:paraId="08A37B72" w14:textId="77777777" w:rsidR="00CA2C74" w:rsidRPr="00CA2C74" w:rsidRDefault="00CA2C74" w:rsidP="00FC5F85">
      <w:pPr>
        <w:numPr>
          <w:ilvl w:val="3"/>
          <w:numId w:val="95"/>
        </w:numPr>
      </w:pPr>
      <w:r w:rsidRPr="00CA2C74">
        <w:t>Save File</w:t>
      </w:r>
    </w:p>
    <w:p w14:paraId="02C37BF1" w14:textId="77777777" w:rsidR="00CA2C74" w:rsidRPr="00CA2C74" w:rsidRDefault="00CA2C74" w:rsidP="00FC5F85">
      <w:pPr>
        <w:numPr>
          <w:ilvl w:val="2"/>
          <w:numId w:val="95"/>
        </w:numPr>
      </w:pPr>
      <w:r w:rsidRPr="00CA2C74">
        <w:t>Schedule Inventory Variance</w:t>
      </w:r>
    </w:p>
    <w:p w14:paraId="20767085" w14:textId="77777777" w:rsidR="00CA2C74" w:rsidRPr="00CA2C74" w:rsidRDefault="00CA2C74" w:rsidP="00FC5F85">
      <w:pPr>
        <w:numPr>
          <w:ilvl w:val="3"/>
          <w:numId w:val="95"/>
        </w:numPr>
      </w:pPr>
      <w:r w:rsidRPr="00CA2C74">
        <w:t xml:space="preserve">Go To </w:t>
      </w:r>
      <w:hyperlink r:id="rId177" w:history="1">
        <w:r w:rsidRPr="00CA2C74">
          <w:rPr>
            <w:rStyle w:val="Hyperlink"/>
          </w:rPr>
          <w:t>http://10.73.0.10:10091/ZendServer/</w:t>
        </w:r>
      </w:hyperlink>
    </w:p>
    <w:p w14:paraId="7AC758FC" w14:textId="77777777" w:rsidR="00CA2C74" w:rsidRPr="00CA2C74" w:rsidRDefault="00CA2C74" w:rsidP="00FC5F85">
      <w:pPr>
        <w:numPr>
          <w:ilvl w:val="3"/>
          <w:numId w:val="95"/>
        </w:numPr>
      </w:pPr>
      <w:r w:rsidRPr="00CA2C74">
        <w:t>Go To Job Queue</w:t>
      </w:r>
    </w:p>
    <w:p w14:paraId="4CADB501" w14:textId="77777777" w:rsidR="00CA2C74" w:rsidRPr="00CA2C74" w:rsidRDefault="00CA2C74" w:rsidP="00FC5F85">
      <w:pPr>
        <w:numPr>
          <w:ilvl w:val="4"/>
          <w:numId w:val="92"/>
        </w:numPr>
      </w:pPr>
      <w:r w:rsidRPr="00CA2C74">
        <w:t>Recurring jobs</w:t>
      </w:r>
    </w:p>
    <w:p w14:paraId="3F05D223" w14:textId="77777777" w:rsidR="00CA2C74" w:rsidRPr="00CA2C74" w:rsidRDefault="00CA2C74" w:rsidP="00FC5F85">
      <w:pPr>
        <w:numPr>
          <w:ilvl w:val="4"/>
          <w:numId w:val="92"/>
        </w:numPr>
      </w:pPr>
      <w:r w:rsidRPr="00CA2C74">
        <w:t>New Recurring HTTP Job</w:t>
      </w:r>
    </w:p>
    <w:p w14:paraId="5D5B5C55" w14:textId="77777777" w:rsidR="00CA2C74" w:rsidRPr="00CA2C74" w:rsidRDefault="00CA2C74" w:rsidP="00FC5F85">
      <w:pPr>
        <w:numPr>
          <w:ilvl w:val="4"/>
          <w:numId w:val="96"/>
        </w:numPr>
      </w:pPr>
      <w:r w:rsidRPr="00CA2C74">
        <w:t>Name – Wise Inventory XX – Nightly</w:t>
      </w:r>
    </w:p>
    <w:p w14:paraId="14F21DFF" w14:textId="77777777" w:rsidR="00CA2C74" w:rsidRPr="00CA2C74" w:rsidRDefault="00CA2C74" w:rsidP="00FC5F85">
      <w:pPr>
        <w:numPr>
          <w:ilvl w:val="4"/>
          <w:numId w:val="96"/>
        </w:numPr>
      </w:pPr>
      <w:r w:rsidRPr="00CA2C74">
        <w:t xml:space="preserve">URL – </w:t>
      </w:r>
      <w:hyperlink r:id="rId178" w:history="1">
        <w:r w:rsidRPr="00CA2C74">
          <w:rPr>
            <w:rStyle w:val="Hyperlink"/>
          </w:rPr>
          <w:t>http://10.73.0.10:10090/nightlyjobs/WISEInventoryXX.php</w:t>
        </w:r>
      </w:hyperlink>
    </w:p>
    <w:p w14:paraId="27756F71" w14:textId="77777777" w:rsidR="00CA2C74" w:rsidRPr="00CA2C74" w:rsidRDefault="00CA2C74" w:rsidP="00FC5F85">
      <w:pPr>
        <w:numPr>
          <w:ilvl w:val="4"/>
          <w:numId w:val="96"/>
        </w:numPr>
      </w:pPr>
      <w:r w:rsidRPr="00CA2C74">
        <w:t>Queue Default</w:t>
      </w:r>
    </w:p>
    <w:p w14:paraId="5F41178B" w14:textId="77777777" w:rsidR="00CA2C74" w:rsidRPr="00CA2C74" w:rsidRDefault="00CA2C74" w:rsidP="00FC5F85">
      <w:pPr>
        <w:numPr>
          <w:ilvl w:val="4"/>
          <w:numId w:val="96"/>
        </w:numPr>
      </w:pPr>
      <w:r w:rsidRPr="00CA2C74">
        <w:lastRenderedPageBreak/>
        <w:t>Priority normal</w:t>
      </w:r>
    </w:p>
    <w:p w14:paraId="5F311300" w14:textId="77777777" w:rsidR="00CA2C74" w:rsidRPr="00CA2C74" w:rsidRDefault="00CA2C74" w:rsidP="00FC5F85">
      <w:pPr>
        <w:numPr>
          <w:ilvl w:val="4"/>
          <w:numId w:val="96"/>
        </w:numPr>
      </w:pPr>
      <w:r w:rsidRPr="00CA2C74">
        <w:t>Execute Job Daily -&gt; Time 3:00 AM thru 6:00 AM</w:t>
      </w:r>
    </w:p>
    <w:p w14:paraId="78B2C93A" w14:textId="77777777" w:rsidR="00CA2C74" w:rsidRPr="00CA2C74" w:rsidRDefault="00CA2C74" w:rsidP="00CA2C74"/>
    <w:p w14:paraId="7DDEBB4A" w14:textId="456F7312" w:rsidR="00CA2C74" w:rsidRPr="00CA2C74" w:rsidRDefault="00CA2C74" w:rsidP="00FC5F85">
      <w:pPr>
        <w:numPr>
          <w:ilvl w:val="0"/>
          <w:numId w:val="93"/>
        </w:numPr>
      </w:pPr>
      <w:bookmarkStart w:id="135" w:name="_Toc19281768"/>
      <w:r w:rsidRPr="00CA2C74">
        <w:t xml:space="preserve">Copy over </w:t>
      </w:r>
      <w:r w:rsidR="00987357" w:rsidRPr="00CA2C74">
        <w:t>database</w:t>
      </w:r>
      <w:r w:rsidRPr="00CA2C74">
        <w:t xml:space="preserve"> of live </w:t>
      </w:r>
      <w:bookmarkEnd w:id="135"/>
      <w:r w:rsidR="00987357" w:rsidRPr="00CA2C74">
        <w:t>system.</w:t>
      </w:r>
    </w:p>
    <w:p w14:paraId="64C40496" w14:textId="77777777" w:rsidR="00CA2C74" w:rsidRPr="00CA2C74" w:rsidRDefault="00CA2C74" w:rsidP="00FC5F85">
      <w:pPr>
        <w:numPr>
          <w:ilvl w:val="1"/>
          <w:numId w:val="96"/>
        </w:numPr>
      </w:pPr>
      <w:r w:rsidRPr="00CA2C74">
        <w:t xml:space="preserve">This work will require configuring an MMC for Hyper-V. A user account with administrative privileges for OpenEdge and Windows. And copying data from a live server DB backup. </w:t>
      </w:r>
    </w:p>
    <w:p w14:paraId="4EF0CE53" w14:textId="77777777" w:rsidR="00CA2C74" w:rsidRPr="00CA2C74" w:rsidRDefault="00CA2C74" w:rsidP="00FC5F85">
      <w:pPr>
        <w:numPr>
          <w:ilvl w:val="0"/>
          <w:numId w:val="248"/>
        </w:numPr>
      </w:pPr>
      <w:r w:rsidRPr="00CA2C74">
        <w:t>Disable r4sys and r4wms DB’s On New Server</w:t>
      </w:r>
    </w:p>
    <w:p w14:paraId="07282C35" w14:textId="77777777" w:rsidR="00CA2C74" w:rsidRPr="00CA2C74" w:rsidRDefault="00CA2C74" w:rsidP="00FC5F85">
      <w:pPr>
        <w:numPr>
          <w:ilvl w:val="3"/>
          <w:numId w:val="96"/>
        </w:numPr>
      </w:pPr>
      <w:r w:rsidRPr="00CA2C74">
        <w:t xml:space="preserve">Before you can begin any work disable the database on the new server. </w:t>
      </w:r>
    </w:p>
    <w:p w14:paraId="2B34AFDE" w14:textId="77777777" w:rsidR="00CA2C74" w:rsidRPr="00CA2C74" w:rsidRDefault="00CA2C74" w:rsidP="00FC5F85">
      <w:pPr>
        <w:numPr>
          <w:ilvl w:val="4"/>
          <w:numId w:val="92"/>
        </w:numPr>
      </w:pPr>
      <w:r w:rsidRPr="00CA2C74">
        <w:t xml:space="preserve">Log into the server you want to copy the new database too. </w:t>
      </w:r>
    </w:p>
    <w:p w14:paraId="1F4B9D7C" w14:textId="77777777" w:rsidR="00CA2C74" w:rsidRPr="00CA2C74" w:rsidRDefault="00CA2C74" w:rsidP="00FC5F85">
      <w:pPr>
        <w:numPr>
          <w:ilvl w:val="4"/>
          <w:numId w:val="92"/>
        </w:numPr>
      </w:pPr>
      <w:r w:rsidRPr="00CA2C74">
        <w:t xml:space="preserve">Click on Start </w:t>
      </w:r>
    </w:p>
    <w:p w14:paraId="32E55C9D" w14:textId="558EA671" w:rsidR="00CA2C74" w:rsidRPr="00CA2C74" w:rsidRDefault="00CA2C74" w:rsidP="00FC5F85">
      <w:pPr>
        <w:numPr>
          <w:ilvl w:val="4"/>
          <w:numId w:val="92"/>
        </w:numPr>
      </w:pPr>
      <w:r w:rsidRPr="00CA2C74">
        <w:t xml:space="preserve">Type OpenEdge and choose “OpenEdge Explorer” from the </w:t>
      </w:r>
      <w:r w:rsidR="00987357" w:rsidRPr="00CA2C74">
        <w:t>list.</w:t>
      </w:r>
    </w:p>
    <w:p w14:paraId="241EC037" w14:textId="77777777" w:rsidR="00CA2C74" w:rsidRPr="00CA2C74" w:rsidRDefault="00CA2C74" w:rsidP="00FC5F85">
      <w:pPr>
        <w:numPr>
          <w:ilvl w:val="4"/>
          <w:numId w:val="92"/>
        </w:numPr>
      </w:pPr>
      <w:r w:rsidRPr="00CA2C74">
        <w:t xml:space="preserve">Internet Explorer will open.  Enter the admin credentials from the IT passwords list. </w:t>
      </w:r>
    </w:p>
    <w:p w14:paraId="4AC0B4E7" w14:textId="1F67F4ED" w:rsidR="00CA2C74" w:rsidRPr="00CA2C74" w:rsidRDefault="00CA2C74" w:rsidP="00FC5F85">
      <w:pPr>
        <w:numPr>
          <w:ilvl w:val="4"/>
          <w:numId w:val="92"/>
        </w:numPr>
      </w:pPr>
      <w:r w:rsidRPr="00CA2C74">
        <w:t>The resources page will load by default.  Scroll down to section “</w:t>
      </w:r>
      <w:r w:rsidR="00987357" w:rsidRPr="00CA2C74">
        <w:t>Database.</w:t>
      </w:r>
    </w:p>
    <w:p w14:paraId="5DE8E13A" w14:textId="77777777" w:rsidR="00CA2C74" w:rsidRPr="00CA2C74" w:rsidRDefault="00CA2C74" w:rsidP="00FC5F85">
      <w:pPr>
        <w:numPr>
          <w:ilvl w:val="4"/>
          <w:numId w:val="92"/>
        </w:numPr>
      </w:pPr>
      <w:r w:rsidRPr="00CA2C74">
        <w:t xml:space="preserve">Put a check mark in wms##.R4SYS76 and wms##.R4WMS76.  Click the red circle stop button at the top of the resources window.  After a few moments the databases will stop. </w:t>
      </w:r>
    </w:p>
    <w:p w14:paraId="2DB98437" w14:textId="754C5C18" w:rsidR="00CA2C74" w:rsidRPr="00CA2C74" w:rsidRDefault="00CA2C74" w:rsidP="00FC5F85">
      <w:pPr>
        <w:numPr>
          <w:ilvl w:val="4"/>
          <w:numId w:val="92"/>
        </w:numPr>
      </w:pPr>
      <w:r w:rsidRPr="00CA2C74">
        <w:t xml:space="preserve">The database is now </w:t>
      </w:r>
      <w:r w:rsidR="00987357" w:rsidRPr="00CA2C74">
        <w:t>stopped,</w:t>
      </w:r>
      <w:r w:rsidRPr="00CA2C74">
        <w:t xml:space="preserve"> and you can copy/import the new DB in.</w:t>
      </w:r>
    </w:p>
    <w:p w14:paraId="4111F531" w14:textId="77777777" w:rsidR="00CA2C74" w:rsidRPr="00CA2C74" w:rsidRDefault="00CA2C74" w:rsidP="00FC5F85">
      <w:pPr>
        <w:numPr>
          <w:ilvl w:val="0"/>
          <w:numId w:val="248"/>
        </w:numPr>
      </w:pPr>
      <w:r w:rsidRPr="00CA2C74">
        <w:t>Copy DB Backup from Live Server to New Server</w:t>
      </w:r>
    </w:p>
    <w:p w14:paraId="68F83004" w14:textId="77777777" w:rsidR="00CA2C74" w:rsidRPr="00CA2C74" w:rsidRDefault="00CA2C74" w:rsidP="00FC5F85">
      <w:pPr>
        <w:numPr>
          <w:ilvl w:val="3"/>
          <w:numId w:val="96"/>
        </w:numPr>
      </w:pPr>
      <w:r w:rsidRPr="00CA2C74">
        <w:t xml:space="preserve">Copy last night’s 10pm backup from a production server to the new one. </w:t>
      </w:r>
    </w:p>
    <w:p w14:paraId="1456F3C8" w14:textId="61FE22DD" w:rsidR="00CA2C74" w:rsidRPr="00CA2C74" w:rsidRDefault="00CA2C74" w:rsidP="00FC5F85">
      <w:pPr>
        <w:numPr>
          <w:ilvl w:val="4"/>
          <w:numId w:val="92"/>
        </w:numPr>
      </w:pPr>
      <w:r w:rsidRPr="00CA2C74">
        <w:t xml:space="preserve">Start by logging into the server you want to copy data from using </w:t>
      </w:r>
      <w:r w:rsidR="00987357" w:rsidRPr="00CA2C74">
        <w:t>RDP.</w:t>
      </w:r>
    </w:p>
    <w:p w14:paraId="66D2E977" w14:textId="77777777" w:rsidR="00CA2C74" w:rsidRPr="00CA2C74" w:rsidRDefault="00CA2C74" w:rsidP="00FC5F85">
      <w:pPr>
        <w:numPr>
          <w:ilvl w:val="4"/>
          <w:numId w:val="92"/>
        </w:numPr>
      </w:pPr>
      <w:r w:rsidRPr="00CA2C74">
        <w:t>Open explorer and browse to C:\Royal4-7.6\db\dailybackup.</w:t>
      </w:r>
    </w:p>
    <w:p w14:paraId="445361B5" w14:textId="77777777" w:rsidR="00CA2C74" w:rsidRPr="00CA2C74" w:rsidRDefault="00CA2C74" w:rsidP="00FC5F85">
      <w:pPr>
        <w:numPr>
          <w:ilvl w:val="4"/>
          <w:numId w:val="92"/>
        </w:numPr>
      </w:pPr>
      <w:r w:rsidRPr="00CA2C74">
        <w:t xml:space="preserve">Copy both .dbb files to </w:t>
      </w:r>
      <w:hyperlink r:id="rId179" w:history="1">
        <w:r w:rsidRPr="00CA2C74">
          <w:rPr>
            <w:rStyle w:val="Hyperlink"/>
          </w:rPr>
          <w:t>\\newwmsserver\c$\Roayl4-7.6\db</w:t>
        </w:r>
      </w:hyperlink>
    </w:p>
    <w:p w14:paraId="4DD830AC" w14:textId="77777777" w:rsidR="00CA2C74" w:rsidRPr="00CA2C74" w:rsidRDefault="00CA2C74" w:rsidP="00FC5F85">
      <w:pPr>
        <w:numPr>
          <w:ilvl w:val="4"/>
          <w:numId w:val="92"/>
        </w:numPr>
      </w:pPr>
      <w:r w:rsidRPr="00CA2C74">
        <w:t>The files are copied over and ready for import on the new server.</w:t>
      </w:r>
    </w:p>
    <w:p w14:paraId="79D0211B" w14:textId="77777777" w:rsidR="00CA2C74" w:rsidRPr="00CA2C74" w:rsidRDefault="00CA2C74" w:rsidP="00FC5F85">
      <w:pPr>
        <w:numPr>
          <w:ilvl w:val="0"/>
          <w:numId w:val="248"/>
        </w:numPr>
      </w:pPr>
      <w:r w:rsidRPr="00CA2C74">
        <w:t>Setup MMC For Hyper-V</w:t>
      </w:r>
    </w:p>
    <w:p w14:paraId="4092F4DB" w14:textId="655DC6C0" w:rsidR="00CA2C74" w:rsidRPr="00CA2C74" w:rsidRDefault="00CA2C74" w:rsidP="00FC5F85">
      <w:pPr>
        <w:numPr>
          <w:ilvl w:val="3"/>
          <w:numId w:val="96"/>
        </w:numPr>
      </w:pPr>
      <w:r w:rsidRPr="00CA2C74">
        <w:t xml:space="preserve">During import you want to disable the NIC so any data from the backup doesn’t update the production database.  In order to make this work you will need to </w:t>
      </w:r>
      <w:r w:rsidR="00987357" w:rsidRPr="00CA2C74">
        <w:t>set up</w:t>
      </w:r>
      <w:r w:rsidRPr="00CA2C74">
        <w:t xml:space="preserve"> the Hyper-V MMC so you can work without a network connection. </w:t>
      </w:r>
    </w:p>
    <w:p w14:paraId="60C84CB3" w14:textId="77777777" w:rsidR="00CA2C74" w:rsidRPr="00CA2C74" w:rsidRDefault="00CA2C74" w:rsidP="00FC5F85">
      <w:pPr>
        <w:numPr>
          <w:ilvl w:val="4"/>
          <w:numId w:val="96"/>
        </w:numPr>
      </w:pPr>
      <w:r w:rsidRPr="00CA2C74">
        <w:t>From your local desktop click Start.</w:t>
      </w:r>
    </w:p>
    <w:p w14:paraId="7F335261" w14:textId="77777777" w:rsidR="00CA2C74" w:rsidRPr="00CA2C74" w:rsidRDefault="00CA2C74" w:rsidP="00FC5F85">
      <w:pPr>
        <w:numPr>
          <w:ilvl w:val="4"/>
          <w:numId w:val="96"/>
        </w:numPr>
      </w:pPr>
      <w:r w:rsidRPr="00CA2C74">
        <w:t>Type Hyper-V and choose “Hyper-V Manager” from the list.</w:t>
      </w:r>
    </w:p>
    <w:p w14:paraId="6EEC4DE5" w14:textId="77777777" w:rsidR="00CA2C74" w:rsidRPr="00CA2C74" w:rsidRDefault="00CA2C74" w:rsidP="00FC5F85">
      <w:pPr>
        <w:numPr>
          <w:ilvl w:val="4"/>
          <w:numId w:val="96"/>
        </w:numPr>
      </w:pPr>
      <w:r w:rsidRPr="00CA2C74">
        <w:t xml:space="preserve">Right click on Hyper-V Manager in the upper left-hand corner.  </w:t>
      </w:r>
    </w:p>
    <w:p w14:paraId="7A75315D" w14:textId="77777777" w:rsidR="00CA2C74" w:rsidRPr="00CA2C74" w:rsidRDefault="00CA2C74" w:rsidP="00FC5F85">
      <w:pPr>
        <w:numPr>
          <w:ilvl w:val="4"/>
          <w:numId w:val="96"/>
        </w:numPr>
      </w:pPr>
      <w:r w:rsidRPr="00CA2C74">
        <w:lastRenderedPageBreak/>
        <w:t>Left click on “Connect to server”</w:t>
      </w:r>
    </w:p>
    <w:p w14:paraId="7CF3C1A1" w14:textId="32ECB4EA" w:rsidR="00CA2C74" w:rsidRPr="00CA2C74" w:rsidRDefault="00CA2C74" w:rsidP="00FC5F85">
      <w:pPr>
        <w:numPr>
          <w:ilvl w:val="4"/>
          <w:numId w:val="96"/>
        </w:numPr>
      </w:pPr>
      <w:r w:rsidRPr="00CA2C74">
        <w:t xml:space="preserve">The radio button is in “Another Computer” by default.  Type in the name of the hypervisor you are </w:t>
      </w:r>
      <w:r w:rsidR="00987357" w:rsidRPr="00CA2C74">
        <w:t>connecting to</w:t>
      </w:r>
      <w:r w:rsidR="00987357">
        <w:t>.</w:t>
      </w:r>
      <w:r w:rsidRPr="00CA2C74">
        <w:t xml:space="preserve">  Currently WMS servers run on hyperv-05 and hyperv-09.  </w:t>
      </w:r>
    </w:p>
    <w:p w14:paraId="2E583FA4" w14:textId="77777777" w:rsidR="00CA2C74" w:rsidRPr="00CA2C74" w:rsidRDefault="00CA2C74" w:rsidP="00FC5F85">
      <w:pPr>
        <w:numPr>
          <w:ilvl w:val="4"/>
          <w:numId w:val="96"/>
        </w:numPr>
      </w:pPr>
      <w:r w:rsidRPr="00CA2C74">
        <w:t>Put the check in “Connect as another user” and use your admin account for access.</w:t>
      </w:r>
    </w:p>
    <w:p w14:paraId="0A8E3DB0" w14:textId="77777777" w:rsidR="00CA2C74" w:rsidRPr="00CA2C74" w:rsidRDefault="00CA2C74" w:rsidP="00FC5F85">
      <w:pPr>
        <w:numPr>
          <w:ilvl w:val="4"/>
          <w:numId w:val="96"/>
        </w:numPr>
      </w:pPr>
      <w:r w:rsidRPr="00CA2C74">
        <w:t xml:space="preserve">Click OK.  You have now loaded the Hypervisor and can double click the server you want to connect to for remote access. </w:t>
      </w:r>
    </w:p>
    <w:p w14:paraId="0DE14AE1" w14:textId="77777777" w:rsidR="00CA2C74" w:rsidRPr="00CA2C74" w:rsidRDefault="00CA2C74" w:rsidP="00FC5F85">
      <w:pPr>
        <w:numPr>
          <w:ilvl w:val="0"/>
          <w:numId w:val="248"/>
        </w:numPr>
      </w:pPr>
      <w:r w:rsidRPr="00CA2C74">
        <w:t>Disable NIC</w:t>
      </w:r>
    </w:p>
    <w:p w14:paraId="17024739" w14:textId="77777777" w:rsidR="00CA2C74" w:rsidRPr="00CA2C74" w:rsidRDefault="00CA2C74" w:rsidP="00FC5F85">
      <w:pPr>
        <w:numPr>
          <w:ilvl w:val="3"/>
          <w:numId w:val="96"/>
        </w:numPr>
      </w:pPr>
      <w:r w:rsidRPr="00CA2C74">
        <w:t xml:space="preserve">This must be run from the Hyper-V console that you setup in step “Setup MMC For Hyper-V”. </w:t>
      </w:r>
    </w:p>
    <w:p w14:paraId="4D7312FF" w14:textId="77777777" w:rsidR="00CA2C74" w:rsidRPr="00CA2C74" w:rsidRDefault="00CA2C74" w:rsidP="00FC5F85">
      <w:pPr>
        <w:numPr>
          <w:ilvl w:val="4"/>
          <w:numId w:val="96"/>
        </w:numPr>
      </w:pPr>
      <w:r w:rsidRPr="00CA2C74">
        <w:t>From the desktop of the new server click Start</w:t>
      </w:r>
    </w:p>
    <w:p w14:paraId="52ACB0CE" w14:textId="5383BC98" w:rsidR="00CA2C74" w:rsidRPr="00CA2C74" w:rsidRDefault="00CA2C74" w:rsidP="00FC5F85">
      <w:pPr>
        <w:numPr>
          <w:ilvl w:val="4"/>
          <w:numId w:val="96"/>
        </w:numPr>
      </w:pPr>
      <w:r w:rsidRPr="00CA2C74">
        <w:t xml:space="preserve">Click “Control Panel” in the start </w:t>
      </w:r>
      <w:r w:rsidR="00987357" w:rsidRPr="00CA2C74">
        <w:t>menu.</w:t>
      </w:r>
    </w:p>
    <w:p w14:paraId="4607A574" w14:textId="77777777" w:rsidR="00CA2C74" w:rsidRPr="00CA2C74" w:rsidRDefault="00CA2C74" w:rsidP="00FC5F85">
      <w:pPr>
        <w:numPr>
          <w:ilvl w:val="4"/>
          <w:numId w:val="96"/>
        </w:numPr>
      </w:pPr>
      <w:r w:rsidRPr="00CA2C74">
        <w:t>Click “Network and Sharing Center”</w:t>
      </w:r>
    </w:p>
    <w:p w14:paraId="2E632C15" w14:textId="033976BE" w:rsidR="00CA2C74" w:rsidRPr="00CA2C74" w:rsidRDefault="00CA2C74" w:rsidP="00FC5F85">
      <w:pPr>
        <w:numPr>
          <w:ilvl w:val="4"/>
          <w:numId w:val="96"/>
        </w:numPr>
      </w:pPr>
      <w:r w:rsidRPr="00CA2C74">
        <w:t xml:space="preserve">Click “Change adapter settings” in the upper left-hand </w:t>
      </w:r>
      <w:r w:rsidR="00987357" w:rsidRPr="00CA2C74">
        <w:t>corner.</w:t>
      </w:r>
    </w:p>
    <w:p w14:paraId="2D9EEC69" w14:textId="77777777" w:rsidR="00CA2C74" w:rsidRPr="00CA2C74" w:rsidRDefault="00CA2C74" w:rsidP="00FC5F85">
      <w:pPr>
        <w:numPr>
          <w:ilvl w:val="4"/>
          <w:numId w:val="96"/>
        </w:numPr>
      </w:pPr>
      <w:r w:rsidRPr="00CA2C74">
        <w:t xml:space="preserve">Right click on Ethernet and left click on Disable. </w:t>
      </w:r>
    </w:p>
    <w:p w14:paraId="44E03643" w14:textId="49FA03F0" w:rsidR="00CA2C74" w:rsidRPr="00CA2C74" w:rsidRDefault="00CA2C74" w:rsidP="00FC5F85">
      <w:pPr>
        <w:numPr>
          <w:ilvl w:val="4"/>
          <w:numId w:val="96"/>
        </w:numPr>
      </w:pPr>
      <w:r w:rsidRPr="00CA2C74">
        <w:t xml:space="preserve">The network is now </w:t>
      </w:r>
      <w:r w:rsidR="00987357" w:rsidRPr="00CA2C74">
        <w:t>off,</w:t>
      </w:r>
      <w:r w:rsidRPr="00CA2C74">
        <w:t xml:space="preserve"> and you can begin import work. </w:t>
      </w:r>
    </w:p>
    <w:p w14:paraId="688E7211" w14:textId="77777777" w:rsidR="00CA2C74" w:rsidRPr="00CA2C74" w:rsidRDefault="00CA2C74" w:rsidP="00FC5F85">
      <w:pPr>
        <w:numPr>
          <w:ilvl w:val="0"/>
          <w:numId w:val="248"/>
        </w:numPr>
      </w:pPr>
      <w:r w:rsidRPr="00CA2C74">
        <w:t xml:space="preserve">Import DB Backup </w:t>
      </w:r>
    </w:p>
    <w:p w14:paraId="3BBAEC30" w14:textId="77777777" w:rsidR="00CA2C74" w:rsidRPr="00CA2C74" w:rsidRDefault="00CA2C74" w:rsidP="00FC5F85">
      <w:pPr>
        <w:numPr>
          <w:ilvl w:val="3"/>
          <w:numId w:val="96"/>
        </w:numPr>
      </w:pPr>
      <w:r w:rsidRPr="00CA2C74">
        <w:t>With the network and databases turned off you can now import a production database into the new server. This step requires you “Run as administrator” on ProEnv or it will not have access to import.</w:t>
      </w:r>
    </w:p>
    <w:p w14:paraId="0D03CA80" w14:textId="77777777" w:rsidR="00CA2C74" w:rsidRPr="00CA2C74" w:rsidRDefault="00CA2C74" w:rsidP="00FC5F85">
      <w:pPr>
        <w:numPr>
          <w:ilvl w:val="4"/>
          <w:numId w:val="96"/>
        </w:numPr>
      </w:pPr>
      <w:r w:rsidRPr="00CA2C74">
        <w:t>Click on Start</w:t>
      </w:r>
    </w:p>
    <w:p w14:paraId="657C5AE7" w14:textId="77777777" w:rsidR="00CA2C74" w:rsidRPr="00CA2C74" w:rsidRDefault="00CA2C74" w:rsidP="00FC5F85">
      <w:pPr>
        <w:numPr>
          <w:ilvl w:val="4"/>
          <w:numId w:val="96"/>
        </w:numPr>
      </w:pPr>
      <w:r w:rsidRPr="00CA2C74">
        <w:t xml:space="preserve">Type ProEnv.  ProEnv will show in the list.  Right lick on ProEnv and left click on “Run as administrator”.  </w:t>
      </w:r>
    </w:p>
    <w:p w14:paraId="6EB837EA" w14:textId="77777777" w:rsidR="00CA2C74" w:rsidRPr="00CA2C74" w:rsidRDefault="00CA2C74" w:rsidP="00FC5F85">
      <w:pPr>
        <w:numPr>
          <w:ilvl w:val="4"/>
          <w:numId w:val="96"/>
        </w:numPr>
      </w:pPr>
      <w:r w:rsidRPr="00CA2C74">
        <w:t xml:space="preserve">Type cd c:\royal4-7.6\db then press enter. </w:t>
      </w:r>
    </w:p>
    <w:p w14:paraId="2C4610B5" w14:textId="20A8CA02" w:rsidR="00CA2C74" w:rsidRPr="00CA2C74" w:rsidRDefault="00CA2C74" w:rsidP="00FC5F85">
      <w:pPr>
        <w:numPr>
          <w:ilvl w:val="4"/>
          <w:numId w:val="96"/>
        </w:numPr>
      </w:pPr>
      <w:r w:rsidRPr="00CA2C74">
        <w:t xml:space="preserve">Type the </w:t>
      </w:r>
      <w:r w:rsidR="00B67D39" w:rsidRPr="00CA2C74">
        <w:t>commands below</w:t>
      </w:r>
      <w:r w:rsidR="00987357" w:rsidRPr="00CA2C74">
        <w:t>.</w:t>
      </w:r>
      <w:r w:rsidRPr="00CA2C74">
        <w:tab/>
      </w:r>
    </w:p>
    <w:p w14:paraId="16FBBD9B" w14:textId="77777777" w:rsidR="00CA2C74" w:rsidRPr="00CA2C74" w:rsidRDefault="00CA2C74" w:rsidP="00FC5F85">
      <w:pPr>
        <w:numPr>
          <w:ilvl w:val="5"/>
          <w:numId w:val="96"/>
        </w:numPr>
      </w:pPr>
      <w:r w:rsidRPr="00CA2C74">
        <w:rPr>
          <w:b/>
          <w:bCs/>
        </w:rPr>
        <w:t>prorest r4_wms r4_wms.dbb</w:t>
      </w:r>
    </w:p>
    <w:p w14:paraId="52A5B295" w14:textId="77777777" w:rsidR="00CA2C74" w:rsidRPr="00CA2C74" w:rsidRDefault="00CA2C74" w:rsidP="00FC5F85">
      <w:pPr>
        <w:numPr>
          <w:ilvl w:val="5"/>
          <w:numId w:val="96"/>
        </w:numPr>
      </w:pPr>
      <w:r w:rsidRPr="00CA2C74">
        <w:rPr>
          <w:b/>
          <w:bCs/>
        </w:rPr>
        <w:t>prorest r4sys r4sys.dbb</w:t>
      </w:r>
    </w:p>
    <w:p w14:paraId="39C0DEB6" w14:textId="77777777" w:rsidR="00CA2C74" w:rsidRPr="00CA2C74" w:rsidRDefault="00CA2C74" w:rsidP="00FC5F85">
      <w:pPr>
        <w:numPr>
          <w:ilvl w:val="6"/>
          <w:numId w:val="92"/>
        </w:numPr>
      </w:pPr>
      <w:r w:rsidRPr="00CA2C74">
        <w:t>It will take a few minutes for each command to run.  Once complete type exit to close the window.  You have now imported the databases into the new server.</w:t>
      </w:r>
    </w:p>
    <w:p w14:paraId="372CCB21" w14:textId="77777777" w:rsidR="00CA2C74" w:rsidRPr="00CA2C74" w:rsidRDefault="00CA2C74" w:rsidP="00FC5F85">
      <w:pPr>
        <w:numPr>
          <w:ilvl w:val="0"/>
          <w:numId w:val="248"/>
        </w:numPr>
      </w:pPr>
      <w:r w:rsidRPr="00CA2C74">
        <w:t>Enable NIC</w:t>
      </w:r>
    </w:p>
    <w:p w14:paraId="4C7970C0" w14:textId="77777777" w:rsidR="00CA2C74" w:rsidRPr="00CA2C74" w:rsidRDefault="00CA2C74" w:rsidP="00FC5F85">
      <w:pPr>
        <w:numPr>
          <w:ilvl w:val="3"/>
          <w:numId w:val="96"/>
        </w:numPr>
      </w:pPr>
      <w:r w:rsidRPr="00CA2C74">
        <w:t xml:space="preserve">This must be run from the Hyper-V console that you setup in step “Setup MMC For Hyper-V”. </w:t>
      </w:r>
    </w:p>
    <w:p w14:paraId="69E765B1" w14:textId="77777777" w:rsidR="00CA2C74" w:rsidRPr="00CA2C74" w:rsidRDefault="00CA2C74" w:rsidP="00FC5F85">
      <w:pPr>
        <w:numPr>
          <w:ilvl w:val="4"/>
          <w:numId w:val="96"/>
        </w:numPr>
      </w:pPr>
      <w:r w:rsidRPr="00CA2C74">
        <w:t>From the desktop of the new server click Start</w:t>
      </w:r>
    </w:p>
    <w:p w14:paraId="6D351F60" w14:textId="6F75C1BD" w:rsidR="00CA2C74" w:rsidRPr="00CA2C74" w:rsidRDefault="00CA2C74" w:rsidP="00FC5F85">
      <w:pPr>
        <w:numPr>
          <w:ilvl w:val="4"/>
          <w:numId w:val="96"/>
        </w:numPr>
      </w:pPr>
      <w:r w:rsidRPr="00CA2C74">
        <w:lastRenderedPageBreak/>
        <w:t xml:space="preserve">Click “Control Panel” in the start </w:t>
      </w:r>
      <w:r w:rsidR="00987357" w:rsidRPr="00CA2C74">
        <w:t>menu.</w:t>
      </w:r>
    </w:p>
    <w:p w14:paraId="2A018B2E" w14:textId="77777777" w:rsidR="00CA2C74" w:rsidRPr="00CA2C74" w:rsidRDefault="00CA2C74" w:rsidP="00FC5F85">
      <w:pPr>
        <w:numPr>
          <w:ilvl w:val="4"/>
          <w:numId w:val="96"/>
        </w:numPr>
      </w:pPr>
      <w:r w:rsidRPr="00CA2C74">
        <w:t>Click “Network and Sharing Center”</w:t>
      </w:r>
    </w:p>
    <w:p w14:paraId="18452D5E" w14:textId="35F72A05" w:rsidR="00CA2C74" w:rsidRPr="00CA2C74" w:rsidRDefault="00CA2C74" w:rsidP="00FC5F85">
      <w:pPr>
        <w:numPr>
          <w:ilvl w:val="4"/>
          <w:numId w:val="96"/>
        </w:numPr>
      </w:pPr>
      <w:r w:rsidRPr="00CA2C74">
        <w:t xml:space="preserve">Click “Change adapter settings” in the upper left-hand </w:t>
      </w:r>
      <w:r w:rsidR="00987357" w:rsidRPr="00CA2C74">
        <w:t>corner.</w:t>
      </w:r>
    </w:p>
    <w:p w14:paraId="30EA37D5" w14:textId="77777777" w:rsidR="00CA2C74" w:rsidRPr="00CA2C74" w:rsidRDefault="00CA2C74" w:rsidP="00FC5F85">
      <w:pPr>
        <w:numPr>
          <w:ilvl w:val="4"/>
          <w:numId w:val="96"/>
        </w:numPr>
      </w:pPr>
      <w:r w:rsidRPr="00CA2C74">
        <w:t xml:space="preserve">Right click on Ethernet and left click on Enable. </w:t>
      </w:r>
    </w:p>
    <w:p w14:paraId="246CA133" w14:textId="405A66C2" w:rsidR="00CA2C74" w:rsidRPr="00CA2C74" w:rsidRDefault="00CA2C74" w:rsidP="00FC5F85">
      <w:pPr>
        <w:numPr>
          <w:ilvl w:val="4"/>
          <w:numId w:val="96"/>
        </w:numPr>
      </w:pPr>
      <w:r w:rsidRPr="00CA2C74">
        <w:t xml:space="preserve">The network is now </w:t>
      </w:r>
      <w:r w:rsidR="00987357" w:rsidRPr="00CA2C74">
        <w:t>on,</w:t>
      </w:r>
      <w:r w:rsidRPr="00CA2C74">
        <w:t xml:space="preserve"> and the server is live on our network. </w:t>
      </w:r>
    </w:p>
    <w:p w14:paraId="7670EB8E" w14:textId="77777777" w:rsidR="00CA2C74" w:rsidRPr="00CA2C74" w:rsidRDefault="00CA2C74" w:rsidP="00FC5F85">
      <w:pPr>
        <w:numPr>
          <w:ilvl w:val="2"/>
          <w:numId w:val="96"/>
        </w:numPr>
      </w:pPr>
      <w:r w:rsidRPr="00CA2C74">
        <w:t>Enable r4sys and r4wms DB’s</w:t>
      </w:r>
    </w:p>
    <w:p w14:paraId="6509921B" w14:textId="77777777" w:rsidR="00CA2C74" w:rsidRPr="00CA2C74" w:rsidRDefault="00CA2C74" w:rsidP="00FC5F85">
      <w:pPr>
        <w:numPr>
          <w:ilvl w:val="3"/>
          <w:numId w:val="96"/>
        </w:numPr>
      </w:pPr>
      <w:r w:rsidRPr="00CA2C74">
        <w:t xml:space="preserve">Log into the server you want to copy the new database too. </w:t>
      </w:r>
    </w:p>
    <w:p w14:paraId="3B3708D3" w14:textId="77777777" w:rsidR="00CA2C74" w:rsidRPr="00CA2C74" w:rsidRDefault="00CA2C74" w:rsidP="00FC5F85">
      <w:pPr>
        <w:numPr>
          <w:ilvl w:val="3"/>
          <w:numId w:val="96"/>
        </w:numPr>
      </w:pPr>
      <w:r w:rsidRPr="00CA2C74">
        <w:t xml:space="preserve">Click on Start </w:t>
      </w:r>
    </w:p>
    <w:p w14:paraId="495A5986" w14:textId="77777777" w:rsidR="00CA2C74" w:rsidRPr="00CA2C74" w:rsidRDefault="00CA2C74" w:rsidP="00FC5F85">
      <w:pPr>
        <w:numPr>
          <w:ilvl w:val="3"/>
          <w:numId w:val="96"/>
        </w:numPr>
      </w:pPr>
      <w:r w:rsidRPr="00CA2C74">
        <w:t>Type OpenEdge and choose “OpenEdge Explorer” from the list</w:t>
      </w:r>
    </w:p>
    <w:p w14:paraId="2A293F79" w14:textId="77777777" w:rsidR="00CA2C74" w:rsidRPr="00CA2C74" w:rsidRDefault="00CA2C74" w:rsidP="00FC5F85">
      <w:pPr>
        <w:numPr>
          <w:ilvl w:val="3"/>
          <w:numId w:val="96"/>
        </w:numPr>
      </w:pPr>
      <w:r w:rsidRPr="00CA2C74">
        <w:t xml:space="preserve">Internet Explorer will open.  Enter the admin credentials from the IT passwords list. </w:t>
      </w:r>
    </w:p>
    <w:p w14:paraId="0B74DDFA" w14:textId="77777777" w:rsidR="00CA2C74" w:rsidRPr="00CA2C74" w:rsidRDefault="00CA2C74" w:rsidP="00FC5F85">
      <w:pPr>
        <w:numPr>
          <w:ilvl w:val="3"/>
          <w:numId w:val="96"/>
        </w:numPr>
      </w:pPr>
      <w:r w:rsidRPr="00CA2C74">
        <w:t xml:space="preserve">The resources page will load by default.  Scroll down to section “Database”.  </w:t>
      </w:r>
    </w:p>
    <w:p w14:paraId="3716FF1B" w14:textId="2A7B664C" w:rsidR="003A0831" w:rsidRPr="00CA2C74" w:rsidRDefault="00CA2C74" w:rsidP="00FC5F85">
      <w:pPr>
        <w:numPr>
          <w:ilvl w:val="3"/>
          <w:numId w:val="96"/>
        </w:numPr>
      </w:pPr>
      <w:r w:rsidRPr="00CA2C74">
        <w:t xml:space="preserve">Put a check mark in wms##.R4SYS76 and wms##.R4WMS76.  Click the green circle start button at the top of the resources window.  After a few moments the databases will start. </w:t>
      </w:r>
    </w:p>
    <w:p w14:paraId="16F90630" w14:textId="6265224B" w:rsidR="00CA2C74" w:rsidRPr="00CA2C74" w:rsidRDefault="00CA2C74" w:rsidP="00FC5F85">
      <w:pPr>
        <w:numPr>
          <w:ilvl w:val="0"/>
          <w:numId w:val="93"/>
        </w:numPr>
      </w:pPr>
      <w:r w:rsidRPr="00CA2C74">
        <w:t xml:space="preserve">The database is now </w:t>
      </w:r>
      <w:r w:rsidR="00B67D39" w:rsidRPr="00CA2C74">
        <w:t>running,</w:t>
      </w:r>
      <w:r w:rsidRPr="00CA2C74">
        <w:t xml:space="preserve"> and you can log into the Royal4 application to finish site setup. Clear out old data</w:t>
      </w:r>
    </w:p>
    <w:p w14:paraId="6A6F27E4" w14:textId="77777777" w:rsidR="00CA2C74" w:rsidRPr="00CA2C74" w:rsidRDefault="00CA2C74" w:rsidP="00FC5F85">
      <w:pPr>
        <w:numPr>
          <w:ilvl w:val="0"/>
          <w:numId w:val="97"/>
        </w:numPr>
      </w:pPr>
      <w:r w:rsidRPr="00CA2C74">
        <w:t>Load R4</w:t>
      </w:r>
    </w:p>
    <w:p w14:paraId="455A4878" w14:textId="77777777" w:rsidR="00CA2C74" w:rsidRPr="00CA2C74" w:rsidRDefault="00CA2C74" w:rsidP="00FC5F85">
      <w:pPr>
        <w:numPr>
          <w:ilvl w:val="0"/>
          <w:numId w:val="248"/>
        </w:numPr>
      </w:pPr>
      <w:r w:rsidRPr="00CA2C74">
        <w:t>Load Desk</w:t>
      </w:r>
    </w:p>
    <w:p w14:paraId="339AF9FD" w14:textId="77777777" w:rsidR="00CA2C74" w:rsidRPr="00CA2C74" w:rsidRDefault="00CA2C74" w:rsidP="00FC5F85">
      <w:pPr>
        <w:numPr>
          <w:ilvl w:val="3"/>
          <w:numId w:val="96"/>
        </w:numPr>
      </w:pPr>
      <w:r w:rsidRPr="00CA2C74">
        <w:t>Load Procedure Editor</w:t>
      </w:r>
    </w:p>
    <w:p w14:paraId="5B7522F2" w14:textId="77777777" w:rsidR="00CA2C74" w:rsidRPr="00CA2C74" w:rsidRDefault="00CA2C74" w:rsidP="00FC5F85">
      <w:pPr>
        <w:numPr>
          <w:ilvl w:val="4"/>
          <w:numId w:val="96"/>
        </w:numPr>
      </w:pPr>
      <w:r w:rsidRPr="00CA2C74">
        <w:t>Open C:\Royal4-7.6\data\Clean locations and run that</w:t>
      </w:r>
    </w:p>
    <w:p w14:paraId="37CA750E" w14:textId="77777777" w:rsidR="00CA2C74" w:rsidRPr="00CA2C74" w:rsidRDefault="00CA2C74" w:rsidP="00FC5F85">
      <w:pPr>
        <w:numPr>
          <w:ilvl w:val="4"/>
          <w:numId w:val="96"/>
        </w:numPr>
      </w:pPr>
      <w:r w:rsidRPr="00CA2C74">
        <w:t>Open C:\Royal4-7.6\data\Clean up of transaction and run that</w:t>
      </w:r>
    </w:p>
    <w:p w14:paraId="3A4E2C59" w14:textId="607E1391" w:rsidR="00CA2C74" w:rsidRPr="00CA2C74" w:rsidRDefault="00CA2C74" w:rsidP="00FC5F85">
      <w:pPr>
        <w:numPr>
          <w:ilvl w:val="0"/>
          <w:numId w:val="97"/>
        </w:numPr>
      </w:pPr>
      <w:r w:rsidRPr="00CA2C74">
        <w:t>Do not remove product data</w:t>
      </w:r>
    </w:p>
    <w:p w14:paraId="64081325" w14:textId="77777777" w:rsidR="00CA2C74" w:rsidRPr="00CA2C74" w:rsidRDefault="00CA2C74" w:rsidP="00FC5F85">
      <w:pPr>
        <w:numPr>
          <w:ilvl w:val="0"/>
          <w:numId w:val="93"/>
        </w:numPr>
      </w:pPr>
      <w:bookmarkStart w:id="136" w:name="_Toc19281770"/>
      <w:r w:rsidRPr="00CA2C74">
        <w:t>Turn on Scheduled Tasks in WISE</w:t>
      </w:r>
      <w:bookmarkEnd w:id="136"/>
    </w:p>
    <w:p w14:paraId="24D350DA" w14:textId="77777777" w:rsidR="00CA2C74" w:rsidRPr="00CA2C74" w:rsidRDefault="00CA2C74" w:rsidP="00FC5F85">
      <w:pPr>
        <w:numPr>
          <w:ilvl w:val="0"/>
          <w:numId w:val="98"/>
        </w:numPr>
      </w:pPr>
      <w:r w:rsidRPr="00CA2C74">
        <w:t>To turn on the Scheduled tasks following instruction under OneNote</w:t>
      </w:r>
    </w:p>
    <w:p w14:paraId="59D18FF0" w14:textId="77777777" w:rsidR="00CA2C74" w:rsidRPr="00CA2C74" w:rsidRDefault="00CA2C74" w:rsidP="00FC5F85">
      <w:pPr>
        <w:numPr>
          <w:ilvl w:val="0"/>
          <w:numId w:val="98"/>
        </w:numPr>
      </w:pPr>
      <w:hyperlink r:id="rId180" w:anchor="WMS%20Setup%20Re-Write&amp;section-id={59C989CF-D394-4B22-887F-1C7337D77010}&amp;page-id={6ADB93A3-5084-43EC-8996-94363761B2E7}&amp;end" w:history="1">
        <w:r w:rsidRPr="00CA2C74">
          <w:rPr>
            <w:rStyle w:val="Hyperlink"/>
          </w:rPr>
          <w:t>WMS Setup Re-Write</w:t>
        </w:r>
      </w:hyperlink>
    </w:p>
    <w:p w14:paraId="024C64F5" w14:textId="77777777" w:rsidR="00CA2C74" w:rsidRPr="00CA2C74" w:rsidRDefault="00CA2C74" w:rsidP="00FC5F85">
      <w:pPr>
        <w:numPr>
          <w:ilvl w:val="0"/>
          <w:numId w:val="93"/>
        </w:numPr>
      </w:pPr>
      <w:r w:rsidRPr="00CA2C74">
        <w:t xml:space="preserve">Configure WISE System </w:t>
      </w:r>
    </w:p>
    <w:p w14:paraId="47C9C4B3" w14:textId="77777777" w:rsidR="00CA2C74" w:rsidRPr="00CA2C74" w:rsidRDefault="00CA2C74" w:rsidP="00FC5F85">
      <w:pPr>
        <w:numPr>
          <w:ilvl w:val="0"/>
          <w:numId w:val="99"/>
        </w:numPr>
      </w:pPr>
      <w:r w:rsidRPr="00CA2C74">
        <w:t>Locations</w:t>
      </w:r>
    </w:p>
    <w:p w14:paraId="228BDBA0" w14:textId="77777777" w:rsidR="00CA2C74" w:rsidRPr="00CA2C74" w:rsidRDefault="00CA2C74" w:rsidP="00FC5F85">
      <w:pPr>
        <w:numPr>
          <w:ilvl w:val="0"/>
          <w:numId w:val="99"/>
        </w:numPr>
      </w:pPr>
      <w:r w:rsidRPr="00CA2C74">
        <w:t>Areas</w:t>
      </w:r>
    </w:p>
    <w:p w14:paraId="6A755660" w14:textId="71F8F46D" w:rsidR="00CA2C74" w:rsidRDefault="00CA2C74" w:rsidP="00FC5F85">
      <w:pPr>
        <w:numPr>
          <w:ilvl w:val="0"/>
          <w:numId w:val="99"/>
        </w:numPr>
      </w:pPr>
      <w:r w:rsidRPr="00CA2C74">
        <w:t>Employees</w:t>
      </w:r>
    </w:p>
    <w:p w14:paraId="08429AC2" w14:textId="77777777" w:rsidR="003A0831" w:rsidRPr="003A0831" w:rsidRDefault="003A0831" w:rsidP="00FC5F85">
      <w:pPr>
        <w:numPr>
          <w:ilvl w:val="0"/>
          <w:numId w:val="99"/>
        </w:numPr>
      </w:pPr>
      <w:r w:rsidRPr="003A0831">
        <w:t>Put Away and Pick Plans</w:t>
      </w:r>
    </w:p>
    <w:p w14:paraId="7E37B5C7" w14:textId="77777777" w:rsidR="003A0831" w:rsidRPr="003A0831" w:rsidRDefault="003A0831" w:rsidP="00FC5F85">
      <w:pPr>
        <w:numPr>
          <w:ilvl w:val="0"/>
          <w:numId w:val="99"/>
        </w:numPr>
      </w:pPr>
      <w:r w:rsidRPr="003A0831">
        <w:t>Count Groups</w:t>
      </w:r>
    </w:p>
    <w:p w14:paraId="3A458110" w14:textId="77777777" w:rsidR="003A0831" w:rsidRPr="003A0831" w:rsidRDefault="003A0831" w:rsidP="00FC5F85">
      <w:pPr>
        <w:numPr>
          <w:ilvl w:val="0"/>
          <w:numId w:val="99"/>
        </w:numPr>
      </w:pPr>
      <w:r w:rsidRPr="003A0831">
        <w:t>Outbound Filters</w:t>
      </w:r>
    </w:p>
    <w:p w14:paraId="177520B3" w14:textId="77777777" w:rsidR="003A0831" w:rsidRPr="003A0831" w:rsidRDefault="003A0831" w:rsidP="00FC5F85">
      <w:pPr>
        <w:numPr>
          <w:ilvl w:val="0"/>
          <w:numId w:val="248"/>
        </w:numPr>
        <w:rPr>
          <w:iCs/>
        </w:rPr>
      </w:pPr>
      <w:r w:rsidRPr="003A0831">
        <w:rPr>
          <w:iCs/>
        </w:rPr>
        <w:lastRenderedPageBreak/>
        <w:t>See IT OneNote Procedures - WMS – WMS- Building the Server for each location on how to build the Wise Server for each location</w:t>
      </w:r>
    </w:p>
    <w:p w14:paraId="03743D5C" w14:textId="77777777" w:rsidR="003A0831" w:rsidRPr="003A0831" w:rsidRDefault="003A0831" w:rsidP="00FC5F85">
      <w:pPr>
        <w:numPr>
          <w:ilvl w:val="0"/>
          <w:numId w:val="248"/>
        </w:numPr>
        <w:rPr>
          <w:iCs/>
        </w:rPr>
      </w:pPr>
      <w:r w:rsidRPr="003A0831">
        <w:rPr>
          <w:iCs/>
        </w:rPr>
        <w:t>Get Wise Build List to make sure you have everything build for the server</w:t>
      </w:r>
    </w:p>
    <w:p w14:paraId="1D62AD18" w14:textId="4288D2F1" w:rsidR="003A0831" w:rsidRPr="003A0831" w:rsidRDefault="003A0831" w:rsidP="00FC5F85">
      <w:pPr>
        <w:numPr>
          <w:ilvl w:val="3"/>
          <w:numId w:val="100"/>
        </w:numPr>
      </w:pPr>
      <w:hyperlink r:id="rId181" w:history="1">
        <w:r w:rsidRPr="004611FA">
          <w:rPr>
            <w:rStyle w:val="Hyperlink"/>
            <w:iCs/>
          </w:rPr>
          <w:t>F:\Information Technology\Shared\Locations\WISE\ WISE Build list</w:t>
        </w:r>
      </w:hyperlink>
    </w:p>
    <w:p w14:paraId="6D972DCF" w14:textId="77777777" w:rsidR="003A0831" w:rsidRPr="003A0831" w:rsidRDefault="003A0831" w:rsidP="00FC5F85">
      <w:pPr>
        <w:numPr>
          <w:ilvl w:val="0"/>
          <w:numId w:val="93"/>
        </w:numPr>
      </w:pPr>
      <w:bookmarkStart w:id="137" w:name="_Toc19281772"/>
      <w:r w:rsidRPr="003A0831">
        <w:t>Print Pack ID’s</w:t>
      </w:r>
      <w:bookmarkEnd w:id="137"/>
    </w:p>
    <w:p w14:paraId="5BC551F6" w14:textId="0DF89A03" w:rsidR="003A0831" w:rsidRPr="00BE4C66" w:rsidRDefault="00BE4C66" w:rsidP="00FC5F85">
      <w:pPr>
        <w:numPr>
          <w:ilvl w:val="2"/>
          <w:numId w:val="93"/>
        </w:numPr>
        <w:rPr>
          <w:rFonts w:ascii="Calibri" w:hAnsi="Calibri"/>
        </w:rPr>
      </w:pPr>
      <w:hyperlink r:id="rId182" w:history="1">
        <w:r>
          <w:rPr>
            <w:rStyle w:val="Hyperlink"/>
          </w:rPr>
          <w:t>http://10.73.0.10:10100/scheduledJobs/walmart/barcodepack.php</w:t>
        </w:r>
      </w:hyperlink>
      <w:r w:rsidR="003A0831" w:rsidRPr="003A0831">
        <w:t xml:space="preserve"> </w:t>
      </w:r>
    </w:p>
    <w:p w14:paraId="3BE63CA2" w14:textId="77777777" w:rsidR="003A0831" w:rsidRPr="003A0831" w:rsidRDefault="003A0831" w:rsidP="00FC5F85">
      <w:pPr>
        <w:numPr>
          <w:ilvl w:val="2"/>
          <w:numId w:val="101"/>
        </w:numPr>
      </w:pPr>
      <w:r w:rsidRPr="003A0831">
        <w:t>Modify the highlighted items in the file</w:t>
      </w:r>
    </w:p>
    <w:p w14:paraId="3E1E91D0" w14:textId="77777777" w:rsidR="00BE4C66" w:rsidRDefault="00BE4C66" w:rsidP="00FC5F85">
      <w:pPr>
        <w:numPr>
          <w:ilvl w:val="2"/>
          <w:numId w:val="101"/>
        </w:numPr>
        <w:rPr>
          <w:rFonts w:ascii="Calibri" w:hAnsi="Calibri"/>
        </w:rPr>
      </w:pPr>
      <w:r>
        <w:t>I:\zendphp74\htdocs\ScheduledJobs\walmart\barcodePack.php</w:t>
      </w:r>
    </w:p>
    <w:p w14:paraId="4077F3D8" w14:textId="77777777" w:rsidR="003A0831" w:rsidRPr="003A0831" w:rsidRDefault="003A0831" w:rsidP="00FC5F85">
      <w:pPr>
        <w:numPr>
          <w:ilvl w:val="2"/>
          <w:numId w:val="101"/>
        </w:numPr>
      </w:pPr>
      <w:r w:rsidRPr="003A0831">
        <w:t>Starting number</w:t>
      </w:r>
    </w:p>
    <w:p w14:paraId="54D27ABC" w14:textId="77777777" w:rsidR="003A0831" w:rsidRPr="003A0831" w:rsidRDefault="003A0831" w:rsidP="00FC5F85">
      <w:pPr>
        <w:numPr>
          <w:ilvl w:val="2"/>
          <w:numId w:val="101"/>
        </w:numPr>
      </w:pPr>
      <w:r w:rsidRPr="003A0831">
        <w:t>$number = 10000101;</w:t>
      </w:r>
    </w:p>
    <w:p w14:paraId="29BB7343" w14:textId="77777777" w:rsidR="003A0831" w:rsidRPr="003A0831" w:rsidRDefault="003A0831" w:rsidP="00FC5F85">
      <w:pPr>
        <w:numPr>
          <w:ilvl w:val="2"/>
          <w:numId w:val="101"/>
        </w:numPr>
      </w:pPr>
      <w:r w:rsidRPr="003A0831">
        <w:t>Ending number – 20 at a time works best</w:t>
      </w:r>
    </w:p>
    <w:p w14:paraId="17419993" w14:textId="77777777" w:rsidR="003A0831" w:rsidRPr="003A0831" w:rsidRDefault="003A0831" w:rsidP="00FC5F85">
      <w:pPr>
        <w:numPr>
          <w:ilvl w:val="2"/>
          <w:numId w:val="101"/>
        </w:numPr>
      </w:pPr>
      <w:r w:rsidRPr="003A0831">
        <w:t xml:space="preserve">for ($i=$number; $i &lt;= 10000120; $i++) { </w:t>
      </w:r>
    </w:p>
    <w:p w14:paraId="4AAD53C6" w14:textId="77777777" w:rsidR="003A0831" w:rsidRPr="003A0831" w:rsidRDefault="003A0831" w:rsidP="003A0831">
      <w:pPr>
        <w:ind w:left="1440"/>
      </w:pPr>
    </w:p>
    <w:p w14:paraId="7673B5AF" w14:textId="77777777" w:rsidR="003A0831" w:rsidRPr="003A0831" w:rsidRDefault="003A0831" w:rsidP="00FC5F85">
      <w:pPr>
        <w:numPr>
          <w:ilvl w:val="0"/>
          <w:numId w:val="93"/>
        </w:numPr>
      </w:pPr>
      <w:bookmarkStart w:id="138" w:name="_Toc19281773"/>
      <w:r w:rsidRPr="003A0831">
        <w:t>Print bin Labels</w:t>
      </w:r>
      <w:bookmarkEnd w:id="138"/>
    </w:p>
    <w:p w14:paraId="500DE3D9" w14:textId="7302AF36" w:rsidR="003A0831" w:rsidRPr="003A0831" w:rsidRDefault="003A0831" w:rsidP="00FC5F85">
      <w:pPr>
        <w:numPr>
          <w:ilvl w:val="0"/>
          <w:numId w:val="104"/>
        </w:numPr>
      </w:pPr>
      <w:r w:rsidRPr="003A0831">
        <w:t>Bin Labels will be printed for all PLT Bins</w:t>
      </w:r>
      <w:r w:rsidR="004611FA">
        <w:t xml:space="preserve"> and TWP Bins.</w:t>
      </w:r>
    </w:p>
    <w:p w14:paraId="3FEADD9D" w14:textId="77777777" w:rsidR="003A0831" w:rsidRPr="003A0831" w:rsidRDefault="003A0831" w:rsidP="00FC5F85">
      <w:pPr>
        <w:numPr>
          <w:ilvl w:val="2"/>
          <w:numId w:val="102"/>
        </w:numPr>
      </w:pPr>
      <w:r w:rsidRPr="003A0831">
        <w:t xml:space="preserve">Intranet </w:t>
      </w:r>
    </w:p>
    <w:p w14:paraId="3044AB73" w14:textId="77777777" w:rsidR="003A0831" w:rsidRPr="003A0831" w:rsidRDefault="003A0831" w:rsidP="00FC5F85">
      <w:pPr>
        <w:numPr>
          <w:ilvl w:val="3"/>
          <w:numId w:val="102"/>
        </w:numPr>
      </w:pPr>
      <w:hyperlink r:id="rId183" w:history="1">
        <w:r w:rsidRPr="003A0831">
          <w:rPr>
            <w:rStyle w:val="Hyperlink"/>
          </w:rPr>
          <w:t>http://intranet.kmtire.local/index.php?area=labelPrint</w:t>
        </w:r>
      </w:hyperlink>
    </w:p>
    <w:p w14:paraId="55722554" w14:textId="77777777" w:rsidR="003A0831" w:rsidRPr="003A0831" w:rsidRDefault="003A0831" w:rsidP="00FC5F85">
      <w:pPr>
        <w:numPr>
          <w:ilvl w:val="3"/>
          <w:numId w:val="102"/>
        </w:numPr>
      </w:pPr>
      <w:r w:rsidRPr="003A0831">
        <w:t>Do all evens increments by 2 and all odds increments by 2 separately so it is easier for installing on bins since odds on one side and evens on other side</w:t>
      </w:r>
    </w:p>
    <w:p w14:paraId="170EFD75" w14:textId="77777777" w:rsidR="003A0831" w:rsidRPr="003A0831" w:rsidRDefault="003A0831" w:rsidP="00FC5F85">
      <w:pPr>
        <w:numPr>
          <w:ilvl w:val="3"/>
          <w:numId w:val="102"/>
        </w:numPr>
      </w:pPr>
      <w:r w:rsidRPr="003A0831">
        <w:t>Arrow down for A level</w:t>
      </w:r>
    </w:p>
    <w:p w14:paraId="351E213C" w14:textId="77777777" w:rsidR="003A0831" w:rsidRPr="003A0831" w:rsidRDefault="003A0831" w:rsidP="00FC5F85">
      <w:pPr>
        <w:numPr>
          <w:ilvl w:val="3"/>
          <w:numId w:val="102"/>
        </w:numPr>
      </w:pPr>
      <w:r w:rsidRPr="003A0831">
        <w:t>Arrow up for rest of the levels</w:t>
      </w:r>
    </w:p>
    <w:p w14:paraId="5FEDC952" w14:textId="77777777" w:rsidR="003A0831" w:rsidRPr="003A0831" w:rsidRDefault="003A0831" w:rsidP="003A0831">
      <w:pPr>
        <w:ind w:left="1440"/>
      </w:pPr>
    </w:p>
    <w:p w14:paraId="4051366A" w14:textId="77777777" w:rsidR="003A0831" w:rsidRPr="003A0831" w:rsidRDefault="003A0831" w:rsidP="00FC5F85">
      <w:pPr>
        <w:numPr>
          <w:ilvl w:val="0"/>
          <w:numId w:val="93"/>
        </w:numPr>
      </w:pPr>
      <w:bookmarkStart w:id="139" w:name="_Toc19281774"/>
      <w:r w:rsidRPr="003A0831">
        <w:t>Test server</w:t>
      </w:r>
      <w:bookmarkEnd w:id="139"/>
    </w:p>
    <w:p w14:paraId="06A1625E" w14:textId="77777777" w:rsidR="003A0831" w:rsidRPr="003A0831" w:rsidRDefault="003A0831" w:rsidP="00FC5F85">
      <w:pPr>
        <w:numPr>
          <w:ilvl w:val="0"/>
          <w:numId w:val="105"/>
        </w:numPr>
      </w:pPr>
      <w:r w:rsidRPr="003A0831">
        <w:t>Test the WISE server that was just built</w:t>
      </w:r>
    </w:p>
    <w:p w14:paraId="78476C2A" w14:textId="77777777" w:rsidR="003A0831" w:rsidRPr="003A0831" w:rsidRDefault="003A0831" w:rsidP="00FC5F85">
      <w:pPr>
        <w:numPr>
          <w:ilvl w:val="2"/>
          <w:numId w:val="103"/>
        </w:numPr>
      </w:pPr>
      <w:r w:rsidRPr="003A0831">
        <w:t>Get the checklist so everything is tested in the system</w:t>
      </w:r>
    </w:p>
    <w:p w14:paraId="670D740D" w14:textId="0B3712E1" w:rsidR="003A0831" w:rsidRDefault="003A0831" w:rsidP="00FC5F85">
      <w:pPr>
        <w:numPr>
          <w:ilvl w:val="3"/>
          <w:numId w:val="103"/>
        </w:numPr>
      </w:pPr>
      <w:hyperlink r:id="rId184" w:history="1">
        <w:r w:rsidRPr="00ED2AB3">
          <w:rPr>
            <w:rStyle w:val="Hyperlink"/>
          </w:rPr>
          <w:t>F:\Information Technology\Shared\Locations\WISE\Checklist for testing WISE</w:t>
        </w:r>
      </w:hyperlink>
    </w:p>
    <w:p w14:paraId="76E36DE0" w14:textId="77777777" w:rsidR="003A0831" w:rsidRPr="003A0831" w:rsidRDefault="003A0831" w:rsidP="003A0831">
      <w:pPr>
        <w:ind w:left="2880"/>
      </w:pPr>
    </w:p>
    <w:p w14:paraId="76C5F274" w14:textId="77777777" w:rsidR="003A0831" w:rsidRPr="00CA2C74" w:rsidRDefault="003A0831" w:rsidP="003A0831">
      <w:pPr>
        <w:ind w:left="1440"/>
      </w:pPr>
    </w:p>
    <w:p w14:paraId="4C8560E3" w14:textId="77777777" w:rsidR="00CA2C74" w:rsidRPr="00CA2C74" w:rsidRDefault="00CA2C74" w:rsidP="00CA2C74"/>
    <w:p w14:paraId="25A6BC7E" w14:textId="70470867" w:rsidR="0092417E" w:rsidRDefault="0092417E" w:rsidP="00060C4E">
      <w:pPr>
        <w:pStyle w:val="Heading2"/>
        <w:numPr>
          <w:ilvl w:val="1"/>
          <w:numId w:val="32"/>
        </w:numPr>
      </w:pPr>
      <w:bookmarkStart w:id="140" w:name="_Toc212651141"/>
      <w:r>
        <w:lastRenderedPageBreak/>
        <w:t>Pre-Go Live RDP Sessions for WISE</w:t>
      </w:r>
      <w:bookmarkEnd w:id="140"/>
    </w:p>
    <w:p w14:paraId="59E26B33" w14:textId="77777777" w:rsidR="0092417E" w:rsidRDefault="0092417E" w:rsidP="0092417E">
      <w:pPr>
        <w:pStyle w:val="NoSpacing"/>
        <w:rPr>
          <w:b/>
        </w:rPr>
      </w:pPr>
      <w:r>
        <w:rPr>
          <w:b/>
        </w:rPr>
        <w:t>Objective: How to Create the Remote Desktop Protocol – RDP and who all gets access for each WISE location</w:t>
      </w:r>
    </w:p>
    <w:p w14:paraId="3A1B9000" w14:textId="77777777" w:rsidR="00B774D4" w:rsidRDefault="00B774D4" w:rsidP="00B774D4">
      <w:pPr>
        <w:pStyle w:val="NoSpacing"/>
        <w:rPr>
          <w:b/>
        </w:rPr>
      </w:pPr>
    </w:p>
    <w:p w14:paraId="4E703574" w14:textId="0173C0D9" w:rsidR="00B774D4" w:rsidRPr="006E6412" w:rsidRDefault="00B774D4" w:rsidP="007C27F6">
      <w:pPr>
        <w:pStyle w:val="ListParagraph"/>
        <w:numPr>
          <w:ilvl w:val="2"/>
          <w:numId w:val="32"/>
        </w:numPr>
        <w:rPr>
          <w:b/>
          <w:sz w:val="32"/>
          <w:szCs w:val="32"/>
        </w:rPr>
      </w:pPr>
      <w:r w:rsidRPr="006E6412">
        <w:rPr>
          <w:b/>
          <w:sz w:val="32"/>
          <w:szCs w:val="32"/>
        </w:rPr>
        <w:t>Step One: Creating the RDP session</w:t>
      </w:r>
      <w:r w:rsidR="005B74A7">
        <w:rPr>
          <w:b/>
          <w:sz w:val="32"/>
          <w:szCs w:val="32"/>
        </w:rPr>
        <w:t>.</w:t>
      </w:r>
    </w:p>
    <w:p w14:paraId="41BF7ABB" w14:textId="77777777" w:rsidR="00B774D4" w:rsidRDefault="00B774D4" w:rsidP="00FC5F85">
      <w:pPr>
        <w:pStyle w:val="NoSpacing"/>
        <w:numPr>
          <w:ilvl w:val="1"/>
          <w:numId w:val="222"/>
        </w:numPr>
        <w:spacing w:line="276" w:lineRule="auto"/>
      </w:pPr>
      <w:r>
        <w:t>Start</w:t>
      </w:r>
    </w:p>
    <w:p w14:paraId="69D43EBC" w14:textId="77777777" w:rsidR="00B774D4" w:rsidRDefault="00B774D4" w:rsidP="00FC5F85">
      <w:pPr>
        <w:pStyle w:val="NoSpacing"/>
        <w:numPr>
          <w:ilvl w:val="2"/>
          <w:numId w:val="222"/>
        </w:numPr>
        <w:spacing w:line="276" w:lineRule="auto"/>
      </w:pPr>
      <w:r>
        <w:t>Type Remote</w:t>
      </w:r>
    </w:p>
    <w:p w14:paraId="0E77943B" w14:textId="66C1AE87" w:rsidR="00B774D4" w:rsidRDefault="00B774D4" w:rsidP="00FC5F85">
      <w:pPr>
        <w:pStyle w:val="NoSpacing"/>
        <w:numPr>
          <w:ilvl w:val="3"/>
          <w:numId w:val="222"/>
        </w:numPr>
        <w:spacing w:line="276" w:lineRule="auto"/>
      </w:pPr>
      <w:r>
        <w:t>Click on remote Desktop Sessions</w:t>
      </w:r>
    </w:p>
    <w:p w14:paraId="1C7E5E6C" w14:textId="7C8A4752" w:rsidR="00B774D4" w:rsidRDefault="00B774D4" w:rsidP="00FC5F85">
      <w:pPr>
        <w:pStyle w:val="NoSpacing"/>
        <w:numPr>
          <w:ilvl w:val="3"/>
          <w:numId w:val="222"/>
        </w:numPr>
        <w:spacing w:line="276" w:lineRule="auto"/>
      </w:pPr>
      <w:r>
        <w:t xml:space="preserve">Example is creating for WMS82 for the Lubbock WISE </w:t>
      </w:r>
      <w:r w:rsidR="005B74A7">
        <w:t>connection.</w:t>
      </w:r>
    </w:p>
    <w:p w14:paraId="36F9178C" w14:textId="77777777" w:rsidR="00B774D4" w:rsidRDefault="00B774D4" w:rsidP="00B774D4">
      <w:pPr>
        <w:pStyle w:val="NoSpacing"/>
        <w:spacing w:line="276" w:lineRule="auto"/>
        <w:ind w:left="1440"/>
        <w:jc w:val="center"/>
      </w:pPr>
    </w:p>
    <w:p w14:paraId="0D092630" w14:textId="77777777" w:rsidR="00B774D4" w:rsidRDefault="00B774D4" w:rsidP="00B774D4">
      <w:pPr>
        <w:pStyle w:val="NoSpacing"/>
        <w:spacing w:line="276" w:lineRule="auto"/>
        <w:ind w:left="1440"/>
        <w:jc w:val="center"/>
      </w:pPr>
      <w:r>
        <w:rPr>
          <w:noProof/>
        </w:rPr>
        <w:drawing>
          <wp:inline distT="0" distB="0" distL="0" distR="0" wp14:anchorId="2B716C99" wp14:editId="395FF3FD">
            <wp:extent cx="3722490" cy="2164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736231" cy="2172069"/>
                    </a:xfrm>
                    <a:prstGeom prst="rect">
                      <a:avLst/>
                    </a:prstGeom>
                  </pic:spPr>
                </pic:pic>
              </a:graphicData>
            </a:graphic>
          </wp:inline>
        </w:drawing>
      </w:r>
    </w:p>
    <w:p w14:paraId="330AA820" w14:textId="77777777" w:rsidR="00B774D4" w:rsidRDefault="00B774D4" w:rsidP="00FC5F85">
      <w:pPr>
        <w:pStyle w:val="NoSpacing"/>
        <w:numPr>
          <w:ilvl w:val="3"/>
          <w:numId w:val="222"/>
        </w:numPr>
        <w:spacing w:line="276" w:lineRule="auto"/>
      </w:pPr>
      <w:r>
        <w:t>Click Show Options</w:t>
      </w:r>
    </w:p>
    <w:p w14:paraId="3AE09F4E" w14:textId="77777777" w:rsidR="00B774D4" w:rsidRDefault="00B774D4" w:rsidP="00B774D4">
      <w:pPr>
        <w:pStyle w:val="NoSpacing"/>
        <w:spacing w:line="276" w:lineRule="auto"/>
        <w:ind w:left="2880"/>
      </w:pPr>
      <w:r>
        <w:rPr>
          <w:noProof/>
        </w:rPr>
        <w:drawing>
          <wp:inline distT="0" distB="0" distL="0" distR="0" wp14:anchorId="311FF28C" wp14:editId="31A8C332">
            <wp:extent cx="2316480" cy="2521629"/>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348852" cy="2556868"/>
                    </a:xfrm>
                    <a:prstGeom prst="rect">
                      <a:avLst/>
                    </a:prstGeom>
                  </pic:spPr>
                </pic:pic>
              </a:graphicData>
            </a:graphic>
          </wp:inline>
        </w:drawing>
      </w:r>
    </w:p>
    <w:p w14:paraId="564C3858" w14:textId="59EE2E61" w:rsidR="00B774D4" w:rsidRDefault="00B774D4" w:rsidP="00FC5F85">
      <w:pPr>
        <w:pStyle w:val="NoSpacing"/>
        <w:numPr>
          <w:ilvl w:val="3"/>
          <w:numId w:val="222"/>
        </w:numPr>
        <w:spacing w:line="276" w:lineRule="auto"/>
      </w:pPr>
      <w:r>
        <w:t xml:space="preserve">Do a Save as and Save to your Desktop naming it </w:t>
      </w:r>
      <w:r w:rsidR="005B74A7">
        <w:t>WMS82.</w:t>
      </w:r>
    </w:p>
    <w:p w14:paraId="451A6CF9" w14:textId="77777777" w:rsidR="00B774D4" w:rsidRDefault="00B774D4" w:rsidP="00B774D4">
      <w:pPr>
        <w:pStyle w:val="NoSpacing"/>
        <w:spacing w:line="276" w:lineRule="auto"/>
        <w:ind w:left="2160"/>
      </w:pPr>
      <w:r>
        <w:rPr>
          <w:noProof/>
        </w:rPr>
        <w:lastRenderedPageBreak/>
        <w:t xml:space="preserve">              </w:t>
      </w:r>
      <w:r>
        <w:rPr>
          <w:noProof/>
        </w:rPr>
        <w:drawing>
          <wp:inline distT="0" distB="0" distL="0" distR="0" wp14:anchorId="325522F1" wp14:editId="072A3FDC">
            <wp:extent cx="742950" cy="933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742950" cy="933450"/>
                    </a:xfrm>
                    <a:prstGeom prst="rect">
                      <a:avLst/>
                    </a:prstGeom>
                  </pic:spPr>
                </pic:pic>
              </a:graphicData>
            </a:graphic>
          </wp:inline>
        </w:drawing>
      </w:r>
    </w:p>
    <w:p w14:paraId="21D3609B" w14:textId="77777777" w:rsidR="00B774D4" w:rsidRDefault="00B774D4" w:rsidP="00B774D4">
      <w:pPr>
        <w:pStyle w:val="NoSpacing"/>
        <w:spacing w:line="276" w:lineRule="auto"/>
        <w:ind w:left="1440"/>
        <w:jc w:val="center"/>
      </w:pPr>
    </w:p>
    <w:p w14:paraId="452DCD1C" w14:textId="77777777" w:rsidR="00B774D4" w:rsidRDefault="00B774D4" w:rsidP="00FC5F85">
      <w:pPr>
        <w:pStyle w:val="NoSpacing"/>
        <w:numPr>
          <w:ilvl w:val="0"/>
          <w:numId w:val="222"/>
        </w:numPr>
        <w:spacing w:line="276" w:lineRule="auto"/>
        <w:rPr>
          <w:b/>
        </w:rPr>
      </w:pPr>
      <w:r>
        <w:rPr>
          <w:b/>
        </w:rPr>
        <w:t>Step Two: How to create email and who to send it to</w:t>
      </w:r>
    </w:p>
    <w:p w14:paraId="09228ADC" w14:textId="7BBCC6BF" w:rsidR="00B774D4" w:rsidRDefault="00B774D4" w:rsidP="00FC5F85">
      <w:pPr>
        <w:pStyle w:val="NoSpacing"/>
        <w:numPr>
          <w:ilvl w:val="1"/>
          <w:numId w:val="222"/>
        </w:numPr>
        <w:spacing w:line="276" w:lineRule="auto"/>
      </w:pPr>
      <w:r>
        <w:t xml:space="preserve">Open a new </w:t>
      </w:r>
      <w:r w:rsidR="005B74A7">
        <w:t>email.</w:t>
      </w:r>
    </w:p>
    <w:p w14:paraId="0D35CBAD" w14:textId="4B350B75" w:rsidR="00B774D4" w:rsidRDefault="00B774D4" w:rsidP="00FC5F85">
      <w:pPr>
        <w:pStyle w:val="NoSpacing"/>
        <w:numPr>
          <w:ilvl w:val="2"/>
          <w:numId w:val="222"/>
        </w:numPr>
        <w:spacing w:line="276" w:lineRule="auto"/>
      </w:pPr>
      <w:r>
        <w:t xml:space="preserve">Right click on RDP you just saved to your desktop in Step 1 and </w:t>
      </w:r>
      <w:r w:rsidR="005B74A7">
        <w:t>copy.</w:t>
      </w:r>
    </w:p>
    <w:p w14:paraId="63D376B3" w14:textId="42E2AD12" w:rsidR="00B774D4" w:rsidRDefault="00B774D4" w:rsidP="00FC5F85">
      <w:pPr>
        <w:pStyle w:val="NoSpacing"/>
        <w:numPr>
          <w:ilvl w:val="2"/>
          <w:numId w:val="222"/>
        </w:numPr>
        <w:spacing w:line="276" w:lineRule="auto"/>
      </w:pPr>
      <w:r>
        <w:t xml:space="preserve">Paste into new </w:t>
      </w:r>
      <w:r w:rsidR="005B74A7">
        <w:t>email.</w:t>
      </w:r>
    </w:p>
    <w:p w14:paraId="427D9C7A" w14:textId="79835B10" w:rsidR="00B774D4" w:rsidRDefault="00B774D4" w:rsidP="00FC5F85">
      <w:pPr>
        <w:pStyle w:val="NoSpacing"/>
        <w:numPr>
          <w:ilvl w:val="3"/>
          <w:numId w:val="222"/>
        </w:numPr>
        <w:spacing w:line="276" w:lineRule="auto"/>
      </w:pPr>
      <w:r>
        <w:t xml:space="preserve">This will create it as an </w:t>
      </w:r>
      <w:r w:rsidR="005B74A7">
        <w:t>attachment.</w:t>
      </w:r>
    </w:p>
    <w:p w14:paraId="67E8B9ED" w14:textId="77777777" w:rsidR="00B774D4" w:rsidRDefault="00B774D4" w:rsidP="00B774D4">
      <w:pPr>
        <w:pStyle w:val="NoSpacing"/>
        <w:spacing w:line="276" w:lineRule="auto"/>
        <w:ind w:left="2880"/>
      </w:pPr>
      <w:r>
        <w:rPr>
          <w:noProof/>
        </w:rPr>
        <w:drawing>
          <wp:inline distT="0" distB="0" distL="0" distR="0" wp14:anchorId="7AE09942" wp14:editId="15647DFA">
            <wp:extent cx="3070860" cy="21393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3092433" cy="2154352"/>
                    </a:xfrm>
                    <a:prstGeom prst="rect">
                      <a:avLst/>
                    </a:prstGeom>
                  </pic:spPr>
                </pic:pic>
              </a:graphicData>
            </a:graphic>
          </wp:inline>
        </w:drawing>
      </w:r>
    </w:p>
    <w:p w14:paraId="6631AF7B" w14:textId="77777777" w:rsidR="00B774D4" w:rsidRDefault="00B774D4" w:rsidP="00FC5F85">
      <w:pPr>
        <w:pStyle w:val="NoSpacing"/>
        <w:numPr>
          <w:ilvl w:val="2"/>
          <w:numId w:val="222"/>
        </w:numPr>
        <w:spacing w:line="276" w:lineRule="auto"/>
      </w:pPr>
      <w:r>
        <w:t>The following people will get the RDP’s for each WISE location</w:t>
      </w:r>
    </w:p>
    <w:p w14:paraId="1B260197" w14:textId="77777777" w:rsidR="00B774D4" w:rsidRDefault="00B774D4" w:rsidP="00FC5F85">
      <w:pPr>
        <w:pStyle w:val="NoSpacing"/>
        <w:numPr>
          <w:ilvl w:val="3"/>
          <w:numId w:val="222"/>
        </w:numPr>
        <w:spacing w:line="276" w:lineRule="auto"/>
      </w:pPr>
      <w:r>
        <w:t>President</w:t>
      </w:r>
    </w:p>
    <w:p w14:paraId="1C17B3A8" w14:textId="77777777" w:rsidR="00B774D4" w:rsidRDefault="00B774D4" w:rsidP="00FC5F85">
      <w:pPr>
        <w:pStyle w:val="NoSpacing"/>
        <w:numPr>
          <w:ilvl w:val="3"/>
          <w:numId w:val="222"/>
        </w:numPr>
        <w:spacing w:line="276" w:lineRule="auto"/>
      </w:pPr>
      <w:r>
        <w:t>Project Manager</w:t>
      </w:r>
    </w:p>
    <w:p w14:paraId="5453F78A" w14:textId="77777777" w:rsidR="00B774D4" w:rsidRDefault="00B774D4" w:rsidP="00FC5F85">
      <w:pPr>
        <w:pStyle w:val="NoSpacing"/>
        <w:numPr>
          <w:ilvl w:val="3"/>
          <w:numId w:val="222"/>
        </w:numPr>
        <w:spacing w:line="276" w:lineRule="auto"/>
      </w:pPr>
      <w:r>
        <w:t xml:space="preserve">Warehouse Manager </w:t>
      </w:r>
    </w:p>
    <w:p w14:paraId="344C5C39" w14:textId="77777777" w:rsidR="00B774D4" w:rsidRDefault="00B774D4" w:rsidP="00FC5F85">
      <w:pPr>
        <w:pStyle w:val="NoSpacing"/>
        <w:numPr>
          <w:ilvl w:val="4"/>
          <w:numId w:val="222"/>
        </w:numPr>
        <w:spacing w:line="276" w:lineRule="auto"/>
      </w:pPr>
      <w:r>
        <w:t>where WISE is being installed</w:t>
      </w:r>
    </w:p>
    <w:p w14:paraId="707AD08B" w14:textId="77777777" w:rsidR="00B774D4" w:rsidRDefault="00B774D4" w:rsidP="00FC5F85">
      <w:pPr>
        <w:pStyle w:val="NoSpacing"/>
        <w:numPr>
          <w:ilvl w:val="3"/>
          <w:numId w:val="222"/>
        </w:numPr>
        <w:spacing w:line="276" w:lineRule="auto"/>
      </w:pPr>
      <w:r>
        <w:t>ROM</w:t>
      </w:r>
    </w:p>
    <w:p w14:paraId="329F5C88" w14:textId="77777777" w:rsidR="00B774D4" w:rsidRDefault="00B774D4" w:rsidP="00FC5F85">
      <w:pPr>
        <w:pStyle w:val="NoSpacing"/>
        <w:numPr>
          <w:ilvl w:val="4"/>
          <w:numId w:val="222"/>
        </w:numPr>
        <w:spacing w:line="276" w:lineRule="auto"/>
      </w:pPr>
      <w:r>
        <w:t>Where WISE is being installed</w:t>
      </w:r>
    </w:p>
    <w:p w14:paraId="26ADA6F3" w14:textId="77777777" w:rsidR="00B774D4" w:rsidRDefault="00B774D4" w:rsidP="00FC5F85">
      <w:pPr>
        <w:pStyle w:val="NoSpacing"/>
        <w:numPr>
          <w:ilvl w:val="3"/>
          <w:numId w:val="222"/>
        </w:numPr>
        <w:spacing w:line="276" w:lineRule="auto"/>
      </w:pPr>
      <w:r>
        <w:t>Purchasing and Pricing Supervisor</w:t>
      </w:r>
    </w:p>
    <w:p w14:paraId="6EEA6E13" w14:textId="77777777" w:rsidR="00B774D4" w:rsidRDefault="00B774D4" w:rsidP="00FC5F85">
      <w:pPr>
        <w:pStyle w:val="NoSpacing"/>
        <w:numPr>
          <w:ilvl w:val="3"/>
          <w:numId w:val="222"/>
        </w:numPr>
        <w:spacing w:line="276" w:lineRule="auto"/>
      </w:pPr>
      <w:r>
        <w:t>Regional Operation Support Manager</w:t>
      </w:r>
    </w:p>
    <w:p w14:paraId="328DB8C7" w14:textId="77777777" w:rsidR="00B774D4" w:rsidRDefault="00B774D4" w:rsidP="00FC5F85">
      <w:pPr>
        <w:pStyle w:val="NoSpacing"/>
        <w:numPr>
          <w:ilvl w:val="3"/>
          <w:numId w:val="222"/>
        </w:numPr>
        <w:spacing w:line="276" w:lineRule="auto"/>
      </w:pPr>
      <w:r>
        <w:t>All Warehouse Administration Mangers</w:t>
      </w:r>
    </w:p>
    <w:p w14:paraId="01F67719" w14:textId="77777777" w:rsidR="00B774D4" w:rsidRDefault="00B774D4" w:rsidP="00FC5F85">
      <w:pPr>
        <w:pStyle w:val="NoSpacing"/>
        <w:numPr>
          <w:ilvl w:val="3"/>
          <w:numId w:val="222"/>
        </w:numPr>
        <w:spacing w:line="276" w:lineRule="auto"/>
      </w:pPr>
      <w:r>
        <w:t>All Warehouse Support Managers</w:t>
      </w:r>
    </w:p>
    <w:p w14:paraId="6743B486" w14:textId="77777777" w:rsidR="00B774D4" w:rsidRDefault="00B774D4" w:rsidP="00FC5F85">
      <w:pPr>
        <w:pStyle w:val="NoSpacing"/>
        <w:numPr>
          <w:ilvl w:val="3"/>
          <w:numId w:val="222"/>
        </w:numPr>
        <w:spacing w:line="276" w:lineRule="auto"/>
      </w:pPr>
      <w:r>
        <w:t>Director of Operation</w:t>
      </w:r>
    </w:p>
    <w:p w14:paraId="701A55AB" w14:textId="77777777" w:rsidR="0092417E" w:rsidRPr="0092417E" w:rsidRDefault="0092417E" w:rsidP="0092417E"/>
    <w:p w14:paraId="0F95BB51" w14:textId="0BC87E6C" w:rsidR="00756611" w:rsidRDefault="003A0831" w:rsidP="00060C4E">
      <w:pPr>
        <w:pStyle w:val="Heading2"/>
        <w:numPr>
          <w:ilvl w:val="1"/>
          <w:numId w:val="32"/>
        </w:numPr>
      </w:pPr>
      <w:bookmarkStart w:id="141" w:name="_Toc212651142"/>
      <w:r>
        <w:lastRenderedPageBreak/>
        <w:t>WISE Go Live</w:t>
      </w:r>
      <w:bookmarkEnd w:id="141"/>
    </w:p>
    <w:p w14:paraId="69091A59" w14:textId="5DCF6C80" w:rsidR="003A0831" w:rsidRDefault="003A0831" w:rsidP="003A0831">
      <w:pPr>
        <w:rPr>
          <w:bCs/>
        </w:rPr>
      </w:pPr>
      <w:r w:rsidRPr="003A0831">
        <w:rPr>
          <w:bCs/>
        </w:rPr>
        <w:t>The Purpose of this SOP is to understand and go through the build, setup, wireless Access points, inventory and go live of the WISE system in a location</w:t>
      </w:r>
      <w:r>
        <w:rPr>
          <w:bCs/>
        </w:rPr>
        <w:t>.</w:t>
      </w:r>
    </w:p>
    <w:p w14:paraId="1EA24565" w14:textId="0736882B" w:rsidR="003A0831" w:rsidRPr="007C27F6" w:rsidRDefault="00341781" w:rsidP="007C27F6">
      <w:pPr>
        <w:pStyle w:val="ListParagraph"/>
        <w:numPr>
          <w:ilvl w:val="2"/>
          <w:numId w:val="32"/>
        </w:numPr>
        <w:rPr>
          <w:rFonts w:ascii="Arial Narrow" w:eastAsiaTheme="majorEastAsia" w:hAnsi="Arial Narrow" w:cstheme="majorBidi"/>
          <w:b/>
          <w:sz w:val="28"/>
          <w:szCs w:val="28"/>
        </w:rPr>
      </w:pPr>
      <w:r w:rsidRPr="007C27F6">
        <w:rPr>
          <w:b/>
          <w:sz w:val="32"/>
          <w:szCs w:val="32"/>
        </w:rPr>
        <w:t>Install</w:t>
      </w:r>
      <w:r>
        <w:t xml:space="preserve"> </w:t>
      </w:r>
      <w:r w:rsidRPr="007C27F6">
        <w:rPr>
          <w:rFonts w:ascii="Arial Narrow" w:eastAsiaTheme="majorEastAsia" w:hAnsi="Arial Narrow" w:cstheme="majorBidi"/>
          <w:b/>
          <w:sz w:val="28"/>
          <w:szCs w:val="28"/>
        </w:rPr>
        <w:t>Software and Licenses</w:t>
      </w:r>
    </w:p>
    <w:p w14:paraId="5F281177" w14:textId="77777777" w:rsidR="00A27CCF" w:rsidRPr="00A27CCF" w:rsidRDefault="00A27CCF" w:rsidP="00FC5F85">
      <w:pPr>
        <w:numPr>
          <w:ilvl w:val="0"/>
          <w:numId w:val="106"/>
        </w:numPr>
        <w:rPr>
          <w:bCs/>
        </w:rPr>
      </w:pPr>
      <w:bookmarkStart w:id="142" w:name="_Toc19281776"/>
      <w:bookmarkStart w:id="143" w:name="_Hlk102478377"/>
      <w:r w:rsidRPr="00A27CCF">
        <w:rPr>
          <w:bCs/>
        </w:rPr>
        <w:t>WISE License</w:t>
      </w:r>
      <w:bookmarkEnd w:id="142"/>
    </w:p>
    <w:p w14:paraId="57DBC28F" w14:textId="30BBDB89" w:rsidR="000F7A71" w:rsidRPr="000F7A71" w:rsidRDefault="00A27CCF" w:rsidP="00FC5F85">
      <w:pPr>
        <w:numPr>
          <w:ilvl w:val="1"/>
          <w:numId w:val="106"/>
        </w:numPr>
        <w:rPr>
          <w:rStyle w:val="Hyperlink"/>
        </w:rPr>
      </w:pPr>
      <w:r w:rsidRPr="000F7A71">
        <w:t xml:space="preserve">Send email </w:t>
      </w:r>
      <w:r w:rsidR="000F7A71" w:rsidRPr="000F7A71">
        <w:t>to Luz Barragan &lt;Luz@royal4.com&gt;; Accounts Receivable &lt;AR@royal4.com&gt;; Richard Kraetz &lt;RKraetz@royal4.com&gt;; Danielle Sturgis &lt;Danisturgis@royal4.com&gt;</w:t>
      </w:r>
    </w:p>
    <w:p w14:paraId="025BB4BA" w14:textId="24C3D905" w:rsidR="00A27CCF" w:rsidRPr="00A27CCF" w:rsidRDefault="00A27CCF" w:rsidP="00FC5F85">
      <w:pPr>
        <w:numPr>
          <w:ilvl w:val="1"/>
          <w:numId w:val="106"/>
        </w:numPr>
      </w:pPr>
      <w:r w:rsidRPr="00A27CCF">
        <w:t xml:space="preserve">Send the following </w:t>
      </w:r>
      <w:r w:rsidR="005B74A7" w:rsidRPr="00A27CCF">
        <w:t>information.</w:t>
      </w:r>
      <w:r w:rsidRPr="00A27CCF">
        <w:t xml:space="preserve"> </w:t>
      </w:r>
    </w:p>
    <w:p w14:paraId="1330E6B7" w14:textId="77777777" w:rsidR="00A27CCF" w:rsidRPr="00A27CCF" w:rsidRDefault="00A27CCF" w:rsidP="00FC5F85">
      <w:pPr>
        <w:numPr>
          <w:ilvl w:val="3"/>
          <w:numId w:val="106"/>
        </w:numPr>
      </w:pPr>
      <w:r w:rsidRPr="00A27CCF">
        <w:rPr>
          <w:b/>
          <w:bCs/>
        </w:rPr>
        <w:t>PO</w:t>
      </w:r>
      <w:r w:rsidRPr="00A27CCF">
        <w:t xml:space="preserve"> – “location”</w:t>
      </w:r>
    </w:p>
    <w:p w14:paraId="560FB53A" w14:textId="77777777" w:rsidR="00A27CCF" w:rsidRPr="00A27CCF" w:rsidRDefault="00A27CCF" w:rsidP="00FC5F85">
      <w:pPr>
        <w:numPr>
          <w:ilvl w:val="3"/>
          <w:numId w:val="106"/>
        </w:numPr>
      </w:pPr>
      <w:r w:rsidRPr="00A27CCF">
        <w:t>Server – WMSXX</w:t>
      </w:r>
    </w:p>
    <w:p w14:paraId="33A84C23" w14:textId="77777777" w:rsidR="00A27CCF" w:rsidRPr="00A27CCF" w:rsidRDefault="00A27CCF" w:rsidP="00FC5F85">
      <w:pPr>
        <w:numPr>
          <w:ilvl w:val="3"/>
          <w:numId w:val="106"/>
        </w:numPr>
      </w:pPr>
      <w:r w:rsidRPr="00A27CCF">
        <w:t>MaddenCo Location Number – XX</w:t>
      </w:r>
    </w:p>
    <w:p w14:paraId="5A7D9AED" w14:textId="77777777" w:rsidR="00A27CCF" w:rsidRPr="00A27CCF" w:rsidRDefault="00A27CCF" w:rsidP="00FC5F85">
      <w:pPr>
        <w:numPr>
          <w:ilvl w:val="3"/>
          <w:numId w:val="106"/>
        </w:numPr>
      </w:pPr>
      <w:r w:rsidRPr="00A27CCF">
        <w:t>Live date 3/06/2020 (actual date you are doing counts)</w:t>
      </w:r>
    </w:p>
    <w:p w14:paraId="1FAD697D" w14:textId="77777777" w:rsidR="00A27CCF" w:rsidRPr="00A27CCF" w:rsidRDefault="00A27CCF" w:rsidP="00FC5F85">
      <w:pPr>
        <w:numPr>
          <w:ilvl w:val="3"/>
          <w:numId w:val="106"/>
        </w:numPr>
      </w:pPr>
      <w:r w:rsidRPr="00A27CCF">
        <w:t>Loaded Licenses by 2/28/2020 (the Friday before or Monday before counts at the latest)</w:t>
      </w:r>
    </w:p>
    <w:p w14:paraId="5AB4AFC2" w14:textId="77777777" w:rsidR="00A27CCF" w:rsidRPr="00A27CCF" w:rsidRDefault="00A27CCF" w:rsidP="00FC5F85">
      <w:pPr>
        <w:numPr>
          <w:ilvl w:val="3"/>
          <w:numId w:val="106"/>
        </w:numPr>
      </w:pPr>
      <w:r w:rsidRPr="00A27CCF">
        <w:t>X– WISE Licenses (number of licenses decided in WISE meetings)</w:t>
      </w:r>
    </w:p>
    <w:p w14:paraId="60C78D07" w14:textId="77777777" w:rsidR="00A27CCF" w:rsidRPr="00A27CCF" w:rsidRDefault="00A27CCF" w:rsidP="00FC5F85">
      <w:pPr>
        <w:numPr>
          <w:ilvl w:val="3"/>
          <w:numId w:val="106"/>
        </w:numPr>
      </w:pPr>
      <w:r w:rsidRPr="00A27CCF">
        <w:t>x – Progress Licenses (this is the same number as the WISE Licenses)</w:t>
      </w:r>
    </w:p>
    <w:p w14:paraId="627A206E" w14:textId="77777777" w:rsidR="00A27CCF" w:rsidRPr="00A27CCF" w:rsidRDefault="00A27CCF" w:rsidP="00FC5F85">
      <w:pPr>
        <w:numPr>
          <w:ilvl w:val="3"/>
          <w:numId w:val="106"/>
        </w:numPr>
      </w:pPr>
      <w:r w:rsidRPr="00A27CCF">
        <w:t>1 -Progress Client Networking (only 1 Progress license is needed per server)</w:t>
      </w:r>
    </w:p>
    <w:p w14:paraId="023B0278" w14:textId="77777777" w:rsidR="00A27CCF" w:rsidRPr="00A27CCF" w:rsidRDefault="00A27CCF" w:rsidP="00FC5F85">
      <w:pPr>
        <w:numPr>
          <w:ilvl w:val="3"/>
          <w:numId w:val="106"/>
        </w:numPr>
      </w:pPr>
      <w:r w:rsidRPr="00A27CCF">
        <w:t xml:space="preserve">x – temp licenses (the number of temp licenses that is decided for counts) </w:t>
      </w:r>
    </w:p>
    <w:p w14:paraId="2CDA554A" w14:textId="77777777" w:rsidR="00A27CCF" w:rsidRPr="00A27CCF" w:rsidRDefault="00A27CCF" w:rsidP="00FC5F85">
      <w:pPr>
        <w:numPr>
          <w:ilvl w:val="4"/>
          <w:numId w:val="92"/>
        </w:numPr>
      </w:pPr>
      <w:r w:rsidRPr="00A27CCF">
        <w:t>30-day license in which the costs will be applied to license for the next location</w:t>
      </w:r>
    </w:p>
    <w:p w14:paraId="4F06CB5B" w14:textId="29D230D1" w:rsidR="00A27CCF" w:rsidRPr="00A27CCF" w:rsidRDefault="00A27CCF" w:rsidP="00FC5F85">
      <w:pPr>
        <w:numPr>
          <w:ilvl w:val="3"/>
          <w:numId w:val="92"/>
        </w:numPr>
      </w:pPr>
      <w:r w:rsidRPr="00A27CCF">
        <w:t xml:space="preserve">It will be for the following </w:t>
      </w:r>
      <w:r w:rsidR="005B74A7" w:rsidRPr="00A27CCF">
        <w:t>location.</w:t>
      </w:r>
    </w:p>
    <w:p w14:paraId="52B439E0" w14:textId="77777777" w:rsidR="00A27CCF" w:rsidRPr="00A27CCF" w:rsidRDefault="00A27CCF" w:rsidP="00FC5F85">
      <w:pPr>
        <w:numPr>
          <w:ilvl w:val="3"/>
          <w:numId w:val="92"/>
        </w:numPr>
      </w:pPr>
      <w:r w:rsidRPr="00A27CCF">
        <w:t>K&amp;M Tire – (location)</w:t>
      </w:r>
    </w:p>
    <w:p w14:paraId="671D1BB7" w14:textId="77777777" w:rsidR="00A27CCF" w:rsidRPr="00A27CCF" w:rsidRDefault="00A27CCF" w:rsidP="00FC5F85">
      <w:pPr>
        <w:numPr>
          <w:ilvl w:val="3"/>
          <w:numId w:val="92"/>
        </w:numPr>
      </w:pPr>
      <w:r w:rsidRPr="00A27CCF">
        <w:t>Location address</w:t>
      </w:r>
    </w:p>
    <w:p w14:paraId="62BD3769" w14:textId="77777777" w:rsidR="00A27CCF" w:rsidRPr="00A27CCF" w:rsidRDefault="00A27CCF" w:rsidP="00FC5F85">
      <w:pPr>
        <w:numPr>
          <w:ilvl w:val="3"/>
          <w:numId w:val="92"/>
        </w:numPr>
      </w:pPr>
      <w:r w:rsidRPr="00A27CCF">
        <w:t>City, State XXXXX</w:t>
      </w:r>
    </w:p>
    <w:p w14:paraId="1003A19F" w14:textId="77777777" w:rsidR="00A27CCF" w:rsidRPr="00A27CCF" w:rsidRDefault="00A27CCF" w:rsidP="00FC5F85">
      <w:pPr>
        <w:numPr>
          <w:ilvl w:val="0"/>
          <w:numId w:val="106"/>
        </w:numPr>
        <w:rPr>
          <w:bCs/>
        </w:rPr>
      </w:pPr>
      <w:bookmarkStart w:id="144" w:name="_Toc19281777"/>
      <w:r w:rsidRPr="00A27CCF">
        <w:rPr>
          <w:bCs/>
        </w:rPr>
        <w:t>Progress</w:t>
      </w:r>
      <w:bookmarkEnd w:id="144"/>
    </w:p>
    <w:p w14:paraId="765C0881" w14:textId="77777777" w:rsidR="00A27CCF" w:rsidRPr="00A27CCF" w:rsidRDefault="00A27CCF" w:rsidP="00FC5F85">
      <w:pPr>
        <w:numPr>
          <w:ilvl w:val="1"/>
          <w:numId w:val="106"/>
        </w:numPr>
      </w:pPr>
      <w:r w:rsidRPr="00A27CCF">
        <w:t>Ordered and set up through Royal 4</w:t>
      </w:r>
    </w:p>
    <w:p w14:paraId="43BF4276" w14:textId="77777777" w:rsidR="00A27CCF" w:rsidRPr="00A27CCF" w:rsidRDefault="00A27CCF" w:rsidP="00A27CCF"/>
    <w:p w14:paraId="1B657D9D" w14:textId="77777777" w:rsidR="00A27CCF" w:rsidRPr="00A27CCF" w:rsidRDefault="00A27CCF" w:rsidP="00FC5F85">
      <w:pPr>
        <w:numPr>
          <w:ilvl w:val="0"/>
          <w:numId w:val="106"/>
        </w:numPr>
        <w:rPr>
          <w:bCs/>
        </w:rPr>
      </w:pPr>
      <w:bookmarkStart w:id="145" w:name="_Toc19281778"/>
      <w:r w:rsidRPr="00A27CCF">
        <w:rPr>
          <w:bCs/>
        </w:rPr>
        <w:t>Georgia Works</w:t>
      </w:r>
      <w:bookmarkEnd w:id="145"/>
    </w:p>
    <w:p w14:paraId="1F90B439" w14:textId="77777777" w:rsidR="00A27CCF" w:rsidRPr="00A27CCF" w:rsidRDefault="00A27CCF" w:rsidP="00FC5F85">
      <w:pPr>
        <w:numPr>
          <w:ilvl w:val="1"/>
          <w:numId w:val="106"/>
        </w:numPr>
      </w:pPr>
      <w:r w:rsidRPr="00A27CCF">
        <w:t>Ordered and set up through Royal 4</w:t>
      </w:r>
    </w:p>
    <w:p w14:paraId="0D5EAD6D" w14:textId="77777777" w:rsidR="00A27CCF" w:rsidRPr="00A27CCF" w:rsidRDefault="00A27CCF" w:rsidP="00A27CCF">
      <w:pPr>
        <w:rPr>
          <w:bCs/>
        </w:rPr>
      </w:pPr>
    </w:p>
    <w:p w14:paraId="042FE35A" w14:textId="77777777" w:rsidR="00A27CCF" w:rsidRPr="00A27CCF" w:rsidRDefault="00A27CCF" w:rsidP="00FC5F85">
      <w:pPr>
        <w:numPr>
          <w:ilvl w:val="0"/>
          <w:numId w:val="106"/>
        </w:numPr>
        <w:rPr>
          <w:bCs/>
        </w:rPr>
      </w:pPr>
      <w:bookmarkStart w:id="146" w:name="_Toc19281779"/>
      <w:r w:rsidRPr="00A27CCF">
        <w:rPr>
          <w:bCs/>
        </w:rPr>
        <w:t>RDP</w:t>
      </w:r>
      <w:bookmarkEnd w:id="146"/>
    </w:p>
    <w:p w14:paraId="3C31A260" w14:textId="77777777" w:rsidR="00A27CCF" w:rsidRPr="00A27CCF" w:rsidRDefault="00A27CCF" w:rsidP="00FC5F85">
      <w:pPr>
        <w:numPr>
          <w:ilvl w:val="1"/>
          <w:numId w:val="106"/>
        </w:numPr>
      </w:pPr>
      <w:r w:rsidRPr="00A27CCF">
        <w:t>Ordered through CDW</w:t>
      </w:r>
    </w:p>
    <w:p w14:paraId="572F1CEF" w14:textId="042DB4F9" w:rsidR="00A27CCF" w:rsidRPr="00A27CCF" w:rsidRDefault="00B2078F" w:rsidP="00FC5F85">
      <w:pPr>
        <w:numPr>
          <w:ilvl w:val="3"/>
          <w:numId w:val="106"/>
        </w:numPr>
      </w:pPr>
      <w:hyperlink r:id="rId189" w:history="1">
        <w:r w:rsidRPr="00A27CCF">
          <w:rPr>
            <w:rStyle w:val="Hyperlink"/>
          </w:rPr>
          <w:t>https://www.cdw.com/product/Microsoft-Windows-Remote-Desktop-Services-2019-license-1-user-CAL/5301548?</w:t>
        </w:r>
      </w:hyperlink>
    </w:p>
    <w:p w14:paraId="4575D16B" w14:textId="43C7A4F8" w:rsidR="00A27CCF" w:rsidRPr="00A27CCF" w:rsidRDefault="00A27CCF" w:rsidP="00FC5F85">
      <w:pPr>
        <w:numPr>
          <w:ilvl w:val="1"/>
          <w:numId w:val="106"/>
        </w:numPr>
      </w:pPr>
      <w:r w:rsidRPr="00A27CCF">
        <w:t xml:space="preserve">set up on server as listed in </w:t>
      </w:r>
      <w:r w:rsidR="005B74A7" w:rsidRPr="00A27CCF">
        <w:t>OneNote.</w:t>
      </w:r>
    </w:p>
    <w:p w14:paraId="53EFD27B" w14:textId="77777777" w:rsidR="00A27CCF" w:rsidRPr="00A27CCF" w:rsidRDefault="00A27CCF" w:rsidP="00FC5F85">
      <w:pPr>
        <w:numPr>
          <w:ilvl w:val="3"/>
          <w:numId w:val="106"/>
        </w:numPr>
      </w:pPr>
      <w:hyperlink r:id="rId190" w:anchor="WMS%20Setup%20Re-Write&amp;section-id={59C989CF-D394-4B22-887F-1C7337D77010}&amp;page-id={6ADB93A3-5084-43EC-8996-94363761B2E7}&amp;end" w:history="1">
        <w:r w:rsidRPr="00A27CCF">
          <w:rPr>
            <w:rStyle w:val="Hyperlink"/>
          </w:rPr>
          <w:t>WMS Setup Re-Write</w:t>
        </w:r>
      </w:hyperlink>
    </w:p>
    <w:p w14:paraId="326AA601" w14:textId="4B79341D" w:rsidR="00A27CCF" w:rsidRPr="00A27CCF" w:rsidRDefault="00A27CCF" w:rsidP="00FC5F85">
      <w:pPr>
        <w:numPr>
          <w:ilvl w:val="0"/>
          <w:numId w:val="106"/>
        </w:numPr>
        <w:rPr>
          <w:bCs/>
        </w:rPr>
      </w:pPr>
      <w:bookmarkStart w:id="147" w:name="_Toc19281780"/>
      <w:r w:rsidRPr="00A27CCF">
        <w:rPr>
          <w:bCs/>
        </w:rPr>
        <w:t xml:space="preserve">Temp WISE License for </w:t>
      </w:r>
      <w:bookmarkEnd w:id="147"/>
      <w:r w:rsidR="008B2E18" w:rsidRPr="00A27CCF">
        <w:rPr>
          <w:bCs/>
        </w:rPr>
        <w:t>Go Live</w:t>
      </w:r>
    </w:p>
    <w:p w14:paraId="406F4EBA" w14:textId="70FA0011" w:rsidR="00A27CCF" w:rsidRPr="00A27CCF" w:rsidRDefault="00A27CCF" w:rsidP="00FC5F85">
      <w:pPr>
        <w:numPr>
          <w:ilvl w:val="1"/>
          <w:numId w:val="106"/>
        </w:numPr>
      </w:pPr>
      <w:r w:rsidRPr="00A27CCF">
        <w:t xml:space="preserve">Temp licenses are ordered at the time of the reset of the </w:t>
      </w:r>
      <w:r w:rsidR="005B74A7" w:rsidRPr="00A27CCF">
        <w:t>licenses.</w:t>
      </w:r>
    </w:p>
    <w:p w14:paraId="092C11A9" w14:textId="77777777" w:rsidR="00A27CCF" w:rsidRPr="00A27CCF" w:rsidRDefault="00A27CCF" w:rsidP="00FC5F85">
      <w:pPr>
        <w:numPr>
          <w:ilvl w:val="3"/>
          <w:numId w:val="106"/>
        </w:numPr>
      </w:pPr>
      <w:r w:rsidRPr="00A27CCF">
        <w:t>See section 3.1 WISE Licenses</w:t>
      </w:r>
    </w:p>
    <w:p w14:paraId="7AAE3CEF" w14:textId="4F5B5281" w:rsidR="00A27CCF" w:rsidRPr="00A27CCF" w:rsidRDefault="00A27CCF" w:rsidP="00FC5F85">
      <w:pPr>
        <w:numPr>
          <w:ilvl w:val="1"/>
          <w:numId w:val="106"/>
        </w:numPr>
      </w:pPr>
      <w:r w:rsidRPr="00A27CCF">
        <w:t xml:space="preserve">The number of licenses </w:t>
      </w:r>
      <w:r w:rsidR="005B74A7" w:rsidRPr="00A27CCF">
        <w:t>is</w:t>
      </w:r>
      <w:r w:rsidRPr="00A27CCF">
        <w:t xml:space="preserve"> decided based on the size of the location and how many will be going during the Go Live and will be counting the </w:t>
      </w:r>
      <w:r w:rsidR="005B74A7" w:rsidRPr="00A27CCF">
        <w:t>inventory.</w:t>
      </w:r>
    </w:p>
    <w:p w14:paraId="0964940A" w14:textId="7B88F134" w:rsidR="00A27CCF" w:rsidRDefault="00A27CCF" w:rsidP="00FC5F85">
      <w:pPr>
        <w:numPr>
          <w:ilvl w:val="3"/>
          <w:numId w:val="106"/>
        </w:numPr>
      </w:pPr>
      <w:r w:rsidRPr="00A27CCF">
        <w:t xml:space="preserve">Licenses are good for 30 </w:t>
      </w:r>
      <w:r w:rsidR="005B74A7" w:rsidRPr="00A27CCF">
        <w:t>days</w:t>
      </w:r>
      <w:r w:rsidRPr="00A27CCF">
        <w:t xml:space="preserve"> once they are installed.</w:t>
      </w:r>
    </w:p>
    <w:p w14:paraId="19962EC3" w14:textId="2990C18B" w:rsidR="00B2078F" w:rsidRPr="007C27F6" w:rsidRDefault="005B74A7"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Pre-Go</w:t>
      </w:r>
      <w:r w:rsidR="00B2078F" w:rsidRPr="007C27F6">
        <w:rPr>
          <w:rFonts w:ascii="Arial Narrow" w:eastAsiaTheme="majorEastAsia" w:hAnsi="Arial Narrow" w:cstheme="majorBidi"/>
          <w:b/>
          <w:sz w:val="28"/>
          <w:szCs w:val="28"/>
        </w:rPr>
        <w:t xml:space="preserve"> Live WISE Testing</w:t>
      </w:r>
    </w:p>
    <w:p w14:paraId="56AD7980" w14:textId="418231CC" w:rsidR="00B2078F" w:rsidRPr="00B2078F" w:rsidRDefault="00B2078F" w:rsidP="00FC5F85">
      <w:pPr>
        <w:numPr>
          <w:ilvl w:val="0"/>
          <w:numId w:val="108"/>
        </w:numPr>
        <w:rPr>
          <w:bCs/>
        </w:rPr>
      </w:pPr>
      <w:r w:rsidRPr="00B2078F">
        <w:rPr>
          <w:bCs/>
        </w:rPr>
        <w:t xml:space="preserve">Prepping the WISE environment for </w:t>
      </w:r>
      <w:r w:rsidR="005B74A7" w:rsidRPr="00B2078F">
        <w:rPr>
          <w:bCs/>
        </w:rPr>
        <w:t>testing.</w:t>
      </w:r>
      <w:r w:rsidRPr="00B2078F">
        <w:rPr>
          <w:bCs/>
        </w:rPr>
        <w:t xml:space="preserve">  </w:t>
      </w:r>
    </w:p>
    <w:p w14:paraId="581B02F5" w14:textId="48535473" w:rsidR="00B2078F" w:rsidRPr="00B2078F" w:rsidRDefault="00B2078F" w:rsidP="00FC5F85">
      <w:pPr>
        <w:numPr>
          <w:ilvl w:val="1"/>
          <w:numId w:val="108"/>
        </w:numPr>
      </w:pPr>
      <w:r w:rsidRPr="00B2078F">
        <w:t xml:space="preserve">Turn off count groups in WISE following the below </w:t>
      </w:r>
      <w:r w:rsidR="005B74A7" w:rsidRPr="00B2078F">
        <w:t>path.</w:t>
      </w:r>
      <w:r w:rsidRPr="00B2078F">
        <w:t xml:space="preserve"> </w:t>
      </w:r>
    </w:p>
    <w:p w14:paraId="1F4D5A95" w14:textId="77777777" w:rsidR="00B2078F" w:rsidRPr="00B2078F" w:rsidRDefault="00B2078F" w:rsidP="00FC5F85">
      <w:pPr>
        <w:numPr>
          <w:ilvl w:val="2"/>
          <w:numId w:val="107"/>
        </w:numPr>
      </w:pPr>
      <w:r w:rsidRPr="00B2078F">
        <w:t>This eliminates communication and updates to MaddenCo</w:t>
      </w:r>
    </w:p>
    <w:p w14:paraId="11960405" w14:textId="6A74FB93" w:rsidR="00B2078F" w:rsidRDefault="00B2078F" w:rsidP="00B2078F">
      <w:r>
        <w:rPr>
          <w:noProof/>
        </w:rPr>
        <w:drawing>
          <wp:inline distT="0" distB="0" distL="0" distR="0" wp14:anchorId="752F1F85" wp14:editId="2BD92A07">
            <wp:extent cx="2633980" cy="245999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1"/>
                    <a:stretch>
                      <a:fillRect/>
                    </a:stretch>
                  </pic:blipFill>
                  <pic:spPr>
                    <a:xfrm>
                      <a:off x="0" y="0"/>
                      <a:ext cx="2633980" cy="2459990"/>
                    </a:xfrm>
                    <a:prstGeom prst="rect">
                      <a:avLst/>
                    </a:prstGeom>
                  </pic:spPr>
                </pic:pic>
              </a:graphicData>
            </a:graphic>
          </wp:inline>
        </w:drawing>
      </w:r>
    </w:p>
    <w:p w14:paraId="24E41B42" w14:textId="42204886" w:rsidR="00B2078F" w:rsidRPr="00A27CCF" w:rsidRDefault="00B2078F" w:rsidP="00B2078F">
      <w:r>
        <w:rPr>
          <w:noProof/>
        </w:rPr>
        <w:lastRenderedPageBreak/>
        <w:drawing>
          <wp:inline distT="0" distB="0" distL="0" distR="0" wp14:anchorId="6B8B1039" wp14:editId="50FA48DA">
            <wp:extent cx="1646555" cy="266827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2"/>
                    <a:stretch>
                      <a:fillRect/>
                    </a:stretch>
                  </pic:blipFill>
                  <pic:spPr>
                    <a:xfrm>
                      <a:off x="0" y="0"/>
                      <a:ext cx="1646555" cy="2668270"/>
                    </a:xfrm>
                    <a:prstGeom prst="rect">
                      <a:avLst/>
                    </a:prstGeom>
                  </pic:spPr>
                </pic:pic>
              </a:graphicData>
            </a:graphic>
          </wp:inline>
        </w:drawing>
      </w:r>
    </w:p>
    <w:bookmarkEnd w:id="143"/>
    <w:p w14:paraId="7A6DC063" w14:textId="4F69ED2F" w:rsidR="00B2078F" w:rsidRPr="00B2078F" w:rsidRDefault="00B2078F" w:rsidP="00FC5F85">
      <w:pPr>
        <w:numPr>
          <w:ilvl w:val="0"/>
          <w:numId w:val="249"/>
        </w:numPr>
        <w:rPr>
          <w:bCs/>
        </w:rPr>
      </w:pPr>
      <w:r w:rsidRPr="00B2078F">
        <w:rPr>
          <w:bCs/>
        </w:rPr>
        <w:t>Testing Function Built on Server</w:t>
      </w:r>
    </w:p>
    <w:p w14:paraId="5F7A9F9B" w14:textId="77777777" w:rsidR="00B2078F" w:rsidRPr="00B2078F" w:rsidRDefault="00B2078F" w:rsidP="00FC5F85">
      <w:pPr>
        <w:numPr>
          <w:ilvl w:val="1"/>
          <w:numId w:val="249"/>
        </w:numPr>
      </w:pPr>
      <w:r w:rsidRPr="00B2078F">
        <w:t xml:space="preserve">Create Count Groups </w:t>
      </w:r>
    </w:p>
    <w:p w14:paraId="7E49F112" w14:textId="4347CFE5" w:rsidR="00B2078F" w:rsidRPr="00B2078F" w:rsidRDefault="00B2078F" w:rsidP="00FC5F85">
      <w:pPr>
        <w:numPr>
          <w:ilvl w:val="2"/>
          <w:numId w:val="249"/>
        </w:numPr>
      </w:pPr>
      <w:r w:rsidRPr="00B2078F">
        <w:t xml:space="preserve">One Count group is sufficient for </w:t>
      </w:r>
      <w:r w:rsidR="005B74A7" w:rsidRPr="00B2078F">
        <w:t>testing.</w:t>
      </w:r>
      <w:r w:rsidRPr="00B2078F">
        <w:t xml:space="preserve"> </w:t>
      </w:r>
    </w:p>
    <w:p w14:paraId="75B231BA" w14:textId="0650688F" w:rsidR="00B2078F" w:rsidRDefault="00B2078F" w:rsidP="00FC5F85">
      <w:pPr>
        <w:numPr>
          <w:ilvl w:val="2"/>
          <w:numId w:val="249"/>
        </w:numPr>
      </w:pPr>
      <w:r w:rsidRPr="00B2078F">
        <w:t xml:space="preserve">Use that count group to test all </w:t>
      </w:r>
      <w:r w:rsidR="005B74A7" w:rsidRPr="00B2078F">
        <w:t>areas.</w:t>
      </w:r>
    </w:p>
    <w:p w14:paraId="3110367B" w14:textId="767D0F83" w:rsidR="00B2078F" w:rsidRPr="00B2078F" w:rsidRDefault="00B2078F" w:rsidP="00B2078F">
      <w:pPr>
        <w:ind w:left="2160"/>
      </w:pPr>
      <w:r>
        <w:rPr>
          <w:noProof/>
        </w:rPr>
        <w:drawing>
          <wp:inline distT="0" distB="0" distL="0" distR="0" wp14:anchorId="36C91325" wp14:editId="5AF04456">
            <wp:extent cx="2416810" cy="1654175"/>
            <wp:effectExtent l="0" t="0" r="2540" b="3175"/>
            <wp:docPr id="61" name="Picture 6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3"/>
                    <a:stretch>
                      <a:fillRect/>
                    </a:stretch>
                  </pic:blipFill>
                  <pic:spPr>
                    <a:xfrm>
                      <a:off x="0" y="0"/>
                      <a:ext cx="2416810" cy="1654175"/>
                    </a:xfrm>
                    <a:prstGeom prst="rect">
                      <a:avLst/>
                    </a:prstGeom>
                  </pic:spPr>
                </pic:pic>
              </a:graphicData>
            </a:graphic>
          </wp:inline>
        </w:drawing>
      </w:r>
    </w:p>
    <w:p w14:paraId="3D83DDB5" w14:textId="46C70444" w:rsidR="00A27CCF" w:rsidRDefault="00B2078F" w:rsidP="00A27CCF">
      <w:r>
        <w:lastRenderedPageBreak/>
        <w:tab/>
      </w:r>
      <w:r>
        <w:rPr>
          <w:noProof/>
        </w:rPr>
        <w:drawing>
          <wp:inline distT="0" distB="0" distL="0" distR="0" wp14:anchorId="77478A98" wp14:editId="0E9CD6D8">
            <wp:extent cx="3343910" cy="3072130"/>
            <wp:effectExtent l="0" t="0" r="8890" b="0"/>
            <wp:docPr id="62" name="Picture 6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4"/>
                    <a:stretch>
                      <a:fillRect/>
                    </a:stretch>
                  </pic:blipFill>
                  <pic:spPr>
                    <a:xfrm>
                      <a:off x="0" y="0"/>
                      <a:ext cx="3343910" cy="3072130"/>
                    </a:xfrm>
                    <a:prstGeom prst="rect">
                      <a:avLst/>
                    </a:prstGeom>
                  </pic:spPr>
                </pic:pic>
              </a:graphicData>
            </a:graphic>
          </wp:inline>
        </w:drawing>
      </w:r>
    </w:p>
    <w:p w14:paraId="5BFB7613" w14:textId="1CF4380B" w:rsidR="00AB30A3" w:rsidRDefault="00AB30A3" w:rsidP="00A27CCF"/>
    <w:p w14:paraId="0B331201" w14:textId="1DC9868A" w:rsidR="00AB30A3" w:rsidRPr="00AB30A3" w:rsidRDefault="00AB30A3" w:rsidP="00FC5F85">
      <w:pPr>
        <w:numPr>
          <w:ilvl w:val="1"/>
          <w:numId w:val="249"/>
        </w:numPr>
        <w:rPr>
          <w:bCs/>
        </w:rPr>
      </w:pPr>
      <w:r w:rsidRPr="00AB30A3">
        <w:rPr>
          <w:bCs/>
        </w:rPr>
        <w:t xml:space="preserve">Test Count Group by following the below </w:t>
      </w:r>
      <w:r w:rsidR="005B74A7" w:rsidRPr="00AB30A3">
        <w:rPr>
          <w:bCs/>
        </w:rPr>
        <w:t>steps.</w:t>
      </w:r>
      <w:r w:rsidRPr="00AB30A3">
        <w:rPr>
          <w:bCs/>
        </w:rPr>
        <w:t xml:space="preserve"> </w:t>
      </w:r>
    </w:p>
    <w:p w14:paraId="41466317" w14:textId="77777777" w:rsidR="00AB30A3" w:rsidRPr="00AB30A3" w:rsidRDefault="00AB30A3" w:rsidP="00FC5F85">
      <w:pPr>
        <w:numPr>
          <w:ilvl w:val="2"/>
          <w:numId w:val="107"/>
        </w:numPr>
        <w:rPr>
          <w:bCs/>
        </w:rPr>
      </w:pPr>
      <w:r w:rsidRPr="00AB30A3">
        <w:rPr>
          <w:bCs/>
        </w:rPr>
        <w:t>Login into RFLogin.bat on WISE server (found on desktop of server)</w:t>
      </w:r>
    </w:p>
    <w:p w14:paraId="6016B42B" w14:textId="133FC5B2" w:rsidR="00AB30A3" w:rsidRPr="00AB30A3" w:rsidRDefault="00AB30A3" w:rsidP="00FC5F85">
      <w:pPr>
        <w:numPr>
          <w:ilvl w:val="3"/>
          <w:numId w:val="92"/>
        </w:numPr>
      </w:pPr>
      <w:r w:rsidRPr="00AB30A3">
        <w:rPr>
          <w:bCs/>
        </w:rPr>
        <w:t>Enter WISE Credentials</w:t>
      </w:r>
    </w:p>
    <w:p w14:paraId="10900560" w14:textId="2BE744E5" w:rsidR="00AB30A3" w:rsidRDefault="00AB30A3" w:rsidP="00AB30A3">
      <w:pPr>
        <w:ind w:left="2880"/>
      </w:pPr>
      <w:r>
        <w:rPr>
          <w:noProof/>
        </w:rPr>
        <w:drawing>
          <wp:inline distT="0" distB="0" distL="0" distR="0" wp14:anchorId="4628E839" wp14:editId="2A61B8FC">
            <wp:extent cx="1713230" cy="1765300"/>
            <wp:effectExtent l="0" t="0" r="1270" b="6350"/>
            <wp:docPr id="63" name="Picture 6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5"/>
                    <a:stretch>
                      <a:fillRect/>
                    </a:stretch>
                  </pic:blipFill>
                  <pic:spPr>
                    <a:xfrm>
                      <a:off x="0" y="0"/>
                      <a:ext cx="1713230" cy="1765300"/>
                    </a:xfrm>
                    <a:prstGeom prst="rect">
                      <a:avLst/>
                    </a:prstGeom>
                  </pic:spPr>
                </pic:pic>
              </a:graphicData>
            </a:graphic>
          </wp:inline>
        </w:drawing>
      </w:r>
    </w:p>
    <w:p w14:paraId="6E0EE5E5" w14:textId="2353A624" w:rsidR="00AB30A3" w:rsidRPr="00AB30A3" w:rsidRDefault="00AB30A3" w:rsidP="00FC5F85">
      <w:pPr>
        <w:numPr>
          <w:ilvl w:val="2"/>
          <w:numId w:val="107"/>
        </w:numPr>
        <w:rPr>
          <w:bCs/>
        </w:rPr>
      </w:pPr>
      <w:r w:rsidRPr="00AB30A3">
        <w:rPr>
          <w:bCs/>
        </w:rPr>
        <w:t xml:space="preserve">Select option </w:t>
      </w:r>
      <w:r w:rsidR="005B74A7" w:rsidRPr="00AB30A3">
        <w:rPr>
          <w:bCs/>
        </w:rPr>
        <w:t>21.</w:t>
      </w:r>
    </w:p>
    <w:p w14:paraId="624AE074" w14:textId="640EC984" w:rsidR="00AB30A3" w:rsidRDefault="00AB30A3" w:rsidP="00AB30A3">
      <w:pPr>
        <w:ind w:left="2880"/>
      </w:pPr>
      <w:r>
        <w:rPr>
          <w:noProof/>
        </w:rPr>
        <w:drawing>
          <wp:inline distT="0" distB="0" distL="0" distR="0" wp14:anchorId="0E3CBB41" wp14:editId="575DBCBF">
            <wp:extent cx="1181735" cy="1397635"/>
            <wp:effectExtent l="0" t="0" r="18415" b="12065"/>
            <wp:docPr id="64" name="Picture 64"/>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96" r:link="rId197" cstate="print">
                      <a:extLst>
                        <a:ext uri="{28A0092B-C50C-407E-A947-70E740481C1C}">
                          <a14:useLocalDpi xmlns:a14="http://schemas.microsoft.com/office/drawing/2010/main" val="0"/>
                        </a:ext>
                      </a:extLst>
                    </a:blip>
                    <a:srcRect/>
                    <a:stretch>
                      <a:fillRect/>
                    </a:stretch>
                  </pic:blipFill>
                  <pic:spPr bwMode="auto">
                    <a:xfrm>
                      <a:off x="0" y="0"/>
                      <a:ext cx="1181735" cy="1397635"/>
                    </a:xfrm>
                    <a:prstGeom prst="rect">
                      <a:avLst/>
                    </a:prstGeom>
                    <a:noFill/>
                    <a:ln>
                      <a:noFill/>
                    </a:ln>
                  </pic:spPr>
                </pic:pic>
              </a:graphicData>
            </a:graphic>
          </wp:inline>
        </w:drawing>
      </w:r>
    </w:p>
    <w:p w14:paraId="2655A718" w14:textId="1214477C" w:rsidR="00AB30A3" w:rsidRPr="00B3620A" w:rsidRDefault="00AB30A3" w:rsidP="00FC5F85">
      <w:pPr>
        <w:numPr>
          <w:ilvl w:val="2"/>
          <w:numId w:val="107"/>
        </w:numPr>
      </w:pPr>
      <w:r w:rsidRPr="00AB30A3">
        <w:rPr>
          <w:bCs/>
        </w:rPr>
        <w:t>Enter in count group created in Step 2</w:t>
      </w:r>
    </w:p>
    <w:p w14:paraId="2F071C5E" w14:textId="5201D6B8" w:rsidR="00B3620A" w:rsidRDefault="00B3620A" w:rsidP="00B3620A">
      <w:pPr>
        <w:ind w:left="2160"/>
      </w:pPr>
      <w:r>
        <w:rPr>
          <w:noProof/>
        </w:rPr>
        <w:lastRenderedPageBreak/>
        <w:drawing>
          <wp:inline distT="0" distB="0" distL="0" distR="0" wp14:anchorId="3E96F666" wp14:editId="48148C78">
            <wp:extent cx="1085850" cy="1285875"/>
            <wp:effectExtent l="0" t="0" r="0" b="9525"/>
            <wp:docPr id="65" name="Picture 65"/>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98" r:link="rId199" cstate="print">
                      <a:extLst>
                        <a:ext uri="{28A0092B-C50C-407E-A947-70E740481C1C}">
                          <a14:useLocalDpi xmlns:a14="http://schemas.microsoft.com/office/drawing/2010/main" val="0"/>
                        </a:ext>
                      </a:extLst>
                    </a:blip>
                    <a:srcRect/>
                    <a:stretch>
                      <a:fillRect/>
                    </a:stretch>
                  </pic:blipFill>
                  <pic:spPr bwMode="auto">
                    <a:xfrm>
                      <a:off x="0" y="0"/>
                      <a:ext cx="1085850" cy="1285875"/>
                    </a:xfrm>
                    <a:prstGeom prst="rect">
                      <a:avLst/>
                    </a:prstGeom>
                    <a:noFill/>
                    <a:ln>
                      <a:noFill/>
                    </a:ln>
                  </pic:spPr>
                </pic:pic>
              </a:graphicData>
            </a:graphic>
          </wp:inline>
        </w:drawing>
      </w:r>
    </w:p>
    <w:p w14:paraId="4A6BF290" w14:textId="77777777" w:rsidR="00B3620A" w:rsidRPr="00B3620A" w:rsidRDefault="00B3620A" w:rsidP="00FC5F85">
      <w:pPr>
        <w:numPr>
          <w:ilvl w:val="2"/>
          <w:numId w:val="107"/>
        </w:numPr>
      </w:pPr>
      <w:r w:rsidRPr="00B3620A">
        <w:t>Use inventory from previous WISE test to check counting inventory in every area that has been defined. (It will be pre-loaded as part of server setup)</w:t>
      </w:r>
    </w:p>
    <w:p w14:paraId="2B972DAE" w14:textId="0D2A79EA" w:rsidR="00B3620A" w:rsidRDefault="00B3620A" w:rsidP="00B3620A">
      <w:pPr>
        <w:ind w:left="2160"/>
      </w:pPr>
      <w:r>
        <w:rPr>
          <w:noProof/>
        </w:rPr>
        <w:drawing>
          <wp:inline distT="0" distB="0" distL="0" distR="0" wp14:anchorId="3EEB58A8" wp14:editId="26ACA3CC">
            <wp:extent cx="1154430" cy="1334770"/>
            <wp:effectExtent l="0" t="0" r="7620" b="17780"/>
            <wp:docPr id="66" name="Picture 66"/>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00" r:link="rId201" cstate="print">
                      <a:extLst>
                        <a:ext uri="{28A0092B-C50C-407E-A947-70E740481C1C}">
                          <a14:useLocalDpi xmlns:a14="http://schemas.microsoft.com/office/drawing/2010/main" val="0"/>
                        </a:ext>
                      </a:extLst>
                    </a:blip>
                    <a:srcRect/>
                    <a:stretch>
                      <a:fillRect/>
                    </a:stretch>
                  </pic:blipFill>
                  <pic:spPr bwMode="auto">
                    <a:xfrm>
                      <a:off x="0" y="0"/>
                      <a:ext cx="1154430" cy="1334770"/>
                    </a:xfrm>
                    <a:prstGeom prst="rect">
                      <a:avLst/>
                    </a:prstGeom>
                    <a:noFill/>
                    <a:ln>
                      <a:noFill/>
                    </a:ln>
                  </pic:spPr>
                </pic:pic>
              </a:graphicData>
            </a:graphic>
          </wp:inline>
        </w:drawing>
      </w:r>
    </w:p>
    <w:p w14:paraId="066F59D1" w14:textId="4E69DC77" w:rsidR="00B3620A" w:rsidRDefault="00B3620A" w:rsidP="00FC5F85">
      <w:pPr>
        <w:numPr>
          <w:ilvl w:val="1"/>
          <w:numId w:val="249"/>
        </w:numPr>
      </w:pPr>
      <w:r w:rsidRPr="00B3620A">
        <w:t>When you complete the RFLogin simulation of scans you will now upload to active inventory</w:t>
      </w:r>
    </w:p>
    <w:p w14:paraId="4E3BA1AA" w14:textId="097152FE" w:rsidR="00B3620A" w:rsidRDefault="00B3620A" w:rsidP="00B3620A">
      <w:pPr>
        <w:ind w:left="1440"/>
      </w:pPr>
      <w:r>
        <w:rPr>
          <w:noProof/>
        </w:rPr>
        <w:drawing>
          <wp:inline distT="0" distB="0" distL="0" distR="0" wp14:anchorId="3850F515" wp14:editId="14D70B1C">
            <wp:extent cx="3053080" cy="282448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2"/>
                    <a:stretch>
                      <a:fillRect/>
                    </a:stretch>
                  </pic:blipFill>
                  <pic:spPr>
                    <a:xfrm>
                      <a:off x="0" y="0"/>
                      <a:ext cx="3053080" cy="2824480"/>
                    </a:xfrm>
                    <a:prstGeom prst="rect">
                      <a:avLst/>
                    </a:prstGeom>
                  </pic:spPr>
                </pic:pic>
              </a:graphicData>
            </a:graphic>
          </wp:inline>
        </w:drawing>
      </w:r>
    </w:p>
    <w:p w14:paraId="7629A58B" w14:textId="03776730" w:rsidR="00B3620A" w:rsidRDefault="00B3620A" w:rsidP="00FC5F85">
      <w:pPr>
        <w:numPr>
          <w:ilvl w:val="1"/>
          <w:numId w:val="249"/>
        </w:numPr>
      </w:pPr>
      <w:r w:rsidRPr="00B3620A">
        <w:t xml:space="preserve">After uploading inventory, you will now verify that inventory is being entered into the live </w:t>
      </w:r>
      <w:r w:rsidR="005B74A7" w:rsidRPr="00B3620A">
        <w:t>system.</w:t>
      </w:r>
    </w:p>
    <w:p w14:paraId="3FA91DD5" w14:textId="1B26C810" w:rsidR="00B3620A" w:rsidRDefault="00B3620A" w:rsidP="00B3620A">
      <w:pPr>
        <w:ind w:left="1440"/>
      </w:pPr>
      <w:r>
        <w:rPr>
          <w:noProof/>
        </w:rPr>
        <w:lastRenderedPageBreak/>
        <w:drawing>
          <wp:inline distT="0" distB="0" distL="0" distR="0" wp14:anchorId="29A7C486" wp14:editId="242B1D47">
            <wp:extent cx="3991610" cy="2108835"/>
            <wp:effectExtent l="0" t="0" r="8890" b="5715"/>
            <wp:docPr id="68" name="Picture 68"/>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3"/>
                    <a:stretch>
                      <a:fillRect/>
                    </a:stretch>
                  </pic:blipFill>
                  <pic:spPr>
                    <a:xfrm>
                      <a:off x="0" y="0"/>
                      <a:ext cx="3991610" cy="2108835"/>
                    </a:xfrm>
                    <a:prstGeom prst="rect">
                      <a:avLst/>
                    </a:prstGeom>
                  </pic:spPr>
                </pic:pic>
              </a:graphicData>
            </a:graphic>
          </wp:inline>
        </w:drawing>
      </w:r>
    </w:p>
    <w:p w14:paraId="4BE426E0" w14:textId="5BF130E4" w:rsidR="00B3620A" w:rsidRPr="00E74D1D" w:rsidRDefault="00B3620A" w:rsidP="00FC5F85">
      <w:pPr>
        <w:numPr>
          <w:ilvl w:val="0"/>
          <w:numId w:val="250"/>
        </w:numPr>
        <w:rPr>
          <w:bCs/>
        </w:rPr>
      </w:pPr>
      <w:r w:rsidRPr="00E74D1D">
        <w:rPr>
          <w:bCs/>
        </w:rPr>
        <w:t>Testing Purchase Orders Being Sent from MaddenCo to WISE</w:t>
      </w:r>
    </w:p>
    <w:p w14:paraId="0AB43120" w14:textId="77777777" w:rsidR="00B3620A" w:rsidRPr="00B3620A" w:rsidRDefault="00B3620A" w:rsidP="00FC5F85">
      <w:pPr>
        <w:numPr>
          <w:ilvl w:val="1"/>
          <w:numId w:val="250"/>
        </w:numPr>
      </w:pPr>
      <w:r w:rsidRPr="00B3620A">
        <w:t>In MaddenCo use the following steps to create a test PO</w:t>
      </w:r>
    </w:p>
    <w:p w14:paraId="3DCD529F" w14:textId="77777777" w:rsidR="00B3620A" w:rsidRPr="00B3620A" w:rsidRDefault="00B3620A" w:rsidP="00FC5F85">
      <w:pPr>
        <w:numPr>
          <w:ilvl w:val="2"/>
          <w:numId w:val="250"/>
        </w:numPr>
      </w:pPr>
      <w:r w:rsidRPr="00B3620A">
        <w:t>Use the following steps to get to PO in MaddenCo</w:t>
      </w:r>
    </w:p>
    <w:p w14:paraId="08E767DF" w14:textId="77777777" w:rsidR="00B3620A" w:rsidRPr="00B3620A" w:rsidRDefault="00B3620A" w:rsidP="00FC5F85">
      <w:pPr>
        <w:numPr>
          <w:ilvl w:val="3"/>
          <w:numId w:val="250"/>
        </w:numPr>
      </w:pPr>
      <w:r w:rsidRPr="00B3620A">
        <w:t>1. Tire Dealer System</w:t>
      </w:r>
    </w:p>
    <w:p w14:paraId="30887BC7" w14:textId="77777777" w:rsidR="00B3620A" w:rsidRPr="00B3620A" w:rsidRDefault="00B3620A" w:rsidP="00FC5F85">
      <w:pPr>
        <w:numPr>
          <w:ilvl w:val="3"/>
          <w:numId w:val="250"/>
        </w:numPr>
      </w:pPr>
      <w:r w:rsidRPr="00B3620A">
        <w:t>3. Inventory Menu</w:t>
      </w:r>
    </w:p>
    <w:p w14:paraId="7F0149BF" w14:textId="77777777" w:rsidR="00B3620A" w:rsidRPr="00B3620A" w:rsidRDefault="00B3620A" w:rsidP="00FC5F85">
      <w:pPr>
        <w:numPr>
          <w:ilvl w:val="3"/>
          <w:numId w:val="250"/>
        </w:numPr>
      </w:pPr>
      <w:r w:rsidRPr="00B3620A">
        <w:t>10. Purchase Order Menu</w:t>
      </w:r>
    </w:p>
    <w:p w14:paraId="6F771706" w14:textId="77777777" w:rsidR="00B3620A" w:rsidRPr="00B3620A" w:rsidRDefault="00B3620A" w:rsidP="00FC5F85">
      <w:pPr>
        <w:numPr>
          <w:ilvl w:val="3"/>
          <w:numId w:val="250"/>
        </w:numPr>
      </w:pPr>
      <w:r w:rsidRPr="00B3620A">
        <w:t>1. Work with Purchase Orders</w:t>
      </w:r>
    </w:p>
    <w:p w14:paraId="46BB3E16" w14:textId="77777777" w:rsidR="00B3620A" w:rsidRPr="00B3620A" w:rsidRDefault="00B3620A" w:rsidP="00FC5F85">
      <w:pPr>
        <w:numPr>
          <w:ilvl w:val="3"/>
          <w:numId w:val="250"/>
        </w:numPr>
      </w:pPr>
      <w:r w:rsidRPr="00B3620A">
        <w:t>Enter in the Store Number to be used:</w:t>
      </w:r>
    </w:p>
    <w:p w14:paraId="1849A40B" w14:textId="03608922" w:rsidR="00B3620A" w:rsidRPr="00B3620A" w:rsidRDefault="00B3620A" w:rsidP="00FC5F85">
      <w:pPr>
        <w:numPr>
          <w:ilvl w:val="4"/>
          <w:numId w:val="250"/>
        </w:numPr>
      </w:pPr>
      <w:r w:rsidRPr="00B3620A">
        <w:t xml:space="preserve">This is the WMS location you are </w:t>
      </w:r>
      <w:r w:rsidR="005B74A7" w:rsidRPr="00B3620A">
        <w:t>testing.</w:t>
      </w:r>
    </w:p>
    <w:p w14:paraId="5C26E980" w14:textId="77777777" w:rsidR="00B3620A" w:rsidRPr="00B3620A" w:rsidRDefault="00B3620A" w:rsidP="00FC5F85">
      <w:pPr>
        <w:numPr>
          <w:ilvl w:val="3"/>
          <w:numId w:val="250"/>
        </w:numPr>
      </w:pPr>
      <w:r w:rsidRPr="00B3620A">
        <w:t>F6 – Create New PO</w:t>
      </w:r>
    </w:p>
    <w:p w14:paraId="5BD8B37B" w14:textId="53ABC6A5" w:rsidR="00B3620A" w:rsidRDefault="00B3620A" w:rsidP="00FC5F85">
      <w:pPr>
        <w:numPr>
          <w:ilvl w:val="3"/>
          <w:numId w:val="250"/>
        </w:numPr>
      </w:pPr>
      <w:r w:rsidRPr="00B3620A">
        <w:t>F2 – Get Next P.O #</w:t>
      </w:r>
    </w:p>
    <w:p w14:paraId="7FF080BA" w14:textId="3EF72A36" w:rsidR="00B3620A" w:rsidRDefault="00B3620A" w:rsidP="00B3620A">
      <w:r>
        <w:rPr>
          <w:noProof/>
        </w:rPr>
        <w:drawing>
          <wp:inline distT="0" distB="0" distL="0" distR="0" wp14:anchorId="6D819490" wp14:editId="1B2D4BE4">
            <wp:extent cx="5943600" cy="1947545"/>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4"/>
                    <a:stretch>
                      <a:fillRect/>
                    </a:stretch>
                  </pic:blipFill>
                  <pic:spPr>
                    <a:xfrm>
                      <a:off x="0" y="0"/>
                      <a:ext cx="5943600" cy="1947545"/>
                    </a:xfrm>
                    <a:prstGeom prst="rect">
                      <a:avLst/>
                    </a:prstGeom>
                  </pic:spPr>
                </pic:pic>
              </a:graphicData>
            </a:graphic>
          </wp:inline>
        </w:drawing>
      </w:r>
    </w:p>
    <w:p w14:paraId="2B1B4058" w14:textId="1EDAA1AD" w:rsidR="00B3620A" w:rsidRDefault="00B3620A" w:rsidP="00B3620A">
      <w:r>
        <w:rPr>
          <w:noProof/>
        </w:rPr>
        <w:lastRenderedPageBreak/>
        <w:drawing>
          <wp:inline distT="0" distB="0" distL="0" distR="0" wp14:anchorId="320AC6FE" wp14:editId="517BB6B1">
            <wp:extent cx="5943600" cy="2168525"/>
            <wp:effectExtent l="0" t="0" r="0" b="3175"/>
            <wp:docPr id="70" name="Picture 70"/>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5"/>
                    <a:stretch>
                      <a:fillRect/>
                    </a:stretch>
                  </pic:blipFill>
                  <pic:spPr>
                    <a:xfrm>
                      <a:off x="0" y="0"/>
                      <a:ext cx="5943600" cy="2168525"/>
                    </a:xfrm>
                    <a:prstGeom prst="rect">
                      <a:avLst/>
                    </a:prstGeom>
                  </pic:spPr>
                </pic:pic>
              </a:graphicData>
            </a:graphic>
          </wp:inline>
        </w:drawing>
      </w:r>
    </w:p>
    <w:p w14:paraId="4AA62B80" w14:textId="54B3C9CE" w:rsidR="00B3620A" w:rsidRDefault="00B3620A" w:rsidP="00FC5F85">
      <w:pPr>
        <w:numPr>
          <w:ilvl w:val="1"/>
          <w:numId w:val="250"/>
        </w:numPr>
        <w:rPr>
          <w:bCs/>
        </w:rPr>
      </w:pPr>
      <w:r w:rsidRPr="00B3620A">
        <w:rPr>
          <w:bCs/>
        </w:rPr>
        <w:t>Add Items to PO</w:t>
      </w:r>
    </w:p>
    <w:p w14:paraId="1051BD27" w14:textId="3A3FC912" w:rsidR="00B3620A" w:rsidRDefault="00B341B3" w:rsidP="00B341B3">
      <w:pPr>
        <w:rPr>
          <w:bCs/>
        </w:rPr>
      </w:pPr>
      <w:r>
        <w:rPr>
          <w:noProof/>
        </w:rPr>
        <w:drawing>
          <wp:inline distT="0" distB="0" distL="0" distR="0" wp14:anchorId="1BB5A595" wp14:editId="3C73F003">
            <wp:extent cx="5943600" cy="2562860"/>
            <wp:effectExtent l="0" t="0" r="0" b="8890"/>
            <wp:docPr id="71" name="Picture 7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6"/>
                    <a:stretch>
                      <a:fillRect/>
                    </a:stretch>
                  </pic:blipFill>
                  <pic:spPr>
                    <a:xfrm>
                      <a:off x="0" y="0"/>
                      <a:ext cx="5943600" cy="2562860"/>
                    </a:xfrm>
                    <a:prstGeom prst="rect">
                      <a:avLst/>
                    </a:prstGeom>
                  </pic:spPr>
                </pic:pic>
              </a:graphicData>
            </a:graphic>
          </wp:inline>
        </w:drawing>
      </w:r>
    </w:p>
    <w:p w14:paraId="1268EC9F" w14:textId="77777777" w:rsidR="00B341B3" w:rsidRPr="00B341B3" w:rsidRDefault="00B341B3" w:rsidP="00FC5F85">
      <w:pPr>
        <w:numPr>
          <w:ilvl w:val="1"/>
          <w:numId w:val="250"/>
        </w:numPr>
        <w:rPr>
          <w:bCs/>
        </w:rPr>
      </w:pPr>
      <w:r w:rsidRPr="00B341B3">
        <w:rPr>
          <w:bCs/>
        </w:rPr>
        <w:t>F3 – Exit</w:t>
      </w:r>
    </w:p>
    <w:p w14:paraId="5E4A487B" w14:textId="77777777" w:rsidR="00B341B3" w:rsidRPr="00B341B3" w:rsidRDefault="00B341B3" w:rsidP="00FC5F85">
      <w:pPr>
        <w:numPr>
          <w:ilvl w:val="1"/>
          <w:numId w:val="250"/>
        </w:numPr>
        <w:rPr>
          <w:bCs/>
        </w:rPr>
      </w:pPr>
      <w:r w:rsidRPr="00B341B3">
        <w:rPr>
          <w:bCs/>
        </w:rPr>
        <w:t>Print Purchase order? N</w:t>
      </w:r>
    </w:p>
    <w:p w14:paraId="62CB83C7" w14:textId="77777777" w:rsidR="00B341B3" w:rsidRPr="00B341B3" w:rsidRDefault="00B341B3" w:rsidP="00FC5F85">
      <w:pPr>
        <w:numPr>
          <w:ilvl w:val="1"/>
          <w:numId w:val="250"/>
        </w:numPr>
        <w:rPr>
          <w:bCs/>
        </w:rPr>
      </w:pPr>
      <w:r w:rsidRPr="00B341B3">
        <w:rPr>
          <w:bCs/>
        </w:rPr>
        <w:t>Flag Purchase Order READY to Transmit to Vendor? N</w:t>
      </w:r>
    </w:p>
    <w:p w14:paraId="348B551E" w14:textId="77777777" w:rsidR="00B341B3" w:rsidRPr="00B341B3" w:rsidRDefault="00B341B3" w:rsidP="00FC5F85">
      <w:pPr>
        <w:numPr>
          <w:ilvl w:val="1"/>
          <w:numId w:val="250"/>
        </w:numPr>
        <w:rPr>
          <w:bCs/>
        </w:rPr>
      </w:pPr>
      <w:r w:rsidRPr="00B341B3">
        <w:rPr>
          <w:bCs/>
        </w:rPr>
        <w:t>Flag PO Ready to send to WIM?</w:t>
      </w:r>
    </w:p>
    <w:p w14:paraId="604D21FC" w14:textId="77777777" w:rsidR="00B341B3" w:rsidRPr="00B341B3" w:rsidRDefault="00B341B3" w:rsidP="00FC5F85">
      <w:pPr>
        <w:numPr>
          <w:ilvl w:val="2"/>
          <w:numId w:val="250"/>
        </w:numPr>
        <w:rPr>
          <w:bCs/>
        </w:rPr>
      </w:pPr>
      <w:r w:rsidRPr="00B341B3">
        <w:rPr>
          <w:bCs/>
        </w:rPr>
        <w:t>Type “Y” or “N” to above and Press Enter: Y</w:t>
      </w:r>
    </w:p>
    <w:p w14:paraId="0A1DA255" w14:textId="77777777" w:rsidR="00B341B3" w:rsidRPr="00B341B3" w:rsidRDefault="00B341B3" w:rsidP="00FC5F85">
      <w:pPr>
        <w:numPr>
          <w:ilvl w:val="0"/>
          <w:numId w:val="250"/>
        </w:numPr>
      </w:pPr>
      <w:r w:rsidRPr="00B341B3">
        <w:t>Step Four: Creating Expected Receipts in WISE</w:t>
      </w:r>
    </w:p>
    <w:p w14:paraId="2DE94BEE" w14:textId="77777777" w:rsidR="00B341B3" w:rsidRPr="00B341B3" w:rsidRDefault="00B341B3" w:rsidP="00FC5F85">
      <w:pPr>
        <w:numPr>
          <w:ilvl w:val="1"/>
          <w:numId w:val="250"/>
        </w:numPr>
        <w:rPr>
          <w:bCs/>
        </w:rPr>
      </w:pPr>
      <w:r w:rsidRPr="00B341B3">
        <w:rPr>
          <w:bCs/>
        </w:rPr>
        <w:t xml:space="preserve">In WISE Create an Expected Receipt from PO that was just sent over from    Step 3. </w:t>
      </w:r>
    </w:p>
    <w:p w14:paraId="6A12B403" w14:textId="77777777" w:rsidR="00B341B3" w:rsidRPr="00B341B3" w:rsidRDefault="00B341B3" w:rsidP="00B341B3">
      <w:pPr>
        <w:rPr>
          <w:bCs/>
        </w:rPr>
      </w:pPr>
    </w:p>
    <w:p w14:paraId="6A90CD06" w14:textId="67BAA60C" w:rsidR="00B341B3" w:rsidRPr="007C27F6" w:rsidRDefault="00B341B3" w:rsidP="007C27F6">
      <w:pPr>
        <w:pStyle w:val="ListParagraph"/>
        <w:numPr>
          <w:ilvl w:val="2"/>
          <w:numId w:val="32"/>
        </w:numPr>
        <w:rPr>
          <w:rFonts w:ascii="Arial Narrow" w:eastAsiaTheme="majorEastAsia" w:hAnsi="Arial Narrow" w:cstheme="majorBidi"/>
          <w:b/>
          <w:sz w:val="28"/>
          <w:szCs w:val="28"/>
        </w:rPr>
      </w:pPr>
      <w:bookmarkStart w:id="148" w:name="_Toc19281781"/>
      <w:r w:rsidRPr="007C27F6">
        <w:rPr>
          <w:rFonts w:ascii="Arial Narrow" w:eastAsiaTheme="majorEastAsia" w:hAnsi="Arial Narrow" w:cstheme="majorBidi"/>
          <w:b/>
          <w:sz w:val="28"/>
          <w:szCs w:val="28"/>
        </w:rPr>
        <w:t xml:space="preserve">WISE </w:t>
      </w:r>
      <w:r w:rsidR="008B2E18" w:rsidRPr="007C27F6">
        <w:rPr>
          <w:rFonts w:ascii="Arial Narrow" w:eastAsiaTheme="majorEastAsia" w:hAnsi="Arial Narrow" w:cstheme="majorBidi"/>
          <w:b/>
          <w:sz w:val="28"/>
          <w:szCs w:val="28"/>
        </w:rPr>
        <w:t>Go Live</w:t>
      </w:r>
      <w:r w:rsidRPr="007C27F6">
        <w:rPr>
          <w:rFonts w:ascii="Arial Narrow" w:eastAsiaTheme="majorEastAsia" w:hAnsi="Arial Narrow" w:cstheme="majorBidi"/>
          <w:b/>
          <w:sz w:val="28"/>
          <w:szCs w:val="28"/>
        </w:rPr>
        <w:t xml:space="preserve"> Week</w:t>
      </w:r>
      <w:bookmarkEnd w:id="148"/>
    </w:p>
    <w:p w14:paraId="50165BA3" w14:textId="4DCF085D" w:rsidR="00B341B3" w:rsidRPr="00B341B3" w:rsidRDefault="00B341B3" w:rsidP="00FC5F85">
      <w:pPr>
        <w:numPr>
          <w:ilvl w:val="0"/>
          <w:numId w:val="109"/>
        </w:numPr>
      </w:pPr>
      <w:r w:rsidRPr="00B341B3">
        <w:t xml:space="preserve">Set up Remote Desktop on Warehouse Manager, Warehouse Support Manager, </w:t>
      </w:r>
      <w:r w:rsidR="003D038E" w:rsidRPr="00B341B3">
        <w:t>Anyone</w:t>
      </w:r>
      <w:r w:rsidRPr="00B341B3">
        <w:t xml:space="preserve"> going to WISE Install</w:t>
      </w:r>
    </w:p>
    <w:p w14:paraId="04C64ABE" w14:textId="77777777" w:rsidR="00B341B3" w:rsidRPr="00B341B3" w:rsidRDefault="00B341B3" w:rsidP="00FC5F85">
      <w:pPr>
        <w:numPr>
          <w:ilvl w:val="1"/>
          <w:numId w:val="109"/>
        </w:numPr>
        <w:rPr>
          <w:bCs/>
        </w:rPr>
      </w:pPr>
      <w:r w:rsidRPr="00B341B3">
        <w:rPr>
          <w:bCs/>
        </w:rPr>
        <w:t>A remote desktop session will need to be added to all computers going to the WISE install, Warehouse Manager and Warehouse Support Manager.</w:t>
      </w:r>
    </w:p>
    <w:p w14:paraId="462E1C49" w14:textId="77777777" w:rsidR="00B341B3" w:rsidRPr="00B341B3" w:rsidRDefault="00B341B3" w:rsidP="00FC5F85">
      <w:pPr>
        <w:numPr>
          <w:ilvl w:val="0"/>
          <w:numId w:val="109"/>
        </w:numPr>
      </w:pPr>
      <w:r w:rsidRPr="00B341B3">
        <w:lastRenderedPageBreak/>
        <w:t>UPC Validation</w:t>
      </w:r>
    </w:p>
    <w:p w14:paraId="71FFFE60" w14:textId="6AC91838" w:rsidR="00B341B3" w:rsidRPr="00B341B3" w:rsidRDefault="00B341B3" w:rsidP="00FC5F85">
      <w:pPr>
        <w:numPr>
          <w:ilvl w:val="1"/>
          <w:numId w:val="109"/>
        </w:numPr>
        <w:rPr>
          <w:bCs/>
        </w:rPr>
      </w:pPr>
      <w:r w:rsidRPr="00B341B3">
        <w:rPr>
          <w:bCs/>
        </w:rPr>
        <w:t xml:space="preserve">A walk through and the scanning of products will happen the week prior to </w:t>
      </w:r>
      <w:r w:rsidR="008B2E18" w:rsidRPr="00B341B3">
        <w:rPr>
          <w:bCs/>
        </w:rPr>
        <w:t>Go Live</w:t>
      </w:r>
      <w:r w:rsidRPr="00B341B3">
        <w:rPr>
          <w:bCs/>
        </w:rPr>
        <w:tab/>
      </w:r>
    </w:p>
    <w:p w14:paraId="04CE8B43" w14:textId="77777777" w:rsidR="00B341B3" w:rsidRPr="00B341B3" w:rsidRDefault="00B341B3" w:rsidP="00FC5F85">
      <w:pPr>
        <w:numPr>
          <w:ilvl w:val="2"/>
          <w:numId w:val="109"/>
        </w:numPr>
        <w:rPr>
          <w:bCs/>
        </w:rPr>
      </w:pPr>
      <w:r w:rsidRPr="00B341B3">
        <w:rPr>
          <w:bCs/>
        </w:rPr>
        <w:t xml:space="preserve">Labels will be turned out, labels will be created and added to products missing labels and tires will be placed in bins if currently not in a WISE bin location.  </w:t>
      </w:r>
    </w:p>
    <w:p w14:paraId="02C1297D" w14:textId="77777777" w:rsidR="00B341B3" w:rsidRPr="00B341B3" w:rsidRDefault="00B341B3" w:rsidP="00B341B3">
      <w:pPr>
        <w:rPr>
          <w:bCs/>
        </w:rPr>
      </w:pPr>
    </w:p>
    <w:p w14:paraId="476150F7" w14:textId="77777777" w:rsidR="00B341B3" w:rsidRPr="00B341B3" w:rsidRDefault="00B341B3" w:rsidP="00FC5F85">
      <w:pPr>
        <w:numPr>
          <w:ilvl w:val="0"/>
          <w:numId w:val="109"/>
        </w:numPr>
      </w:pPr>
      <w:bookmarkStart w:id="149" w:name="_Toc19281783"/>
      <w:r w:rsidRPr="00B341B3">
        <w:t>Test Wireless Coverage</w:t>
      </w:r>
      <w:bookmarkEnd w:id="149"/>
    </w:p>
    <w:p w14:paraId="7B6BE22E" w14:textId="56EAB263" w:rsidR="00B341B3" w:rsidRPr="00B341B3" w:rsidRDefault="00B341B3" w:rsidP="00FC5F85">
      <w:pPr>
        <w:numPr>
          <w:ilvl w:val="1"/>
          <w:numId w:val="109"/>
        </w:numPr>
        <w:rPr>
          <w:bCs/>
        </w:rPr>
      </w:pPr>
      <w:r w:rsidRPr="00B341B3">
        <w:rPr>
          <w:bCs/>
        </w:rPr>
        <w:t xml:space="preserve">To test </w:t>
      </w:r>
      <w:r w:rsidR="00B67D39" w:rsidRPr="00B341B3">
        <w:rPr>
          <w:bCs/>
        </w:rPr>
        <w:t>Wireless</w:t>
      </w:r>
      <w:r w:rsidRPr="00B341B3">
        <w:rPr>
          <w:bCs/>
        </w:rPr>
        <w:t xml:space="preserve"> Coverage, you can walk around and look for delays in scanning. The scan guns also have a feature that test wireless strength. If there are issues, use the access point configuration OneNote walkthrough.</w:t>
      </w:r>
    </w:p>
    <w:p w14:paraId="74D0F65E" w14:textId="77777777" w:rsidR="00B341B3" w:rsidRPr="00B341B3" w:rsidRDefault="00B341B3" w:rsidP="00FC5F85">
      <w:pPr>
        <w:numPr>
          <w:ilvl w:val="0"/>
          <w:numId w:val="109"/>
        </w:numPr>
      </w:pPr>
      <w:bookmarkStart w:id="150" w:name="_Toc19281784"/>
      <w:r w:rsidRPr="00B341B3">
        <w:t>Print labels for tires with no barcode</w:t>
      </w:r>
      <w:bookmarkEnd w:id="150"/>
    </w:p>
    <w:p w14:paraId="0F887780" w14:textId="77777777" w:rsidR="00B341B3" w:rsidRPr="00B341B3" w:rsidRDefault="00B341B3" w:rsidP="00FC5F85">
      <w:pPr>
        <w:numPr>
          <w:ilvl w:val="1"/>
          <w:numId w:val="109"/>
        </w:numPr>
        <w:rPr>
          <w:bCs/>
        </w:rPr>
      </w:pPr>
      <w:r w:rsidRPr="00B341B3">
        <w:rPr>
          <w:bCs/>
        </w:rPr>
        <w:t>During the week before walk through labels should be printed and put on any products missing or without barcodes and labels.</w:t>
      </w:r>
    </w:p>
    <w:p w14:paraId="015D2D04" w14:textId="77777777" w:rsidR="00B341B3" w:rsidRPr="00B341B3" w:rsidRDefault="00B341B3" w:rsidP="00FC5F85">
      <w:pPr>
        <w:numPr>
          <w:ilvl w:val="2"/>
          <w:numId w:val="109"/>
        </w:numPr>
        <w:rPr>
          <w:bCs/>
        </w:rPr>
      </w:pPr>
      <w:r w:rsidRPr="00B341B3">
        <w:rPr>
          <w:bCs/>
        </w:rPr>
        <w:t>To create a label in WISE</w:t>
      </w:r>
    </w:p>
    <w:p w14:paraId="6E9498D0" w14:textId="77777777" w:rsidR="00B341B3" w:rsidRPr="00B341B3" w:rsidRDefault="00B341B3" w:rsidP="00FC5F85">
      <w:pPr>
        <w:numPr>
          <w:ilvl w:val="3"/>
          <w:numId w:val="109"/>
        </w:numPr>
        <w:rPr>
          <w:bCs/>
        </w:rPr>
      </w:pPr>
      <w:r w:rsidRPr="00B341B3">
        <w:rPr>
          <w:bCs/>
        </w:rPr>
        <w:t>R4 session</w:t>
      </w:r>
    </w:p>
    <w:p w14:paraId="55B763C4" w14:textId="77777777" w:rsidR="00B341B3" w:rsidRPr="00B341B3" w:rsidRDefault="00B341B3" w:rsidP="00FC5F85">
      <w:pPr>
        <w:numPr>
          <w:ilvl w:val="4"/>
          <w:numId w:val="96"/>
        </w:numPr>
        <w:rPr>
          <w:bCs/>
        </w:rPr>
      </w:pPr>
      <w:r w:rsidRPr="00B341B3">
        <w:rPr>
          <w:bCs/>
        </w:rPr>
        <w:t>WISE</w:t>
      </w:r>
    </w:p>
    <w:p w14:paraId="777B337C" w14:textId="77777777" w:rsidR="00B341B3" w:rsidRPr="00B341B3" w:rsidRDefault="00B341B3" w:rsidP="00FC5F85">
      <w:pPr>
        <w:numPr>
          <w:ilvl w:val="5"/>
          <w:numId w:val="96"/>
        </w:numPr>
        <w:rPr>
          <w:bCs/>
        </w:rPr>
      </w:pPr>
      <w:r w:rsidRPr="00B341B3">
        <w:rPr>
          <w:bCs/>
        </w:rPr>
        <w:t>Labels</w:t>
      </w:r>
    </w:p>
    <w:p w14:paraId="4C7321B8" w14:textId="77777777" w:rsidR="00B341B3" w:rsidRPr="00B341B3" w:rsidRDefault="00B341B3" w:rsidP="00FC5F85">
      <w:pPr>
        <w:numPr>
          <w:ilvl w:val="6"/>
          <w:numId w:val="96"/>
        </w:numPr>
        <w:rPr>
          <w:bCs/>
        </w:rPr>
      </w:pPr>
      <w:r w:rsidRPr="00B341B3">
        <w:rPr>
          <w:bCs/>
        </w:rPr>
        <w:t>Item Label</w:t>
      </w:r>
    </w:p>
    <w:p w14:paraId="77E16B7A" w14:textId="77777777" w:rsidR="00B341B3" w:rsidRPr="00B341B3" w:rsidRDefault="00B341B3" w:rsidP="00FC5F85">
      <w:pPr>
        <w:numPr>
          <w:ilvl w:val="7"/>
          <w:numId w:val="96"/>
        </w:numPr>
        <w:rPr>
          <w:bCs/>
        </w:rPr>
      </w:pPr>
      <w:r w:rsidRPr="00B341B3">
        <w:rPr>
          <w:bCs/>
        </w:rPr>
        <w:t>Item ID</w:t>
      </w:r>
    </w:p>
    <w:p w14:paraId="1DE52D25" w14:textId="77777777" w:rsidR="00B341B3" w:rsidRPr="00B341B3" w:rsidRDefault="00B341B3" w:rsidP="00FC5F85">
      <w:pPr>
        <w:numPr>
          <w:ilvl w:val="7"/>
          <w:numId w:val="96"/>
        </w:numPr>
        <w:rPr>
          <w:bCs/>
        </w:rPr>
      </w:pPr>
      <w:r w:rsidRPr="00B341B3">
        <w:rPr>
          <w:bCs/>
        </w:rPr>
        <w:t>Number of labels</w:t>
      </w:r>
    </w:p>
    <w:p w14:paraId="7C01A7CC" w14:textId="77777777" w:rsidR="00B341B3" w:rsidRPr="00B341B3" w:rsidRDefault="00B341B3" w:rsidP="00FC5F85">
      <w:pPr>
        <w:numPr>
          <w:ilvl w:val="7"/>
          <w:numId w:val="96"/>
        </w:numPr>
        <w:rPr>
          <w:bCs/>
        </w:rPr>
      </w:pPr>
      <w:r w:rsidRPr="00B341B3">
        <w:rPr>
          <w:bCs/>
        </w:rPr>
        <w:t>4x6 label</w:t>
      </w:r>
    </w:p>
    <w:p w14:paraId="668F48A0" w14:textId="77777777" w:rsidR="00B341B3" w:rsidRPr="00B341B3" w:rsidRDefault="00B341B3" w:rsidP="00FC5F85">
      <w:pPr>
        <w:numPr>
          <w:ilvl w:val="7"/>
          <w:numId w:val="96"/>
        </w:numPr>
        <w:rPr>
          <w:bCs/>
        </w:rPr>
      </w:pPr>
      <w:r w:rsidRPr="00B341B3">
        <w:rPr>
          <w:bCs/>
        </w:rPr>
        <w:t>Printer setup</w:t>
      </w:r>
    </w:p>
    <w:p w14:paraId="21E2045C" w14:textId="15268B76" w:rsidR="00B341B3" w:rsidRPr="00B341B3" w:rsidRDefault="00B341B3" w:rsidP="00FC5F85">
      <w:pPr>
        <w:numPr>
          <w:ilvl w:val="8"/>
          <w:numId w:val="96"/>
        </w:numPr>
        <w:rPr>
          <w:bCs/>
        </w:rPr>
      </w:pPr>
      <w:r w:rsidRPr="00B341B3">
        <w:rPr>
          <w:bCs/>
        </w:rPr>
        <w:t xml:space="preserve">Change to the Zebra printer installed on the </w:t>
      </w:r>
      <w:r w:rsidR="003D038E" w:rsidRPr="00B341B3">
        <w:rPr>
          <w:bCs/>
        </w:rPr>
        <w:t>server.</w:t>
      </w:r>
    </w:p>
    <w:p w14:paraId="76CDF5EA" w14:textId="77777777" w:rsidR="00B341B3" w:rsidRPr="00B341B3" w:rsidRDefault="00B341B3" w:rsidP="00FC5F85">
      <w:pPr>
        <w:numPr>
          <w:ilvl w:val="8"/>
          <w:numId w:val="96"/>
        </w:numPr>
        <w:rPr>
          <w:bCs/>
        </w:rPr>
      </w:pPr>
      <w:r w:rsidRPr="00B341B3">
        <w:rPr>
          <w:bCs/>
        </w:rPr>
        <w:t>OK</w:t>
      </w:r>
    </w:p>
    <w:p w14:paraId="3E683636" w14:textId="734BEB75" w:rsidR="00B341B3" w:rsidRPr="00B341B3" w:rsidRDefault="00B341B3" w:rsidP="00FC5F85">
      <w:pPr>
        <w:numPr>
          <w:ilvl w:val="7"/>
          <w:numId w:val="96"/>
        </w:numPr>
        <w:rPr>
          <w:bCs/>
        </w:rPr>
      </w:pPr>
      <w:r w:rsidRPr="00B341B3">
        <w:rPr>
          <w:bCs/>
        </w:rPr>
        <w:t xml:space="preserve">OK to print </w:t>
      </w:r>
      <w:r w:rsidR="003D038E" w:rsidRPr="00B341B3">
        <w:rPr>
          <w:bCs/>
        </w:rPr>
        <w:t>labels.</w:t>
      </w:r>
    </w:p>
    <w:p w14:paraId="3EF47D8C" w14:textId="6D7EA9B1" w:rsidR="00B341B3" w:rsidRPr="00B341B3" w:rsidRDefault="00B341B3" w:rsidP="00FC5F85">
      <w:pPr>
        <w:numPr>
          <w:ilvl w:val="0"/>
          <w:numId w:val="109"/>
        </w:numPr>
      </w:pPr>
      <w:bookmarkStart w:id="151" w:name="_Toc19281785"/>
      <w:r w:rsidRPr="00B341B3">
        <w:t xml:space="preserve">Set up command </w:t>
      </w:r>
      <w:bookmarkEnd w:id="151"/>
      <w:r w:rsidR="003D038E" w:rsidRPr="00B341B3">
        <w:t>center.</w:t>
      </w:r>
    </w:p>
    <w:p w14:paraId="44814C16" w14:textId="3419FEA9" w:rsidR="00B341B3" w:rsidRPr="00B341B3" w:rsidRDefault="00B341B3" w:rsidP="00FC5F85">
      <w:pPr>
        <w:numPr>
          <w:ilvl w:val="1"/>
          <w:numId w:val="109"/>
        </w:numPr>
        <w:rPr>
          <w:bCs/>
        </w:rPr>
      </w:pPr>
      <w:r w:rsidRPr="00B341B3">
        <w:rPr>
          <w:bCs/>
        </w:rPr>
        <w:t xml:space="preserve">Table Present, adequate WIFI, printer close by, everyone on install team has printer setup, test that multiple wireless devices aren’t bogging down the network, make sure enough power strips are onsite to accommodate </w:t>
      </w:r>
      <w:r w:rsidR="003D038E" w:rsidRPr="00B341B3">
        <w:rPr>
          <w:bCs/>
        </w:rPr>
        <w:t>everyone.</w:t>
      </w:r>
      <w:r w:rsidRPr="00B341B3">
        <w:rPr>
          <w:bCs/>
        </w:rPr>
        <w:t xml:space="preserve"> </w:t>
      </w:r>
    </w:p>
    <w:p w14:paraId="2F50B4DF" w14:textId="38E0867A" w:rsidR="00B341B3" w:rsidRPr="00B341B3" w:rsidRDefault="00B341B3" w:rsidP="00FC5F85">
      <w:pPr>
        <w:numPr>
          <w:ilvl w:val="0"/>
          <w:numId w:val="109"/>
        </w:numPr>
      </w:pPr>
      <w:bookmarkStart w:id="152" w:name="_Toc19281786"/>
      <w:r w:rsidRPr="00B341B3">
        <w:t xml:space="preserve">Verify wise and inventory flags are turned </w:t>
      </w:r>
      <w:bookmarkEnd w:id="152"/>
      <w:r w:rsidR="003D038E" w:rsidRPr="00B341B3">
        <w:t>off.</w:t>
      </w:r>
    </w:p>
    <w:p w14:paraId="4637906D" w14:textId="3333E5FF" w:rsidR="00B341B3" w:rsidRPr="00B341B3" w:rsidRDefault="00B341B3" w:rsidP="00FC5F85">
      <w:pPr>
        <w:numPr>
          <w:ilvl w:val="1"/>
          <w:numId w:val="109"/>
        </w:numPr>
        <w:rPr>
          <w:bCs/>
        </w:rPr>
      </w:pPr>
      <w:r w:rsidRPr="00B341B3">
        <w:rPr>
          <w:bCs/>
        </w:rPr>
        <w:t xml:space="preserve">This should be turned off during testing but always check before Inventory </w:t>
      </w:r>
      <w:r w:rsidR="003D038E" w:rsidRPr="00B341B3">
        <w:rPr>
          <w:bCs/>
        </w:rPr>
        <w:t>count.</w:t>
      </w:r>
    </w:p>
    <w:p w14:paraId="5CAC6F07" w14:textId="77777777" w:rsidR="00B341B3" w:rsidRPr="00B341B3" w:rsidRDefault="00B341B3" w:rsidP="00FC5F85">
      <w:pPr>
        <w:numPr>
          <w:ilvl w:val="2"/>
          <w:numId w:val="109"/>
        </w:numPr>
        <w:rPr>
          <w:bCs/>
        </w:rPr>
      </w:pPr>
      <w:r w:rsidRPr="00B341B3">
        <w:rPr>
          <w:bCs/>
        </w:rPr>
        <w:t>In the R-4 session</w:t>
      </w:r>
    </w:p>
    <w:p w14:paraId="5E2C39AE" w14:textId="77777777" w:rsidR="00B341B3" w:rsidRPr="00B341B3" w:rsidRDefault="00B341B3" w:rsidP="00FC5F85">
      <w:pPr>
        <w:numPr>
          <w:ilvl w:val="3"/>
          <w:numId w:val="109"/>
        </w:numPr>
        <w:rPr>
          <w:bCs/>
        </w:rPr>
      </w:pPr>
      <w:r w:rsidRPr="00B341B3">
        <w:rPr>
          <w:bCs/>
        </w:rPr>
        <w:t>Tools – Developmental Tools – Interface Types – Count - N</w:t>
      </w:r>
    </w:p>
    <w:p w14:paraId="61ADB5C1" w14:textId="77777777" w:rsidR="00B341B3" w:rsidRPr="00B341B3" w:rsidRDefault="00B341B3" w:rsidP="00FC5F85">
      <w:pPr>
        <w:numPr>
          <w:ilvl w:val="0"/>
          <w:numId w:val="109"/>
        </w:numPr>
      </w:pPr>
      <w:bookmarkStart w:id="153" w:name="_Toc19281787"/>
      <w:r w:rsidRPr="00B341B3">
        <w:t>Inventory Count</w:t>
      </w:r>
      <w:bookmarkEnd w:id="153"/>
    </w:p>
    <w:p w14:paraId="60229C61" w14:textId="3728D106" w:rsidR="00B341B3" w:rsidRPr="00B341B3" w:rsidRDefault="00B341B3" w:rsidP="00FC5F85">
      <w:pPr>
        <w:numPr>
          <w:ilvl w:val="1"/>
          <w:numId w:val="109"/>
        </w:numPr>
        <w:rPr>
          <w:bCs/>
        </w:rPr>
      </w:pPr>
      <w:r w:rsidRPr="00B341B3">
        <w:rPr>
          <w:bCs/>
        </w:rPr>
        <w:t xml:space="preserve">Each person counting will be assigned a count group.  They will go out and count the Aisle and level they are given in that count </w:t>
      </w:r>
      <w:r w:rsidR="003D038E" w:rsidRPr="00B341B3">
        <w:rPr>
          <w:bCs/>
        </w:rPr>
        <w:t>group.</w:t>
      </w:r>
      <w:r w:rsidRPr="00B341B3">
        <w:rPr>
          <w:bCs/>
        </w:rPr>
        <w:t xml:space="preserve"> </w:t>
      </w:r>
    </w:p>
    <w:p w14:paraId="2AD62B54" w14:textId="77777777" w:rsidR="00B341B3" w:rsidRPr="00B341B3" w:rsidRDefault="00B341B3" w:rsidP="00FC5F85">
      <w:pPr>
        <w:numPr>
          <w:ilvl w:val="2"/>
          <w:numId w:val="109"/>
        </w:numPr>
        <w:rPr>
          <w:bCs/>
        </w:rPr>
      </w:pPr>
      <w:r w:rsidRPr="00B341B3">
        <w:rPr>
          <w:bCs/>
        </w:rPr>
        <w:lastRenderedPageBreak/>
        <w:t>Once count group is done, they will return to command center for the next count group and row assignment.</w:t>
      </w:r>
    </w:p>
    <w:p w14:paraId="7548F32E" w14:textId="68111873" w:rsidR="00B341B3" w:rsidRPr="00B341B3" w:rsidRDefault="00B341B3" w:rsidP="00FC5F85">
      <w:pPr>
        <w:numPr>
          <w:ilvl w:val="0"/>
          <w:numId w:val="109"/>
        </w:numPr>
      </w:pPr>
      <w:bookmarkStart w:id="154" w:name="_Toc19281788"/>
      <w:r w:rsidRPr="00B341B3">
        <w:t xml:space="preserve">Correct issues encountered by count </w:t>
      </w:r>
      <w:bookmarkEnd w:id="154"/>
      <w:r w:rsidR="003D038E" w:rsidRPr="00B341B3">
        <w:t>team.</w:t>
      </w:r>
    </w:p>
    <w:p w14:paraId="0AA6185C" w14:textId="643F61E7" w:rsidR="00B341B3" w:rsidRPr="00B341B3" w:rsidRDefault="00B341B3" w:rsidP="00FC5F85">
      <w:pPr>
        <w:numPr>
          <w:ilvl w:val="1"/>
          <w:numId w:val="109"/>
        </w:numPr>
        <w:rPr>
          <w:bCs/>
        </w:rPr>
      </w:pPr>
      <w:r w:rsidRPr="00B341B3">
        <w:rPr>
          <w:bCs/>
        </w:rPr>
        <w:t xml:space="preserve">Any issues that were found by </w:t>
      </w:r>
      <w:r w:rsidR="003D038E" w:rsidRPr="00B341B3">
        <w:rPr>
          <w:bCs/>
        </w:rPr>
        <w:t>the count</w:t>
      </w:r>
      <w:r w:rsidRPr="00B341B3">
        <w:rPr>
          <w:bCs/>
        </w:rPr>
        <w:t xml:space="preserve"> team need to be </w:t>
      </w:r>
      <w:r w:rsidR="003D038E" w:rsidRPr="00B341B3">
        <w:rPr>
          <w:bCs/>
        </w:rPr>
        <w:t>addressed.</w:t>
      </w:r>
    </w:p>
    <w:p w14:paraId="21014396" w14:textId="67E1CC55" w:rsidR="00B341B3" w:rsidRPr="00B341B3" w:rsidRDefault="00B341B3" w:rsidP="00FC5F85">
      <w:pPr>
        <w:numPr>
          <w:ilvl w:val="2"/>
          <w:numId w:val="109"/>
        </w:numPr>
        <w:rPr>
          <w:bCs/>
        </w:rPr>
      </w:pPr>
      <w:r w:rsidRPr="00B341B3">
        <w:rPr>
          <w:bCs/>
        </w:rPr>
        <w:t xml:space="preserve">labels not scanning or UPC scanning </w:t>
      </w:r>
      <w:r w:rsidR="003D038E" w:rsidRPr="00B341B3">
        <w:rPr>
          <w:bCs/>
        </w:rPr>
        <w:t>incorrectly.</w:t>
      </w:r>
    </w:p>
    <w:p w14:paraId="488A93E1" w14:textId="40A5488D" w:rsidR="00B341B3" w:rsidRPr="00B341B3" w:rsidRDefault="00B341B3" w:rsidP="00FC5F85">
      <w:pPr>
        <w:numPr>
          <w:ilvl w:val="3"/>
          <w:numId w:val="109"/>
        </w:numPr>
        <w:rPr>
          <w:bCs/>
        </w:rPr>
      </w:pPr>
      <w:r w:rsidRPr="00B341B3">
        <w:rPr>
          <w:bCs/>
        </w:rPr>
        <w:t xml:space="preserve">Give to IT to </w:t>
      </w:r>
      <w:r w:rsidR="003D038E" w:rsidRPr="00B341B3">
        <w:rPr>
          <w:bCs/>
        </w:rPr>
        <w:t>investigate</w:t>
      </w:r>
      <w:r w:rsidRPr="00B341B3">
        <w:rPr>
          <w:bCs/>
        </w:rPr>
        <w:t xml:space="preserve"> the labels and send to Purchasing and Pricing if we need to find the correct UPC from Manufacturer (Can normally find UPC on tire label)</w:t>
      </w:r>
    </w:p>
    <w:p w14:paraId="0757F609" w14:textId="482EC9AB" w:rsidR="00B341B3" w:rsidRPr="00B341B3" w:rsidRDefault="00B341B3" w:rsidP="00FC5F85">
      <w:pPr>
        <w:numPr>
          <w:ilvl w:val="2"/>
          <w:numId w:val="109"/>
        </w:numPr>
        <w:rPr>
          <w:bCs/>
        </w:rPr>
      </w:pPr>
      <w:r w:rsidRPr="00B341B3">
        <w:rPr>
          <w:bCs/>
        </w:rPr>
        <w:t xml:space="preserve">bins not scanning as in </w:t>
      </w:r>
      <w:r w:rsidR="003D038E" w:rsidRPr="00B341B3">
        <w:rPr>
          <w:bCs/>
        </w:rPr>
        <w:t>system.</w:t>
      </w:r>
    </w:p>
    <w:p w14:paraId="54865BD5" w14:textId="38BC2CA5" w:rsidR="00B341B3" w:rsidRPr="00B341B3" w:rsidRDefault="00B341B3" w:rsidP="00FC5F85">
      <w:pPr>
        <w:numPr>
          <w:ilvl w:val="3"/>
          <w:numId w:val="109"/>
        </w:numPr>
        <w:rPr>
          <w:bCs/>
        </w:rPr>
      </w:pPr>
      <w:r w:rsidRPr="00B341B3">
        <w:rPr>
          <w:bCs/>
        </w:rPr>
        <w:t xml:space="preserve">Get with IT to see why the Bin is not in the system or if something is wrong with the label not scanning </w:t>
      </w:r>
      <w:r w:rsidR="003D038E" w:rsidRPr="00B341B3">
        <w:rPr>
          <w:bCs/>
        </w:rPr>
        <w:t>correctly.</w:t>
      </w:r>
    </w:p>
    <w:p w14:paraId="417DECCB" w14:textId="1742BEE6" w:rsidR="00B341B3" w:rsidRDefault="00B341B3" w:rsidP="00FC5F85">
      <w:pPr>
        <w:numPr>
          <w:ilvl w:val="2"/>
          <w:numId w:val="109"/>
        </w:numPr>
        <w:rPr>
          <w:bCs/>
        </w:rPr>
      </w:pPr>
      <w:r w:rsidRPr="00B341B3">
        <w:rPr>
          <w:bCs/>
        </w:rPr>
        <w:t xml:space="preserve">WIFI in an Aisle is </w:t>
      </w:r>
      <w:r w:rsidR="003D038E" w:rsidRPr="00B341B3">
        <w:rPr>
          <w:bCs/>
        </w:rPr>
        <w:t>lagging.</w:t>
      </w:r>
    </w:p>
    <w:p w14:paraId="1683D2D8" w14:textId="77777777" w:rsidR="00C56C22" w:rsidRPr="00C56C22" w:rsidRDefault="00C56C22" w:rsidP="00FC5F85">
      <w:pPr>
        <w:numPr>
          <w:ilvl w:val="3"/>
          <w:numId w:val="109"/>
        </w:numPr>
        <w:rPr>
          <w:bCs/>
        </w:rPr>
      </w:pPr>
      <w:r w:rsidRPr="00C56C22">
        <w:rPr>
          <w:bCs/>
        </w:rPr>
        <w:t xml:space="preserve">Get with IT to check if he Access points need moved or change strength of Access Points </w:t>
      </w:r>
    </w:p>
    <w:p w14:paraId="5A3C5FFD" w14:textId="77777777" w:rsidR="00C56C22" w:rsidRPr="00C56C22" w:rsidRDefault="00C56C22" w:rsidP="00FC5F85">
      <w:pPr>
        <w:numPr>
          <w:ilvl w:val="2"/>
          <w:numId w:val="109"/>
        </w:numPr>
        <w:rPr>
          <w:bCs/>
        </w:rPr>
      </w:pPr>
      <w:r w:rsidRPr="00C56C22">
        <w:rPr>
          <w:bCs/>
        </w:rPr>
        <w:t>Any other issues should be brought up to the Management team or IT to correct while counting is still going on.</w:t>
      </w:r>
    </w:p>
    <w:p w14:paraId="593B5D9A" w14:textId="77777777" w:rsidR="00C56C22" w:rsidRPr="00C56C22" w:rsidRDefault="00C56C22" w:rsidP="00C56C22">
      <w:pPr>
        <w:ind w:left="2160"/>
        <w:rPr>
          <w:bCs/>
        </w:rPr>
      </w:pPr>
    </w:p>
    <w:p w14:paraId="5582BDFA" w14:textId="77777777" w:rsidR="00C56C22" w:rsidRPr="00C56C22" w:rsidRDefault="00C56C22" w:rsidP="00C56C22">
      <w:pPr>
        <w:ind w:left="2160"/>
        <w:rPr>
          <w:bCs/>
        </w:rPr>
      </w:pPr>
    </w:p>
    <w:p w14:paraId="13BF0247" w14:textId="77777777" w:rsidR="00C56C22" w:rsidRPr="00C56C22" w:rsidRDefault="00C56C22" w:rsidP="00FC5F85">
      <w:pPr>
        <w:numPr>
          <w:ilvl w:val="0"/>
          <w:numId w:val="109"/>
        </w:numPr>
      </w:pPr>
      <w:bookmarkStart w:id="155" w:name="_Toc19281789"/>
      <w:r w:rsidRPr="00C56C22">
        <w:t>Review count data prior to upload</w:t>
      </w:r>
      <w:bookmarkEnd w:id="155"/>
    </w:p>
    <w:p w14:paraId="21C72B32" w14:textId="77777777" w:rsidR="00C56C22" w:rsidRPr="00C56C22" w:rsidRDefault="00C56C22" w:rsidP="00FC5F85">
      <w:pPr>
        <w:numPr>
          <w:ilvl w:val="1"/>
          <w:numId w:val="109"/>
        </w:numPr>
        <w:rPr>
          <w:bCs/>
        </w:rPr>
      </w:pPr>
      <w:r w:rsidRPr="00C56C22">
        <w:rPr>
          <w:bCs/>
        </w:rPr>
        <w:t>Look through each count group to make sure each bin looks like a count that would fit in that bin. Within the WISE system, go to WISE-&gt; Operations</w:t>
      </w:r>
      <w:r w:rsidRPr="00C56C22">
        <w:rPr>
          <w:bCs/>
        </w:rPr>
        <w:sym w:font="Wingdings" w:char="F0E0"/>
      </w:r>
      <w:r w:rsidRPr="00C56C22">
        <w:rPr>
          <w:bCs/>
        </w:rPr>
        <w:t>Cycle/Physical Count</w:t>
      </w:r>
    </w:p>
    <w:p w14:paraId="70D0E8FD" w14:textId="77777777" w:rsidR="00C56C22" w:rsidRPr="00C56C22" w:rsidRDefault="00C56C22" w:rsidP="00FC5F85">
      <w:pPr>
        <w:numPr>
          <w:ilvl w:val="2"/>
          <w:numId w:val="109"/>
        </w:numPr>
        <w:rPr>
          <w:bCs/>
        </w:rPr>
      </w:pPr>
      <w:r w:rsidRPr="00C56C22">
        <w:rPr>
          <w:bCs/>
        </w:rPr>
        <w:t>Example check to see if you have a large number such as 123456789123</w:t>
      </w:r>
    </w:p>
    <w:p w14:paraId="19872B39" w14:textId="4B42DF4D" w:rsidR="00C56C22" w:rsidRPr="00C56C22" w:rsidRDefault="00C56C22" w:rsidP="00FC5F85">
      <w:pPr>
        <w:numPr>
          <w:ilvl w:val="3"/>
          <w:numId w:val="109"/>
        </w:numPr>
        <w:rPr>
          <w:bCs/>
        </w:rPr>
      </w:pPr>
      <w:r w:rsidRPr="00C56C22">
        <w:rPr>
          <w:bCs/>
        </w:rPr>
        <w:t xml:space="preserve">A number this size would mean a UPC was scanned and could mean that a scanner was lagging due to a bad coverage </w:t>
      </w:r>
      <w:r w:rsidR="003D038E" w:rsidRPr="00C56C22">
        <w:rPr>
          <w:bCs/>
        </w:rPr>
        <w:t>area,</w:t>
      </w:r>
      <w:r w:rsidRPr="00C56C22">
        <w:rPr>
          <w:bCs/>
        </w:rPr>
        <w:t xml:space="preserve"> or the counter was not on the correct screen to be when entering the </w:t>
      </w:r>
      <w:r w:rsidR="003D038E" w:rsidRPr="00C56C22">
        <w:rPr>
          <w:bCs/>
        </w:rPr>
        <w:t>quantity.</w:t>
      </w:r>
    </w:p>
    <w:p w14:paraId="7191E02D" w14:textId="77777777" w:rsidR="00C56C22" w:rsidRPr="00C56C22" w:rsidRDefault="00C56C22" w:rsidP="00FC5F85">
      <w:pPr>
        <w:numPr>
          <w:ilvl w:val="4"/>
          <w:numId w:val="96"/>
        </w:numPr>
        <w:rPr>
          <w:bCs/>
        </w:rPr>
      </w:pPr>
      <w:r w:rsidRPr="00C56C22">
        <w:rPr>
          <w:bCs/>
        </w:rPr>
        <w:t>If this is seen, the area around the bin should be check for connectivity issues.</w:t>
      </w:r>
    </w:p>
    <w:p w14:paraId="04522094" w14:textId="2ADB95B8" w:rsidR="00C56C22" w:rsidRPr="00C56C22" w:rsidRDefault="00C56C22" w:rsidP="00FC5F85">
      <w:pPr>
        <w:numPr>
          <w:ilvl w:val="0"/>
          <w:numId w:val="109"/>
        </w:numPr>
      </w:pPr>
      <w:bookmarkStart w:id="156" w:name="_Toc19281790"/>
      <w:r w:rsidRPr="00C56C22">
        <w:t xml:space="preserve">Upload counts to </w:t>
      </w:r>
      <w:bookmarkEnd w:id="156"/>
      <w:r w:rsidR="003D038E" w:rsidRPr="00C56C22">
        <w:t>system.</w:t>
      </w:r>
    </w:p>
    <w:p w14:paraId="5DB8758D" w14:textId="4FC7178A" w:rsidR="00C56C22" w:rsidRPr="00C56C22" w:rsidRDefault="00C56C22" w:rsidP="00FC5F85">
      <w:pPr>
        <w:numPr>
          <w:ilvl w:val="1"/>
          <w:numId w:val="109"/>
        </w:numPr>
        <w:rPr>
          <w:bCs/>
        </w:rPr>
      </w:pPr>
      <w:r w:rsidRPr="00C56C22">
        <w:rPr>
          <w:bCs/>
        </w:rPr>
        <w:t xml:space="preserve">If all counts look good, you will then upload them to the WISE </w:t>
      </w:r>
      <w:r w:rsidR="003D038E" w:rsidRPr="00C56C22">
        <w:rPr>
          <w:bCs/>
        </w:rPr>
        <w:t>system.</w:t>
      </w:r>
    </w:p>
    <w:p w14:paraId="08828D60" w14:textId="77777777" w:rsidR="00C56C22" w:rsidRPr="00C56C22" w:rsidRDefault="00C56C22" w:rsidP="00FC5F85">
      <w:pPr>
        <w:numPr>
          <w:ilvl w:val="2"/>
          <w:numId w:val="109"/>
        </w:numPr>
        <w:rPr>
          <w:bCs/>
        </w:rPr>
      </w:pPr>
      <w:r w:rsidRPr="00C56C22">
        <w:rPr>
          <w:bCs/>
        </w:rPr>
        <w:t>WISE</w:t>
      </w:r>
    </w:p>
    <w:p w14:paraId="1376459D" w14:textId="77777777" w:rsidR="00C56C22" w:rsidRPr="00C56C22" w:rsidRDefault="00C56C22" w:rsidP="00FC5F85">
      <w:pPr>
        <w:numPr>
          <w:ilvl w:val="3"/>
          <w:numId w:val="109"/>
        </w:numPr>
        <w:rPr>
          <w:bCs/>
        </w:rPr>
      </w:pPr>
      <w:r w:rsidRPr="00C56C22">
        <w:rPr>
          <w:bCs/>
        </w:rPr>
        <w:t>Operations</w:t>
      </w:r>
    </w:p>
    <w:p w14:paraId="3B59522E" w14:textId="77777777" w:rsidR="00C56C22" w:rsidRPr="00C56C22" w:rsidRDefault="00C56C22" w:rsidP="00FC5F85">
      <w:pPr>
        <w:numPr>
          <w:ilvl w:val="4"/>
          <w:numId w:val="96"/>
        </w:numPr>
        <w:rPr>
          <w:bCs/>
        </w:rPr>
      </w:pPr>
      <w:r w:rsidRPr="00C56C22">
        <w:rPr>
          <w:bCs/>
        </w:rPr>
        <w:t>Cycle/physical Count</w:t>
      </w:r>
    </w:p>
    <w:p w14:paraId="6CB286C0" w14:textId="77777777" w:rsidR="00C56C22" w:rsidRPr="00C56C22" w:rsidRDefault="00C56C22" w:rsidP="00FC5F85">
      <w:pPr>
        <w:numPr>
          <w:ilvl w:val="5"/>
          <w:numId w:val="96"/>
        </w:numPr>
        <w:rPr>
          <w:bCs/>
        </w:rPr>
      </w:pPr>
      <w:r w:rsidRPr="00C56C22">
        <w:rPr>
          <w:bCs/>
        </w:rPr>
        <w:t>Highlight Group #</w:t>
      </w:r>
    </w:p>
    <w:p w14:paraId="17E85E00" w14:textId="77777777" w:rsidR="00C56C22" w:rsidRPr="00C56C22" w:rsidRDefault="00C56C22" w:rsidP="00FC5F85">
      <w:pPr>
        <w:numPr>
          <w:ilvl w:val="6"/>
          <w:numId w:val="96"/>
        </w:numPr>
        <w:rPr>
          <w:bCs/>
        </w:rPr>
      </w:pPr>
      <w:r w:rsidRPr="00C56C22">
        <w:rPr>
          <w:bCs/>
        </w:rPr>
        <w:t>Click Update Inventory</w:t>
      </w:r>
    </w:p>
    <w:p w14:paraId="486AEF5B" w14:textId="77777777" w:rsidR="00C56C22" w:rsidRPr="00C56C22" w:rsidRDefault="00C56C22" w:rsidP="00FC5F85">
      <w:pPr>
        <w:numPr>
          <w:ilvl w:val="0"/>
          <w:numId w:val="109"/>
        </w:numPr>
      </w:pPr>
      <w:bookmarkStart w:id="157" w:name="_Toc19281791"/>
      <w:r w:rsidRPr="00C56C22">
        <w:t>Run Variance Report (after counts completed)</w:t>
      </w:r>
      <w:bookmarkEnd w:id="157"/>
    </w:p>
    <w:p w14:paraId="496D493B" w14:textId="77777777" w:rsidR="00C56C22" w:rsidRPr="00C56C22" w:rsidRDefault="00C56C22" w:rsidP="00FC5F85">
      <w:pPr>
        <w:numPr>
          <w:ilvl w:val="1"/>
          <w:numId w:val="109"/>
        </w:numPr>
        <w:rPr>
          <w:bCs/>
        </w:rPr>
      </w:pPr>
      <w:r w:rsidRPr="00C56C22">
        <w:rPr>
          <w:bCs/>
        </w:rPr>
        <w:t>Run a variance report from MaddenCo variances ran in the morning.</w:t>
      </w:r>
    </w:p>
    <w:p w14:paraId="009F27BE" w14:textId="77777777" w:rsidR="00C56C22" w:rsidRPr="00C56C22" w:rsidRDefault="00C56C22" w:rsidP="00FC5F85">
      <w:pPr>
        <w:numPr>
          <w:ilvl w:val="2"/>
          <w:numId w:val="109"/>
        </w:numPr>
        <w:rPr>
          <w:bCs/>
        </w:rPr>
      </w:pPr>
      <w:r w:rsidRPr="00C56C22">
        <w:rPr>
          <w:bCs/>
        </w:rPr>
        <w:lastRenderedPageBreak/>
        <w:t>WISE</w:t>
      </w:r>
    </w:p>
    <w:p w14:paraId="74C44630" w14:textId="77777777" w:rsidR="00C56C22" w:rsidRPr="00C56C22" w:rsidRDefault="00C56C22" w:rsidP="00FC5F85">
      <w:pPr>
        <w:numPr>
          <w:ilvl w:val="3"/>
          <w:numId w:val="109"/>
        </w:numPr>
        <w:rPr>
          <w:bCs/>
        </w:rPr>
      </w:pPr>
      <w:r w:rsidRPr="00C56C22">
        <w:rPr>
          <w:bCs/>
        </w:rPr>
        <w:t>Operations</w:t>
      </w:r>
    </w:p>
    <w:p w14:paraId="28C5990D" w14:textId="77777777" w:rsidR="00C56C22" w:rsidRPr="00C56C22" w:rsidRDefault="00C56C22" w:rsidP="00FC5F85">
      <w:pPr>
        <w:numPr>
          <w:ilvl w:val="4"/>
          <w:numId w:val="96"/>
        </w:numPr>
        <w:rPr>
          <w:bCs/>
        </w:rPr>
      </w:pPr>
      <w:r w:rsidRPr="00C56C22">
        <w:rPr>
          <w:bCs/>
        </w:rPr>
        <w:t>MADDEN-WISE Variance Report</w:t>
      </w:r>
    </w:p>
    <w:p w14:paraId="3F8D3F3F" w14:textId="77777777" w:rsidR="00C56C22" w:rsidRPr="00C56C22" w:rsidRDefault="00C56C22" w:rsidP="00FC5F85">
      <w:pPr>
        <w:numPr>
          <w:ilvl w:val="5"/>
          <w:numId w:val="96"/>
        </w:numPr>
        <w:rPr>
          <w:bCs/>
        </w:rPr>
      </w:pPr>
      <w:r w:rsidRPr="00C56C22">
        <w:rPr>
          <w:bCs/>
        </w:rPr>
        <w:t>Chose Inventory File   …</w:t>
      </w:r>
    </w:p>
    <w:p w14:paraId="28C01E38" w14:textId="77777777" w:rsidR="00C56C22" w:rsidRPr="00C56C22" w:rsidRDefault="00C56C22" w:rsidP="00FC5F85">
      <w:pPr>
        <w:numPr>
          <w:ilvl w:val="6"/>
          <w:numId w:val="96"/>
        </w:numPr>
        <w:rPr>
          <w:bCs/>
        </w:rPr>
      </w:pPr>
      <w:r w:rsidRPr="00C56C22">
        <w:rPr>
          <w:bCs/>
        </w:rPr>
        <w:t>C:\Temp\ascii\Reports\IN\(date of count.CSV)</w:t>
      </w:r>
    </w:p>
    <w:p w14:paraId="6D540503" w14:textId="77777777" w:rsidR="00C56C22" w:rsidRPr="00C56C22" w:rsidRDefault="00C56C22" w:rsidP="00FC5F85">
      <w:pPr>
        <w:numPr>
          <w:ilvl w:val="5"/>
          <w:numId w:val="96"/>
        </w:numPr>
        <w:rPr>
          <w:bCs/>
        </w:rPr>
      </w:pPr>
      <w:r w:rsidRPr="00C56C22">
        <w:rPr>
          <w:bCs/>
        </w:rPr>
        <w:t>Owner</w:t>
      </w:r>
    </w:p>
    <w:p w14:paraId="4B51268C" w14:textId="77777777" w:rsidR="00C56C22" w:rsidRPr="00C56C22" w:rsidRDefault="00C56C22" w:rsidP="00FC5F85">
      <w:pPr>
        <w:numPr>
          <w:ilvl w:val="6"/>
          <w:numId w:val="96"/>
        </w:numPr>
        <w:rPr>
          <w:bCs/>
        </w:rPr>
      </w:pPr>
      <w:r w:rsidRPr="00C56C22">
        <w:rPr>
          <w:bCs/>
        </w:rPr>
        <w:t>KM</w:t>
      </w:r>
    </w:p>
    <w:p w14:paraId="0340966A" w14:textId="77777777" w:rsidR="00C56C22" w:rsidRPr="00C56C22" w:rsidRDefault="00C56C22" w:rsidP="00FC5F85">
      <w:pPr>
        <w:numPr>
          <w:ilvl w:val="5"/>
          <w:numId w:val="96"/>
        </w:numPr>
        <w:rPr>
          <w:bCs/>
        </w:rPr>
      </w:pPr>
      <w:r w:rsidRPr="00C56C22">
        <w:rPr>
          <w:bCs/>
        </w:rPr>
        <w:t>Check Ver Only</w:t>
      </w:r>
    </w:p>
    <w:p w14:paraId="5FD713E8" w14:textId="4F8350D4" w:rsidR="00C56C22" w:rsidRPr="00C56C22" w:rsidRDefault="00C56C22" w:rsidP="00FC5F85">
      <w:pPr>
        <w:numPr>
          <w:ilvl w:val="5"/>
          <w:numId w:val="96"/>
        </w:numPr>
        <w:rPr>
          <w:bCs/>
        </w:rPr>
      </w:pPr>
      <w:r w:rsidRPr="00C56C22">
        <w:rPr>
          <w:bCs/>
        </w:rPr>
        <w:t xml:space="preserve">Check CSV </w:t>
      </w:r>
      <w:r w:rsidR="003D038E" w:rsidRPr="00C56C22">
        <w:rPr>
          <w:bCs/>
        </w:rPr>
        <w:t>file.</w:t>
      </w:r>
    </w:p>
    <w:p w14:paraId="59239C59" w14:textId="77777777" w:rsidR="00C56C22" w:rsidRPr="00C56C22" w:rsidRDefault="00C56C22" w:rsidP="00FC5F85">
      <w:pPr>
        <w:numPr>
          <w:ilvl w:val="5"/>
          <w:numId w:val="96"/>
        </w:numPr>
        <w:rPr>
          <w:bCs/>
        </w:rPr>
      </w:pPr>
      <w:r w:rsidRPr="00C56C22">
        <w:rPr>
          <w:bCs/>
        </w:rPr>
        <w:t>Complete</w:t>
      </w:r>
    </w:p>
    <w:p w14:paraId="4631F6D8" w14:textId="77777777" w:rsidR="00C56C22" w:rsidRPr="00C56C22" w:rsidRDefault="00C56C22" w:rsidP="00FC5F85">
      <w:pPr>
        <w:numPr>
          <w:ilvl w:val="0"/>
          <w:numId w:val="251"/>
        </w:numPr>
        <w:rPr>
          <w:bCs/>
        </w:rPr>
      </w:pPr>
      <w:r w:rsidRPr="00C56C22">
        <w:rPr>
          <w:bCs/>
        </w:rPr>
        <w:t>File will be saved under   C:\Royal4-7.6\WISEinventory.csv</w:t>
      </w:r>
    </w:p>
    <w:p w14:paraId="05D7A79F" w14:textId="790E6182" w:rsidR="00C56C22" w:rsidRPr="00960EE3" w:rsidRDefault="00C56C22" w:rsidP="00FC5F85">
      <w:pPr>
        <w:numPr>
          <w:ilvl w:val="0"/>
          <w:numId w:val="251"/>
        </w:numPr>
        <w:rPr>
          <w:bCs/>
        </w:rPr>
      </w:pPr>
      <w:r w:rsidRPr="00C56C22">
        <w:rPr>
          <w:bCs/>
        </w:rPr>
        <w:t xml:space="preserve">Give variances to whomever is running command center to go over and see if </w:t>
      </w:r>
      <w:r w:rsidRPr="00960EE3">
        <w:rPr>
          <w:bCs/>
        </w:rPr>
        <w:t xml:space="preserve">any recounts need to be done based off the variances that we are </w:t>
      </w:r>
      <w:r w:rsidR="003D038E" w:rsidRPr="00960EE3">
        <w:rPr>
          <w:bCs/>
        </w:rPr>
        <w:t>seeing.</w:t>
      </w:r>
    </w:p>
    <w:p w14:paraId="3D46287F" w14:textId="77777777" w:rsidR="00C56C22" w:rsidRPr="00960EE3" w:rsidRDefault="00C56C22" w:rsidP="00FC5F85">
      <w:pPr>
        <w:numPr>
          <w:ilvl w:val="0"/>
          <w:numId w:val="109"/>
        </w:numPr>
      </w:pPr>
      <w:bookmarkStart w:id="158" w:name="_Toc19281792"/>
      <w:r w:rsidRPr="00960EE3">
        <w:t>Recounts if necessary</w:t>
      </w:r>
      <w:bookmarkEnd w:id="158"/>
      <w:r w:rsidRPr="00960EE3">
        <w:t xml:space="preserve"> </w:t>
      </w:r>
    </w:p>
    <w:p w14:paraId="478C70A5" w14:textId="1E051DE3" w:rsidR="00C56C22" w:rsidRPr="00960EE3" w:rsidRDefault="00C56C22" w:rsidP="00FC5F85">
      <w:pPr>
        <w:numPr>
          <w:ilvl w:val="1"/>
          <w:numId w:val="109"/>
        </w:numPr>
        <w:rPr>
          <w:bCs/>
        </w:rPr>
      </w:pPr>
      <w:r w:rsidRPr="00960EE3">
        <w:rPr>
          <w:bCs/>
        </w:rPr>
        <w:t>Recounts are triggered by variances between MaddenCo and WISE (what was counted for go live) numbers. Command Center will assign counter to recount certain part numbers manually to confirm count is accurate. If variance is found in manual recount, the command center will then go into a new count group and manually make the change on the guns (option 21, key in bin, sku and new qty)</w:t>
      </w:r>
      <w:r w:rsidR="008F46BD" w:rsidRPr="00960EE3">
        <w:rPr>
          <w:bCs/>
        </w:rPr>
        <w:t xml:space="preserve"> or key changes on PC as Wise Only Adjustment</w:t>
      </w:r>
      <w:r w:rsidRPr="00960EE3">
        <w:rPr>
          <w:bCs/>
        </w:rPr>
        <w:t xml:space="preserve">. </w:t>
      </w:r>
    </w:p>
    <w:p w14:paraId="71CA41FB" w14:textId="77777777" w:rsidR="00C56C22" w:rsidRPr="00960EE3" w:rsidRDefault="00C56C22" w:rsidP="00FC5F85">
      <w:pPr>
        <w:numPr>
          <w:ilvl w:val="0"/>
          <w:numId w:val="109"/>
        </w:numPr>
      </w:pPr>
      <w:bookmarkStart w:id="159" w:name="_Toc19281793"/>
      <w:r w:rsidRPr="00960EE3">
        <w:t>Adjust inventory in MaddenCo if product not found during count</w:t>
      </w:r>
      <w:bookmarkEnd w:id="159"/>
      <w:r w:rsidRPr="00960EE3">
        <w:t xml:space="preserve"> (Ops Mgr.)</w:t>
      </w:r>
    </w:p>
    <w:p w14:paraId="7752246E" w14:textId="7C12CAB3" w:rsidR="00C56C22" w:rsidRPr="00960EE3" w:rsidRDefault="00C56C22" w:rsidP="00FC5F85">
      <w:pPr>
        <w:numPr>
          <w:ilvl w:val="1"/>
          <w:numId w:val="109"/>
        </w:numPr>
        <w:rPr>
          <w:bCs/>
        </w:rPr>
      </w:pPr>
      <w:r w:rsidRPr="00960EE3">
        <w:rPr>
          <w:bCs/>
        </w:rPr>
        <w:t>If the inventory is not found in the warehouse</w:t>
      </w:r>
      <w:r w:rsidR="00BA58C7" w:rsidRPr="00960EE3">
        <w:rPr>
          <w:bCs/>
        </w:rPr>
        <w:t>, an inventory adjustment can be made. Command Center Lea</w:t>
      </w:r>
      <w:r w:rsidR="00AB01DE" w:rsidRPr="00960EE3">
        <w:rPr>
          <w:bCs/>
        </w:rPr>
        <w:t>d Wise Project Manager can put i</w:t>
      </w:r>
      <w:r w:rsidR="00BA58C7" w:rsidRPr="00960EE3">
        <w:rPr>
          <w:bCs/>
        </w:rPr>
        <w:t>n 101086</w:t>
      </w:r>
      <w:r w:rsidR="00AB01DE" w:rsidRPr="00960EE3">
        <w:rPr>
          <w:bCs/>
        </w:rPr>
        <w:t xml:space="preserve"> until they have time to </w:t>
      </w:r>
      <w:r w:rsidR="003D038E" w:rsidRPr="00960EE3">
        <w:rPr>
          <w:bCs/>
        </w:rPr>
        <w:t>look</w:t>
      </w:r>
      <w:r w:rsidR="00AB01DE" w:rsidRPr="00960EE3">
        <w:rPr>
          <w:bCs/>
        </w:rPr>
        <w:t xml:space="preserve"> and see where these products might be located</w:t>
      </w:r>
      <w:r w:rsidR="00BA58C7" w:rsidRPr="00960EE3">
        <w:rPr>
          <w:bCs/>
        </w:rPr>
        <w:t>.</w:t>
      </w:r>
      <w:r w:rsidR="00AB01DE" w:rsidRPr="00960EE3">
        <w:rPr>
          <w:bCs/>
        </w:rPr>
        <w:t xml:space="preserve"> This is done so we do not list inventory that cannot be located on Weblink and/or other customer facing order sites. </w:t>
      </w:r>
    </w:p>
    <w:p w14:paraId="17DA1424" w14:textId="77777777" w:rsidR="00C56C22" w:rsidRPr="00C56C22" w:rsidRDefault="00C56C22" w:rsidP="00FC5F85">
      <w:pPr>
        <w:numPr>
          <w:ilvl w:val="0"/>
          <w:numId w:val="109"/>
        </w:numPr>
      </w:pPr>
      <w:bookmarkStart w:id="160" w:name="_Toc19281795"/>
      <w:r w:rsidRPr="00C56C22">
        <w:t>Creating Desktop Shortcuts for users</w:t>
      </w:r>
      <w:bookmarkEnd w:id="160"/>
    </w:p>
    <w:p w14:paraId="244359B5" w14:textId="77777777" w:rsidR="00C56C22" w:rsidRPr="00C56C22" w:rsidRDefault="00C56C22" w:rsidP="00FC5F85">
      <w:pPr>
        <w:numPr>
          <w:ilvl w:val="1"/>
          <w:numId w:val="109"/>
        </w:numPr>
        <w:rPr>
          <w:bCs/>
        </w:rPr>
      </w:pPr>
      <w:r w:rsidRPr="00C56C22">
        <w:rPr>
          <w:bCs/>
        </w:rPr>
        <w:t>A remote desktop session will need to be added to all computers going to the WISE install, Warehouse Manager and Warehouse Support Manager.</w:t>
      </w:r>
    </w:p>
    <w:p w14:paraId="46D54A2C" w14:textId="61915CDD" w:rsidR="00C56C22" w:rsidRPr="00C56C22" w:rsidRDefault="00C56C22" w:rsidP="00FC5F85">
      <w:pPr>
        <w:numPr>
          <w:ilvl w:val="0"/>
          <w:numId w:val="109"/>
        </w:numPr>
      </w:pPr>
      <w:bookmarkStart w:id="161" w:name="_Toc19281796"/>
      <w:r w:rsidRPr="00C56C22">
        <w:t xml:space="preserve">Turn on </w:t>
      </w:r>
      <w:r w:rsidR="003D038E" w:rsidRPr="00C56C22">
        <w:t>the shipment</w:t>
      </w:r>
      <w:r w:rsidRPr="00C56C22">
        <w:t xml:space="preserve"> </w:t>
      </w:r>
      <w:bookmarkEnd w:id="161"/>
      <w:r w:rsidR="003D038E" w:rsidRPr="00C56C22">
        <w:t>monitor.</w:t>
      </w:r>
      <w:r w:rsidRPr="00C56C22">
        <w:t xml:space="preserve"> </w:t>
      </w:r>
    </w:p>
    <w:p w14:paraId="7F8B5684" w14:textId="2CD9C828" w:rsidR="00C56C22" w:rsidRPr="00C56C22" w:rsidRDefault="00C56C22" w:rsidP="00FC5F85">
      <w:pPr>
        <w:numPr>
          <w:ilvl w:val="1"/>
          <w:numId w:val="109"/>
        </w:numPr>
        <w:rPr>
          <w:bCs/>
        </w:rPr>
      </w:pPr>
      <w:r w:rsidRPr="00C56C22">
        <w:rPr>
          <w:bCs/>
        </w:rPr>
        <w:t xml:space="preserve">Shipment monitors will be turned on and logged into once counts are done so they are not taking up a license during the </w:t>
      </w:r>
      <w:r w:rsidR="003D038E" w:rsidRPr="00C56C22">
        <w:rPr>
          <w:bCs/>
        </w:rPr>
        <w:t>counting.</w:t>
      </w:r>
    </w:p>
    <w:p w14:paraId="1F8312AC" w14:textId="77777777" w:rsidR="00C56C22" w:rsidRPr="00C56C22" w:rsidRDefault="00C56C22" w:rsidP="00FC5F85">
      <w:pPr>
        <w:numPr>
          <w:ilvl w:val="2"/>
          <w:numId w:val="109"/>
        </w:numPr>
        <w:rPr>
          <w:bCs/>
        </w:rPr>
      </w:pPr>
      <w:r w:rsidRPr="00C56C22">
        <w:rPr>
          <w:bCs/>
        </w:rPr>
        <w:t xml:space="preserve">Log into computer with </w:t>
      </w:r>
      <w:r w:rsidRPr="00C56C22">
        <w:rPr>
          <w:b/>
          <w:bCs/>
          <w:i/>
          <w:iCs/>
        </w:rPr>
        <w:t>R4monitor</w:t>
      </w:r>
      <w:r w:rsidRPr="00C56C22">
        <w:rPr>
          <w:bCs/>
        </w:rPr>
        <w:t xml:space="preserve"> user and </w:t>
      </w:r>
      <w:r w:rsidRPr="00C56C22">
        <w:rPr>
          <w:b/>
          <w:bCs/>
          <w:i/>
          <w:iCs/>
        </w:rPr>
        <w:t xml:space="preserve">Welcome1$ </w:t>
      </w:r>
      <w:r w:rsidRPr="00C56C22">
        <w:rPr>
          <w:bCs/>
        </w:rPr>
        <w:t>password</w:t>
      </w:r>
    </w:p>
    <w:p w14:paraId="027008C2" w14:textId="77777777" w:rsidR="00C56C22" w:rsidRPr="00C56C22" w:rsidRDefault="00C56C22" w:rsidP="00FC5F85">
      <w:pPr>
        <w:numPr>
          <w:ilvl w:val="2"/>
          <w:numId w:val="109"/>
        </w:numPr>
        <w:rPr>
          <w:bCs/>
        </w:rPr>
      </w:pPr>
      <w:r w:rsidRPr="00C56C22">
        <w:rPr>
          <w:bCs/>
        </w:rPr>
        <w:t xml:space="preserve">Log into r4 session with </w:t>
      </w:r>
      <w:r w:rsidRPr="00C56C22">
        <w:rPr>
          <w:b/>
          <w:bCs/>
          <w:i/>
          <w:iCs/>
          <w:u w:val="single"/>
        </w:rPr>
        <w:t>monitor</w:t>
      </w:r>
      <w:r w:rsidRPr="00C56C22">
        <w:rPr>
          <w:bCs/>
        </w:rPr>
        <w:t xml:space="preserve"> user and </w:t>
      </w:r>
      <w:r w:rsidRPr="00C56C22">
        <w:rPr>
          <w:b/>
          <w:bCs/>
          <w:i/>
          <w:iCs/>
          <w:u w:val="single"/>
        </w:rPr>
        <w:t>kmon</w:t>
      </w:r>
      <w:r w:rsidRPr="00C56C22">
        <w:rPr>
          <w:bCs/>
        </w:rPr>
        <w:t xml:space="preserve"> password</w:t>
      </w:r>
    </w:p>
    <w:p w14:paraId="1F0CBDC4" w14:textId="4C1C7925" w:rsidR="00C56C22" w:rsidRPr="00C56C22" w:rsidRDefault="00C56C22" w:rsidP="00FC5F85">
      <w:pPr>
        <w:numPr>
          <w:ilvl w:val="0"/>
          <w:numId w:val="109"/>
        </w:numPr>
      </w:pPr>
      <w:bookmarkStart w:id="162" w:name="_Toc19281797"/>
      <w:r w:rsidRPr="00C56C22">
        <w:t xml:space="preserve">Train warehouse employee to use the </w:t>
      </w:r>
      <w:bookmarkEnd w:id="162"/>
      <w:r w:rsidR="003D038E" w:rsidRPr="00C56C22">
        <w:t>system.</w:t>
      </w:r>
      <w:r w:rsidRPr="00C56C22">
        <w:t xml:space="preserve"> </w:t>
      </w:r>
    </w:p>
    <w:p w14:paraId="4CC1E118" w14:textId="57D18AEF" w:rsidR="00C56C22" w:rsidRDefault="00C56C22" w:rsidP="00FC5F85">
      <w:pPr>
        <w:numPr>
          <w:ilvl w:val="1"/>
          <w:numId w:val="109"/>
        </w:numPr>
        <w:rPr>
          <w:bCs/>
        </w:rPr>
      </w:pPr>
      <w:r w:rsidRPr="00C56C22">
        <w:rPr>
          <w:bCs/>
        </w:rPr>
        <w:t>The ROMS or Support Warehouse Management will go over the system and train the users on how to use the scanners, how to receive, how to pick and how to push the orders to the board.</w:t>
      </w:r>
    </w:p>
    <w:p w14:paraId="276E193D" w14:textId="275FA175" w:rsidR="00756611" w:rsidRDefault="000D679B" w:rsidP="00060C4E">
      <w:pPr>
        <w:pStyle w:val="Heading2"/>
        <w:numPr>
          <w:ilvl w:val="1"/>
          <w:numId w:val="32"/>
        </w:numPr>
      </w:pPr>
      <w:bookmarkStart w:id="163" w:name="_Toc212651143"/>
      <w:r>
        <w:lastRenderedPageBreak/>
        <w:t>Password Management</w:t>
      </w:r>
      <w:bookmarkEnd w:id="163"/>
    </w:p>
    <w:p w14:paraId="1AC1D288" w14:textId="7C40FDD5" w:rsidR="000D679B" w:rsidRPr="007C27F6" w:rsidRDefault="000D679B"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Password Criteria</w:t>
      </w:r>
    </w:p>
    <w:p w14:paraId="4F56106C" w14:textId="77777777" w:rsidR="000D679B" w:rsidRPr="00500509" w:rsidRDefault="000D679B" w:rsidP="000D679B">
      <w:r w:rsidRPr="00500509">
        <w:t>This applies to the user’s main workstation/network login. Employees are encouraged to use a “passphrase” style of password instead of a traditional one word “password.” The following rules apply:</w:t>
      </w:r>
    </w:p>
    <w:p w14:paraId="33C0E1B1" w14:textId="77777777" w:rsidR="000D679B" w:rsidRPr="00500509" w:rsidRDefault="000D679B" w:rsidP="00FC5F85">
      <w:pPr>
        <w:pStyle w:val="ListParagraph"/>
        <w:numPr>
          <w:ilvl w:val="0"/>
          <w:numId w:val="110"/>
        </w:numPr>
      </w:pPr>
      <w:r w:rsidRPr="00500509">
        <w:t xml:space="preserve">Use uppercase and lowercase letters. </w:t>
      </w:r>
    </w:p>
    <w:p w14:paraId="099F10B5" w14:textId="2E6D13AF" w:rsidR="000D679B" w:rsidRPr="00500509" w:rsidRDefault="000D679B" w:rsidP="00FC5F85">
      <w:pPr>
        <w:pStyle w:val="ListParagraph"/>
        <w:numPr>
          <w:ilvl w:val="0"/>
          <w:numId w:val="110"/>
        </w:numPr>
      </w:pPr>
      <w:r w:rsidRPr="00500509">
        <w:t xml:space="preserve">Use numbers, special </w:t>
      </w:r>
      <w:r w:rsidR="003D038E" w:rsidRPr="00500509">
        <w:t>characters,</w:t>
      </w:r>
      <w:r w:rsidRPr="00500509">
        <w:t xml:space="preserve"> and spaces.</w:t>
      </w:r>
    </w:p>
    <w:p w14:paraId="36509538" w14:textId="77777777" w:rsidR="000D679B" w:rsidRPr="00500509" w:rsidRDefault="000D679B" w:rsidP="00FC5F85">
      <w:pPr>
        <w:pStyle w:val="ListParagraph"/>
        <w:numPr>
          <w:ilvl w:val="0"/>
          <w:numId w:val="110"/>
        </w:numPr>
      </w:pPr>
      <w:r w:rsidRPr="00500509">
        <w:t>The minimum number of characters is 12.</w:t>
      </w:r>
    </w:p>
    <w:p w14:paraId="4C79584A" w14:textId="77777777" w:rsidR="000D679B" w:rsidRPr="00500509" w:rsidRDefault="000D679B" w:rsidP="00FC5F85">
      <w:pPr>
        <w:pStyle w:val="ListParagraph"/>
        <w:numPr>
          <w:ilvl w:val="1"/>
          <w:numId w:val="110"/>
        </w:numPr>
      </w:pPr>
      <w:r w:rsidRPr="00500509">
        <w:t>No uppercase or lowercase requirements.</w:t>
      </w:r>
    </w:p>
    <w:p w14:paraId="663CEBA4" w14:textId="77777777" w:rsidR="000D679B" w:rsidRPr="00500509" w:rsidRDefault="000D679B" w:rsidP="00FC5F85">
      <w:pPr>
        <w:pStyle w:val="ListParagraph"/>
        <w:numPr>
          <w:ilvl w:val="1"/>
          <w:numId w:val="110"/>
        </w:numPr>
      </w:pPr>
      <w:r w:rsidRPr="00500509">
        <w:t>No number or special character requirements.</w:t>
      </w:r>
    </w:p>
    <w:p w14:paraId="4A28EDD6" w14:textId="77777777" w:rsidR="000D679B" w:rsidRPr="00500509" w:rsidRDefault="000D679B" w:rsidP="00FC5F85">
      <w:pPr>
        <w:pStyle w:val="ListParagraph"/>
        <w:numPr>
          <w:ilvl w:val="1"/>
          <w:numId w:val="110"/>
        </w:numPr>
      </w:pPr>
      <w:r w:rsidRPr="00500509">
        <w:t>An example would be:</w:t>
      </w:r>
    </w:p>
    <w:p w14:paraId="1F38FCDE" w14:textId="77777777" w:rsidR="000D679B" w:rsidRPr="000D679B" w:rsidRDefault="000D679B" w:rsidP="00FC5F85">
      <w:pPr>
        <w:numPr>
          <w:ilvl w:val="2"/>
          <w:numId w:val="109"/>
        </w:numPr>
        <w:rPr>
          <w:bCs/>
        </w:rPr>
      </w:pPr>
      <w:r w:rsidRPr="000D679B">
        <w:rPr>
          <w:bCs/>
        </w:rPr>
        <w:t>Old Password Style:</w:t>
      </w:r>
      <w:r w:rsidRPr="000D679B">
        <w:rPr>
          <w:bCs/>
        </w:rPr>
        <w:tab/>
        <w:t>Welcome01$</w:t>
      </w:r>
    </w:p>
    <w:p w14:paraId="6849871F" w14:textId="77777777" w:rsidR="000D679B" w:rsidRPr="000D679B" w:rsidRDefault="000D679B" w:rsidP="00FC5F85">
      <w:pPr>
        <w:numPr>
          <w:ilvl w:val="2"/>
          <w:numId w:val="109"/>
        </w:numPr>
        <w:rPr>
          <w:bCs/>
        </w:rPr>
      </w:pPr>
      <w:r w:rsidRPr="000D679B">
        <w:rPr>
          <w:bCs/>
        </w:rPr>
        <w:t>New Password Style:</w:t>
      </w:r>
      <w:r w:rsidRPr="000D679B">
        <w:rPr>
          <w:bCs/>
        </w:rPr>
        <w:tab/>
        <w:t>Welcome Branch 01</w:t>
      </w:r>
    </w:p>
    <w:p w14:paraId="65C9165A" w14:textId="120E3524" w:rsidR="000D679B" w:rsidRPr="007C27F6" w:rsidRDefault="000D679B"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IT Password Storage</w:t>
      </w:r>
    </w:p>
    <w:p w14:paraId="7AB84BF8" w14:textId="7C4D69E6" w:rsidR="000D679B" w:rsidRPr="00512D6C" w:rsidRDefault="000D679B" w:rsidP="000D679B">
      <w:r>
        <w:t xml:space="preserve">IT </w:t>
      </w:r>
      <w:r w:rsidRPr="00512D6C">
        <w:t>store</w:t>
      </w:r>
      <w:r>
        <w:t>s</w:t>
      </w:r>
      <w:r w:rsidRPr="00512D6C">
        <w:t xml:space="preserve"> all IT </w:t>
      </w:r>
      <w:r>
        <w:t xml:space="preserve">specific </w:t>
      </w:r>
      <w:r w:rsidR="003D038E">
        <w:t>u</w:t>
      </w:r>
      <w:r w:rsidR="003D038E" w:rsidRPr="00512D6C">
        <w:t>sernames</w:t>
      </w:r>
      <w:r w:rsidRPr="00512D6C">
        <w:t xml:space="preserve"> and passwords in a </w:t>
      </w:r>
      <w:r>
        <w:t>password protected O</w:t>
      </w:r>
      <w:r w:rsidRPr="00512D6C">
        <w:t xml:space="preserve">ne </w:t>
      </w:r>
      <w:r>
        <w:t>N</w:t>
      </w:r>
      <w:r w:rsidRPr="00512D6C">
        <w:t>ote file.</w:t>
      </w:r>
      <w:r>
        <w:t xml:space="preserve"> </w:t>
      </w:r>
      <w:r w:rsidRPr="00512D6C">
        <w:rPr>
          <w:bCs/>
        </w:rPr>
        <w:t xml:space="preserve"> </w:t>
      </w:r>
    </w:p>
    <w:p w14:paraId="6693B837" w14:textId="77777777" w:rsidR="000D679B" w:rsidRPr="000D679B" w:rsidRDefault="000D679B" w:rsidP="000D679B"/>
    <w:p w14:paraId="7802D40F" w14:textId="506AF940" w:rsidR="00756611" w:rsidRDefault="000D679B" w:rsidP="00060C4E">
      <w:pPr>
        <w:pStyle w:val="Heading2"/>
        <w:numPr>
          <w:ilvl w:val="1"/>
          <w:numId w:val="32"/>
        </w:numPr>
      </w:pPr>
      <w:bookmarkStart w:id="164" w:name="_Toc212651144"/>
      <w:r>
        <w:lastRenderedPageBreak/>
        <w:t>Customer Number Change</w:t>
      </w:r>
      <w:bookmarkEnd w:id="164"/>
    </w:p>
    <w:p w14:paraId="32E8F779" w14:textId="2D933DF6" w:rsidR="000D679B" w:rsidRPr="007C27F6" w:rsidRDefault="000D679B"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 xml:space="preserve">The Customer Number Change is a </w:t>
      </w:r>
      <w:r w:rsidR="006C42B6" w:rsidRPr="007C27F6">
        <w:rPr>
          <w:rFonts w:ascii="Arial Narrow" w:eastAsiaTheme="majorEastAsia" w:hAnsi="Arial Narrow" w:cstheme="majorBidi"/>
          <w:b/>
          <w:sz w:val="28"/>
          <w:szCs w:val="28"/>
        </w:rPr>
        <w:t>process</w:t>
      </w:r>
      <w:r w:rsidRPr="007C27F6">
        <w:rPr>
          <w:rFonts w:ascii="Arial Narrow" w:eastAsiaTheme="majorEastAsia" w:hAnsi="Arial Narrow" w:cstheme="majorBidi"/>
          <w:b/>
          <w:sz w:val="28"/>
          <w:szCs w:val="28"/>
        </w:rPr>
        <w:t xml:space="preserve"> designed to accompany rout</w:t>
      </w:r>
      <w:r w:rsidR="006C42B6" w:rsidRPr="007C27F6">
        <w:rPr>
          <w:rFonts w:ascii="Arial Narrow" w:eastAsiaTheme="majorEastAsia" w:hAnsi="Arial Narrow" w:cstheme="majorBidi"/>
          <w:b/>
          <w:sz w:val="28"/>
          <w:szCs w:val="28"/>
        </w:rPr>
        <w:t>e</w:t>
      </w:r>
      <w:r w:rsidRPr="007C27F6">
        <w:rPr>
          <w:rFonts w:ascii="Arial Narrow" w:eastAsiaTheme="majorEastAsia" w:hAnsi="Arial Narrow" w:cstheme="majorBidi"/>
          <w:b/>
          <w:sz w:val="28"/>
          <w:szCs w:val="28"/>
        </w:rPr>
        <w:t xml:space="preserve"> changes that impact the </w:t>
      </w:r>
      <w:r w:rsidR="003D038E" w:rsidRPr="007C27F6">
        <w:rPr>
          <w:rFonts w:ascii="Arial Narrow" w:eastAsiaTheme="majorEastAsia" w:hAnsi="Arial Narrow" w:cstheme="majorBidi"/>
          <w:b/>
          <w:sz w:val="28"/>
          <w:szCs w:val="28"/>
        </w:rPr>
        <w:t>customer’s</w:t>
      </w:r>
      <w:r w:rsidR="006C42B6" w:rsidRPr="007C27F6">
        <w:rPr>
          <w:rFonts w:ascii="Arial Narrow" w:eastAsiaTheme="majorEastAsia" w:hAnsi="Arial Narrow" w:cstheme="majorBidi"/>
          <w:b/>
          <w:sz w:val="28"/>
          <w:szCs w:val="28"/>
        </w:rPr>
        <w:t xml:space="preserve"> primary supply </w:t>
      </w:r>
      <w:r w:rsidR="003D038E" w:rsidRPr="007C27F6">
        <w:rPr>
          <w:rFonts w:ascii="Arial Narrow" w:eastAsiaTheme="majorEastAsia" w:hAnsi="Arial Narrow" w:cstheme="majorBidi"/>
          <w:b/>
          <w:sz w:val="28"/>
          <w:szCs w:val="28"/>
        </w:rPr>
        <w:t>warehouse.</w:t>
      </w:r>
    </w:p>
    <w:p w14:paraId="760FA59B" w14:textId="77777777" w:rsidR="00C910D7" w:rsidRPr="00C910D7" w:rsidRDefault="00C910D7" w:rsidP="00FC5F85">
      <w:pPr>
        <w:numPr>
          <w:ilvl w:val="0"/>
          <w:numId w:val="111"/>
        </w:numPr>
      </w:pPr>
      <w:r w:rsidRPr="00C910D7">
        <w:t>Specifically, it enhances our ability to serve customers by:</w:t>
      </w:r>
    </w:p>
    <w:p w14:paraId="515132B4" w14:textId="65E747F2" w:rsidR="00C910D7" w:rsidRPr="00C910D7" w:rsidRDefault="00C910D7" w:rsidP="00FC5F85">
      <w:pPr>
        <w:numPr>
          <w:ilvl w:val="1"/>
          <w:numId w:val="111"/>
        </w:numPr>
      </w:pPr>
      <w:r w:rsidRPr="00C910D7">
        <w:t xml:space="preserve">Making the first digits of the customer number match up with location </w:t>
      </w:r>
      <w:r w:rsidR="003F56BE" w:rsidRPr="00C910D7">
        <w:t>number.</w:t>
      </w:r>
    </w:p>
    <w:p w14:paraId="331305EC" w14:textId="639AD847" w:rsidR="00C910D7" w:rsidRPr="00C910D7" w:rsidRDefault="00C910D7" w:rsidP="00FC5F85">
      <w:pPr>
        <w:numPr>
          <w:ilvl w:val="2"/>
          <w:numId w:val="111"/>
        </w:numPr>
      </w:pPr>
      <w:r w:rsidRPr="00C910D7">
        <w:t xml:space="preserve">Ensuring Will Call customers will be routed to the correct location for pick </w:t>
      </w:r>
      <w:r w:rsidR="003F56BE" w:rsidRPr="00C910D7">
        <w:t>up.</w:t>
      </w:r>
      <w:r w:rsidRPr="00C910D7">
        <w:t xml:space="preserve"> </w:t>
      </w:r>
    </w:p>
    <w:p w14:paraId="7BD7031A" w14:textId="732E1347" w:rsidR="00C910D7" w:rsidRPr="00C910D7" w:rsidRDefault="00C910D7" w:rsidP="00FC5F85">
      <w:pPr>
        <w:numPr>
          <w:ilvl w:val="2"/>
          <w:numId w:val="111"/>
        </w:numPr>
      </w:pPr>
      <w:r w:rsidRPr="00C910D7">
        <w:t xml:space="preserve">Ensuring that inventory visibility on Weblink is displaying </w:t>
      </w:r>
      <w:r w:rsidR="003F56BE" w:rsidRPr="00C910D7">
        <w:t>properly.</w:t>
      </w:r>
      <w:r w:rsidRPr="00C910D7">
        <w:t xml:space="preserve"> </w:t>
      </w:r>
    </w:p>
    <w:p w14:paraId="029EEA85" w14:textId="4C361FE1" w:rsidR="00C910D7" w:rsidRPr="00C910D7" w:rsidRDefault="00C910D7" w:rsidP="00FC5F85">
      <w:pPr>
        <w:numPr>
          <w:ilvl w:val="2"/>
          <w:numId w:val="111"/>
        </w:numPr>
      </w:pPr>
      <w:r w:rsidRPr="00C910D7">
        <w:t xml:space="preserve">It allows for warehouse personnel to quickly sort tires for transfer by looking at the first digit of the customer number on printed </w:t>
      </w:r>
      <w:r w:rsidR="003F56BE" w:rsidRPr="00C910D7">
        <w:t>invoices.</w:t>
      </w:r>
    </w:p>
    <w:p w14:paraId="25979D5A" w14:textId="77777777" w:rsidR="00C910D7" w:rsidRPr="00C910D7" w:rsidRDefault="00C910D7" w:rsidP="00FC5F85">
      <w:pPr>
        <w:numPr>
          <w:ilvl w:val="1"/>
          <w:numId w:val="111"/>
        </w:numPr>
      </w:pPr>
      <w:r w:rsidRPr="00C910D7">
        <w:t xml:space="preserve">We limit the frequency of Customer Number Changes to twice per year because it requires a 4-8-hour downtime to all systems. Including all ordering systems. </w:t>
      </w:r>
    </w:p>
    <w:p w14:paraId="447C3F8B" w14:textId="77777777" w:rsidR="00C910D7" w:rsidRPr="00C910D7" w:rsidRDefault="00C910D7" w:rsidP="00FC5F85">
      <w:pPr>
        <w:numPr>
          <w:ilvl w:val="0"/>
          <w:numId w:val="111"/>
        </w:numPr>
      </w:pPr>
      <w:r w:rsidRPr="00C910D7">
        <w:t>They take place when large reroutes occur due to:</w:t>
      </w:r>
    </w:p>
    <w:p w14:paraId="6D9E8AAA" w14:textId="77777777" w:rsidR="00C910D7" w:rsidRPr="00C910D7" w:rsidRDefault="00C910D7" w:rsidP="00FC5F85">
      <w:pPr>
        <w:numPr>
          <w:ilvl w:val="1"/>
          <w:numId w:val="111"/>
        </w:numPr>
      </w:pPr>
      <w:r w:rsidRPr="00C910D7">
        <w:t>Acquisitions</w:t>
      </w:r>
    </w:p>
    <w:p w14:paraId="763A8D6C" w14:textId="77777777" w:rsidR="00C910D7" w:rsidRPr="00C910D7" w:rsidRDefault="00C910D7" w:rsidP="00FC5F85">
      <w:pPr>
        <w:numPr>
          <w:ilvl w:val="1"/>
          <w:numId w:val="111"/>
        </w:numPr>
      </w:pPr>
      <w:r w:rsidRPr="00C910D7">
        <w:t xml:space="preserve">New warehouse construction </w:t>
      </w:r>
    </w:p>
    <w:p w14:paraId="3F505734" w14:textId="77777777" w:rsidR="00C910D7" w:rsidRPr="00C910D7" w:rsidRDefault="00C910D7" w:rsidP="00FC5F85">
      <w:pPr>
        <w:numPr>
          <w:ilvl w:val="1"/>
          <w:numId w:val="111"/>
        </w:numPr>
      </w:pPr>
      <w:r w:rsidRPr="00C910D7">
        <w:t>Closure of existing warehouses</w:t>
      </w:r>
    </w:p>
    <w:p w14:paraId="082E402F" w14:textId="77777777" w:rsidR="00C910D7" w:rsidRPr="00C910D7" w:rsidRDefault="00C910D7" w:rsidP="00FC5F85">
      <w:pPr>
        <w:numPr>
          <w:ilvl w:val="1"/>
          <w:numId w:val="111"/>
        </w:numPr>
      </w:pPr>
      <w:r w:rsidRPr="00C910D7">
        <w:t>Or any other large quantity changes to customer’s primary ordering warehouse</w:t>
      </w:r>
    </w:p>
    <w:p w14:paraId="7160F9D4" w14:textId="77777777" w:rsidR="00C910D7" w:rsidRPr="00C910D7" w:rsidRDefault="00C910D7" w:rsidP="00FC5F85">
      <w:pPr>
        <w:numPr>
          <w:ilvl w:val="0"/>
          <w:numId w:val="111"/>
        </w:numPr>
      </w:pPr>
      <w:r w:rsidRPr="00C910D7">
        <w:t>Customer Number Change Procedure:</w:t>
      </w:r>
    </w:p>
    <w:p w14:paraId="305D210B" w14:textId="77777777" w:rsidR="00C910D7" w:rsidRPr="00C910D7" w:rsidRDefault="00C910D7" w:rsidP="00FC5F85">
      <w:pPr>
        <w:numPr>
          <w:ilvl w:val="1"/>
          <w:numId w:val="111"/>
        </w:numPr>
      </w:pPr>
      <w:r w:rsidRPr="00C910D7">
        <w:t>Sales should be made aware of the changes before actually doing.</w:t>
      </w:r>
    </w:p>
    <w:p w14:paraId="7FC9738A" w14:textId="77777777" w:rsidR="00C910D7" w:rsidRPr="00C910D7" w:rsidRDefault="00C910D7" w:rsidP="00FC5F85">
      <w:pPr>
        <w:numPr>
          <w:ilvl w:val="2"/>
          <w:numId w:val="111"/>
        </w:numPr>
      </w:pPr>
      <w:r w:rsidRPr="00C910D7">
        <w:t>In addition, we need to coordinate the change date with Logistics and Accounts Departments.</w:t>
      </w:r>
    </w:p>
    <w:p w14:paraId="6E627F73" w14:textId="77777777" w:rsidR="00C910D7" w:rsidRPr="00C910D7" w:rsidRDefault="00C910D7" w:rsidP="00FC5F85">
      <w:pPr>
        <w:numPr>
          <w:ilvl w:val="2"/>
          <w:numId w:val="111"/>
        </w:numPr>
      </w:pPr>
      <w:r w:rsidRPr="00C910D7">
        <w:t xml:space="preserve">If more than 20 customers are going to be changed Marketing, Inside Sales, Logistics, and Credit and Collections must be notified. </w:t>
      </w:r>
    </w:p>
    <w:p w14:paraId="53C0449B" w14:textId="77777777" w:rsidR="00C910D7" w:rsidRPr="00C910D7" w:rsidRDefault="00C910D7" w:rsidP="00FC5F85">
      <w:pPr>
        <w:numPr>
          <w:ilvl w:val="3"/>
          <w:numId w:val="111"/>
        </w:numPr>
      </w:pPr>
      <w:r w:rsidRPr="00C910D7">
        <w:t>This is so they can contact the customers about the change.</w:t>
      </w:r>
    </w:p>
    <w:p w14:paraId="1214C275" w14:textId="77777777" w:rsidR="00C910D7" w:rsidRPr="00C910D7" w:rsidRDefault="00C910D7" w:rsidP="00FC5F85">
      <w:pPr>
        <w:numPr>
          <w:ilvl w:val="1"/>
          <w:numId w:val="111"/>
        </w:numPr>
      </w:pPr>
      <w:r w:rsidRPr="00C910D7">
        <w:t>If only 20 or below, Credit and Collection Supervisor and Purchasing and Pricing needs to be notified only.</w:t>
      </w:r>
    </w:p>
    <w:p w14:paraId="4174B54E" w14:textId="77777777" w:rsidR="00C910D7" w:rsidRPr="00C910D7" w:rsidRDefault="00C910D7" w:rsidP="00FC5F85">
      <w:pPr>
        <w:numPr>
          <w:ilvl w:val="1"/>
          <w:numId w:val="111"/>
        </w:numPr>
      </w:pPr>
      <w:r w:rsidRPr="00C910D7">
        <w:t>A list would be provided from either Logistics Supervisor or C&amp;C Supervisor, which needs to be approved by Marketing Director.</w:t>
      </w:r>
    </w:p>
    <w:p w14:paraId="355C5105" w14:textId="77777777" w:rsidR="00C910D7" w:rsidRPr="00C910D7" w:rsidRDefault="00C910D7" w:rsidP="00FC5F85">
      <w:pPr>
        <w:numPr>
          <w:ilvl w:val="0"/>
          <w:numId w:val="111"/>
        </w:numPr>
      </w:pPr>
      <w:r w:rsidRPr="00C910D7">
        <w:t>Step 1 can be done at any time.</w:t>
      </w:r>
    </w:p>
    <w:p w14:paraId="319D04EF" w14:textId="24C63719" w:rsidR="00C910D7" w:rsidRPr="00C910D7" w:rsidRDefault="00C910D7" w:rsidP="00FC5F85">
      <w:pPr>
        <w:numPr>
          <w:ilvl w:val="1"/>
          <w:numId w:val="111"/>
        </w:numPr>
      </w:pPr>
      <w:r w:rsidRPr="00C910D7">
        <w:t xml:space="preserve">Logistics sends Credit Collections spreadsheet of proposed </w:t>
      </w:r>
      <w:r w:rsidR="003F56BE" w:rsidRPr="00C910D7">
        <w:t>changes.</w:t>
      </w:r>
    </w:p>
    <w:p w14:paraId="6FD30FAD" w14:textId="0535925E" w:rsidR="00C910D7" w:rsidRPr="00C910D7" w:rsidRDefault="00C910D7" w:rsidP="00FC5F85">
      <w:pPr>
        <w:numPr>
          <w:ilvl w:val="2"/>
          <w:numId w:val="111"/>
        </w:numPr>
      </w:pPr>
      <w:r w:rsidRPr="00C910D7">
        <w:t xml:space="preserve">Logistics maintains spreadsheet of proposed customer </w:t>
      </w:r>
      <w:r w:rsidR="003F56BE" w:rsidRPr="00C910D7">
        <w:t>numbers of</w:t>
      </w:r>
      <w:r w:rsidRPr="00C910D7">
        <w:t xml:space="preserve"> changes.  Credits enter the old and new customer numbers into:</w:t>
      </w:r>
    </w:p>
    <w:p w14:paraId="0F0D4B4C" w14:textId="77777777" w:rsidR="00C910D7" w:rsidRPr="00C910D7" w:rsidRDefault="00C910D7" w:rsidP="00FC5F85">
      <w:pPr>
        <w:numPr>
          <w:ilvl w:val="2"/>
          <w:numId w:val="111"/>
        </w:numPr>
        <w:rPr>
          <w:u w:val="single"/>
        </w:rPr>
      </w:pPr>
      <w:hyperlink r:id="rId207" w:history="1">
        <w:r w:rsidRPr="00C910D7">
          <w:rPr>
            <w:rStyle w:val="Hyperlink"/>
          </w:rPr>
          <w:t>http://intranet.kmtire.local/index.php?area=custnumchange</w:t>
        </w:r>
      </w:hyperlink>
    </w:p>
    <w:p w14:paraId="0C0E685F" w14:textId="19BAF6A4" w:rsidR="00C910D7" w:rsidRPr="00C910D7" w:rsidRDefault="00C910D7" w:rsidP="00FC5F85">
      <w:pPr>
        <w:numPr>
          <w:ilvl w:val="2"/>
          <w:numId w:val="111"/>
        </w:numPr>
      </w:pPr>
      <w:r w:rsidRPr="00C910D7">
        <w:rPr>
          <w:u w:val="single"/>
        </w:rPr>
        <w:t xml:space="preserve">Credit and collections </w:t>
      </w:r>
      <w:r w:rsidR="003F56BE" w:rsidRPr="00C910D7">
        <w:rPr>
          <w:u w:val="single"/>
        </w:rPr>
        <w:t>click</w:t>
      </w:r>
      <w:r w:rsidRPr="00C910D7">
        <w:rPr>
          <w:u w:val="single"/>
        </w:rPr>
        <w:t xml:space="preserve"> approve to confirm/lockdown </w:t>
      </w:r>
      <w:r w:rsidR="003F56BE" w:rsidRPr="00C910D7">
        <w:rPr>
          <w:u w:val="single"/>
        </w:rPr>
        <w:t>changes.</w:t>
      </w:r>
    </w:p>
    <w:p w14:paraId="1FC6BC1C" w14:textId="77777777" w:rsidR="00C910D7" w:rsidRPr="00C910D7" w:rsidRDefault="00C910D7" w:rsidP="00FC5F85">
      <w:pPr>
        <w:numPr>
          <w:ilvl w:val="2"/>
          <w:numId w:val="111"/>
        </w:numPr>
      </w:pPr>
      <w:r w:rsidRPr="00C910D7">
        <w:t>Have Logistics and C&amp;C review the list and modify changes.</w:t>
      </w:r>
    </w:p>
    <w:p w14:paraId="262B4F79" w14:textId="77CA568F" w:rsidR="00C910D7" w:rsidRPr="00C910D7" w:rsidRDefault="00C910D7" w:rsidP="00FC5F85">
      <w:pPr>
        <w:numPr>
          <w:ilvl w:val="3"/>
          <w:numId w:val="111"/>
        </w:numPr>
      </w:pPr>
      <w:r w:rsidRPr="00C910D7">
        <w:t xml:space="preserve">Verify that there is not any data in the TMCXRF </w:t>
      </w:r>
      <w:r w:rsidR="003F56BE" w:rsidRPr="00C910D7">
        <w:t>file.</w:t>
      </w:r>
    </w:p>
    <w:p w14:paraId="66948B81" w14:textId="77777777" w:rsidR="00C910D7" w:rsidRPr="00C910D7" w:rsidRDefault="00C910D7" w:rsidP="00FC5F85">
      <w:pPr>
        <w:numPr>
          <w:ilvl w:val="3"/>
          <w:numId w:val="111"/>
        </w:numPr>
      </w:pPr>
      <w:r w:rsidRPr="00C910D7">
        <w:lastRenderedPageBreak/>
        <w:t>When all is approved Click the Complete Button to move the data to MaddenCo</w:t>
      </w:r>
    </w:p>
    <w:p w14:paraId="6BB8B6B1" w14:textId="77777777" w:rsidR="00C910D7" w:rsidRPr="00C910D7" w:rsidRDefault="00C910D7" w:rsidP="00FC5F85">
      <w:pPr>
        <w:numPr>
          <w:ilvl w:val="2"/>
          <w:numId w:val="111"/>
        </w:numPr>
      </w:pPr>
      <w:r w:rsidRPr="00C910D7">
        <w:t>Take options 1, 15, 7, 15, 1, 10, (1)</w:t>
      </w:r>
    </w:p>
    <w:p w14:paraId="2845948C" w14:textId="77777777" w:rsidR="00C910D7" w:rsidRPr="00C910D7" w:rsidRDefault="00C910D7" w:rsidP="00FC5F85">
      <w:pPr>
        <w:numPr>
          <w:ilvl w:val="3"/>
          <w:numId w:val="111"/>
        </w:numPr>
      </w:pPr>
      <w:r w:rsidRPr="00C910D7">
        <w:t>Option 1 is Work w/ Customer Number Change.</w:t>
      </w:r>
    </w:p>
    <w:p w14:paraId="1060763C" w14:textId="632833CE" w:rsidR="00C910D7" w:rsidRPr="00C910D7" w:rsidRDefault="00C910D7" w:rsidP="00FC5F85">
      <w:pPr>
        <w:numPr>
          <w:ilvl w:val="3"/>
          <w:numId w:val="111"/>
        </w:numPr>
      </w:pPr>
      <w:r w:rsidRPr="00C910D7">
        <w:t xml:space="preserve">Data can manually be added or changed on this </w:t>
      </w:r>
      <w:r w:rsidR="003F56BE" w:rsidRPr="00C910D7">
        <w:t>screen.</w:t>
      </w:r>
    </w:p>
    <w:p w14:paraId="71C4F1D2" w14:textId="4B1B1D98" w:rsidR="00C910D7" w:rsidRPr="00C910D7" w:rsidRDefault="00C910D7" w:rsidP="00FC5F85">
      <w:pPr>
        <w:numPr>
          <w:ilvl w:val="2"/>
          <w:numId w:val="111"/>
        </w:numPr>
      </w:pPr>
      <w:r w:rsidRPr="00C910D7">
        <w:t>Verify old and new customer numbers are correct.</w:t>
      </w:r>
    </w:p>
    <w:p w14:paraId="2B7E0019" w14:textId="77777777" w:rsidR="00C910D7" w:rsidRPr="00C910D7" w:rsidRDefault="00C910D7" w:rsidP="00FC5F85">
      <w:pPr>
        <w:numPr>
          <w:ilvl w:val="2"/>
          <w:numId w:val="111"/>
        </w:numPr>
      </w:pPr>
      <w:r w:rsidRPr="00C910D7">
        <w:t xml:space="preserve">Before exiting the “Work with Customer Number Change” screen, press F9 to print a report of the customer number you entered for later reference. Just put the print job on hold and you can look at it later via WRKSPLF {YourMaddenCoLogin}. </w:t>
      </w:r>
      <w:r w:rsidRPr="00C910D7">
        <w:rPr>
          <w:b/>
          <w:vertAlign w:val="superscript"/>
        </w:rPr>
        <w:t>(1)</w:t>
      </w:r>
    </w:p>
    <w:p w14:paraId="1BD68DD6" w14:textId="77777777" w:rsidR="00C910D7" w:rsidRPr="00C910D7" w:rsidRDefault="00C910D7" w:rsidP="00FC5F85">
      <w:pPr>
        <w:numPr>
          <w:ilvl w:val="0"/>
          <w:numId w:val="111"/>
        </w:numPr>
        <w:rPr>
          <w:i/>
          <w:iCs/>
        </w:rPr>
      </w:pPr>
      <w:r w:rsidRPr="00C910D7">
        <w:t>The following steps need to be done when no one is on the system and not during a close to the nightly update</w:t>
      </w:r>
      <w:r w:rsidRPr="00C910D7">
        <w:rPr>
          <w:i/>
          <w:iCs/>
        </w:rPr>
        <w:t>.</w:t>
      </w:r>
    </w:p>
    <w:p w14:paraId="110BFA8D" w14:textId="77777777" w:rsidR="00C910D7" w:rsidRPr="00C910D7" w:rsidRDefault="00C910D7" w:rsidP="00FC5F85">
      <w:pPr>
        <w:numPr>
          <w:ilvl w:val="1"/>
          <w:numId w:val="111"/>
        </w:numPr>
      </w:pPr>
      <w:r w:rsidRPr="00C910D7">
        <w:t>End all websites running on the system.</w:t>
      </w:r>
    </w:p>
    <w:p w14:paraId="1397A25B" w14:textId="77777777" w:rsidR="00C910D7" w:rsidRPr="00C910D7" w:rsidRDefault="00C910D7" w:rsidP="00FC5F85">
      <w:pPr>
        <w:numPr>
          <w:ilvl w:val="2"/>
          <w:numId w:val="111"/>
        </w:numPr>
      </w:pPr>
      <w:r w:rsidRPr="00C910D7">
        <w:t>Enable maintenance sites on Barracuda F180 Firewall</w:t>
      </w:r>
    </w:p>
    <w:p w14:paraId="3B3C3A33" w14:textId="77777777" w:rsidR="00C910D7" w:rsidRPr="00C910D7" w:rsidRDefault="00C910D7" w:rsidP="00FC5F85">
      <w:pPr>
        <w:numPr>
          <w:ilvl w:val="3"/>
          <w:numId w:val="111"/>
        </w:numPr>
      </w:pPr>
      <w:r w:rsidRPr="00C910D7">
        <w:t xml:space="preserve">How to enable maintenance sites on the Barracuda F180 Firewall </w:t>
      </w:r>
    </w:p>
    <w:p w14:paraId="109198C3" w14:textId="77777777" w:rsidR="00C910D7" w:rsidRPr="00C910D7" w:rsidRDefault="00C910D7" w:rsidP="00FC5F85">
      <w:pPr>
        <w:numPr>
          <w:ilvl w:val="4"/>
          <w:numId w:val="96"/>
        </w:numPr>
      </w:pPr>
      <w:r w:rsidRPr="00C910D7">
        <w:t xml:space="preserve">Part 1: Updating HTTP Sites in Reverse Proxy </w:t>
      </w:r>
    </w:p>
    <w:p w14:paraId="3C9E2956" w14:textId="77777777" w:rsidR="00C910D7" w:rsidRPr="00C910D7" w:rsidRDefault="00C910D7" w:rsidP="00FC5F85">
      <w:pPr>
        <w:numPr>
          <w:ilvl w:val="5"/>
          <w:numId w:val="96"/>
        </w:numPr>
      </w:pPr>
      <w:r w:rsidRPr="00C910D7">
        <w:t xml:space="preserve">1. Log into the Barracuda F180 using the maintenance utility. The current version is 8.0.1 and can be found at F:\Information Technology\Shared\Applications\Barracuda\Barracuda F150 CG FW. *NOTE that this is not an installer, it is a standalone executable. You need to copy this to your computer before running. </w:t>
      </w:r>
    </w:p>
    <w:p w14:paraId="2DA61510" w14:textId="007D9EB0" w:rsidR="008E4C76" w:rsidRDefault="00C910D7" w:rsidP="00FC5F85">
      <w:pPr>
        <w:numPr>
          <w:ilvl w:val="5"/>
          <w:numId w:val="96"/>
        </w:numPr>
      </w:pPr>
      <w:r w:rsidRPr="00C910D7">
        <w:t xml:space="preserve">2. Log into the Barracuda F180 at 10.73.0.9. The user is </w:t>
      </w:r>
      <w:r w:rsidR="003F56BE" w:rsidRPr="00C910D7">
        <w:t>root,</w:t>
      </w:r>
      <w:r w:rsidRPr="00C910D7">
        <w:t xml:space="preserve"> and the password is KMCorp01$ </w:t>
      </w:r>
    </w:p>
    <w:p w14:paraId="13311695" w14:textId="3AB6EF57" w:rsidR="008E4C76" w:rsidRDefault="008E4C76" w:rsidP="008E4C76">
      <w:r>
        <w:rPr>
          <w:noProof/>
        </w:rPr>
        <w:lastRenderedPageBreak/>
        <w:drawing>
          <wp:inline distT="0" distB="0" distL="0" distR="0" wp14:anchorId="1CF9C865" wp14:editId="35898570">
            <wp:extent cx="5589528" cy="4602938"/>
            <wp:effectExtent l="0" t="0" r="0" b="7620"/>
            <wp:docPr id="102" name="Picture 10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593927" cy="4606560"/>
                    </a:xfrm>
                    <a:prstGeom prst="rect">
                      <a:avLst/>
                    </a:prstGeom>
                    <a:noFill/>
                    <a:ln>
                      <a:noFill/>
                    </a:ln>
                  </pic:spPr>
                </pic:pic>
              </a:graphicData>
            </a:graphic>
          </wp:inline>
        </w:drawing>
      </w:r>
    </w:p>
    <w:p w14:paraId="40635549" w14:textId="3D52B8C6" w:rsidR="008E4C76" w:rsidRDefault="008E4C76" w:rsidP="00FC5F85">
      <w:pPr>
        <w:numPr>
          <w:ilvl w:val="1"/>
          <w:numId w:val="111"/>
        </w:numPr>
      </w:pPr>
      <w:r w:rsidRPr="008E4C76">
        <w:t xml:space="preserve">Click on the Configuration Tab </w:t>
      </w:r>
    </w:p>
    <w:p w14:paraId="4FEFEDD6" w14:textId="77777777" w:rsidR="008E4C76" w:rsidRPr="00AC6E22" w:rsidRDefault="008E4C76" w:rsidP="00FC5F85">
      <w:pPr>
        <w:pStyle w:val="ListParagraph"/>
        <w:numPr>
          <w:ilvl w:val="1"/>
          <w:numId w:val="111"/>
        </w:numPr>
      </w:pPr>
      <w:r w:rsidRPr="0025291A">
        <w:t>Browse to Box -&gt; Virtual Servers -&gt; S1 -&gt; Assigned Services -&gt; HTTPProxy -&gt; HTTP Proxy Settings.</w:t>
      </w:r>
      <w:r>
        <w:t xml:space="preserve"> Double click on HTTP Proxy Settings to open up a new tab with the settings.</w:t>
      </w:r>
    </w:p>
    <w:p w14:paraId="5464ECC4" w14:textId="49BA9063" w:rsidR="0013691C" w:rsidRDefault="008E4C76" w:rsidP="008E4C76">
      <w:r>
        <w:rPr>
          <w:noProof/>
        </w:rPr>
        <w:lastRenderedPageBreak/>
        <w:drawing>
          <wp:inline distT="0" distB="0" distL="0" distR="0" wp14:anchorId="6B104754" wp14:editId="6A8D6071">
            <wp:extent cx="4486275" cy="5153025"/>
            <wp:effectExtent l="0" t="0" r="9525" b="9525"/>
            <wp:docPr id="103" name="Picture 103"/>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486275" cy="5153025"/>
                    </a:xfrm>
                    <a:prstGeom prst="rect">
                      <a:avLst/>
                    </a:prstGeom>
                    <a:noFill/>
                    <a:ln>
                      <a:noFill/>
                    </a:ln>
                  </pic:spPr>
                </pic:pic>
              </a:graphicData>
            </a:graphic>
          </wp:inline>
        </w:drawing>
      </w:r>
    </w:p>
    <w:p w14:paraId="15421157" w14:textId="0E318F99" w:rsidR="0013691C" w:rsidRDefault="0013691C" w:rsidP="00FC5F85">
      <w:pPr>
        <w:pStyle w:val="ListParagraph"/>
        <w:numPr>
          <w:ilvl w:val="1"/>
          <w:numId w:val="111"/>
        </w:numPr>
      </w:pPr>
      <w:r w:rsidRPr="0013691C">
        <w:t xml:space="preserve">Click on Reverse Proxy Settings on the left-hand side of the </w:t>
      </w:r>
      <w:r w:rsidR="003F56BE" w:rsidRPr="0013691C">
        <w:t>screen.</w:t>
      </w:r>
    </w:p>
    <w:p w14:paraId="77CB3026" w14:textId="26C9B730" w:rsidR="0013691C" w:rsidRDefault="0013691C" w:rsidP="0013691C">
      <w:pPr>
        <w:pStyle w:val="ListParagraph"/>
        <w:ind w:left="1440"/>
      </w:pPr>
      <w:r>
        <w:rPr>
          <w:noProof/>
        </w:rPr>
        <w:drawing>
          <wp:inline distT="0" distB="0" distL="0" distR="0" wp14:anchorId="61BAEBA3" wp14:editId="5AEEA42E">
            <wp:extent cx="752475" cy="923925"/>
            <wp:effectExtent l="0" t="0" r="9525" b="9525"/>
            <wp:docPr id="104" name="Picture 104"/>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14:paraId="2578CD85" w14:textId="77777777" w:rsidR="0013691C" w:rsidRPr="0013691C" w:rsidRDefault="0013691C" w:rsidP="00FC5F85">
      <w:pPr>
        <w:pStyle w:val="ListParagraph"/>
        <w:numPr>
          <w:ilvl w:val="1"/>
          <w:numId w:val="111"/>
        </w:numPr>
      </w:pPr>
      <w:r w:rsidRPr="0013691C">
        <w:t>Start by clicking the Lock button in the upper right-hand corner of the screen. This will allow you to control the firewall and lock everyone else out of it.</w:t>
      </w:r>
    </w:p>
    <w:p w14:paraId="2385812F" w14:textId="60CA03D0" w:rsidR="0013691C" w:rsidRDefault="0013691C" w:rsidP="00FC5F85">
      <w:pPr>
        <w:pStyle w:val="ListParagraph"/>
        <w:numPr>
          <w:ilvl w:val="1"/>
          <w:numId w:val="111"/>
        </w:numPr>
      </w:pPr>
      <w:r w:rsidRPr="0013691C">
        <w:t xml:space="preserve">Under the heading Domain to Backend Mapping, you need to change the internal IP and port of the server that requests forward to. You can edit and entry by double clicking on it. The table below shows what websites belong to what </w:t>
      </w:r>
      <w:r w:rsidR="003F56BE" w:rsidRPr="0013691C">
        <w:t>ports.</w:t>
      </w:r>
    </w:p>
    <w:p w14:paraId="22E33198" w14:textId="76CC0CBC" w:rsidR="0013691C" w:rsidRDefault="0013691C" w:rsidP="0013691C">
      <w:r>
        <w:rPr>
          <w:noProof/>
        </w:rPr>
        <w:lastRenderedPageBreak/>
        <w:drawing>
          <wp:inline distT="0" distB="0" distL="0" distR="0" wp14:anchorId="08572DDC" wp14:editId="138702AD">
            <wp:extent cx="5934075" cy="2981325"/>
            <wp:effectExtent l="0" t="0" r="9525" b="9525"/>
            <wp:docPr id="105" name="Picture 105"/>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934075" cy="2981325"/>
                    </a:xfrm>
                    <a:prstGeom prst="rect">
                      <a:avLst/>
                    </a:prstGeom>
                    <a:noFill/>
                    <a:ln>
                      <a:noFill/>
                    </a:ln>
                  </pic:spPr>
                </pic:pic>
              </a:graphicData>
            </a:graphic>
          </wp:inline>
        </w:drawing>
      </w:r>
    </w:p>
    <w:p w14:paraId="0D1181D6" w14:textId="440914D4" w:rsidR="0013691C" w:rsidRDefault="0013691C" w:rsidP="0013691C">
      <w:r>
        <w:rPr>
          <w:noProof/>
        </w:rPr>
        <w:drawing>
          <wp:inline distT="0" distB="0" distL="0" distR="0" wp14:anchorId="1B4B4527" wp14:editId="3E92C5AD">
            <wp:extent cx="5943600" cy="113093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943600" cy="1130935"/>
                    </a:xfrm>
                    <a:prstGeom prst="rect">
                      <a:avLst/>
                    </a:prstGeom>
                  </pic:spPr>
                </pic:pic>
              </a:graphicData>
            </a:graphic>
          </wp:inline>
        </w:drawing>
      </w:r>
    </w:p>
    <w:p w14:paraId="6B75D927" w14:textId="764AD29A" w:rsidR="0013691C" w:rsidRPr="0013691C" w:rsidRDefault="0013691C" w:rsidP="00FC5F85">
      <w:pPr>
        <w:numPr>
          <w:ilvl w:val="1"/>
          <w:numId w:val="111"/>
        </w:numPr>
      </w:pPr>
      <w:r w:rsidRPr="0013691C">
        <w:t xml:space="preserve">Repeat Step 7 for all of the items in the above </w:t>
      </w:r>
      <w:r w:rsidR="003F56BE" w:rsidRPr="0013691C">
        <w:t>table.</w:t>
      </w:r>
    </w:p>
    <w:p w14:paraId="231896AB" w14:textId="31899CA7" w:rsidR="0013691C" w:rsidRDefault="0013691C" w:rsidP="00FC5F85">
      <w:pPr>
        <w:numPr>
          <w:ilvl w:val="1"/>
          <w:numId w:val="111"/>
        </w:numPr>
      </w:pPr>
      <w:r w:rsidRPr="0013691C">
        <w:t>Once finished click on the Send Changes Button in the upper right-hand corner. After this process completes and active link will appear at the top of the screen. Click Activate to make the changes take effect.</w:t>
      </w:r>
    </w:p>
    <w:p w14:paraId="074B79A1" w14:textId="083CD761" w:rsidR="0013691C" w:rsidRDefault="0013691C" w:rsidP="0013691C">
      <w:r>
        <w:rPr>
          <w:noProof/>
        </w:rPr>
        <w:drawing>
          <wp:inline distT="0" distB="0" distL="0" distR="0" wp14:anchorId="5D46CE12" wp14:editId="6FD05FED">
            <wp:extent cx="5943600" cy="1002665"/>
            <wp:effectExtent l="0" t="0" r="0" b="6985"/>
            <wp:docPr id="107" name="Picture 107"/>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943600" cy="1002665"/>
                    </a:xfrm>
                    <a:prstGeom prst="rect">
                      <a:avLst/>
                    </a:prstGeom>
                    <a:noFill/>
                    <a:ln>
                      <a:noFill/>
                    </a:ln>
                  </pic:spPr>
                </pic:pic>
              </a:graphicData>
            </a:graphic>
          </wp:inline>
        </w:drawing>
      </w:r>
    </w:p>
    <w:p w14:paraId="211F58D7" w14:textId="52ACD43C" w:rsidR="0013691C" w:rsidRDefault="0013691C" w:rsidP="0013691C"/>
    <w:p w14:paraId="4B56DAF6" w14:textId="65A475C7" w:rsidR="0013691C" w:rsidRDefault="0013691C" w:rsidP="007C27F6">
      <w:pPr>
        <w:pStyle w:val="ListParagraph"/>
        <w:numPr>
          <w:ilvl w:val="2"/>
          <w:numId w:val="32"/>
        </w:numPr>
      </w:pPr>
      <w:r>
        <w:t>Updating HTTP/HTTPS Sites in Firewall Rules</w:t>
      </w:r>
    </w:p>
    <w:p w14:paraId="33B9DF3A" w14:textId="77777777" w:rsidR="00F13EB6" w:rsidRPr="00ED32A9" w:rsidRDefault="00F13EB6" w:rsidP="00FC5F85">
      <w:pPr>
        <w:pStyle w:val="ListParagraph"/>
        <w:numPr>
          <w:ilvl w:val="0"/>
          <w:numId w:val="112"/>
        </w:numPr>
      </w:pPr>
      <w:r w:rsidRPr="00ED32A9">
        <w:t xml:space="preserve">If you need information on logging into the Barracuda, please refer to step 1 on page 1 of this documentation: </w:t>
      </w:r>
    </w:p>
    <w:p w14:paraId="7CB580DE" w14:textId="77777777" w:rsidR="00F13EB6" w:rsidRDefault="00F13EB6" w:rsidP="00FC5F85">
      <w:pPr>
        <w:pStyle w:val="ListParagraph"/>
        <w:numPr>
          <w:ilvl w:val="1"/>
          <w:numId w:val="112"/>
        </w:numPr>
      </w:pPr>
      <w:r w:rsidRPr="00ED32A9">
        <w:t xml:space="preserve">Under the Configuration Tab. Click on Box -&gt; Virtual Servers -&gt; S1 -&gt; Assigned Services -&gt; NGFW (Firewall) -&gt; Forwarding Rules. Double click on Forwarding Rules to open up a new tab with the settings. </w:t>
      </w:r>
    </w:p>
    <w:p w14:paraId="438A1C86" w14:textId="24D63F13" w:rsidR="0013691C" w:rsidRDefault="00F13EB6" w:rsidP="0013691C">
      <w:r w:rsidRPr="00F86990">
        <w:rPr>
          <w:noProof/>
        </w:rPr>
        <w:lastRenderedPageBreak/>
        <w:drawing>
          <wp:inline distT="0" distB="0" distL="0" distR="0" wp14:anchorId="7292D73C" wp14:editId="065800BA">
            <wp:extent cx="3155950" cy="4362450"/>
            <wp:effectExtent l="0" t="0" r="6350" b="0"/>
            <wp:docPr id="108" name="Picture 108"/>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155950" cy="4362450"/>
                    </a:xfrm>
                    <a:prstGeom prst="rect">
                      <a:avLst/>
                    </a:prstGeom>
                    <a:noFill/>
                    <a:ln>
                      <a:noFill/>
                    </a:ln>
                  </pic:spPr>
                </pic:pic>
              </a:graphicData>
            </a:graphic>
          </wp:inline>
        </w:drawing>
      </w:r>
    </w:p>
    <w:p w14:paraId="09696973" w14:textId="77777777" w:rsidR="00F13EB6" w:rsidRPr="00F13EB6" w:rsidRDefault="00F13EB6" w:rsidP="00FC5F85">
      <w:pPr>
        <w:pStyle w:val="ListParagraph"/>
        <w:numPr>
          <w:ilvl w:val="1"/>
          <w:numId w:val="112"/>
        </w:numPr>
      </w:pPr>
      <w:r w:rsidRPr="00F13EB6">
        <w:t>Start by clicking the Lock button in the upper right-hand corner of the screen. This will allow you to control the firewall and lock everyone else out of it.</w:t>
      </w:r>
    </w:p>
    <w:p w14:paraId="2BFF11B5" w14:textId="77777777" w:rsidR="00F13EB6" w:rsidRPr="00F13EB6" w:rsidRDefault="00F13EB6" w:rsidP="00FC5F85">
      <w:pPr>
        <w:pStyle w:val="ListParagraph"/>
        <w:numPr>
          <w:ilvl w:val="1"/>
          <w:numId w:val="112"/>
        </w:numPr>
      </w:pPr>
      <w:r w:rsidRPr="00F13EB6">
        <w:t>There is a section in the rules called Maintenance Rules. You will need to active all of the rules in this section to enable maintenance pages. To activate a rule, right click on it and choose Activate Rule. When it comes time to deactivate the rule, you’ll do the exact same thing but Deactivate Rule will be the option you choose.</w:t>
      </w:r>
    </w:p>
    <w:p w14:paraId="4A3E7E70" w14:textId="1CBFC6E8" w:rsidR="00F13EB6" w:rsidRDefault="00F13EB6" w:rsidP="00F13EB6">
      <w:pPr>
        <w:ind w:left="1440"/>
      </w:pPr>
      <w:r>
        <w:rPr>
          <w:noProof/>
        </w:rPr>
        <w:drawing>
          <wp:inline distT="0" distB="0" distL="0" distR="0" wp14:anchorId="7C15F987" wp14:editId="72129EEF">
            <wp:extent cx="2886075" cy="1059815"/>
            <wp:effectExtent l="0" t="0" r="9525" b="6985"/>
            <wp:docPr id="109" name="Picture 109"/>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886075" cy="1059815"/>
                    </a:xfrm>
                    <a:prstGeom prst="rect">
                      <a:avLst/>
                    </a:prstGeom>
                    <a:noFill/>
                    <a:ln>
                      <a:noFill/>
                    </a:ln>
                  </pic:spPr>
                </pic:pic>
              </a:graphicData>
            </a:graphic>
          </wp:inline>
        </w:drawing>
      </w:r>
    </w:p>
    <w:p w14:paraId="7247CB04" w14:textId="0C13CE5F" w:rsidR="00F13EB6" w:rsidRDefault="00F13EB6" w:rsidP="00FC5F85">
      <w:pPr>
        <w:numPr>
          <w:ilvl w:val="1"/>
          <w:numId w:val="112"/>
        </w:numPr>
      </w:pPr>
      <w:r w:rsidRPr="00F13EB6">
        <w:t>Repeat step 3 for all maintenance pages. Then click Send Changes and Activate.</w:t>
      </w:r>
    </w:p>
    <w:p w14:paraId="6EE0C024" w14:textId="4D75E74C" w:rsidR="00F13EB6" w:rsidRDefault="00F13EB6" w:rsidP="00F13EB6">
      <w:r>
        <w:rPr>
          <w:noProof/>
        </w:rPr>
        <w:drawing>
          <wp:inline distT="0" distB="0" distL="0" distR="0" wp14:anchorId="53380063" wp14:editId="2C7AD074">
            <wp:extent cx="5943600" cy="1002665"/>
            <wp:effectExtent l="0" t="0" r="0" b="6985"/>
            <wp:docPr id="110" name="Picture 110"/>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943600" cy="1002665"/>
                    </a:xfrm>
                    <a:prstGeom prst="rect">
                      <a:avLst/>
                    </a:prstGeom>
                    <a:noFill/>
                    <a:ln>
                      <a:noFill/>
                    </a:ln>
                  </pic:spPr>
                </pic:pic>
              </a:graphicData>
            </a:graphic>
          </wp:inline>
        </w:drawing>
      </w:r>
    </w:p>
    <w:p w14:paraId="56AC67C6" w14:textId="77777777" w:rsidR="00F13EB6" w:rsidRPr="00F13EB6" w:rsidRDefault="00F13EB6" w:rsidP="00FC5F85">
      <w:pPr>
        <w:numPr>
          <w:ilvl w:val="1"/>
          <w:numId w:val="112"/>
        </w:numPr>
      </w:pPr>
      <w:r w:rsidRPr="00F13EB6">
        <w:lastRenderedPageBreak/>
        <w:t xml:space="preserve">At this point you should now have all traffic going to maintenance pages and can begin your work on the AS400. </w:t>
      </w:r>
    </w:p>
    <w:p w14:paraId="2F160108" w14:textId="77777777" w:rsidR="00F13EB6" w:rsidRPr="00F13EB6" w:rsidRDefault="00F13EB6" w:rsidP="00FC5F85">
      <w:pPr>
        <w:numPr>
          <w:ilvl w:val="2"/>
          <w:numId w:val="111"/>
        </w:numPr>
      </w:pPr>
      <w:r w:rsidRPr="00F13EB6">
        <w:t>ENDTCPSVR SERVER(*HTTP) HTTPSVR(*ALL)</w:t>
      </w:r>
    </w:p>
    <w:p w14:paraId="7A324B2C" w14:textId="77777777" w:rsidR="00F13EB6" w:rsidRPr="00F13EB6" w:rsidRDefault="00F13EB6" w:rsidP="00FC5F85">
      <w:pPr>
        <w:numPr>
          <w:ilvl w:val="1"/>
          <w:numId w:val="112"/>
        </w:numPr>
      </w:pPr>
      <w:r w:rsidRPr="00F13EB6">
        <w:t>Verify all websites are ended.</w:t>
      </w:r>
    </w:p>
    <w:p w14:paraId="767ACAD2" w14:textId="77777777" w:rsidR="00F13EB6" w:rsidRPr="00F13EB6" w:rsidRDefault="00F13EB6" w:rsidP="00FC5F85">
      <w:pPr>
        <w:numPr>
          <w:ilvl w:val="0"/>
          <w:numId w:val="252"/>
        </w:numPr>
      </w:pPr>
      <w:r w:rsidRPr="00F13EB6">
        <w:t>WRKACTJOB SBS(QHTTPSVR)</w:t>
      </w:r>
    </w:p>
    <w:p w14:paraId="5FC3D399" w14:textId="77777777" w:rsidR="00F13EB6" w:rsidRPr="00F13EB6" w:rsidRDefault="00F13EB6" w:rsidP="00FC5F85">
      <w:pPr>
        <w:numPr>
          <w:ilvl w:val="3"/>
          <w:numId w:val="112"/>
        </w:numPr>
      </w:pPr>
      <w:r w:rsidRPr="00F13EB6">
        <w:t>Sooner or later, there should be nothing in the list after QHTTPSVR.</w:t>
      </w:r>
    </w:p>
    <w:p w14:paraId="7699716A" w14:textId="77777777" w:rsidR="00F13EB6" w:rsidRPr="00F13EB6" w:rsidRDefault="00F13EB6" w:rsidP="00FC5F85">
      <w:pPr>
        <w:numPr>
          <w:ilvl w:val="1"/>
          <w:numId w:val="112"/>
        </w:numPr>
      </w:pPr>
      <w:r w:rsidRPr="00F13EB6">
        <w:t xml:space="preserve">Run program to convert non-MaddenCo. files. </w:t>
      </w:r>
    </w:p>
    <w:p w14:paraId="77A0F1BB" w14:textId="77777777" w:rsidR="00F13EB6" w:rsidRPr="00F13EB6" w:rsidRDefault="00F13EB6" w:rsidP="00FC5F85">
      <w:pPr>
        <w:numPr>
          <w:ilvl w:val="0"/>
          <w:numId w:val="253"/>
        </w:numPr>
        <w:rPr>
          <w:b/>
          <w:bCs/>
        </w:rPr>
      </w:pPr>
      <w:r w:rsidRPr="00F13EB6">
        <w:rPr>
          <w:b/>
          <w:bCs/>
        </w:rPr>
        <w:t>Username: U273UPDATE</w:t>
      </w:r>
    </w:p>
    <w:p w14:paraId="74668772" w14:textId="77777777" w:rsidR="00F13EB6" w:rsidRPr="00F13EB6" w:rsidRDefault="00F13EB6" w:rsidP="00FC5F85">
      <w:pPr>
        <w:numPr>
          <w:ilvl w:val="0"/>
          <w:numId w:val="253"/>
        </w:numPr>
        <w:rPr>
          <w:b/>
          <w:bCs/>
        </w:rPr>
      </w:pPr>
      <w:r w:rsidRPr="00F13EB6">
        <w:rPr>
          <w:b/>
          <w:bCs/>
        </w:rPr>
        <w:t>Password: KMCorp01$</w:t>
      </w:r>
    </w:p>
    <w:p w14:paraId="1C670BA4" w14:textId="77777777" w:rsidR="00F13EB6" w:rsidRPr="00F13EB6" w:rsidRDefault="00F13EB6" w:rsidP="00FC5F85">
      <w:pPr>
        <w:numPr>
          <w:ilvl w:val="3"/>
          <w:numId w:val="112"/>
        </w:numPr>
      </w:pPr>
      <w:r w:rsidRPr="00F13EB6">
        <w:t>CALL PGM(KMTPGM/CVTCSTNUM)</w:t>
      </w:r>
    </w:p>
    <w:p w14:paraId="3836435B" w14:textId="77777777" w:rsidR="00F13EB6" w:rsidRPr="00F13EB6" w:rsidRDefault="00F13EB6" w:rsidP="00FC5F85">
      <w:pPr>
        <w:numPr>
          <w:ilvl w:val="3"/>
          <w:numId w:val="112"/>
        </w:numPr>
      </w:pPr>
      <w:r w:rsidRPr="00F13EB6">
        <w:t>This takes around 5 minutes.</w:t>
      </w:r>
    </w:p>
    <w:p w14:paraId="14C2DD6B" w14:textId="77777777" w:rsidR="00F13EB6" w:rsidRPr="00F13EB6" w:rsidRDefault="00F13EB6" w:rsidP="00FC5F85">
      <w:pPr>
        <w:numPr>
          <w:ilvl w:val="1"/>
          <w:numId w:val="112"/>
        </w:numPr>
      </w:pPr>
      <w:r w:rsidRPr="00F13EB6">
        <w:t>Run program to change customer numbers in MaddenCo. (approx. - 1hour)</w:t>
      </w:r>
    </w:p>
    <w:p w14:paraId="12B4FFCE" w14:textId="77777777" w:rsidR="00F13EB6" w:rsidRPr="00F13EB6" w:rsidRDefault="00F13EB6" w:rsidP="00FC5F85">
      <w:pPr>
        <w:numPr>
          <w:ilvl w:val="0"/>
          <w:numId w:val="254"/>
        </w:numPr>
      </w:pPr>
      <w:r w:rsidRPr="00F13EB6">
        <w:t>Take options 1, 15, 7, 15, 1, 10, (4)</w:t>
      </w:r>
    </w:p>
    <w:p w14:paraId="44C64293" w14:textId="77777777" w:rsidR="00F13EB6" w:rsidRPr="00F13EB6" w:rsidRDefault="00F13EB6" w:rsidP="00FC5F85">
      <w:pPr>
        <w:numPr>
          <w:ilvl w:val="3"/>
          <w:numId w:val="112"/>
        </w:numPr>
      </w:pPr>
      <w:r w:rsidRPr="00F13EB6">
        <w:t>Job – QBATCH PTCC1</w:t>
      </w:r>
    </w:p>
    <w:p w14:paraId="04F4D8D9" w14:textId="77777777" w:rsidR="00F13EB6" w:rsidRPr="00F13EB6" w:rsidRDefault="00F13EB6" w:rsidP="00FC5F85">
      <w:pPr>
        <w:numPr>
          <w:ilvl w:val="1"/>
          <w:numId w:val="112"/>
        </w:numPr>
      </w:pPr>
      <w:r w:rsidRPr="00F13EB6">
        <w:t>Start all websites that need to be running on the system.</w:t>
      </w:r>
    </w:p>
    <w:p w14:paraId="402FAF56" w14:textId="77777777" w:rsidR="00F13EB6" w:rsidRPr="00F13EB6" w:rsidRDefault="00F13EB6" w:rsidP="00FC5F85">
      <w:pPr>
        <w:numPr>
          <w:ilvl w:val="0"/>
          <w:numId w:val="255"/>
        </w:numPr>
      </w:pPr>
      <w:r w:rsidRPr="00F13EB6">
        <w:t>STRTCPSVR SERVER(*HTTP) HTTPSVR(BIG3TIRE)</w:t>
      </w:r>
    </w:p>
    <w:p w14:paraId="00663A0E" w14:textId="77777777" w:rsidR="00F13EB6" w:rsidRPr="00F13EB6" w:rsidRDefault="00F13EB6" w:rsidP="00FC5F85">
      <w:pPr>
        <w:numPr>
          <w:ilvl w:val="0"/>
          <w:numId w:val="255"/>
        </w:numPr>
      </w:pPr>
      <w:r w:rsidRPr="00F13EB6">
        <w:t>STRTCPSVR SERVER(*HTTP) HTTPSVR(GYORDERWS)</w:t>
      </w:r>
    </w:p>
    <w:p w14:paraId="6CCDED52" w14:textId="77777777" w:rsidR="00F13EB6" w:rsidRPr="00F13EB6" w:rsidRDefault="00F13EB6" w:rsidP="00FC5F85">
      <w:pPr>
        <w:numPr>
          <w:ilvl w:val="0"/>
          <w:numId w:val="255"/>
        </w:numPr>
      </w:pPr>
      <w:r w:rsidRPr="00F13EB6">
        <w:t>STRTCPSVR SERVER(*HTTP) HTTPSVR(INTRANET)</w:t>
      </w:r>
    </w:p>
    <w:p w14:paraId="33165282" w14:textId="77777777" w:rsidR="00F13EB6" w:rsidRPr="00F13EB6" w:rsidRDefault="00F13EB6" w:rsidP="00FC5F85">
      <w:pPr>
        <w:numPr>
          <w:ilvl w:val="0"/>
          <w:numId w:val="255"/>
        </w:numPr>
      </w:pPr>
      <w:r w:rsidRPr="00F13EB6">
        <w:t>STRTCPSVR SERVER(*HTTP) HTTPSVR(KMTIRE)</w:t>
      </w:r>
    </w:p>
    <w:p w14:paraId="7A6826DB" w14:textId="77777777" w:rsidR="00F13EB6" w:rsidRPr="00F13EB6" w:rsidRDefault="00F13EB6" w:rsidP="00FC5F85">
      <w:pPr>
        <w:numPr>
          <w:ilvl w:val="0"/>
          <w:numId w:val="255"/>
        </w:numPr>
      </w:pPr>
      <w:r w:rsidRPr="00F13EB6">
        <w:t>STRTCPSVR SERVER(*HTTP) HTTPSVR(MRTIRE)</w:t>
      </w:r>
    </w:p>
    <w:p w14:paraId="08A79367" w14:textId="77777777" w:rsidR="00F13EB6" w:rsidRPr="00F13EB6" w:rsidRDefault="00F13EB6" w:rsidP="00FC5F85">
      <w:pPr>
        <w:numPr>
          <w:ilvl w:val="0"/>
          <w:numId w:val="255"/>
        </w:numPr>
      </w:pPr>
      <w:r w:rsidRPr="00F13EB6">
        <w:t>STRTCPSVR SERVER(*HTTP) HTTPSVR(MRTIRERTL)</w:t>
      </w:r>
    </w:p>
    <w:p w14:paraId="1FCE8301" w14:textId="77777777" w:rsidR="00F13EB6" w:rsidRPr="00F13EB6" w:rsidRDefault="00F13EB6" w:rsidP="00FC5F85">
      <w:pPr>
        <w:numPr>
          <w:ilvl w:val="0"/>
          <w:numId w:val="255"/>
        </w:numPr>
      </w:pPr>
      <w:r w:rsidRPr="00F13EB6">
        <w:t>STRTCPSVR SERVER(*HTTP) HTTPSVR(PUBLIC)</w:t>
      </w:r>
    </w:p>
    <w:p w14:paraId="508473C3" w14:textId="77777777" w:rsidR="00F13EB6" w:rsidRPr="00F13EB6" w:rsidRDefault="00F13EB6" w:rsidP="00FC5F85">
      <w:pPr>
        <w:numPr>
          <w:ilvl w:val="0"/>
          <w:numId w:val="255"/>
        </w:numPr>
      </w:pPr>
      <w:r w:rsidRPr="00F13EB6">
        <w:t>STRTCPSVR SERVER(*HTTP) HTTPSVR(TIREWEBLNK)</w:t>
      </w:r>
    </w:p>
    <w:p w14:paraId="0459D4BD" w14:textId="77777777" w:rsidR="00F13EB6" w:rsidRPr="00F13EB6" w:rsidRDefault="00F13EB6" w:rsidP="00FC5F85">
      <w:pPr>
        <w:numPr>
          <w:ilvl w:val="0"/>
          <w:numId w:val="255"/>
        </w:numPr>
      </w:pPr>
      <w:r w:rsidRPr="00F13EB6">
        <w:t>STRTCPSVR SERVER(*HTTP) HTTPSVR(WEBLINK2)</w:t>
      </w:r>
    </w:p>
    <w:p w14:paraId="0543026C" w14:textId="77777777" w:rsidR="00F13EB6" w:rsidRPr="00F13EB6" w:rsidRDefault="00F13EB6" w:rsidP="00FC5F85">
      <w:pPr>
        <w:numPr>
          <w:ilvl w:val="0"/>
          <w:numId w:val="255"/>
        </w:numPr>
      </w:pPr>
      <w:r w:rsidRPr="00F13EB6">
        <w:t>STRTCPSVR SERVER(*HTTP) HTTPSVR(WEBTEST2)</w:t>
      </w:r>
    </w:p>
    <w:p w14:paraId="76C09FB4" w14:textId="77777777" w:rsidR="00F13EB6" w:rsidRPr="00F13EB6" w:rsidRDefault="00F13EB6" w:rsidP="00FC5F85">
      <w:pPr>
        <w:numPr>
          <w:ilvl w:val="0"/>
          <w:numId w:val="255"/>
        </w:numPr>
      </w:pPr>
      <w:r w:rsidRPr="00F13EB6">
        <w:t>STRTCPSVR SERVER(*HTTP) HTTPSVR(ZENDPHP74)</w:t>
      </w:r>
    </w:p>
    <w:p w14:paraId="56BBBE9D" w14:textId="77777777" w:rsidR="00F13EB6" w:rsidRPr="00F13EB6" w:rsidRDefault="00F13EB6" w:rsidP="00FC5F85">
      <w:pPr>
        <w:numPr>
          <w:ilvl w:val="1"/>
          <w:numId w:val="112"/>
        </w:numPr>
      </w:pPr>
      <w:r w:rsidRPr="00F13EB6">
        <w:t>Verify all websites are started.</w:t>
      </w:r>
    </w:p>
    <w:p w14:paraId="7B8C818C" w14:textId="77777777" w:rsidR="00F13EB6" w:rsidRPr="00F13EB6" w:rsidRDefault="00F13EB6" w:rsidP="00FC5F85">
      <w:pPr>
        <w:numPr>
          <w:ilvl w:val="0"/>
          <w:numId w:val="256"/>
        </w:numPr>
      </w:pPr>
      <w:r w:rsidRPr="00F13EB6">
        <w:t>WRKACTJOB SBS(QHTTPSVR)</w:t>
      </w:r>
    </w:p>
    <w:p w14:paraId="5852C301" w14:textId="5F9D9426" w:rsidR="00F13EB6" w:rsidRPr="00F13EB6" w:rsidRDefault="00F13EB6" w:rsidP="00FC5F85">
      <w:pPr>
        <w:numPr>
          <w:ilvl w:val="1"/>
          <w:numId w:val="112"/>
        </w:numPr>
      </w:pPr>
      <w:r w:rsidRPr="00F13EB6">
        <w:t xml:space="preserve">Check </w:t>
      </w:r>
      <w:hyperlink r:id="rId216" w:history="1">
        <w:r w:rsidRPr="00F13EB6">
          <w:rPr>
            <w:rStyle w:val="Hyperlink"/>
          </w:rPr>
          <w:t>http://10.73.0.10:10101/ZendServer/</w:t>
        </w:r>
      </w:hyperlink>
      <w:r w:rsidRPr="00F13EB6">
        <w:t xml:space="preserve"> to ensure Zend is </w:t>
      </w:r>
      <w:r w:rsidR="003F56BE" w:rsidRPr="00F13EB6">
        <w:t>running.</w:t>
      </w:r>
    </w:p>
    <w:p w14:paraId="7A0FF3F9" w14:textId="77777777" w:rsidR="00F13EB6" w:rsidRPr="00F13EB6" w:rsidRDefault="00F13EB6" w:rsidP="00FC5F85">
      <w:pPr>
        <w:numPr>
          <w:ilvl w:val="1"/>
          <w:numId w:val="112"/>
        </w:numPr>
      </w:pPr>
      <w:r w:rsidRPr="00F13EB6">
        <w:t>Start TO and FROM MCI batch jobs.</w:t>
      </w:r>
    </w:p>
    <w:p w14:paraId="510F85E7" w14:textId="77777777" w:rsidR="00F13EB6" w:rsidRPr="00F13EB6" w:rsidRDefault="00F13EB6" w:rsidP="00FC5F85">
      <w:pPr>
        <w:numPr>
          <w:ilvl w:val="0"/>
          <w:numId w:val="257"/>
        </w:numPr>
      </w:pPr>
      <w:r w:rsidRPr="00F13EB6">
        <w:t>Take options 1, 15, 7, 15, 12, 1. (Start background Processing</w:t>
      </w:r>
    </w:p>
    <w:p w14:paraId="5B90BEDD" w14:textId="77777777" w:rsidR="00F13EB6" w:rsidRPr="00F13EB6" w:rsidRDefault="00F13EB6" w:rsidP="00FC5F85">
      <w:pPr>
        <w:numPr>
          <w:ilvl w:val="1"/>
          <w:numId w:val="112"/>
        </w:numPr>
      </w:pPr>
      <w:r w:rsidRPr="00F13EB6">
        <w:t>Verify TO and FROM MCI batch jobs are running.</w:t>
      </w:r>
    </w:p>
    <w:p w14:paraId="5AF71D38" w14:textId="77777777" w:rsidR="00F13EB6" w:rsidRPr="00F13EB6" w:rsidRDefault="00F13EB6" w:rsidP="00FC5F85">
      <w:pPr>
        <w:numPr>
          <w:ilvl w:val="0"/>
          <w:numId w:val="258"/>
        </w:numPr>
      </w:pPr>
      <w:r w:rsidRPr="00F13EB6">
        <w:t>WRKACTJOB SBS(QBATCH)</w:t>
      </w:r>
    </w:p>
    <w:p w14:paraId="5528CDA0" w14:textId="77777777" w:rsidR="00F13EB6" w:rsidRPr="00F13EB6" w:rsidRDefault="00F13EB6" w:rsidP="00FC5F85">
      <w:pPr>
        <w:numPr>
          <w:ilvl w:val="1"/>
          <w:numId w:val="112"/>
        </w:numPr>
      </w:pPr>
      <w:r w:rsidRPr="00F13EB6">
        <w:t>Reverse the Barracuda rules changed in step 1.</w:t>
      </w:r>
    </w:p>
    <w:p w14:paraId="19655CA0" w14:textId="77777777" w:rsidR="00F13EB6" w:rsidRPr="00F13EB6" w:rsidRDefault="00F13EB6" w:rsidP="00FC5F85">
      <w:pPr>
        <w:numPr>
          <w:ilvl w:val="0"/>
          <w:numId w:val="259"/>
        </w:numPr>
        <w:rPr>
          <w:b/>
        </w:rPr>
      </w:pPr>
      <w:r w:rsidRPr="00F13EB6">
        <w:rPr>
          <w:b/>
        </w:rPr>
        <w:lastRenderedPageBreak/>
        <w:t>Server Change Log: (Keep entries for 1 year; PCI Compliance)</w:t>
      </w:r>
    </w:p>
    <w:p w14:paraId="609F365F" w14:textId="77777777" w:rsidR="00F13EB6" w:rsidRPr="00F13EB6" w:rsidRDefault="00F13EB6" w:rsidP="00FC5F85">
      <w:pPr>
        <w:numPr>
          <w:ilvl w:val="1"/>
          <w:numId w:val="112"/>
        </w:numPr>
      </w:pPr>
      <w:r w:rsidRPr="00F13EB6">
        <w:t>Test a few customers that are on the websites affected to make sure it is working.</w:t>
      </w:r>
    </w:p>
    <w:p w14:paraId="56F5C8F4" w14:textId="77777777" w:rsidR="00F13EB6" w:rsidRPr="00F13EB6" w:rsidRDefault="00F13EB6" w:rsidP="00FC5F85">
      <w:pPr>
        <w:numPr>
          <w:ilvl w:val="0"/>
          <w:numId w:val="260"/>
        </w:numPr>
      </w:pPr>
      <w:r w:rsidRPr="00F13EB6">
        <w:t>Test in Weblink 2</w:t>
      </w:r>
    </w:p>
    <w:p w14:paraId="2E2B2ECE" w14:textId="77777777" w:rsidR="00F13EB6" w:rsidRPr="00F13EB6" w:rsidRDefault="00F13EB6" w:rsidP="00FC5F85">
      <w:pPr>
        <w:numPr>
          <w:ilvl w:val="0"/>
          <w:numId w:val="260"/>
        </w:numPr>
      </w:pPr>
      <w:r w:rsidRPr="00F13EB6">
        <w:t>Test in Sales Dashboard</w:t>
      </w:r>
    </w:p>
    <w:p w14:paraId="49AF5978" w14:textId="77777777" w:rsidR="00F13EB6" w:rsidRPr="00F13EB6" w:rsidRDefault="00F13EB6" w:rsidP="00FC5F85">
      <w:pPr>
        <w:numPr>
          <w:ilvl w:val="0"/>
          <w:numId w:val="260"/>
        </w:numPr>
      </w:pPr>
      <w:r w:rsidRPr="00F13EB6">
        <w:t>Test on Intranet</w:t>
      </w:r>
    </w:p>
    <w:p w14:paraId="6708391E" w14:textId="7BF89AA2" w:rsidR="00F13EB6" w:rsidRPr="0000043D" w:rsidRDefault="00F13EB6" w:rsidP="00FC5F85">
      <w:pPr>
        <w:numPr>
          <w:ilvl w:val="1"/>
          <w:numId w:val="112"/>
        </w:numPr>
      </w:pPr>
      <w:r w:rsidRPr="0000043D">
        <w:t xml:space="preserve">Send email to all send in item 3 and CC Accounting, Sales, and Logistics Department </w:t>
      </w:r>
      <w:r w:rsidR="003F56BE" w:rsidRPr="0000043D">
        <w:t>heads.</w:t>
      </w:r>
    </w:p>
    <w:p w14:paraId="213257DF" w14:textId="7A689BCC" w:rsidR="00A56A2D" w:rsidRPr="0000043D" w:rsidRDefault="00A56A2D" w:rsidP="00FC5F85">
      <w:pPr>
        <w:numPr>
          <w:ilvl w:val="1"/>
          <w:numId w:val="112"/>
        </w:numPr>
      </w:pPr>
      <w:r w:rsidRPr="0000043D">
        <w:t>Notify Marketing to update the following:</w:t>
      </w:r>
    </w:p>
    <w:p w14:paraId="2361CFAB" w14:textId="281696A4" w:rsidR="00A56A2D" w:rsidRPr="0000043D" w:rsidRDefault="00345174" w:rsidP="00FC5F85">
      <w:pPr>
        <w:numPr>
          <w:ilvl w:val="0"/>
          <w:numId w:val="261"/>
        </w:numPr>
      </w:pPr>
      <w:r w:rsidRPr="0000043D">
        <w:t>Home Store</w:t>
      </w:r>
    </w:p>
    <w:p w14:paraId="69ED6E68" w14:textId="77777777" w:rsidR="00345174" w:rsidRPr="0000043D" w:rsidRDefault="00345174" w:rsidP="00FC5F85">
      <w:pPr>
        <w:numPr>
          <w:ilvl w:val="3"/>
          <w:numId w:val="112"/>
        </w:numPr>
      </w:pPr>
      <w:r w:rsidRPr="0000043D">
        <w:t>Intranet – Marketing/Customer Maintenance</w:t>
      </w:r>
    </w:p>
    <w:p w14:paraId="1A72FDF2" w14:textId="7B51D3CB" w:rsidR="00345174" w:rsidRPr="0000043D" w:rsidRDefault="00345174" w:rsidP="00FC5F85">
      <w:pPr>
        <w:numPr>
          <w:ilvl w:val="3"/>
          <w:numId w:val="112"/>
        </w:numPr>
      </w:pPr>
      <w:hyperlink r:id="rId217" w:history="1">
        <w:r w:rsidRPr="0000043D">
          <w:rPr>
            <w:rStyle w:val="Hyperlink"/>
          </w:rPr>
          <w:t>http://10.73.0.10:93/Intranet/index.php?area=macumast</w:t>
        </w:r>
      </w:hyperlink>
    </w:p>
    <w:p w14:paraId="66EEB654" w14:textId="44BD1511" w:rsidR="00345174" w:rsidRPr="0000043D" w:rsidRDefault="00345174" w:rsidP="00FC5F85">
      <w:pPr>
        <w:numPr>
          <w:ilvl w:val="0"/>
          <w:numId w:val="261"/>
        </w:numPr>
      </w:pPr>
      <w:r w:rsidRPr="0000043D">
        <w:t>Default Store</w:t>
      </w:r>
    </w:p>
    <w:p w14:paraId="38EBAF9E" w14:textId="1637B682" w:rsidR="00345174" w:rsidRPr="0000043D" w:rsidRDefault="00345174" w:rsidP="00FC5F85">
      <w:pPr>
        <w:numPr>
          <w:ilvl w:val="3"/>
          <w:numId w:val="112"/>
        </w:numPr>
      </w:pPr>
      <w:r w:rsidRPr="0000043D">
        <w:t>Intranet – Marketing/Weblink 2 User Maintenance</w:t>
      </w:r>
    </w:p>
    <w:p w14:paraId="0D371BF1" w14:textId="37A816CF" w:rsidR="00345174" w:rsidRPr="0000043D" w:rsidRDefault="00345174" w:rsidP="00FC5F85">
      <w:pPr>
        <w:numPr>
          <w:ilvl w:val="3"/>
          <w:numId w:val="112"/>
        </w:numPr>
      </w:pPr>
      <w:hyperlink r:id="rId218" w:history="1">
        <w:r w:rsidRPr="0000043D">
          <w:rPr>
            <w:rStyle w:val="Hyperlink"/>
          </w:rPr>
          <w:t>http://10.73.0.10:93/Intranet/index.php?area=weblink2usermaint</w:t>
        </w:r>
      </w:hyperlink>
    </w:p>
    <w:p w14:paraId="41841CA6" w14:textId="77777777" w:rsidR="00F13EB6" w:rsidRPr="0000043D" w:rsidRDefault="00F13EB6" w:rsidP="00FC5F85">
      <w:pPr>
        <w:numPr>
          <w:ilvl w:val="1"/>
          <w:numId w:val="112"/>
        </w:numPr>
      </w:pPr>
      <w:r w:rsidRPr="0000043D">
        <w:t>Run Wise File</w:t>
      </w:r>
    </w:p>
    <w:p w14:paraId="044BE39A" w14:textId="77777777" w:rsidR="00F13EB6" w:rsidRPr="00F13EB6" w:rsidRDefault="00F13EB6" w:rsidP="00FC5F85">
      <w:pPr>
        <w:numPr>
          <w:ilvl w:val="0"/>
          <w:numId w:val="262"/>
        </w:numPr>
      </w:pPr>
      <w:r w:rsidRPr="00F13EB6">
        <w:t>Go to MaddenCo and Press ESC</w:t>
      </w:r>
    </w:p>
    <w:p w14:paraId="6E672F82" w14:textId="1D9318AA" w:rsidR="00F13EB6" w:rsidRPr="00F13EB6" w:rsidRDefault="00F13EB6" w:rsidP="00FC5F85">
      <w:pPr>
        <w:numPr>
          <w:ilvl w:val="3"/>
          <w:numId w:val="112"/>
        </w:numPr>
      </w:pPr>
      <w:r w:rsidRPr="00F13EB6">
        <w:t xml:space="preserve">This will bring up the operations </w:t>
      </w:r>
      <w:r w:rsidR="003F56BE" w:rsidRPr="00F13EB6">
        <w:t>menu.</w:t>
      </w:r>
    </w:p>
    <w:p w14:paraId="079680A5" w14:textId="77777777" w:rsidR="00F13EB6" w:rsidRPr="00F13EB6" w:rsidRDefault="00F13EB6" w:rsidP="00FC5F85">
      <w:pPr>
        <w:numPr>
          <w:ilvl w:val="3"/>
          <w:numId w:val="112"/>
        </w:numPr>
      </w:pPr>
      <w:r w:rsidRPr="00F13EB6">
        <w:t>Page down to the WIM interface</w:t>
      </w:r>
    </w:p>
    <w:p w14:paraId="33D1FB81" w14:textId="77777777" w:rsidR="00F13EB6" w:rsidRPr="00F13EB6" w:rsidRDefault="00F13EB6" w:rsidP="00FC5F85">
      <w:pPr>
        <w:numPr>
          <w:ilvl w:val="3"/>
          <w:numId w:val="112"/>
        </w:numPr>
      </w:pPr>
      <w:r w:rsidRPr="00F13EB6">
        <w:t>Opt 1</w:t>
      </w:r>
    </w:p>
    <w:p w14:paraId="19AA5B3B" w14:textId="77777777" w:rsidR="00F13EB6" w:rsidRPr="00F13EB6" w:rsidRDefault="00F13EB6" w:rsidP="00FC5F85">
      <w:pPr>
        <w:numPr>
          <w:ilvl w:val="3"/>
          <w:numId w:val="112"/>
        </w:numPr>
      </w:pPr>
      <w:r w:rsidRPr="00F13EB6">
        <w:t>Opt 3 -&gt; Initial Load of Customers To WIM</w:t>
      </w:r>
    </w:p>
    <w:p w14:paraId="377AB855" w14:textId="66C4320C" w:rsidR="00F13EB6" w:rsidRPr="00F13EB6" w:rsidRDefault="00F13EB6" w:rsidP="00FC5F85">
      <w:pPr>
        <w:numPr>
          <w:ilvl w:val="3"/>
          <w:numId w:val="112"/>
        </w:numPr>
      </w:pPr>
      <w:r w:rsidRPr="00F13EB6">
        <w:t xml:space="preserve">Chose 000 for all </w:t>
      </w:r>
      <w:r w:rsidR="003F56BE" w:rsidRPr="00F13EB6">
        <w:t>stores.</w:t>
      </w:r>
    </w:p>
    <w:p w14:paraId="79FE5CCF" w14:textId="32BDCA32" w:rsidR="00F13EB6" w:rsidRDefault="00F13EB6" w:rsidP="00FC5F85">
      <w:pPr>
        <w:numPr>
          <w:ilvl w:val="3"/>
          <w:numId w:val="112"/>
        </w:numPr>
      </w:pPr>
      <w:r w:rsidRPr="00F13EB6">
        <w:t xml:space="preserve">There are a few sorting screens to go </w:t>
      </w:r>
      <w:r w:rsidR="003F56BE" w:rsidRPr="00F13EB6">
        <w:t>past.</w:t>
      </w:r>
    </w:p>
    <w:p w14:paraId="03DEEC6F" w14:textId="12E19B97" w:rsidR="001F51ED" w:rsidRDefault="001F51ED" w:rsidP="001F51ED">
      <w:r>
        <w:rPr>
          <w:noProof/>
        </w:rPr>
        <w:drawing>
          <wp:inline distT="0" distB="0" distL="0" distR="0" wp14:anchorId="6EB037DC" wp14:editId="795BF7D7">
            <wp:extent cx="4505325" cy="2426335"/>
            <wp:effectExtent l="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505325" cy="2426335"/>
                    </a:xfrm>
                    <a:prstGeom prst="rect">
                      <a:avLst/>
                    </a:prstGeom>
                    <a:noFill/>
                  </pic:spPr>
                </pic:pic>
              </a:graphicData>
            </a:graphic>
          </wp:inline>
        </w:drawing>
      </w:r>
    </w:p>
    <w:p w14:paraId="22B5C69D" w14:textId="77777777" w:rsidR="0062413D" w:rsidRDefault="0062413D" w:rsidP="001F51ED"/>
    <w:p w14:paraId="7AFFB7C9" w14:textId="77777777" w:rsidR="0062413D" w:rsidRDefault="0062413D" w:rsidP="001F51ED"/>
    <w:p w14:paraId="13AEB460" w14:textId="77777777" w:rsidR="001F51ED" w:rsidRPr="001F51ED" w:rsidRDefault="001F51ED" w:rsidP="00FC5F85">
      <w:pPr>
        <w:numPr>
          <w:ilvl w:val="3"/>
          <w:numId w:val="112"/>
        </w:numPr>
      </w:pPr>
      <w:r w:rsidRPr="001F51ED">
        <w:lastRenderedPageBreak/>
        <w:t>If complete you should get a screen like this.</w:t>
      </w:r>
    </w:p>
    <w:p w14:paraId="741AB383" w14:textId="37C9E695" w:rsidR="001F51ED" w:rsidRPr="00F13EB6" w:rsidRDefault="001F51ED" w:rsidP="001F51ED">
      <w:r>
        <w:rPr>
          <w:noProof/>
        </w:rPr>
        <w:drawing>
          <wp:inline distT="0" distB="0" distL="0" distR="0" wp14:anchorId="579FB872" wp14:editId="3C3711F8">
            <wp:extent cx="5943600" cy="162161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943600" cy="1621617"/>
                    </a:xfrm>
                    <a:prstGeom prst="rect">
                      <a:avLst/>
                    </a:prstGeom>
                    <a:noFill/>
                  </pic:spPr>
                </pic:pic>
              </a:graphicData>
            </a:graphic>
          </wp:inline>
        </w:drawing>
      </w:r>
    </w:p>
    <w:p w14:paraId="5D29BB47" w14:textId="77777777" w:rsidR="001F51ED" w:rsidRPr="001F51ED" w:rsidRDefault="001F51ED" w:rsidP="00FC5F85">
      <w:pPr>
        <w:numPr>
          <w:ilvl w:val="1"/>
          <w:numId w:val="112"/>
        </w:numPr>
      </w:pPr>
      <w:r w:rsidRPr="001F51ED">
        <w:t>Remove customers from KMTDTA.DASHSEARCH</w:t>
      </w:r>
    </w:p>
    <w:p w14:paraId="3F371B90" w14:textId="250272A1" w:rsidR="00F13EB6" w:rsidRPr="00F13EB6" w:rsidRDefault="001F51ED" w:rsidP="00FC5F85">
      <w:pPr>
        <w:numPr>
          <w:ilvl w:val="1"/>
          <w:numId w:val="112"/>
        </w:numPr>
      </w:pPr>
      <w:r w:rsidRPr="001F51ED">
        <w:t>Document any changes that may need to be done and add to this document.</w:t>
      </w:r>
    </w:p>
    <w:p w14:paraId="043E659C" w14:textId="77777777" w:rsidR="00F13EB6" w:rsidRPr="0013691C" w:rsidRDefault="00F13EB6" w:rsidP="00F13EB6">
      <w:pPr>
        <w:ind w:left="1440"/>
      </w:pPr>
    </w:p>
    <w:p w14:paraId="2B70F24B" w14:textId="77777777" w:rsidR="0013691C" w:rsidRPr="008E4C76" w:rsidRDefault="0013691C" w:rsidP="0013691C"/>
    <w:p w14:paraId="1708A776" w14:textId="77777777" w:rsidR="008E4C76" w:rsidRPr="00C910D7" w:rsidRDefault="008E4C76" w:rsidP="008E4C76"/>
    <w:p w14:paraId="0B3B1A9C" w14:textId="77777777" w:rsidR="00C910D7" w:rsidRPr="00C910D7" w:rsidRDefault="00C910D7" w:rsidP="00C910D7"/>
    <w:p w14:paraId="7A67D20B" w14:textId="25A8D22E" w:rsidR="00756611" w:rsidRDefault="001F51ED" w:rsidP="00060C4E">
      <w:pPr>
        <w:pStyle w:val="Heading2"/>
        <w:numPr>
          <w:ilvl w:val="1"/>
          <w:numId w:val="32"/>
        </w:numPr>
      </w:pPr>
      <w:bookmarkStart w:id="165" w:name="_Toc212651145"/>
      <w:r>
        <w:lastRenderedPageBreak/>
        <w:t>Quoting Branch Services</w:t>
      </w:r>
      <w:bookmarkEnd w:id="165"/>
    </w:p>
    <w:p w14:paraId="5893E87B" w14:textId="026AE5E1" w:rsidR="001F51ED" w:rsidRPr="007C27F6" w:rsidRDefault="001F51ED"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Managing Task</w:t>
      </w:r>
    </w:p>
    <w:p w14:paraId="145440CF" w14:textId="77777777" w:rsidR="001F51ED" w:rsidRDefault="001F51ED" w:rsidP="00FC5F85">
      <w:pPr>
        <w:pStyle w:val="ListParagraph"/>
        <w:numPr>
          <w:ilvl w:val="0"/>
          <w:numId w:val="113"/>
        </w:numPr>
      </w:pPr>
      <w:r>
        <w:t xml:space="preserve">When you start a quote open a ticket to track information in ManageEngine.  This will be used for both the ordering and setup of the equipment for the new site. </w:t>
      </w:r>
    </w:p>
    <w:p w14:paraId="7F470EC6" w14:textId="77777777" w:rsidR="001F51ED" w:rsidRDefault="001F51ED" w:rsidP="00FC5F85">
      <w:pPr>
        <w:pStyle w:val="ListParagraph"/>
        <w:numPr>
          <w:ilvl w:val="1"/>
          <w:numId w:val="113"/>
        </w:numPr>
      </w:pPr>
      <w:r>
        <w:t>Open a ticket with the below information:</w:t>
      </w:r>
    </w:p>
    <w:p w14:paraId="640ED05E" w14:textId="77777777" w:rsidR="001F51ED" w:rsidRDefault="001F51ED" w:rsidP="00FC5F85">
      <w:pPr>
        <w:pStyle w:val="ListParagraph"/>
        <w:numPr>
          <w:ilvl w:val="2"/>
          <w:numId w:val="113"/>
        </w:numPr>
      </w:pPr>
      <w:r>
        <w:t>Subject: $sitenumber $sitename New Setup</w:t>
      </w:r>
      <w:r>
        <w:br/>
        <w:t>Priority: 5</w:t>
      </w:r>
    </w:p>
    <w:p w14:paraId="275C8B87" w14:textId="77777777" w:rsidR="001F51ED" w:rsidRDefault="001F51ED" w:rsidP="00FC5F85">
      <w:pPr>
        <w:pStyle w:val="ListParagraph"/>
        <w:numPr>
          <w:ilvl w:val="0"/>
          <w:numId w:val="113"/>
        </w:numPr>
      </w:pPr>
      <w:r>
        <w:t xml:space="preserve">Track any updates and attach all quotes to the ticket.  </w:t>
      </w:r>
    </w:p>
    <w:p w14:paraId="365806A9" w14:textId="78088E89" w:rsidR="001F51ED" w:rsidRDefault="001F51ED" w:rsidP="00FC5F85">
      <w:pPr>
        <w:pStyle w:val="ListParagraph"/>
        <w:numPr>
          <w:ilvl w:val="0"/>
          <w:numId w:val="113"/>
        </w:numPr>
      </w:pPr>
      <w:r>
        <w:t>When the order is complete attach the final pricing and leave the ticket open so that new equipment setup can be appended to the ticket</w:t>
      </w:r>
    </w:p>
    <w:p w14:paraId="7B5103D2" w14:textId="3E07B74B" w:rsidR="001F51ED" w:rsidRPr="007C27F6" w:rsidRDefault="001F51ED"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Searching and Quoting</w:t>
      </w:r>
    </w:p>
    <w:p w14:paraId="0531A2DC" w14:textId="77777777" w:rsidR="00842EDB" w:rsidRDefault="00842EDB" w:rsidP="00FC5F85">
      <w:pPr>
        <w:pStyle w:val="ListParagraph"/>
        <w:numPr>
          <w:ilvl w:val="0"/>
          <w:numId w:val="114"/>
        </w:numPr>
      </w:pPr>
      <w:r>
        <w:t>Search Engine</w:t>
      </w:r>
    </w:p>
    <w:p w14:paraId="5C418818" w14:textId="77777777" w:rsidR="00842EDB" w:rsidRDefault="00842EDB" w:rsidP="00FC5F85">
      <w:pPr>
        <w:pStyle w:val="ListParagraph"/>
        <w:numPr>
          <w:ilvl w:val="1"/>
          <w:numId w:val="114"/>
        </w:numPr>
      </w:pPr>
      <w:r>
        <w:t>Use a search engine to search for internet service at the building’s address.</w:t>
      </w:r>
    </w:p>
    <w:p w14:paraId="590EE712" w14:textId="77777777" w:rsidR="00842EDB" w:rsidRDefault="00842EDB" w:rsidP="00FC5F85">
      <w:pPr>
        <w:pStyle w:val="ListParagraph"/>
        <w:numPr>
          <w:ilvl w:val="1"/>
          <w:numId w:val="114"/>
        </w:numPr>
      </w:pPr>
      <w:r>
        <w:t>Some states that do broadband funding keep track of broadband maps.  Searching for state broadband maps may help fill in missing information about availability.</w:t>
      </w:r>
    </w:p>
    <w:p w14:paraId="2BC37C06" w14:textId="77777777" w:rsidR="00842EDB" w:rsidRDefault="00842EDB" w:rsidP="00FC5F85">
      <w:pPr>
        <w:pStyle w:val="ListParagraph"/>
        <w:numPr>
          <w:ilvl w:val="0"/>
          <w:numId w:val="114"/>
        </w:numPr>
      </w:pPr>
      <w:r>
        <w:t>Contacting Service Providers</w:t>
      </w:r>
    </w:p>
    <w:p w14:paraId="0579CDE5" w14:textId="77777777" w:rsidR="00842EDB" w:rsidRDefault="00842EDB" w:rsidP="00FC5F85">
      <w:pPr>
        <w:pStyle w:val="ListParagraph"/>
        <w:numPr>
          <w:ilvl w:val="1"/>
          <w:numId w:val="114"/>
        </w:numPr>
      </w:pPr>
      <w:r>
        <w:t>Once an ISP has been located, contact to get a quote.</w:t>
      </w:r>
    </w:p>
    <w:p w14:paraId="2CDC8A42" w14:textId="77777777" w:rsidR="00842EDB" w:rsidRDefault="00842EDB" w:rsidP="00FC5F85">
      <w:pPr>
        <w:pStyle w:val="ListParagraph"/>
        <w:numPr>
          <w:ilvl w:val="2"/>
          <w:numId w:val="114"/>
        </w:numPr>
      </w:pPr>
      <w:r>
        <w:t>Add new information to the ManageEngine ticket.</w:t>
      </w:r>
    </w:p>
    <w:p w14:paraId="23B0C511" w14:textId="77777777" w:rsidR="00842EDB" w:rsidRDefault="00842EDB" w:rsidP="00FC5F85">
      <w:pPr>
        <w:pStyle w:val="ListParagraph"/>
        <w:numPr>
          <w:ilvl w:val="0"/>
          <w:numId w:val="114"/>
        </w:numPr>
      </w:pPr>
      <w:r>
        <w:t>Service Requirements</w:t>
      </w:r>
    </w:p>
    <w:p w14:paraId="4F84F4C4" w14:textId="77777777" w:rsidR="00842EDB" w:rsidRDefault="00842EDB" w:rsidP="00FC5F85">
      <w:pPr>
        <w:pStyle w:val="ListParagraph"/>
        <w:numPr>
          <w:ilvl w:val="1"/>
          <w:numId w:val="114"/>
        </w:numPr>
      </w:pPr>
      <w:r>
        <w:t>The minimum speed necessary for a branch location is 100 MB.</w:t>
      </w:r>
    </w:p>
    <w:p w14:paraId="3AAEEA01" w14:textId="77777777" w:rsidR="00842EDB" w:rsidRDefault="00842EDB" w:rsidP="00FC5F85">
      <w:pPr>
        <w:pStyle w:val="ListParagraph"/>
        <w:numPr>
          <w:ilvl w:val="1"/>
          <w:numId w:val="114"/>
        </w:numPr>
      </w:pPr>
      <w:r>
        <w:t>All branch locations must have a static IP setup for their public internet.</w:t>
      </w:r>
    </w:p>
    <w:p w14:paraId="63540A4B" w14:textId="77777777" w:rsidR="00842EDB" w:rsidRDefault="00842EDB" w:rsidP="00FC5F85">
      <w:pPr>
        <w:pStyle w:val="ListParagraph"/>
        <w:numPr>
          <w:ilvl w:val="0"/>
          <w:numId w:val="114"/>
        </w:numPr>
      </w:pPr>
      <w:r>
        <w:t>Number of Quotes</w:t>
      </w:r>
    </w:p>
    <w:p w14:paraId="2A1BC899" w14:textId="77777777" w:rsidR="00842EDB" w:rsidRDefault="00842EDB" w:rsidP="00FC5F85">
      <w:pPr>
        <w:pStyle w:val="ListParagraph"/>
        <w:numPr>
          <w:ilvl w:val="1"/>
          <w:numId w:val="114"/>
        </w:numPr>
      </w:pPr>
      <w:r>
        <w:t>Whenever possible, receive three quotes from local service providers.</w:t>
      </w:r>
    </w:p>
    <w:p w14:paraId="06EB57E6" w14:textId="77777777" w:rsidR="00842EDB" w:rsidRDefault="00842EDB" w:rsidP="00FC5F85">
      <w:pPr>
        <w:pStyle w:val="ListParagraph"/>
        <w:numPr>
          <w:ilvl w:val="0"/>
          <w:numId w:val="114"/>
        </w:numPr>
      </w:pPr>
      <w:r>
        <w:t>Preferred Services</w:t>
      </w:r>
    </w:p>
    <w:p w14:paraId="0D97BC85" w14:textId="5517E000" w:rsidR="00842EDB" w:rsidRDefault="00842EDB" w:rsidP="00FC5F85">
      <w:pPr>
        <w:pStyle w:val="ListParagraph"/>
        <w:numPr>
          <w:ilvl w:val="1"/>
          <w:numId w:val="114"/>
        </w:numPr>
      </w:pPr>
      <w:r>
        <w:t xml:space="preserve">The best services are </w:t>
      </w:r>
      <w:r w:rsidR="0021502E">
        <w:t>hardline</w:t>
      </w:r>
      <w:r>
        <w:t xml:space="preserve"> services like Metro-E, </w:t>
      </w:r>
      <w:r w:rsidR="0021502E">
        <w:t>Fiber,</w:t>
      </w:r>
      <w:r>
        <w:t xml:space="preserve"> or Cable.</w:t>
      </w:r>
    </w:p>
    <w:p w14:paraId="1127E301" w14:textId="77777777" w:rsidR="00842EDB" w:rsidRDefault="00842EDB" w:rsidP="00FC5F85">
      <w:pPr>
        <w:pStyle w:val="ListParagraph"/>
        <w:numPr>
          <w:ilvl w:val="2"/>
          <w:numId w:val="114"/>
        </w:numPr>
      </w:pPr>
      <w:r>
        <w:t xml:space="preserve">Due to the high availability and faster speeds, we should prioritize these services when quoting. </w:t>
      </w:r>
    </w:p>
    <w:p w14:paraId="423C690B" w14:textId="77777777" w:rsidR="00842EDB" w:rsidRDefault="00842EDB" w:rsidP="00FC5F85">
      <w:pPr>
        <w:pStyle w:val="ListParagraph"/>
        <w:numPr>
          <w:ilvl w:val="1"/>
          <w:numId w:val="114"/>
        </w:numPr>
      </w:pPr>
      <w:r>
        <w:t>Services like DSL area different type of technology called ATM.</w:t>
      </w:r>
    </w:p>
    <w:p w14:paraId="22969002" w14:textId="77777777" w:rsidR="00842EDB" w:rsidRDefault="00842EDB" w:rsidP="00FC5F85">
      <w:pPr>
        <w:pStyle w:val="ListParagraph"/>
        <w:numPr>
          <w:ilvl w:val="2"/>
          <w:numId w:val="114"/>
        </w:numPr>
      </w:pPr>
      <w:r>
        <w:t>The conversion from cell to packet can cause problems with VPNs and it is suggested to stay away from DSL when possible.</w:t>
      </w:r>
    </w:p>
    <w:p w14:paraId="051F5B5F" w14:textId="4D775269" w:rsidR="00842EDB" w:rsidRDefault="00842EDB" w:rsidP="00FC5F85">
      <w:pPr>
        <w:pStyle w:val="ListParagraph"/>
        <w:numPr>
          <w:ilvl w:val="1"/>
          <w:numId w:val="114"/>
        </w:numPr>
      </w:pPr>
      <w:r>
        <w:t xml:space="preserve">Point to Point services are similar to other </w:t>
      </w:r>
      <w:r w:rsidR="0021502E">
        <w:t>hardline</w:t>
      </w:r>
      <w:r>
        <w:t xml:space="preserve"> services but can differ greatly between providers.</w:t>
      </w:r>
    </w:p>
    <w:p w14:paraId="1F00F94C" w14:textId="2A9E3227" w:rsidR="00842EDB" w:rsidRDefault="00842EDB" w:rsidP="00FC5F85">
      <w:pPr>
        <w:pStyle w:val="ListParagraph"/>
        <w:numPr>
          <w:ilvl w:val="2"/>
          <w:numId w:val="114"/>
        </w:numPr>
      </w:pPr>
      <w:r>
        <w:t xml:space="preserve">Verify what type of service and support you get with </w:t>
      </w:r>
      <w:r w:rsidR="0000043D">
        <w:t>point-to-point</w:t>
      </w:r>
      <w:r>
        <w:t xml:space="preserve"> services.</w:t>
      </w:r>
    </w:p>
    <w:p w14:paraId="03688B6A" w14:textId="77777777" w:rsidR="00842EDB" w:rsidRDefault="00842EDB" w:rsidP="00FC5F85">
      <w:pPr>
        <w:pStyle w:val="ListParagraph"/>
        <w:numPr>
          <w:ilvl w:val="1"/>
          <w:numId w:val="114"/>
        </w:numPr>
      </w:pPr>
      <w:r>
        <w:t>Wireless services can have problems during storms or other severe weather.</w:t>
      </w:r>
    </w:p>
    <w:p w14:paraId="5CB91AD4" w14:textId="77777777" w:rsidR="00842EDB" w:rsidRDefault="00842EDB" w:rsidP="00FC5F85">
      <w:pPr>
        <w:pStyle w:val="ListParagraph"/>
        <w:numPr>
          <w:ilvl w:val="2"/>
          <w:numId w:val="114"/>
        </w:numPr>
      </w:pPr>
      <w:r>
        <w:t>It is best to avoid wireless whenever possible due to the amount of downtime we see from those networks.</w:t>
      </w:r>
    </w:p>
    <w:p w14:paraId="5B744A55" w14:textId="2AE0D5A4" w:rsidR="00842EDB" w:rsidRPr="007C27F6" w:rsidRDefault="00842EDB"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Ordering</w:t>
      </w:r>
    </w:p>
    <w:p w14:paraId="6529AFFD" w14:textId="77777777" w:rsidR="00842EDB" w:rsidRDefault="00842EDB" w:rsidP="00FC5F85">
      <w:pPr>
        <w:pStyle w:val="ListParagraph"/>
        <w:numPr>
          <w:ilvl w:val="0"/>
          <w:numId w:val="115"/>
        </w:numPr>
      </w:pPr>
      <w:r>
        <w:t>Orders must be approved by the Director of Support Services prior to ordering.</w:t>
      </w:r>
    </w:p>
    <w:p w14:paraId="1BBE3160" w14:textId="5D90EB58" w:rsidR="00842EDB" w:rsidRPr="007C27F6" w:rsidRDefault="00842EDB"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Managing Contract Renewals</w:t>
      </w:r>
    </w:p>
    <w:p w14:paraId="025F6D6A" w14:textId="77777777" w:rsidR="00842EDB" w:rsidRDefault="00842EDB" w:rsidP="00FC5F85">
      <w:pPr>
        <w:pStyle w:val="ListParagraph"/>
        <w:numPr>
          <w:ilvl w:val="0"/>
          <w:numId w:val="116"/>
        </w:numPr>
      </w:pPr>
      <w:r>
        <w:t>Once an order has been placed, update the following items to ensure we maintain it going forward.</w:t>
      </w:r>
    </w:p>
    <w:p w14:paraId="21F51F40" w14:textId="77777777" w:rsidR="00842EDB" w:rsidRDefault="00842EDB" w:rsidP="00FC5F85">
      <w:pPr>
        <w:pStyle w:val="ListParagraph"/>
        <w:numPr>
          <w:ilvl w:val="1"/>
          <w:numId w:val="116"/>
        </w:numPr>
      </w:pPr>
      <w:r>
        <w:t>Put order information in the ticket and leave it open for the site set up.</w:t>
      </w:r>
    </w:p>
    <w:p w14:paraId="53BCA661" w14:textId="77777777" w:rsidR="00842EDB" w:rsidRDefault="00842EDB" w:rsidP="00FC5F85">
      <w:pPr>
        <w:pStyle w:val="ListParagraph"/>
        <w:numPr>
          <w:ilvl w:val="1"/>
          <w:numId w:val="116"/>
        </w:numPr>
      </w:pPr>
      <w:r>
        <w:t>Update the site information in One Note.</w:t>
      </w:r>
    </w:p>
    <w:p w14:paraId="0747B6B3" w14:textId="77777777" w:rsidR="00842EDB" w:rsidRPr="0000043D" w:rsidRDefault="00842EDB" w:rsidP="00FC5F85">
      <w:pPr>
        <w:pStyle w:val="ListParagraph"/>
        <w:numPr>
          <w:ilvl w:val="1"/>
          <w:numId w:val="116"/>
        </w:numPr>
      </w:pPr>
      <w:r w:rsidRPr="0000043D">
        <w:t>Put a calendar entry into the sysadmin calendar for the renewal of the contract.</w:t>
      </w:r>
    </w:p>
    <w:p w14:paraId="6538B43C" w14:textId="77777777" w:rsidR="00842EDB" w:rsidRPr="0000043D" w:rsidRDefault="00842EDB" w:rsidP="00FC5F85">
      <w:pPr>
        <w:pStyle w:val="ListParagraph"/>
        <w:numPr>
          <w:ilvl w:val="2"/>
          <w:numId w:val="116"/>
        </w:numPr>
      </w:pPr>
      <w:r w:rsidRPr="0000043D">
        <w:t>In the body of the calendar entry, add the contract information so it is easy to locate.</w:t>
      </w:r>
    </w:p>
    <w:p w14:paraId="4B675F60" w14:textId="4748DD85" w:rsidR="00842EDB" w:rsidRPr="0000043D" w:rsidRDefault="00C01B06" w:rsidP="00FC5F85">
      <w:pPr>
        <w:pStyle w:val="ListParagraph"/>
        <w:numPr>
          <w:ilvl w:val="1"/>
          <w:numId w:val="116"/>
        </w:numPr>
      </w:pPr>
      <w:r>
        <w:lastRenderedPageBreak/>
        <w:t>C</w:t>
      </w:r>
      <w:r w:rsidRPr="00C01B06">
        <w:t>ontract renewals should be sent to Admin to be placed in the proper folder for IT.</w:t>
      </w:r>
      <w:r w:rsidR="00842EDB" w:rsidRPr="0000043D">
        <w:t xml:space="preserve"> </w:t>
      </w:r>
    </w:p>
    <w:p w14:paraId="57C2D032" w14:textId="1A53C314" w:rsidR="00842EDB" w:rsidRPr="0000043D" w:rsidRDefault="00C01B06" w:rsidP="00FC5F85">
      <w:pPr>
        <w:pStyle w:val="ListParagraph"/>
        <w:numPr>
          <w:ilvl w:val="2"/>
          <w:numId w:val="116"/>
        </w:numPr>
        <w:rPr>
          <w:rStyle w:val="Hyperlink"/>
          <w:color w:val="auto"/>
          <w:u w:val="none"/>
        </w:rPr>
      </w:pPr>
      <w:hyperlink r:id="rId221" w:history="1">
        <w:r>
          <w:rPr>
            <w:rStyle w:val="Hyperlink"/>
          </w:rPr>
          <w:t>F:\Contracts\Information Technology</w:t>
        </w:r>
      </w:hyperlink>
    </w:p>
    <w:p w14:paraId="6673750A" w14:textId="77777777" w:rsidR="00842EDB" w:rsidRPr="00B11EC5" w:rsidRDefault="00842EDB" w:rsidP="00842EDB">
      <w:pPr>
        <w:ind w:left="1980"/>
      </w:pPr>
    </w:p>
    <w:p w14:paraId="3DCA87DC" w14:textId="77777777" w:rsidR="00842EDB" w:rsidRPr="00842EDB" w:rsidRDefault="00842EDB" w:rsidP="00842EDB"/>
    <w:p w14:paraId="7866F615" w14:textId="77777777" w:rsidR="00842EDB" w:rsidRPr="00842EDB" w:rsidRDefault="00842EDB" w:rsidP="00842EDB"/>
    <w:p w14:paraId="3322C4FE" w14:textId="57253B1F" w:rsidR="00756611" w:rsidRDefault="00B16496" w:rsidP="00060C4E">
      <w:pPr>
        <w:pStyle w:val="Heading2"/>
        <w:numPr>
          <w:ilvl w:val="1"/>
          <w:numId w:val="32"/>
        </w:numPr>
      </w:pPr>
      <w:bookmarkStart w:id="166" w:name="_Toc212651146"/>
      <w:r>
        <w:lastRenderedPageBreak/>
        <w:t>Quoting Equipment</w:t>
      </w:r>
      <w:bookmarkEnd w:id="166"/>
    </w:p>
    <w:p w14:paraId="4A59EB1A" w14:textId="45A556A4" w:rsidR="00B16496" w:rsidRPr="007C27F6" w:rsidRDefault="00B16496"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Equipment Providers</w:t>
      </w:r>
    </w:p>
    <w:p w14:paraId="2925C66C" w14:textId="77777777" w:rsidR="00B16496" w:rsidRPr="00B16496" w:rsidRDefault="00B16496" w:rsidP="00FC5F85">
      <w:pPr>
        <w:numPr>
          <w:ilvl w:val="0"/>
          <w:numId w:val="117"/>
        </w:numPr>
        <w:rPr>
          <w:bCs/>
        </w:rPr>
      </w:pPr>
      <w:r w:rsidRPr="00B16496">
        <w:rPr>
          <w:bCs/>
        </w:rPr>
        <w:t xml:space="preserve">Below is a list of providers we purchase equipment from. </w:t>
      </w:r>
    </w:p>
    <w:p w14:paraId="2939DAAD" w14:textId="77777777" w:rsidR="00B16496" w:rsidRPr="00B16496" w:rsidRDefault="00B16496" w:rsidP="00FC5F85">
      <w:pPr>
        <w:numPr>
          <w:ilvl w:val="0"/>
          <w:numId w:val="118"/>
        </w:numPr>
      </w:pPr>
      <w:hyperlink r:id="rId222" w:history="1">
        <w:r w:rsidRPr="00B16496">
          <w:rPr>
            <w:rStyle w:val="Hyperlink"/>
          </w:rPr>
          <w:t>CDW</w:t>
        </w:r>
      </w:hyperlink>
    </w:p>
    <w:p w14:paraId="2B86F697" w14:textId="77777777" w:rsidR="00B16496" w:rsidRPr="00B16496" w:rsidRDefault="00B16496" w:rsidP="00FC5F85">
      <w:pPr>
        <w:numPr>
          <w:ilvl w:val="0"/>
          <w:numId w:val="118"/>
        </w:numPr>
      </w:pPr>
      <w:hyperlink r:id="rId223" w:history="1">
        <w:r w:rsidRPr="00B16496">
          <w:rPr>
            <w:rStyle w:val="Hyperlink"/>
          </w:rPr>
          <w:t>PC Connection</w:t>
        </w:r>
      </w:hyperlink>
    </w:p>
    <w:p w14:paraId="73AECD3A" w14:textId="77777777" w:rsidR="00B16496" w:rsidRPr="00B16496" w:rsidRDefault="00B16496" w:rsidP="00FC5F85">
      <w:pPr>
        <w:numPr>
          <w:ilvl w:val="0"/>
          <w:numId w:val="118"/>
        </w:numPr>
      </w:pPr>
      <w:hyperlink r:id="rId224" w:history="1">
        <w:r w:rsidRPr="00B16496">
          <w:rPr>
            <w:rStyle w:val="Hyperlink"/>
          </w:rPr>
          <w:t>Insight</w:t>
        </w:r>
      </w:hyperlink>
      <w:r w:rsidRPr="00B16496">
        <w:t xml:space="preserve"> </w:t>
      </w:r>
    </w:p>
    <w:p w14:paraId="14042A20" w14:textId="77777777" w:rsidR="00B16496" w:rsidRPr="00B16496" w:rsidRDefault="00B16496" w:rsidP="00FC5F85">
      <w:pPr>
        <w:numPr>
          <w:ilvl w:val="0"/>
          <w:numId w:val="118"/>
        </w:numPr>
      </w:pPr>
      <w:hyperlink r:id="rId225" w:history="1">
        <w:r w:rsidRPr="00B16496">
          <w:rPr>
            <w:rStyle w:val="Hyperlink"/>
          </w:rPr>
          <w:t>Amazon</w:t>
        </w:r>
      </w:hyperlink>
    </w:p>
    <w:p w14:paraId="7ED0D16E" w14:textId="77777777" w:rsidR="00B16496" w:rsidRPr="00B16496" w:rsidRDefault="00B16496" w:rsidP="00FC5F85">
      <w:pPr>
        <w:numPr>
          <w:ilvl w:val="0"/>
          <w:numId w:val="118"/>
        </w:numPr>
      </w:pPr>
      <w:hyperlink r:id="rId226" w:history="1">
        <w:r w:rsidRPr="00B16496">
          <w:rPr>
            <w:rStyle w:val="Hyperlink"/>
          </w:rPr>
          <w:t>Perry Pro Tech</w:t>
        </w:r>
      </w:hyperlink>
    </w:p>
    <w:p w14:paraId="2BFF77ED" w14:textId="77777777" w:rsidR="00B16496" w:rsidRPr="00B16496" w:rsidRDefault="00B16496" w:rsidP="00FC5F85">
      <w:pPr>
        <w:numPr>
          <w:ilvl w:val="0"/>
          <w:numId w:val="118"/>
        </w:numPr>
      </w:pPr>
      <w:hyperlink r:id="rId227" w:history="1">
        <w:r w:rsidRPr="00B16496">
          <w:rPr>
            <w:rStyle w:val="Hyperlink"/>
          </w:rPr>
          <w:t>Com Resource</w:t>
        </w:r>
      </w:hyperlink>
    </w:p>
    <w:p w14:paraId="29FB787F" w14:textId="0202CBF2" w:rsidR="00B16496" w:rsidRPr="007C27F6" w:rsidRDefault="00B16496"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Quoting and Ordering</w:t>
      </w:r>
    </w:p>
    <w:p w14:paraId="24FB2379" w14:textId="77777777" w:rsidR="00567963" w:rsidRPr="00567963" w:rsidRDefault="00567963" w:rsidP="00FC5F85">
      <w:pPr>
        <w:numPr>
          <w:ilvl w:val="0"/>
          <w:numId w:val="119"/>
        </w:numPr>
        <w:rPr>
          <w:bCs/>
        </w:rPr>
      </w:pPr>
      <w:r w:rsidRPr="00567963">
        <w:rPr>
          <w:bCs/>
        </w:rPr>
        <w:t xml:space="preserve">Whether by web portal or talking to the sales rep, get pricing from at least two vendors. </w:t>
      </w:r>
    </w:p>
    <w:p w14:paraId="518C9BF1" w14:textId="77777777" w:rsidR="00567963" w:rsidRPr="00567963" w:rsidRDefault="00567963" w:rsidP="00FC5F85">
      <w:pPr>
        <w:numPr>
          <w:ilvl w:val="0"/>
          <w:numId w:val="121"/>
        </w:numPr>
      </w:pPr>
      <w:r w:rsidRPr="00567963">
        <w:t>Get quotes from at least two vendors.</w:t>
      </w:r>
    </w:p>
    <w:p w14:paraId="1A47553A" w14:textId="77777777" w:rsidR="00567963" w:rsidRPr="00567963" w:rsidRDefault="00567963" w:rsidP="00FC5F85">
      <w:pPr>
        <w:numPr>
          <w:ilvl w:val="0"/>
          <w:numId w:val="121"/>
        </w:numPr>
      </w:pPr>
      <w:r w:rsidRPr="00567963">
        <w:t>Once a price is chosen, send the quote to the Director of Support Services for approval.</w:t>
      </w:r>
    </w:p>
    <w:p w14:paraId="3D9D6265" w14:textId="77777777" w:rsidR="00567963" w:rsidRPr="00567963" w:rsidRDefault="00567963" w:rsidP="00FC5F85">
      <w:pPr>
        <w:numPr>
          <w:ilvl w:val="0"/>
          <w:numId w:val="121"/>
        </w:numPr>
      </w:pPr>
      <w:r w:rsidRPr="00567963">
        <w:t>After approval, place the order with the following information:</w:t>
      </w:r>
    </w:p>
    <w:p w14:paraId="59D48BBD" w14:textId="77777777" w:rsidR="00567963" w:rsidRPr="00567963" w:rsidRDefault="00567963" w:rsidP="00FC5F85">
      <w:pPr>
        <w:numPr>
          <w:ilvl w:val="1"/>
          <w:numId w:val="120"/>
        </w:numPr>
      </w:pPr>
      <w:r w:rsidRPr="00567963">
        <w:t>The start of the PO should be your initials.</w:t>
      </w:r>
    </w:p>
    <w:p w14:paraId="4A01C3B3" w14:textId="77777777" w:rsidR="00567963" w:rsidRPr="00567963" w:rsidRDefault="00567963" w:rsidP="00FC5F85">
      <w:pPr>
        <w:numPr>
          <w:ilvl w:val="2"/>
          <w:numId w:val="120"/>
        </w:numPr>
      </w:pPr>
      <w:r w:rsidRPr="00567963">
        <w:t>Example: JAH83CRADLEPOINT</w:t>
      </w:r>
    </w:p>
    <w:p w14:paraId="40BD9566" w14:textId="77777777" w:rsidR="00567963" w:rsidRPr="00567963" w:rsidRDefault="00567963" w:rsidP="00FC5F85">
      <w:pPr>
        <w:numPr>
          <w:ilvl w:val="1"/>
          <w:numId w:val="120"/>
        </w:numPr>
      </w:pPr>
      <w:r w:rsidRPr="00567963">
        <w:t>The PO should have the site number and brief description of what it is for.</w:t>
      </w:r>
    </w:p>
    <w:p w14:paraId="44194F0F" w14:textId="77777777" w:rsidR="00567963" w:rsidRPr="00567963" w:rsidRDefault="00567963" w:rsidP="00FC5F85">
      <w:pPr>
        <w:numPr>
          <w:ilvl w:val="2"/>
          <w:numId w:val="120"/>
        </w:numPr>
      </w:pPr>
      <w:r w:rsidRPr="00567963">
        <w:t>Example: JAH83CRADLEPOINT</w:t>
      </w:r>
    </w:p>
    <w:p w14:paraId="19FAC699" w14:textId="77777777" w:rsidR="00567963" w:rsidRPr="00567963" w:rsidRDefault="00567963" w:rsidP="00FC5F85">
      <w:pPr>
        <w:numPr>
          <w:ilvl w:val="1"/>
          <w:numId w:val="120"/>
        </w:numPr>
      </w:pPr>
      <w:r w:rsidRPr="00567963">
        <w:t>Put a proper description in the order. This will be useful for historical reference and AP.</w:t>
      </w:r>
    </w:p>
    <w:p w14:paraId="44A18E62" w14:textId="23812061" w:rsidR="00567963" w:rsidRDefault="00567963" w:rsidP="00FC5F85">
      <w:pPr>
        <w:numPr>
          <w:ilvl w:val="2"/>
          <w:numId w:val="120"/>
        </w:numPr>
      </w:pPr>
      <w:r w:rsidRPr="00567963">
        <w:t>Example: JAH83CRADLEPOINT</w:t>
      </w:r>
    </w:p>
    <w:p w14:paraId="2BC3EBDA" w14:textId="3EA242C7" w:rsidR="00567963" w:rsidRPr="007C27F6" w:rsidRDefault="00567963" w:rsidP="007C27F6">
      <w:pPr>
        <w:pStyle w:val="ListParagraph"/>
        <w:numPr>
          <w:ilvl w:val="2"/>
          <w:numId w:val="32"/>
        </w:numPr>
        <w:rPr>
          <w:rFonts w:ascii="Arial Narrow" w:eastAsiaTheme="majorEastAsia" w:hAnsi="Arial Narrow" w:cstheme="majorBidi"/>
          <w:b/>
          <w:sz w:val="28"/>
          <w:szCs w:val="28"/>
        </w:rPr>
      </w:pPr>
      <w:r w:rsidRPr="007C27F6">
        <w:rPr>
          <w:rFonts w:ascii="Arial Narrow" w:eastAsiaTheme="majorEastAsia" w:hAnsi="Arial Narrow" w:cstheme="majorBidi"/>
          <w:b/>
          <w:sz w:val="28"/>
          <w:szCs w:val="28"/>
        </w:rPr>
        <w:t>Managing Agreement Renewals</w:t>
      </w:r>
    </w:p>
    <w:p w14:paraId="1185C23F" w14:textId="77777777" w:rsidR="00567963" w:rsidRPr="00567963" w:rsidRDefault="00567963" w:rsidP="00FC5F85">
      <w:pPr>
        <w:pStyle w:val="ListParagraph"/>
        <w:numPr>
          <w:ilvl w:val="0"/>
          <w:numId w:val="122"/>
        </w:numPr>
        <w:rPr>
          <w:bCs/>
        </w:rPr>
      </w:pPr>
      <w:r w:rsidRPr="00567963">
        <w:rPr>
          <w:bCs/>
        </w:rPr>
        <w:t>Once an order has been placed, update the following items:</w:t>
      </w:r>
    </w:p>
    <w:p w14:paraId="5379A076" w14:textId="77777777" w:rsidR="00567963" w:rsidRPr="001604CE" w:rsidRDefault="00567963" w:rsidP="00FC5F85">
      <w:pPr>
        <w:pStyle w:val="ListParagraph"/>
        <w:numPr>
          <w:ilvl w:val="1"/>
          <w:numId w:val="122"/>
        </w:numPr>
      </w:pPr>
      <w:r w:rsidRPr="001604CE">
        <w:t>Update the site equipment page in One Note to show the new hardware information.</w:t>
      </w:r>
    </w:p>
    <w:p w14:paraId="7C0DA3D5" w14:textId="77777777" w:rsidR="00567963" w:rsidRPr="001604CE" w:rsidRDefault="00567963" w:rsidP="00FC5F85">
      <w:pPr>
        <w:pStyle w:val="ListParagraph"/>
        <w:numPr>
          <w:ilvl w:val="1"/>
          <w:numId w:val="122"/>
        </w:numPr>
      </w:pPr>
      <w:r w:rsidRPr="001604CE">
        <w:t>Put a calendar entry into the sysadmin calendar for the renewal of the maintenance agreement.</w:t>
      </w:r>
    </w:p>
    <w:p w14:paraId="325321D5" w14:textId="77777777" w:rsidR="00567963" w:rsidRDefault="00567963" w:rsidP="00FC5F85">
      <w:pPr>
        <w:pStyle w:val="ListParagraph"/>
        <w:numPr>
          <w:ilvl w:val="2"/>
          <w:numId w:val="122"/>
        </w:numPr>
      </w:pPr>
      <w:r w:rsidRPr="0000043D">
        <w:t>Add the contract information so it is easy to locate.</w:t>
      </w:r>
    </w:p>
    <w:p w14:paraId="07BCACB7" w14:textId="77777777" w:rsidR="00520A49" w:rsidRDefault="00520A49" w:rsidP="00FC5F85">
      <w:pPr>
        <w:pStyle w:val="ListParagraph"/>
        <w:numPr>
          <w:ilvl w:val="1"/>
          <w:numId w:val="122"/>
        </w:numPr>
      </w:pPr>
      <w:r>
        <w:t xml:space="preserve">Contract renewals should be sent to Admin to be placed in the proper folder for IT. </w:t>
      </w:r>
    </w:p>
    <w:p w14:paraId="5245FB75" w14:textId="7ED2CAE3" w:rsidR="00520A49" w:rsidRDefault="00520A49" w:rsidP="00FC5F85">
      <w:pPr>
        <w:pStyle w:val="ListParagraph"/>
        <w:numPr>
          <w:ilvl w:val="2"/>
          <w:numId w:val="122"/>
        </w:numPr>
      </w:pPr>
      <w:hyperlink r:id="rId228" w:history="1">
        <w:r w:rsidRPr="00520A49">
          <w:rPr>
            <w:rStyle w:val="Hyperlink"/>
          </w:rPr>
          <w:t>F:\Contracts\Information Technology</w:t>
        </w:r>
      </w:hyperlink>
    </w:p>
    <w:p w14:paraId="679B5864" w14:textId="37C57973" w:rsidR="00567963" w:rsidRPr="00567963" w:rsidRDefault="00567963" w:rsidP="00567963"/>
    <w:p w14:paraId="7BBB787E" w14:textId="77777777" w:rsidR="00B16496" w:rsidRPr="00B16496" w:rsidRDefault="00B16496" w:rsidP="00B16496"/>
    <w:p w14:paraId="25250CBF" w14:textId="7EA4A16A" w:rsidR="00756611" w:rsidRDefault="00A05253" w:rsidP="00060C4E">
      <w:pPr>
        <w:pStyle w:val="Heading2"/>
        <w:numPr>
          <w:ilvl w:val="1"/>
          <w:numId w:val="32"/>
        </w:numPr>
      </w:pPr>
      <w:bookmarkStart w:id="167" w:name="_Toc212651147"/>
      <w:r>
        <w:lastRenderedPageBreak/>
        <w:t>OE Connection Setup</w:t>
      </w:r>
      <w:bookmarkEnd w:id="167"/>
    </w:p>
    <w:p w14:paraId="0CD16449" w14:textId="161C5D1D" w:rsidR="00A05253" w:rsidRPr="007C27F6" w:rsidRDefault="00A05253" w:rsidP="007C27F6">
      <w:r w:rsidRPr="007C27F6">
        <w:t xml:space="preserve">OE Connections are FTP Connections set up to send Inventory to </w:t>
      </w:r>
      <w:r w:rsidR="0021502E" w:rsidRPr="007C27F6">
        <w:t>OEC,</w:t>
      </w:r>
      <w:r w:rsidRPr="007C27F6">
        <w:t xml:space="preserve"> who is a third-party distributor of OE Tires. These connections are set up in MaddenCo on the MaddenCo FTP Server</w:t>
      </w:r>
    </w:p>
    <w:p w14:paraId="0D56EDC1" w14:textId="2B4D99E4" w:rsidR="00A05253" w:rsidRPr="00F45934" w:rsidRDefault="00A05253" w:rsidP="007C27F6">
      <w:pPr>
        <w:pStyle w:val="ListParagraph"/>
        <w:numPr>
          <w:ilvl w:val="2"/>
          <w:numId w:val="32"/>
        </w:numPr>
        <w:rPr>
          <w:bCs/>
        </w:rPr>
      </w:pPr>
      <w:r w:rsidRPr="00F45934">
        <w:rPr>
          <w:b/>
          <w:sz w:val="32"/>
          <w:szCs w:val="32"/>
        </w:rPr>
        <w:t xml:space="preserve">Identifying a need to </w:t>
      </w:r>
      <w:r w:rsidR="0021502E" w:rsidRPr="00F45934">
        <w:rPr>
          <w:b/>
          <w:sz w:val="32"/>
          <w:szCs w:val="32"/>
        </w:rPr>
        <w:t>set up</w:t>
      </w:r>
      <w:r w:rsidRPr="00F45934">
        <w:rPr>
          <w:b/>
          <w:sz w:val="32"/>
          <w:szCs w:val="32"/>
        </w:rPr>
        <w:t xml:space="preserve"> a </w:t>
      </w:r>
      <w:r w:rsidR="0021502E" w:rsidRPr="00F45934">
        <w:rPr>
          <w:b/>
          <w:sz w:val="32"/>
          <w:szCs w:val="32"/>
        </w:rPr>
        <w:t>connection.</w:t>
      </w:r>
      <w:r w:rsidRPr="00F45934">
        <w:rPr>
          <w:bCs/>
        </w:rPr>
        <w:t xml:space="preserve">  </w:t>
      </w:r>
    </w:p>
    <w:p w14:paraId="5AEBBECF" w14:textId="77777777" w:rsidR="00A05253" w:rsidRPr="002667F0" w:rsidRDefault="00A05253" w:rsidP="00FC5F85">
      <w:pPr>
        <w:pStyle w:val="ListParagraph"/>
        <w:numPr>
          <w:ilvl w:val="1"/>
          <w:numId w:val="217"/>
        </w:numPr>
        <w:rPr>
          <w:bCs/>
        </w:rPr>
      </w:pPr>
      <w:r w:rsidRPr="002667F0">
        <w:rPr>
          <w:bCs/>
        </w:rPr>
        <w:t xml:space="preserve">The Car Dealer Sales Manager sends the request for connection to OEC who then sends a request to Supervisor Support Services </w:t>
      </w:r>
    </w:p>
    <w:p w14:paraId="2103DFCC" w14:textId="468B52C1" w:rsidR="00A05253" w:rsidRPr="002667F0" w:rsidRDefault="00A05253" w:rsidP="00FC5F85">
      <w:pPr>
        <w:pStyle w:val="ListParagraph"/>
        <w:numPr>
          <w:ilvl w:val="2"/>
          <w:numId w:val="217"/>
        </w:numPr>
      </w:pPr>
      <w:r w:rsidRPr="002667F0">
        <w:t xml:space="preserve">Pub ID – This is the unique identifier for </w:t>
      </w:r>
      <w:r w:rsidR="0021502E" w:rsidRPr="002667F0">
        <w:t>OEC.</w:t>
      </w:r>
      <w:r w:rsidRPr="002667F0">
        <w:t xml:space="preserve"> </w:t>
      </w:r>
    </w:p>
    <w:p w14:paraId="2CAD4B5C" w14:textId="77777777" w:rsidR="00A05253" w:rsidRPr="002667F0" w:rsidRDefault="00A05253" w:rsidP="00FC5F85">
      <w:pPr>
        <w:pStyle w:val="ListParagraph"/>
        <w:numPr>
          <w:ilvl w:val="3"/>
          <w:numId w:val="217"/>
        </w:numPr>
      </w:pPr>
      <w:r w:rsidRPr="002667F0">
        <w:t>Ex: 394529667</w:t>
      </w:r>
    </w:p>
    <w:p w14:paraId="0F30CF62" w14:textId="77777777" w:rsidR="00A05253" w:rsidRPr="002667F0" w:rsidRDefault="00A05253" w:rsidP="00FC5F85">
      <w:pPr>
        <w:pStyle w:val="ListParagraph"/>
        <w:numPr>
          <w:ilvl w:val="2"/>
          <w:numId w:val="217"/>
        </w:numPr>
      </w:pPr>
      <w:r w:rsidRPr="002667F0">
        <w:t>FTP File Name – The file format OEC requires us to send the file to them in</w:t>
      </w:r>
    </w:p>
    <w:p w14:paraId="5E90969A" w14:textId="77777777" w:rsidR="00A05253" w:rsidRPr="002667F0" w:rsidRDefault="00A05253" w:rsidP="00FC5F85">
      <w:pPr>
        <w:pStyle w:val="ListParagraph"/>
        <w:numPr>
          <w:ilvl w:val="3"/>
          <w:numId w:val="217"/>
        </w:numPr>
      </w:pPr>
      <w:r w:rsidRPr="002667F0">
        <w:t>Ex: D3945296677.TXT (you must add the .TXT in MaddenCo or it will fail on their end)</w:t>
      </w:r>
    </w:p>
    <w:p w14:paraId="6BEE6E08" w14:textId="50CE3CE7" w:rsidR="00A05253" w:rsidRPr="002667F0" w:rsidRDefault="00A05253" w:rsidP="00FC5F85">
      <w:pPr>
        <w:pStyle w:val="ListParagraph"/>
        <w:numPr>
          <w:ilvl w:val="2"/>
          <w:numId w:val="217"/>
        </w:numPr>
      </w:pPr>
      <w:r w:rsidRPr="002667F0">
        <w:t xml:space="preserve">FTP Username – How we authenticate with </w:t>
      </w:r>
      <w:r w:rsidR="0021502E" w:rsidRPr="002667F0">
        <w:t>OEC.</w:t>
      </w:r>
    </w:p>
    <w:p w14:paraId="35000BD0" w14:textId="77777777" w:rsidR="00A05253" w:rsidRPr="002667F0" w:rsidRDefault="00A05253" w:rsidP="00FC5F85">
      <w:pPr>
        <w:pStyle w:val="ListParagraph"/>
        <w:numPr>
          <w:ilvl w:val="3"/>
          <w:numId w:val="217"/>
        </w:numPr>
      </w:pPr>
      <w:r w:rsidRPr="002667F0">
        <w:t>Ex: OEC394529667</w:t>
      </w:r>
    </w:p>
    <w:p w14:paraId="5DD1FB69" w14:textId="6838982E" w:rsidR="00A05253" w:rsidRPr="002667F0" w:rsidRDefault="00A05253" w:rsidP="00FC5F85">
      <w:pPr>
        <w:pStyle w:val="ListParagraph"/>
        <w:numPr>
          <w:ilvl w:val="2"/>
          <w:numId w:val="217"/>
        </w:numPr>
      </w:pPr>
      <w:r w:rsidRPr="002667F0">
        <w:t xml:space="preserve">FTP Password – Authenticating the connection with </w:t>
      </w:r>
      <w:r w:rsidR="0021502E" w:rsidRPr="002667F0">
        <w:t>OEC.</w:t>
      </w:r>
    </w:p>
    <w:p w14:paraId="5BA6C49C" w14:textId="77777777" w:rsidR="00A05253" w:rsidRPr="002667F0" w:rsidRDefault="00A05253" w:rsidP="00FC5F85">
      <w:pPr>
        <w:pStyle w:val="ListParagraph"/>
        <w:numPr>
          <w:ilvl w:val="3"/>
          <w:numId w:val="217"/>
        </w:numPr>
      </w:pPr>
      <w:r w:rsidRPr="002667F0">
        <w:t>This is sent in a separate email and will be a combination of numbers and letters Case Sensitive</w:t>
      </w:r>
    </w:p>
    <w:p w14:paraId="27D169DE" w14:textId="631E2CA7" w:rsidR="00A05253" w:rsidRPr="0021502E" w:rsidRDefault="00A05253" w:rsidP="007C27F6">
      <w:pPr>
        <w:pStyle w:val="ListParagraph"/>
        <w:numPr>
          <w:ilvl w:val="2"/>
          <w:numId w:val="32"/>
        </w:numPr>
        <w:rPr>
          <w:b/>
          <w:sz w:val="32"/>
          <w:szCs w:val="32"/>
        </w:rPr>
      </w:pPr>
      <w:r w:rsidRPr="0021502E">
        <w:rPr>
          <w:b/>
          <w:sz w:val="32"/>
          <w:szCs w:val="32"/>
        </w:rPr>
        <w:t>Setting up the connection to OEC in MaddenCo</w:t>
      </w:r>
    </w:p>
    <w:p w14:paraId="27D73148" w14:textId="0A7949ED" w:rsidR="00A05253" w:rsidRPr="002667F0" w:rsidRDefault="00A05253" w:rsidP="00FC5F85">
      <w:pPr>
        <w:pStyle w:val="ListParagraph"/>
        <w:numPr>
          <w:ilvl w:val="1"/>
          <w:numId w:val="263"/>
        </w:numPr>
      </w:pPr>
      <w:r w:rsidRPr="002667F0">
        <w:t xml:space="preserve">Once the information is received the Supervisor IT </w:t>
      </w:r>
      <w:r w:rsidR="0000043D" w:rsidRPr="002667F0">
        <w:t>Support will</w:t>
      </w:r>
      <w:r w:rsidRPr="002667F0">
        <w:t xml:space="preserve"> set the connection up in MaddenCo using the following steps and information provided in the email from OEC:</w:t>
      </w:r>
    </w:p>
    <w:p w14:paraId="058A6383" w14:textId="77777777" w:rsidR="00A05253" w:rsidRPr="002667F0" w:rsidRDefault="00A05253" w:rsidP="00FC5F85">
      <w:pPr>
        <w:pStyle w:val="ListParagraph"/>
        <w:numPr>
          <w:ilvl w:val="2"/>
          <w:numId w:val="263"/>
        </w:numPr>
      </w:pPr>
      <w:r w:rsidRPr="002667F0">
        <w:t>Entering the Pub ID:</w:t>
      </w:r>
    </w:p>
    <w:p w14:paraId="29184F97" w14:textId="77777777" w:rsidR="00A05253" w:rsidRPr="00EA4156" w:rsidRDefault="00A05253" w:rsidP="00FC5F85">
      <w:pPr>
        <w:pStyle w:val="ListParagraph"/>
        <w:numPr>
          <w:ilvl w:val="3"/>
          <w:numId w:val="263"/>
        </w:numPr>
        <w:rPr>
          <w:rFonts w:cs="Arial"/>
          <w:szCs w:val="22"/>
        </w:rPr>
      </w:pPr>
      <w:r w:rsidRPr="00EA4156">
        <w:rPr>
          <w:rFonts w:cs="Arial"/>
          <w:szCs w:val="22"/>
        </w:rPr>
        <w:t>In MaddenCo follow these steps:</w:t>
      </w:r>
    </w:p>
    <w:p w14:paraId="24B213C5" w14:textId="77777777" w:rsidR="00A05253" w:rsidRPr="00EA4156" w:rsidRDefault="00A05253" w:rsidP="00A05253">
      <w:pPr>
        <w:pStyle w:val="ListParagraph"/>
        <w:ind w:left="3240"/>
        <w:rPr>
          <w:rFonts w:cs="Arial"/>
          <w:szCs w:val="22"/>
        </w:rPr>
      </w:pPr>
      <w:r w:rsidRPr="00EA4156">
        <w:rPr>
          <w:rFonts w:cs="Arial"/>
          <w:b/>
          <w:bCs/>
          <w:szCs w:val="22"/>
        </w:rPr>
        <w:t>1</w:t>
      </w:r>
      <w:r w:rsidRPr="00EA4156">
        <w:rPr>
          <w:rFonts w:cs="Arial"/>
          <w:szCs w:val="22"/>
        </w:rPr>
        <w:t>. Tire Dealer System</w:t>
      </w:r>
    </w:p>
    <w:p w14:paraId="5EAD4415" w14:textId="77777777" w:rsidR="00A05253" w:rsidRPr="00EA4156" w:rsidRDefault="00A05253" w:rsidP="00A05253">
      <w:pPr>
        <w:pStyle w:val="ListParagraph"/>
        <w:ind w:left="3240"/>
        <w:rPr>
          <w:rFonts w:cs="Arial"/>
          <w:szCs w:val="22"/>
        </w:rPr>
      </w:pPr>
      <w:r w:rsidRPr="00EA4156">
        <w:rPr>
          <w:rFonts w:cs="Arial"/>
          <w:b/>
          <w:bCs/>
          <w:szCs w:val="22"/>
        </w:rPr>
        <w:t>6.</w:t>
      </w:r>
      <w:r w:rsidRPr="00EA4156">
        <w:rPr>
          <w:rFonts w:cs="Arial"/>
          <w:szCs w:val="22"/>
        </w:rPr>
        <w:t xml:space="preserve"> File Maintenance</w:t>
      </w:r>
    </w:p>
    <w:p w14:paraId="3819B977" w14:textId="77777777" w:rsidR="00A05253" w:rsidRPr="00EA4156" w:rsidRDefault="00A05253" w:rsidP="00A05253">
      <w:pPr>
        <w:pStyle w:val="ListParagraph"/>
        <w:ind w:left="3240"/>
        <w:rPr>
          <w:rFonts w:cs="Arial"/>
          <w:szCs w:val="22"/>
        </w:rPr>
      </w:pPr>
      <w:r w:rsidRPr="00EA4156">
        <w:rPr>
          <w:rFonts w:cs="Arial"/>
          <w:b/>
          <w:bCs/>
          <w:szCs w:val="22"/>
        </w:rPr>
        <w:t>1.</w:t>
      </w:r>
      <w:r w:rsidRPr="00EA4156">
        <w:rPr>
          <w:rFonts w:cs="Arial"/>
          <w:szCs w:val="22"/>
        </w:rPr>
        <w:t xml:space="preserve"> Control File Maintenance</w:t>
      </w:r>
    </w:p>
    <w:p w14:paraId="4DECC9EB" w14:textId="77777777" w:rsidR="00A05253" w:rsidRPr="00EA4156" w:rsidRDefault="00A05253" w:rsidP="00A05253">
      <w:pPr>
        <w:pStyle w:val="ListParagraph"/>
        <w:ind w:left="3240"/>
        <w:rPr>
          <w:rFonts w:cs="Arial"/>
          <w:b/>
          <w:bCs/>
          <w:szCs w:val="22"/>
        </w:rPr>
      </w:pPr>
      <w:r w:rsidRPr="00EA4156">
        <w:rPr>
          <w:rFonts w:cs="Arial"/>
          <w:b/>
          <w:bCs/>
          <w:szCs w:val="22"/>
        </w:rPr>
        <w:t xml:space="preserve">Start at </w:t>
      </w:r>
      <w:r w:rsidRPr="00EA4156">
        <w:rPr>
          <w:rFonts w:cs="Arial"/>
          <w:szCs w:val="22"/>
        </w:rPr>
        <w:t xml:space="preserve">  OEC </w:t>
      </w:r>
    </w:p>
    <w:p w14:paraId="100B2559" w14:textId="2D96F174" w:rsidR="00A05253" w:rsidRPr="00EA4156" w:rsidRDefault="00A05253" w:rsidP="00A05253">
      <w:pPr>
        <w:pStyle w:val="ListParagraph"/>
        <w:ind w:left="3240"/>
        <w:rPr>
          <w:rFonts w:cs="Arial"/>
          <w:szCs w:val="22"/>
        </w:rPr>
      </w:pPr>
      <w:r w:rsidRPr="00EA4156">
        <w:rPr>
          <w:rFonts w:cs="Arial"/>
          <w:szCs w:val="22"/>
        </w:rPr>
        <w:t xml:space="preserve">Hit </w:t>
      </w:r>
      <w:r w:rsidR="0021502E" w:rsidRPr="00EA4156">
        <w:rPr>
          <w:rFonts w:cs="Arial"/>
          <w:szCs w:val="22"/>
        </w:rPr>
        <w:t>enter.</w:t>
      </w:r>
    </w:p>
    <w:p w14:paraId="1BBF3545" w14:textId="77777777" w:rsidR="00A05253" w:rsidRPr="00A05253" w:rsidRDefault="00A05253" w:rsidP="00A05253">
      <w:pPr>
        <w:rPr>
          <w:rFonts w:asciiTheme="minorHAnsi" w:hAnsiTheme="minorHAnsi" w:cstheme="minorHAnsi"/>
          <w:szCs w:val="22"/>
        </w:rPr>
      </w:pPr>
    </w:p>
    <w:p w14:paraId="4510FB15" w14:textId="36518F7F" w:rsidR="00A05253" w:rsidRDefault="00497514" w:rsidP="00A05253">
      <w:r w:rsidRPr="002667F0">
        <w:rPr>
          <w:noProof/>
        </w:rPr>
        <w:drawing>
          <wp:inline distT="0" distB="0" distL="0" distR="0" wp14:anchorId="007B6A47" wp14:editId="19A8C411">
            <wp:extent cx="2941320" cy="2084705"/>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9"/>
                    <a:stretch>
                      <a:fillRect/>
                    </a:stretch>
                  </pic:blipFill>
                  <pic:spPr>
                    <a:xfrm>
                      <a:off x="0" y="0"/>
                      <a:ext cx="2941320" cy="2084705"/>
                    </a:xfrm>
                    <a:prstGeom prst="rect">
                      <a:avLst/>
                    </a:prstGeom>
                  </pic:spPr>
                </pic:pic>
              </a:graphicData>
            </a:graphic>
          </wp:inline>
        </w:drawing>
      </w:r>
    </w:p>
    <w:p w14:paraId="2596E926" w14:textId="7529893A" w:rsidR="00497514" w:rsidRPr="00497514" w:rsidRDefault="00497514" w:rsidP="00FC5F85">
      <w:pPr>
        <w:pStyle w:val="ListParagraph"/>
        <w:numPr>
          <w:ilvl w:val="1"/>
          <w:numId w:val="263"/>
        </w:numPr>
      </w:pPr>
      <w:r w:rsidRPr="00497514">
        <w:t xml:space="preserve">Copy one of the existing OECPUBLC control </w:t>
      </w:r>
      <w:r w:rsidR="0021502E" w:rsidRPr="00497514">
        <w:t>keys.</w:t>
      </w:r>
    </w:p>
    <w:p w14:paraId="297B27F4" w14:textId="534F377F" w:rsidR="00497514" w:rsidRPr="00497514" w:rsidRDefault="00497514" w:rsidP="00FC5F85">
      <w:pPr>
        <w:pStyle w:val="ListParagraph"/>
        <w:numPr>
          <w:ilvl w:val="2"/>
          <w:numId w:val="263"/>
        </w:numPr>
      </w:pPr>
      <w:r w:rsidRPr="00497514">
        <w:t xml:space="preserve">Put a </w:t>
      </w:r>
      <w:r w:rsidRPr="00497514">
        <w:rPr>
          <w:b/>
          <w:bCs/>
        </w:rPr>
        <w:t>3</w:t>
      </w:r>
      <w:r w:rsidRPr="00497514">
        <w:t xml:space="preserve"> on the line and hit </w:t>
      </w:r>
      <w:r w:rsidR="0021502E" w:rsidRPr="00497514">
        <w:rPr>
          <w:b/>
          <w:bCs/>
        </w:rPr>
        <w:t>enter.</w:t>
      </w:r>
    </w:p>
    <w:p w14:paraId="74B88A9D" w14:textId="02CEB43A" w:rsidR="00497514" w:rsidRPr="00497514" w:rsidRDefault="00497514" w:rsidP="00FC5F85">
      <w:pPr>
        <w:pStyle w:val="ListParagraph"/>
        <w:numPr>
          <w:ilvl w:val="3"/>
          <w:numId w:val="263"/>
        </w:numPr>
      </w:pPr>
      <w:r w:rsidRPr="00497514">
        <w:t xml:space="preserve">Change the store (location number) to the new store you are setting up and press </w:t>
      </w:r>
      <w:r w:rsidR="0021502E" w:rsidRPr="00497514">
        <w:t>enter.</w:t>
      </w:r>
    </w:p>
    <w:p w14:paraId="66AA941B" w14:textId="25C4F3D1" w:rsidR="00497514" w:rsidRPr="00497514" w:rsidRDefault="00497514" w:rsidP="00FC5F85">
      <w:pPr>
        <w:numPr>
          <w:ilvl w:val="2"/>
          <w:numId w:val="263"/>
        </w:numPr>
      </w:pPr>
      <w:r w:rsidRPr="00497514">
        <w:lastRenderedPageBreak/>
        <w:t xml:space="preserve">Under the Data line, you will enter in the new Pub ID that was given to you by OE Connections in the email (Step 1) and hit enter to </w:t>
      </w:r>
      <w:r w:rsidR="0021502E" w:rsidRPr="00497514">
        <w:t>complete.</w:t>
      </w:r>
    </w:p>
    <w:p w14:paraId="71FABE58" w14:textId="2A3FD150" w:rsidR="00497514" w:rsidRDefault="00497514" w:rsidP="00A05253">
      <w:r w:rsidRPr="002667F0">
        <w:rPr>
          <w:noProof/>
        </w:rPr>
        <w:drawing>
          <wp:inline distT="0" distB="0" distL="0" distR="0" wp14:anchorId="0AB4F20A" wp14:editId="5AB60D39">
            <wp:extent cx="3562350" cy="259080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0"/>
                    <a:stretch>
                      <a:fillRect/>
                    </a:stretch>
                  </pic:blipFill>
                  <pic:spPr>
                    <a:xfrm>
                      <a:off x="0" y="0"/>
                      <a:ext cx="3562350" cy="2590800"/>
                    </a:xfrm>
                    <a:prstGeom prst="rect">
                      <a:avLst/>
                    </a:prstGeom>
                  </pic:spPr>
                </pic:pic>
              </a:graphicData>
            </a:graphic>
          </wp:inline>
        </w:drawing>
      </w:r>
    </w:p>
    <w:p w14:paraId="5EC43171" w14:textId="47D8ACF5" w:rsidR="00497514" w:rsidRPr="00497514" w:rsidRDefault="00497514" w:rsidP="00FC5F85">
      <w:pPr>
        <w:numPr>
          <w:ilvl w:val="2"/>
          <w:numId w:val="263"/>
        </w:numPr>
      </w:pPr>
      <w:r w:rsidRPr="00497514">
        <w:t xml:space="preserve">Entering Username, Password, File Name provided by OEC in step </w:t>
      </w:r>
      <w:r w:rsidR="0021502E" w:rsidRPr="00497514">
        <w:t>1.</w:t>
      </w:r>
    </w:p>
    <w:p w14:paraId="27A9AD6B" w14:textId="77777777" w:rsidR="00497514" w:rsidRPr="00497514" w:rsidRDefault="00497514" w:rsidP="00FC5F85">
      <w:pPr>
        <w:numPr>
          <w:ilvl w:val="3"/>
          <w:numId w:val="263"/>
        </w:numPr>
      </w:pPr>
      <w:r w:rsidRPr="00497514">
        <w:t>In MaddenCo follow these steps:</w:t>
      </w:r>
    </w:p>
    <w:p w14:paraId="336EB4E5" w14:textId="77777777" w:rsidR="00497514" w:rsidRPr="00497514" w:rsidRDefault="00497514" w:rsidP="00FC5F85">
      <w:pPr>
        <w:numPr>
          <w:ilvl w:val="4"/>
          <w:numId w:val="263"/>
        </w:numPr>
      </w:pPr>
      <w:r w:rsidRPr="00497514">
        <w:t>1. Tire Dealer System</w:t>
      </w:r>
    </w:p>
    <w:p w14:paraId="391E728F" w14:textId="6C341A8B" w:rsidR="00497514" w:rsidRPr="00497514" w:rsidRDefault="00497514" w:rsidP="00497514">
      <w:pPr>
        <w:ind w:left="2880" w:firstLine="720"/>
      </w:pPr>
      <w:r w:rsidRPr="00497514">
        <w:t>15. More Option Menu</w:t>
      </w:r>
    </w:p>
    <w:p w14:paraId="601DA8B8" w14:textId="77777777" w:rsidR="00497514" w:rsidRPr="00497514" w:rsidRDefault="00497514" w:rsidP="00497514">
      <w:pPr>
        <w:ind w:left="2880" w:firstLine="720"/>
      </w:pPr>
      <w:r w:rsidRPr="00497514">
        <w:t>4. Data Exchange Menu</w:t>
      </w:r>
    </w:p>
    <w:p w14:paraId="6CDE93B3" w14:textId="77777777" w:rsidR="00497514" w:rsidRPr="00497514" w:rsidRDefault="00497514" w:rsidP="00497514">
      <w:pPr>
        <w:ind w:left="2880" w:firstLine="720"/>
      </w:pPr>
      <w:r w:rsidRPr="00497514">
        <w:t>20. Additional Interfaces</w:t>
      </w:r>
    </w:p>
    <w:p w14:paraId="31D539B5" w14:textId="77777777" w:rsidR="00497514" w:rsidRPr="00497514" w:rsidRDefault="00497514" w:rsidP="00497514">
      <w:pPr>
        <w:ind w:left="2880" w:firstLine="720"/>
      </w:pPr>
      <w:r w:rsidRPr="00497514">
        <w:t>5. O/E Connections</w:t>
      </w:r>
    </w:p>
    <w:p w14:paraId="5C139C02" w14:textId="77777777" w:rsidR="00497514" w:rsidRPr="00497514" w:rsidRDefault="00497514" w:rsidP="00497514">
      <w:pPr>
        <w:ind w:left="2880" w:firstLine="720"/>
      </w:pPr>
      <w:r w:rsidRPr="00497514">
        <w:t>15. Create O/E Cnct FTP Tran</w:t>
      </w:r>
    </w:p>
    <w:p w14:paraId="7754EEF6" w14:textId="77777777" w:rsidR="00497514" w:rsidRPr="00497514" w:rsidRDefault="00497514" w:rsidP="00497514"/>
    <w:p w14:paraId="10604556" w14:textId="091F2216" w:rsidR="00497514" w:rsidRPr="00497514" w:rsidRDefault="00497514" w:rsidP="00FC5F85">
      <w:pPr>
        <w:numPr>
          <w:ilvl w:val="0"/>
          <w:numId w:val="264"/>
        </w:numPr>
      </w:pPr>
      <w:r w:rsidRPr="00497514">
        <w:t xml:space="preserve">To </w:t>
      </w:r>
      <w:r w:rsidR="00F45934" w:rsidRPr="00497514">
        <w:t>set up</w:t>
      </w:r>
      <w:r w:rsidRPr="00497514">
        <w:t xml:space="preserve"> the FTP Transaction for the transfer, select the option to Create O/E Cnct FTP Tran.</w:t>
      </w:r>
    </w:p>
    <w:p w14:paraId="5850B25B" w14:textId="77777777" w:rsidR="00497514" w:rsidRPr="00497514" w:rsidRDefault="00497514" w:rsidP="00FC5F85">
      <w:pPr>
        <w:numPr>
          <w:ilvl w:val="2"/>
          <w:numId w:val="263"/>
        </w:numPr>
        <w:rPr>
          <w:b/>
          <w:bCs/>
        </w:rPr>
      </w:pPr>
      <w:r w:rsidRPr="00497514">
        <w:t xml:space="preserve">The Name of the transaction can be input here, it will Default to EWFTP </w:t>
      </w:r>
    </w:p>
    <w:p w14:paraId="2AD73D27" w14:textId="77777777" w:rsidR="00497514" w:rsidRPr="00497514" w:rsidRDefault="00497514" w:rsidP="00FC5F85">
      <w:pPr>
        <w:numPr>
          <w:ilvl w:val="3"/>
          <w:numId w:val="263"/>
        </w:numPr>
        <w:rPr>
          <w:b/>
          <w:bCs/>
        </w:rPr>
      </w:pPr>
      <w:r w:rsidRPr="00497514">
        <w:t xml:space="preserve">Change that to </w:t>
      </w:r>
      <w:r w:rsidRPr="00497514">
        <w:rPr>
          <w:b/>
          <w:bCs/>
        </w:rPr>
        <w:t>EWFTPxx</w:t>
      </w:r>
    </w:p>
    <w:p w14:paraId="1E51D0D2" w14:textId="3C6A5625" w:rsidR="00497514" w:rsidRPr="00497514" w:rsidRDefault="00497514" w:rsidP="00FC5F85">
      <w:pPr>
        <w:numPr>
          <w:ilvl w:val="4"/>
          <w:numId w:val="263"/>
        </w:numPr>
      </w:pPr>
      <w:r w:rsidRPr="00497514">
        <w:t xml:space="preserve">The xx represents the location number of the </w:t>
      </w:r>
      <w:r w:rsidR="00F45934" w:rsidRPr="00497514">
        <w:t>FTP.</w:t>
      </w:r>
    </w:p>
    <w:p w14:paraId="43C4BEFD" w14:textId="77777777" w:rsidR="00497514" w:rsidRPr="00497514" w:rsidRDefault="00497514" w:rsidP="00FC5F85">
      <w:pPr>
        <w:numPr>
          <w:ilvl w:val="5"/>
          <w:numId w:val="263"/>
        </w:numPr>
      </w:pPr>
      <w:r w:rsidRPr="00497514">
        <w:t xml:space="preserve">Ex: </w:t>
      </w:r>
      <w:r w:rsidRPr="00497514">
        <w:rPr>
          <w:b/>
          <w:bCs/>
        </w:rPr>
        <w:t>EWFTP57</w:t>
      </w:r>
      <w:r w:rsidRPr="00497514">
        <w:t xml:space="preserve"> would be for location 57 FTP file to be sent over</w:t>
      </w:r>
    </w:p>
    <w:p w14:paraId="6DDFBA50" w14:textId="77777777" w:rsidR="00497514" w:rsidRPr="00497514" w:rsidRDefault="00497514" w:rsidP="00FC5F85">
      <w:pPr>
        <w:numPr>
          <w:ilvl w:val="2"/>
          <w:numId w:val="263"/>
        </w:numPr>
      </w:pPr>
      <w:r w:rsidRPr="00497514">
        <w:t xml:space="preserve">The IP address: </w:t>
      </w:r>
      <w:hyperlink r:id="rId231" w:history="1">
        <w:r w:rsidRPr="00497514">
          <w:rPr>
            <w:rStyle w:val="Hyperlink"/>
          </w:rPr>
          <w:t>ftp.oeconnection.com</w:t>
        </w:r>
      </w:hyperlink>
    </w:p>
    <w:p w14:paraId="3AFB7710" w14:textId="67D1A07D" w:rsidR="00497514" w:rsidRPr="00497514" w:rsidRDefault="00497514" w:rsidP="00FC5F85">
      <w:pPr>
        <w:numPr>
          <w:ilvl w:val="2"/>
          <w:numId w:val="263"/>
        </w:numPr>
      </w:pPr>
      <w:r w:rsidRPr="00497514">
        <w:t xml:space="preserve">Username is the information given to you by OE Connection in Step 1 </w:t>
      </w:r>
      <w:r w:rsidR="00F45934" w:rsidRPr="00497514">
        <w:t>email.</w:t>
      </w:r>
    </w:p>
    <w:p w14:paraId="5C137F25" w14:textId="0762CE36" w:rsidR="00497514" w:rsidRPr="00497514" w:rsidRDefault="00497514" w:rsidP="00FC5F85">
      <w:pPr>
        <w:numPr>
          <w:ilvl w:val="2"/>
          <w:numId w:val="263"/>
        </w:numPr>
      </w:pPr>
      <w:r w:rsidRPr="00497514">
        <w:t xml:space="preserve">Password is the information given to you by OE Connection in Step 1 </w:t>
      </w:r>
      <w:r w:rsidR="00F45934" w:rsidRPr="00497514">
        <w:t>email.</w:t>
      </w:r>
    </w:p>
    <w:p w14:paraId="7301A294" w14:textId="32464A2F" w:rsidR="00497514" w:rsidRPr="00497514" w:rsidRDefault="00497514" w:rsidP="00FC5F85">
      <w:pPr>
        <w:numPr>
          <w:ilvl w:val="2"/>
          <w:numId w:val="263"/>
        </w:numPr>
      </w:pPr>
      <w:r w:rsidRPr="00497514">
        <w:t xml:space="preserve">Remote Directory will be left </w:t>
      </w:r>
      <w:r w:rsidR="00F45934" w:rsidRPr="00497514">
        <w:t>blank.</w:t>
      </w:r>
    </w:p>
    <w:p w14:paraId="20C6F670" w14:textId="679012EE" w:rsidR="00497514" w:rsidRDefault="00497514" w:rsidP="00FC5F85">
      <w:pPr>
        <w:numPr>
          <w:ilvl w:val="2"/>
          <w:numId w:val="263"/>
        </w:numPr>
      </w:pPr>
      <w:r w:rsidRPr="00497514">
        <w:t xml:space="preserve">Remote File Name is the information given to you by OE Connection in step 1 </w:t>
      </w:r>
      <w:r w:rsidR="00F45934" w:rsidRPr="00497514">
        <w:t>email.</w:t>
      </w:r>
    </w:p>
    <w:p w14:paraId="175CCC7B" w14:textId="614205A5" w:rsidR="00497514" w:rsidRDefault="00497514" w:rsidP="00497514">
      <w:pPr>
        <w:ind w:left="2160"/>
      </w:pPr>
      <w:r w:rsidRPr="002667F0">
        <w:rPr>
          <w:noProof/>
        </w:rPr>
        <w:lastRenderedPageBreak/>
        <w:drawing>
          <wp:inline distT="0" distB="0" distL="0" distR="0" wp14:anchorId="1BA65674" wp14:editId="574F685F">
            <wp:extent cx="3307080" cy="2299970"/>
            <wp:effectExtent l="0" t="0" r="7620" b="5080"/>
            <wp:docPr id="38" name="Picture 38"/>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2"/>
                    <a:stretch>
                      <a:fillRect/>
                    </a:stretch>
                  </pic:blipFill>
                  <pic:spPr>
                    <a:xfrm>
                      <a:off x="0" y="0"/>
                      <a:ext cx="3307080" cy="2299970"/>
                    </a:xfrm>
                    <a:prstGeom prst="rect">
                      <a:avLst/>
                    </a:prstGeom>
                  </pic:spPr>
                </pic:pic>
              </a:graphicData>
            </a:graphic>
          </wp:inline>
        </w:drawing>
      </w:r>
    </w:p>
    <w:p w14:paraId="266FB184" w14:textId="77777777" w:rsidR="0062413D" w:rsidRDefault="0062413D" w:rsidP="00497514">
      <w:pPr>
        <w:ind w:left="2160"/>
      </w:pPr>
    </w:p>
    <w:p w14:paraId="2CEF903C" w14:textId="06709579" w:rsidR="00497514" w:rsidRPr="007C27F6" w:rsidRDefault="00F45934" w:rsidP="007C27F6">
      <w:pPr>
        <w:pStyle w:val="ListParagraph"/>
        <w:numPr>
          <w:ilvl w:val="2"/>
          <w:numId w:val="32"/>
        </w:numPr>
        <w:rPr>
          <w:b/>
          <w:sz w:val="32"/>
          <w:szCs w:val="32"/>
        </w:rPr>
      </w:pPr>
      <w:r w:rsidRPr="007C27F6">
        <w:rPr>
          <w:b/>
          <w:sz w:val="32"/>
          <w:szCs w:val="32"/>
        </w:rPr>
        <w:t>A</w:t>
      </w:r>
      <w:r w:rsidR="00497514" w:rsidRPr="007C27F6">
        <w:rPr>
          <w:b/>
          <w:sz w:val="32"/>
          <w:szCs w:val="32"/>
        </w:rPr>
        <w:t>uto Report and Send Setup</w:t>
      </w:r>
    </w:p>
    <w:p w14:paraId="7D7D0D68" w14:textId="62CDD2FA" w:rsidR="00497514" w:rsidRPr="00497514" w:rsidRDefault="00497514" w:rsidP="00FC5F85">
      <w:pPr>
        <w:numPr>
          <w:ilvl w:val="1"/>
          <w:numId w:val="123"/>
        </w:numPr>
        <w:rPr>
          <w:bCs/>
        </w:rPr>
      </w:pPr>
      <w:r w:rsidRPr="00497514">
        <w:rPr>
          <w:bCs/>
        </w:rPr>
        <w:t xml:space="preserve">Setting up Auto Report in MaddenCo to send inventory file to OEC every </w:t>
      </w:r>
      <w:r w:rsidR="00F45934" w:rsidRPr="00497514">
        <w:rPr>
          <w:bCs/>
        </w:rPr>
        <w:t>night.</w:t>
      </w:r>
    </w:p>
    <w:p w14:paraId="41785727" w14:textId="77777777" w:rsidR="00497514" w:rsidRPr="00497514" w:rsidRDefault="00497514" w:rsidP="00FC5F85">
      <w:pPr>
        <w:numPr>
          <w:ilvl w:val="2"/>
          <w:numId w:val="123"/>
        </w:numPr>
      </w:pPr>
      <w:r w:rsidRPr="00497514">
        <w:t>MaddenCo instructions:</w:t>
      </w:r>
    </w:p>
    <w:p w14:paraId="40B43D1F" w14:textId="77777777" w:rsidR="00497514" w:rsidRPr="00497514" w:rsidRDefault="00497514" w:rsidP="00FC5F85">
      <w:pPr>
        <w:numPr>
          <w:ilvl w:val="3"/>
          <w:numId w:val="123"/>
        </w:numPr>
      </w:pPr>
      <w:r w:rsidRPr="00497514">
        <w:rPr>
          <w:b/>
          <w:bCs/>
        </w:rPr>
        <w:t>20</w:t>
      </w:r>
      <w:r w:rsidRPr="00497514">
        <w:t>. System Menu</w:t>
      </w:r>
    </w:p>
    <w:p w14:paraId="5D99B2D0" w14:textId="77777777" w:rsidR="00497514" w:rsidRPr="00497514" w:rsidRDefault="00497514" w:rsidP="00FC5F85">
      <w:pPr>
        <w:numPr>
          <w:ilvl w:val="4"/>
          <w:numId w:val="123"/>
        </w:numPr>
      </w:pPr>
      <w:r w:rsidRPr="00497514">
        <w:t>Auto Report Maintenance</w:t>
      </w:r>
    </w:p>
    <w:p w14:paraId="6C6DCC9F" w14:textId="77777777" w:rsidR="00497514" w:rsidRPr="00497514" w:rsidRDefault="00497514" w:rsidP="00FC5F85">
      <w:pPr>
        <w:numPr>
          <w:ilvl w:val="5"/>
          <w:numId w:val="123"/>
        </w:numPr>
      </w:pPr>
      <w:r w:rsidRPr="00497514">
        <w:t>Work with Auto Reports</w:t>
      </w:r>
    </w:p>
    <w:p w14:paraId="4B4FE1A7" w14:textId="77777777" w:rsidR="00497514" w:rsidRPr="00497514" w:rsidRDefault="00497514" w:rsidP="00FC5F85">
      <w:pPr>
        <w:numPr>
          <w:ilvl w:val="6"/>
          <w:numId w:val="123"/>
        </w:numPr>
      </w:pPr>
      <w:r w:rsidRPr="00497514">
        <w:t xml:space="preserve">Put a </w:t>
      </w:r>
      <w:r w:rsidRPr="00497514">
        <w:rPr>
          <w:b/>
          <w:bCs/>
        </w:rPr>
        <w:t>2</w:t>
      </w:r>
      <w:r w:rsidRPr="00497514">
        <w:t xml:space="preserve"> on the line for AUP RUNS EVERY NIGHT</w:t>
      </w:r>
    </w:p>
    <w:p w14:paraId="5290A11A" w14:textId="15C34654" w:rsidR="00497514" w:rsidRPr="00497514" w:rsidRDefault="00497514" w:rsidP="00FC5F85">
      <w:pPr>
        <w:numPr>
          <w:ilvl w:val="3"/>
          <w:numId w:val="123"/>
        </w:numPr>
      </w:pPr>
      <w:r w:rsidRPr="00497514">
        <w:t xml:space="preserve">You will find the next Sequential number for the OE Connections FTP </w:t>
      </w:r>
      <w:r w:rsidR="00204B53" w:rsidRPr="00497514">
        <w:t>process.</w:t>
      </w:r>
    </w:p>
    <w:p w14:paraId="11814FB2" w14:textId="5591685D" w:rsidR="00497514" w:rsidRPr="00497514" w:rsidRDefault="00497514" w:rsidP="00FC5F85">
      <w:pPr>
        <w:numPr>
          <w:ilvl w:val="4"/>
          <w:numId w:val="123"/>
        </w:numPr>
      </w:pPr>
      <w:r w:rsidRPr="00497514">
        <w:t xml:space="preserve">F6 to add a new </w:t>
      </w:r>
      <w:r w:rsidR="00204B53" w:rsidRPr="00497514">
        <w:t>job.</w:t>
      </w:r>
    </w:p>
    <w:p w14:paraId="28DB0CB3" w14:textId="77777777" w:rsidR="00497514" w:rsidRPr="00497514" w:rsidRDefault="00497514" w:rsidP="00FC5F85">
      <w:pPr>
        <w:numPr>
          <w:ilvl w:val="4"/>
          <w:numId w:val="123"/>
        </w:numPr>
      </w:pPr>
      <w:r w:rsidRPr="00497514">
        <w:t>Sequence number (next number in line for OE Connections)</w:t>
      </w:r>
    </w:p>
    <w:p w14:paraId="7682E8DE" w14:textId="77777777" w:rsidR="00497514" w:rsidRPr="00497514" w:rsidRDefault="00497514" w:rsidP="00FC5F85">
      <w:pPr>
        <w:numPr>
          <w:ilvl w:val="4"/>
          <w:numId w:val="123"/>
        </w:numPr>
      </w:pPr>
      <w:r w:rsidRPr="00497514">
        <w:t>Description: OE Connection FTP Location #xx (xx is the location number you are creating this for)</w:t>
      </w:r>
    </w:p>
    <w:p w14:paraId="172C958C" w14:textId="77777777" w:rsidR="00497514" w:rsidRPr="00497514" w:rsidRDefault="00497514" w:rsidP="00FC5F85">
      <w:pPr>
        <w:numPr>
          <w:ilvl w:val="4"/>
          <w:numId w:val="123"/>
        </w:numPr>
      </w:pPr>
      <w:r w:rsidRPr="00497514">
        <w:t>‘Front end’ Program: PTOECPD0</w:t>
      </w:r>
    </w:p>
    <w:p w14:paraId="2471C9F1" w14:textId="77777777" w:rsidR="00497514" w:rsidRPr="00497514" w:rsidRDefault="00497514" w:rsidP="00FC5F85">
      <w:pPr>
        <w:numPr>
          <w:ilvl w:val="4"/>
          <w:numId w:val="123"/>
        </w:numPr>
      </w:pPr>
      <w:r w:rsidRPr="00497514">
        <w:t>Library: GPTIRLIB</w:t>
      </w:r>
    </w:p>
    <w:p w14:paraId="3C5CF13A" w14:textId="0B6246B9" w:rsidR="00497514" w:rsidRPr="00497514" w:rsidRDefault="00497514" w:rsidP="00FC5F85">
      <w:pPr>
        <w:numPr>
          <w:ilvl w:val="4"/>
          <w:numId w:val="123"/>
        </w:numPr>
      </w:pPr>
      <w:r w:rsidRPr="00497514">
        <w:t>‘Back End’ Program: P</w:t>
      </w:r>
      <w:r w:rsidR="00B90931">
        <w:t>T</w:t>
      </w:r>
      <w:r w:rsidRPr="00497514">
        <w:t>OECPD1</w:t>
      </w:r>
    </w:p>
    <w:p w14:paraId="549F0D45" w14:textId="18004155" w:rsidR="00497514" w:rsidRPr="00204B53" w:rsidRDefault="00497514" w:rsidP="007C27F6">
      <w:pPr>
        <w:pStyle w:val="ListParagraph"/>
        <w:numPr>
          <w:ilvl w:val="2"/>
          <w:numId w:val="32"/>
        </w:numPr>
        <w:rPr>
          <w:b/>
          <w:sz w:val="32"/>
          <w:szCs w:val="32"/>
        </w:rPr>
      </w:pPr>
      <w:r w:rsidRPr="00204B53">
        <w:rPr>
          <w:b/>
          <w:sz w:val="32"/>
          <w:szCs w:val="32"/>
        </w:rPr>
        <w:t>Step Four: Generate and Transfer File Testing</w:t>
      </w:r>
    </w:p>
    <w:p w14:paraId="74CCE9AE" w14:textId="09A1077B" w:rsidR="00497514" w:rsidRPr="00497514" w:rsidRDefault="00497514" w:rsidP="00FC5F85">
      <w:pPr>
        <w:numPr>
          <w:ilvl w:val="1"/>
          <w:numId w:val="265"/>
        </w:numPr>
        <w:rPr>
          <w:bCs/>
        </w:rPr>
      </w:pPr>
      <w:r w:rsidRPr="00497514">
        <w:rPr>
          <w:bCs/>
        </w:rPr>
        <w:t xml:space="preserve">In this step </w:t>
      </w:r>
      <w:r w:rsidR="00204B53" w:rsidRPr="00497514">
        <w:rPr>
          <w:bCs/>
        </w:rPr>
        <w:t>the initial</w:t>
      </w:r>
      <w:r w:rsidRPr="00497514">
        <w:rPr>
          <w:bCs/>
        </w:rPr>
        <w:t xml:space="preserve"> file is generated and transferred via FTP to OEC to determine if connection has been established and data link is functional.</w:t>
      </w:r>
    </w:p>
    <w:p w14:paraId="742D9B57" w14:textId="77777777" w:rsidR="00497514" w:rsidRPr="00497514" w:rsidRDefault="00497514" w:rsidP="00FC5F85">
      <w:pPr>
        <w:numPr>
          <w:ilvl w:val="2"/>
          <w:numId w:val="265"/>
        </w:numPr>
      </w:pPr>
      <w:r w:rsidRPr="00497514">
        <w:t>MaddenCo instructions:</w:t>
      </w:r>
    </w:p>
    <w:p w14:paraId="14AD3E70" w14:textId="77777777" w:rsidR="00497514" w:rsidRPr="00497514" w:rsidRDefault="00497514" w:rsidP="00FC5F85">
      <w:pPr>
        <w:numPr>
          <w:ilvl w:val="3"/>
          <w:numId w:val="265"/>
        </w:numPr>
      </w:pPr>
      <w:r w:rsidRPr="00497514">
        <w:t>1.   Tire Dealer System</w:t>
      </w:r>
    </w:p>
    <w:p w14:paraId="5540FC78" w14:textId="77777777" w:rsidR="00497514" w:rsidRPr="00497514" w:rsidRDefault="00497514" w:rsidP="00FC5F85">
      <w:pPr>
        <w:numPr>
          <w:ilvl w:val="3"/>
          <w:numId w:val="265"/>
        </w:numPr>
      </w:pPr>
      <w:r w:rsidRPr="00497514">
        <w:t>15. More Option Menu</w:t>
      </w:r>
    </w:p>
    <w:p w14:paraId="392260C2" w14:textId="77777777" w:rsidR="00497514" w:rsidRPr="00497514" w:rsidRDefault="00497514" w:rsidP="00FC5F85">
      <w:pPr>
        <w:numPr>
          <w:ilvl w:val="3"/>
          <w:numId w:val="265"/>
        </w:numPr>
      </w:pPr>
      <w:r w:rsidRPr="00497514">
        <w:t>4.   Data Exchange Menu</w:t>
      </w:r>
    </w:p>
    <w:p w14:paraId="76E6D228" w14:textId="77777777" w:rsidR="00497514" w:rsidRPr="00497514" w:rsidRDefault="00497514" w:rsidP="00FC5F85">
      <w:pPr>
        <w:numPr>
          <w:ilvl w:val="3"/>
          <w:numId w:val="265"/>
        </w:numPr>
      </w:pPr>
      <w:r w:rsidRPr="00497514">
        <w:t>20. Additional Interfaces</w:t>
      </w:r>
    </w:p>
    <w:p w14:paraId="10194703" w14:textId="77777777" w:rsidR="00497514" w:rsidRPr="00497514" w:rsidRDefault="00497514" w:rsidP="00FC5F85">
      <w:pPr>
        <w:numPr>
          <w:ilvl w:val="3"/>
          <w:numId w:val="265"/>
        </w:numPr>
      </w:pPr>
      <w:r w:rsidRPr="00497514">
        <w:t>5.   O/E Connections</w:t>
      </w:r>
    </w:p>
    <w:p w14:paraId="34C608F2" w14:textId="26E385E6" w:rsidR="00497514" w:rsidRPr="00497514" w:rsidRDefault="00497514" w:rsidP="00FC5F85">
      <w:pPr>
        <w:numPr>
          <w:ilvl w:val="3"/>
          <w:numId w:val="265"/>
        </w:numPr>
      </w:pPr>
      <w:r w:rsidRPr="00497514">
        <w:lastRenderedPageBreak/>
        <w:t xml:space="preserve">1.   Send </w:t>
      </w:r>
      <w:r w:rsidR="0000043D" w:rsidRPr="00497514">
        <w:t>on</w:t>
      </w:r>
      <w:r w:rsidRPr="00497514">
        <w:t xml:space="preserve"> Hand to OE Cnct</w:t>
      </w:r>
    </w:p>
    <w:p w14:paraId="2C51F100" w14:textId="77777777" w:rsidR="00497514" w:rsidRPr="00497514" w:rsidRDefault="00497514" w:rsidP="00FC5F85">
      <w:pPr>
        <w:numPr>
          <w:ilvl w:val="0"/>
          <w:numId w:val="266"/>
        </w:numPr>
      </w:pPr>
      <w:r w:rsidRPr="00497514">
        <w:t>Select the Store you wish to generate the on-hand file for</w:t>
      </w:r>
    </w:p>
    <w:p w14:paraId="3CDF6D53" w14:textId="77777777" w:rsidR="00497514" w:rsidRPr="00497514" w:rsidRDefault="00497514" w:rsidP="00497514">
      <w:pPr>
        <w:ind w:left="2160"/>
      </w:pPr>
    </w:p>
    <w:p w14:paraId="6D4DA614" w14:textId="1C6BCDB1" w:rsidR="00497514" w:rsidRDefault="00F0435D" w:rsidP="00F0435D">
      <w:pPr>
        <w:ind w:left="2160"/>
      </w:pPr>
      <w:r w:rsidRPr="002667F0">
        <w:rPr>
          <w:noProof/>
        </w:rPr>
        <w:drawing>
          <wp:inline distT="0" distB="0" distL="0" distR="0" wp14:anchorId="7A3EE20F" wp14:editId="59735B73">
            <wp:extent cx="3817620" cy="259969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3"/>
                    <a:stretch>
                      <a:fillRect/>
                    </a:stretch>
                  </pic:blipFill>
                  <pic:spPr>
                    <a:xfrm>
                      <a:off x="0" y="0"/>
                      <a:ext cx="3817620" cy="2599690"/>
                    </a:xfrm>
                    <a:prstGeom prst="rect">
                      <a:avLst/>
                    </a:prstGeom>
                  </pic:spPr>
                </pic:pic>
              </a:graphicData>
            </a:graphic>
          </wp:inline>
        </w:drawing>
      </w:r>
    </w:p>
    <w:p w14:paraId="360D14D0" w14:textId="31F54343" w:rsidR="00F0435D" w:rsidRPr="00F0435D" w:rsidRDefault="00F0435D" w:rsidP="00FC5F85">
      <w:pPr>
        <w:numPr>
          <w:ilvl w:val="2"/>
          <w:numId w:val="266"/>
        </w:numPr>
      </w:pPr>
      <w:r w:rsidRPr="00F0435D">
        <w:t xml:space="preserve">Enter through the next screen with the date and report </w:t>
      </w:r>
      <w:r w:rsidR="00204B53" w:rsidRPr="00F0435D">
        <w:t>spacing.</w:t>
      </w:r>
    </w:p>
    <w:p w14:paraId="6EBEC1C2" w14:textId="2B248557" w:rsidR="00F0435D" w:rsidRDefault="00F0435D" w:rsidP="00F0435D">
      <w:pPr>
        <w:ind w:left="2160"/>
      </w:pPr>
      <w:r w:rsidRPr="002667F0">
        <w:rPr>
          <w:noProof/>
        </w:rPr>
        <w:drawing>
          <wp:inline distT="0" distB="0" distL="0" distR="0" wp14:anchorId="53D7AB6E" wp14:editId="13D88344">
            <wp:extent cx="3718560" cy="2738755"/>
            <wp:effectExtent l="0" t="0" r="0" b="4445"/>
            <wp:docPr id="40" name="Picture 4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4"/>
                    <a:stretch>
                      <a:fillRect/>
                    </a:stretch>
                  </pic:blipFill>
                  <pic:spPr>
                    <a:xfrm>
                      <a:off x="0" y="0"/>
                      <a:ext cx="3718560" cy="2738755"/>
                    </a:xfrm>
                    <a:prstGeom prst="rect">
                      <a:avLst/>
                    </a:prstGeom>
                  </pic:spPr>
                </pic:pic>
              </a:graphicData>
            </a:graphic>
          </wp:inline>
        </w:drawing>
      </w:r>
    </w:p>
    <w:p w14:paraId="6E3386F1" w14:textId="3A751328" w:rsidR="00F0435D" w:rsidRPr="00F0435D" w:rsidRDefault="00F0435D" w:rsidP="00FC5F85">
      <w:pPr>
        <w:numPr>
          <w:ilvl w:val="3"/>
          <w:numId w:val="266"/>
        </w:numPr>
      </w:pPr>
      <w:r w:rsidRPr="00F0435D">
        <w:t xml:space="preserve">Select the Sort order of the </w:t>
      </w:r>
      <w:r w:rsidR="00204B53" w:rsidRPr="00F0435D">
        <w:t>products.</w:t>
      </w:r>
    </w:p>
    <w:p w14:paraId="49CCBDAB" w14:textId="6ABFED24" w:rsidR="00F0435D" w:rsidRPr="00F0435D" w:rsidRDefault="00F0435D" w:rsidP="00FC5F85">
      <w:pPr>
        <w:numPr>
          <w:ilvl w:val="4"/>
          <w:numId w:val="266"/>
        </w:numPr>
      </w:pPr>
      <w:r w:rsidRPr="00F0435D">
        <w:t xml:space="preserve">Enter the order in which you want the report to be printed: </w:t>
      </w:r>
      <w:r w:rsidR="00204B53" w:rsidRPr="00F0435D">
        <w:t>01.</w:t>
      </w:r>
    </w:p>
    <w:p w14:paraId="4E952C1A" w14:textId="77777777" w:rsidR="00F0435D" w:rsidRPr="00F0435D" w:rsidRDefault="00F0435D" w:rsidP="00FC5F85">
      <w:pPr>
        <w:numPr>
          <w:ilvl w:val="4"/>
          <w:numId w:val="266"/>
        </w:numPr>
      </w:pPr>
      <w:r w:rsidRPr="00F0435D">
        <w:t>01 Vendor; Prod#</w:t>
      </w:r>
    </w:p>
    <w:p w14:paraId="331C19C5" w14:textId="0DFBFE1A" w:rsidR="00F0435D" w:rsidRPr="00A05253" w:rsidRDefault="00F0435D" w:rsidP="00F0435D">
      <w:pPr>
        <w:ind w:left="2160"/>
      </w:pPr>
      <w:r w:rsidRPr="002667F0">
        <w:rPr>
          <w:noProof/>
        </w:rPr>
        <w:lastRenderedPageBreak/>
        <w:drawing>
          <wp:inline distT="0" distB="0" distL="0" distR="0" wp14:anchorId="174FDC61" wp14:editId="6DC630CE">
            <wp:extent cx="4232910" cy="2887980"/>
            <wp:effectExtent l="0" t="0" r="0" b="7620"/>
            <wp:docPr id="41" name="Picture 4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5"/>
                    <a:stretch>
                      <a:fillRect/>
                    </a:stretch>
                  </pic:blipFill>
                  <pic:spPr>
                    <a:xfrm>
                      <a:off x="0" y="0"/>
                      <a:ext cx="4232910" cy="2887980"/>
                    </a:xfrm>
                    <a:prstGeom prst="rect">
                      <a:avLst/>
                    </a:prstGeom>
                  </pic:spPr>
                </pic:pic>
              </a:graphicData>
            </a:graphic>
          </wp:inline>
        </w:drawing>
      </w:r>
    </w:p>
    <w:p w14:paraId="0DAD84BC" w14:textId="77777777" w:rsidR="00F0435D" w:rsidRPr="00F0435D" w:rsidRDefault="00F0435D" w:rsidP="00FC5F85">
      <w:pPr>
        <w:numPr>
          <w:ilvl w:val="3"/>
          <w:numId w:val="266"/>
        </w:numPr>
      </w:pPr>
      <w:r w:rsidRPr="00F0435D">
        <w:t>Next, select which inventory quantity to be sent as the on-hand Value</w:t>
      </w:r>
    </w:p>
    <w:p w14:paraId="54C9DDAA" w14:textId="77777777" w:rsidR="00F0435D" w:rsidRPr="00F0435D" w:rsidRDefault="00F0435D" w:rsidP="00FC5F85">
      <w:pPr>
        <w:numPr>
          <w:ilvl w:val="4"/>
          <w:numId w:val="266"/>
        </w:numPr>
      </w:pPr>
      <w:r w:rsidRPr="00F0435D">
        <w:t>A = Available quantity (Memo – Allocated)</w:t>
      </w:r>
    </w:p>
    <w:p w14:paraId="0A20AA98" w14:textId="7D3F19ED" w:rsidR="00A05253" w:rsidRDefault="00F0435D" w:rsidP="00F0435D">
      <w:pPr>
        <w:ind w:left="2160"/>
      </w:pPr>
      <w:r w:rsidRPr="002667F0">
        <w:rPr>
          <w:noProof/>
        </w:rPr>
        <w:drawing>
          <wp:inline distT="0" distB="0" distL="0" distR="0" wp14:anchorId="3B71D0BD" wp14:editId="1861AD84">
            <wp:extent cx="4053840" cy="2860040"/>
            <wp:effectExtent l="0" t="0" r="3810" b="0"/>
            <wp:docPr id="42" name="Picture 4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6"/>
                    <a:stretch>
                      <a:fillRect/>
                    </a:stretch>
                  </pic:blipFill>
                  <pic:spPr>
                    <a:xfrm>
                      <a:off x="0" y="0"/>
                      <a:ext cx="4053840" cy="2860040"/>
                    </a:xfrm>
                    <a:prstGeom prst="rect">
                      <a:avLst/>
                    </a:prstGeom>
                  </pic:spPr>
                </pic:pic>
              </a:graphicData>
            </a:graphic>
          </wp:inline>
        </w:drawing>
      </w:r>
    </w:p>
    <w:p w14:paraId="37B7DAF4" w14:textId="77777777" w:rsidR="00F0435D" w:rsidRPr="00F0435D" w:rsidRDefault="00F0435D" w:rsidP="00FC5F85">
      <w:pPr>
        <w:numPr>
          <w:ilvl w:val="3"/>
          <w:numId w:val="266"/>
        </w:numPr>
      </w:pPr>
      <w:r w:rsidRPr="00F0435D">
        <w:t>Print Items with Zero Amounts Y/N = N</w:t>
      </w:r>
    </w:p>
    <w:p w14:paraId="23578E65" w14:textId="77777777" w:rsidR="00F0435D" w:rsidRPr="00F0435D" w:rsidRDefault="00F0435D" w:rsidP="00FC5F85">
      <w:pPr>
        <w:numPr>
          <w:ilvl w:val="4"/>
          <w:numId w:val="266"/>
        </w:numPr>
      </w:pPr>
      <w:r w:rsidRPr="00F0435D">
        <w:t>By selecting a Value of N, the Zero on hand will not be included in the on-hand file.</w:t>
      </w:r>
    </w:p>
    <w:p w14:paraId="78D29759" w14:textId="7BE40141" w:rsidR="00F0435D" w:rsidRDefault="00F0435D" w:rsidP="00F0435D">
      <w:pPr>
        <w:ind w:left="2160"/>
      </w:pPr>
      <w:r w:rsidRPr="002667F0">
        <w:rPr>
          <w:noProof/>
        </w:rPr>
        <w:lastRenderedPageBreak/>
        <w:drawing>
          <wp:inline distT="0" distB="0" distL="0" distR="0" wp14:anchorId="1E0BBFC2" wp14:editId="43C84726">
            <wp:extent cx="3924300" cy="265557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7"/>
                    <a:stretch>
                      <a:fillRect/>
                    </a:stretch>
                  </pic:blipFill>
                  <pic:spPr>
                    <a:xfrm>
                      <a:off x="0" y="0"/>
                      <a:ext cx="3924300" cy="2655570"/>
                    </a:xfrm>
                    <a:prstGeom prst="rect">
                      <a:avLst/>
                    </a:prstGeom>
                  </pic:spPr>
                </pic:pic>
              </a:graphicData>
            </a:graphic>
          </wp:inline>
        </w:drawing>
      </w:r>
    </w:p>
    <w:p w14:paraId="00928388" w14:textId="77777777" w:rsidR="00923D2F" w:rsidRPr="00923D2F" w:rsidRDefault="00923D2F" w:rsidP="00FC5F85">
      <w:pPr>
        <w:numPr>
          <w:ilvl w:val="3"/>
          <w:numId w:val="266"/>
        </w:numPr>
      </w:pPr>
      <w:r w:rsidRPr="00923D2F">
        <w:t xml:space="preserve">The last screen allows you to select which FTP Transaction to use to transfer the file.  It will default to EWFTP but the value you need to use will be the one you just created in step 2. </w:t>
      </w:r>
    </w:p>
    <w:p w14:paraId="0FCCA3DE" w14:textId="77777777" w:rsidR="00923D2F" w:rsidRPr="00923D2F" w:rsidRDefault="00923D2F" w:rsidP="00FC5F85">
      <w:pPr>
        <w:numPr>
          <w:ilvl w:val="4"/>
          <w:numId w:val="266"/>
        </w:numPr>
      </w:pPr>
      <w:r w:rsidRPr="00923D2F">
        <w:t>Ex: EWFTP57</w:t>
      </w:r>
    </w:p>
    <w:p w14:paraId="780025AE" w14:textId="77777777" w:rsidR="00923D2F" w:rsidRPr="002667F0" w:rsidRDefault="00923D2F" w:rsidP="00FC5F85">
      <w:pPr>
        <w:pStyle w:val="ListParagraph"/>
        <w:numPr>
          <w:ilvl w:val="3"/>
          <w:numId w:val="266"/>
        </w:numPr>
      </w:pPr>
      <w:r w:rsidRPr="002667F0">
        <w:t>Once you select and run it will bring up a screen if it was successful or if the Transaction failed.</w:t>
      </w:r>
    </w:p>
    <w:p w14:paraId="38B26B50" w14:textId="217E2A56" w:rsidR="00923D2F" w:rsidRPr="002667F0" w:rsidRDefault="00923D2F" w:rsidP="00FC5F85">
      <w:pPr>
        <w:pStyle w:val="ListParagraph"/>
        <w:numPr>
          <w:ilvl w:val="4"/>
          <w:numId w:val="266"/>
        </w:numPr>
      </w:pPr>
      <w:r w:rsidRPr="002667F0">
        <w:t xml:space="preserve">If the transaction </w:t>
      </w:r>
      <w:r w:rsidR="00204B53" w:rsidRPr="002667F0">
        <w:t>failed,</w:t>
      </w:r>
      <w:r w:rsidRPr="002667F0">
        <w:t xml:space="preserve"> you </w:t>
      </w:r>
      <w:r w:rsidR="00204B53" w:rsidRPr="002667F0">
        <w:t>would</w:t>
      </w:r>
      <w:r w:rsidRPr="002667F0">
        <w:t xml:space="preserve"> need to start over at step 1 of this document. </w:t>
      </w:r>
    </w:p>
    <w:p w14:paraId="2FCBB381" w14:textId="77777777" w:rsidR="00923D2F" w:rsidRPr="002667F0" w:rsidRDefault="00923D2F" w:rsidP="00FC5F85">
      <w:pPr>
        <w:pStyle w:val="ListParagraph"/>
        <w:numPr>
          <w:ilvl w:val="4"/>
          <w:numId w:val="266"/>
        </w:numPr>
      </w:pPr>
      <w:r w:rsidRPr="002667F0">
        <w:t>If successful send an email to OE Connections and the K&amp;M Car Dealer Sales Manager that the connection has been tested successfully</w:t>
      </w:r>
    </w:p>
    <w:p w14:paraId="34B234BB" w14:textId="77777777" w:rsidR="00923D2F" w:rsidRPr="002667F0" w:rsidRDefault="00923D2F" w:rsidP="00FC5F85">
      <w:pPr>
        <w:pStyle w:val="ListParagraph"/>
        <w:numPr>
          <w:ilvl w:val="5"/>
          <w:numId w:val="266"/>
        </w:numPr>
      </w:pPr>
      <w:r w:rsidRPr="002667F0">
        <w:t>Then log change in IT Change Log</w:t>
      </w:r>
    </w:p>
    <w:p w14:paraId="75110D40" w14:textId="77777777" w:rsidR="00923D2F" w:rsidRPr="00A05253" w:rsidRDefault="00923D2F" w:rsidP="00F0435D">
      <w:pPr>
        <w:ind w:left="2160"/>
      </w:pPr>
    </w:p>
    <w:p w14:paraId="04BA2540" w14:textId="4F9CBC0F" w:rsidR="00756611" w:rsidRDefault="00923D2F" w:rsidP="00060C4E">
      <w:pPr>
        <w:pStyle w:val="Heading2"/>
        <w:numPr>
          <w:ilvl w:val="1"/>
          <w:numId w:val="32"/>
        </w:numPr>
      </w:pPr>
      <w:bookmarkStart w:id="168" w:name="_Toc212651148"/>
      <w:r>
        <w:lastRenderedPageBreak/>
        <w:t>Cell Phone</w:t>
      </w:r>
      <w:bookmarkEnd w:id="168"/>
    </w:p>
    <w:p w14:paraId="183640F6" w14:textId="09FE1157" w:rsidR="00923D2F" w:rsidRPr="00A77493" w:rsidRDefault="00923D2F" w:rsidP="00A77493">
      <w:pPr>
        <w:pStyle w:val="ListParagraph"/>
        <w:numPr>
          <w:ilvl w:val="2"/>
          <w:numId w:val="32"/>
        </w:numPr>
        <w:rPr>
          <w:rFonts w:ascii="Calibri" w:hAnsi="Calibri"/>
          <w:b/>
          <w:bCs/>
          <w:sz w:val="24"/>
          <w:szCs w:val="22"/>
        </w:rPr>
      </w:pPr>
      <w:r w:rsidRPr="00A77493">
        <w:rPr>
          <w:b/>
          <w:bCs/>
          <w:sz w:val="24"/>
          <w:szCs w:val="22"/>
        </w:rPr>
        <w:t>Purchased through Verizon Business Account</w:t>
      </w:r>
    </w:p>
    <w:p w14:paraId="7466DCC1" w14:textId="77777777" w:rsidR="00923D2F" w:rsidRPr="00B630F2" w:rsidRDefault="00923D2F" w:rsidP="00FC5F85">
      <w:pPr>
        <w:numPr>
          <w:ilvl w:val="0"/>
          <w:numId w:val="125"/>
        </w:numPr>
      </w:pPr>
      <w:r w:rsidRPr="00B630F2">
        <w:t>Verizon Info</w:t>
      </w:r>
    </w:p>
    <w:p w14:paraId="292FCB94" w14:textId="77777777" w:rsidR="00923D2F" w:rsidRDefault="00923D2F" w:rsidP="00FC5F85">
      <w:pPr>
        <w:numPr>
          <w:ilvl w:val="0"/>
          <w:numId w:val="126"/>
        </w:numPr>
      </w:pPr>
      <w:hyperlink r:id="rId238" w:history="1">
        <w:r>
          <w:rPr>
            <w:rStyle w:val="Hyperlink"/>
          </w:rPr>
          <w:t>https://sso.verizonenterprise.com/amserver/sso/login.go</w:t>
        </w:r>
      </w:hyperlink>
    </w:p>
    <w:p w14:paraId="29A1C329" w14:textId="77777777" w:rsidR="00923D2F" w:rsidRPr="00B630F2" w:rsidRDefault="00923D2F" w:rsidP="00FC5F85">
      <w:pPr>
        <w:numPr>
          <w:ilvl w:val="0"/>
          <w:numId w:val="126"/>
        </w:numPr>
      </w:pPr>
      <w:r w:rsidRPr="00B630F2">
        <w:t xml:space="preserve">Login information </w:t>
      </w:r>
    </w:p>
    <w:p w14:paraId="3DC8BFEE" w14:textId="77777777" w:rsidR="00923D2F" w:rsidRPr="001468C3" w:rsidRDefault="00923D2F" w:rsidP="00FC5F85">
      <w:pPr>
        <w:numPr>
          <w:ilvl w:val="3"/>
          <w:numId w:val="124"/>
        </w:numPr>
        <w:spacing w:before="0" w:after="0"/>
        <w:rPr>
          <w:rFonts w:eastAsiaTheme="minorHAnsi"/>
        </w:rPr>
      </w:pPr>
      <w:hyperlink r:id="rId239" w:anchor="Verizon%20Wireless%20&amp;section-id={DA8001F3-ACC7-4FA8-A924-839119A03BB1}&amp;page-id={89162373-8888-4824-925A-004092005F92}&amp;object-id={B21257D9-ABF2-06FD-0DF6-84FA71623955}&amp;2B" w:history="1">
        <w:r>
          <w:rPr>
            <w:rStyle w:val="Hyperlink"/>
          </w:rPr>
          <w:t>Cell Phones:</w:t>
        </w:r>
      </w:hyperlink>
    </w:p>
    <w:p w14:paraId="5977E49A" w14:textId="77777777" w:rsidR="00923D2F" w:rsidRDefault="00923D2F" w:rsidP="00FC5F85">
      <w:pPr>
        <w:numPr>
          <w:ilvl w:val="0"/>
          <w:numId w:val="125"/>
        </w:numPr>
      </w:pPr>
      <w:r>
        <w:t>Verizon Rep:</w:t>
      </w:r>
    </w:p>
    <w:p w14:paraId="7B6A07D3" w14:textId="33C3F1DB" w:rsidR="000421AE" w:rsidRDefault="0066010E" w:rsidP="00FC5F85">
      <w:pPr>
        <w:numPr>
          <w:ilvl w:val="1"/>
          <w:numId w:val="125"/>
        </w:numPr>
      </w:pPr>
      <w:r>
        <w:t>Contact IT Support Manager for current representative contact information.</w:t>
      </w:r>
    </w:p>
    <w:p w14:paraId="2C491D45" w14:textId="34001FB7" w:rsidR="00923D2F" w:rsidRDefault="00923D2F" w:rsidP="00FC5F85">
      <w:pPr>
        <w:numPr>
          <w:ilvl w:val="0"/>
          <w:numId w:val="125"/>
        </w:numPr>
      </w:pPr>
      <w:r>
        <w:t>Ordering Cell Phones</w:t>
      </w:r>
    </w:p>
    <w:p w14:paraId="0BF4A0CF" w14:textId="77777777" w:rsidR="00923D2F" w:rsidRDefault="00923D2F" w:rsidP="00FC5F85">
      <w:pPr>
        <w:numPr>
          <w:ilvl w:val="1"/>
          <w:numId w:val="125"/>
        </w:numPr>
        <w:spacing w:before="0" w:after="0"/>
      </w:pPr>
      <w:r>
        <w:t>Select Purchase Device &amp; Service</w:t>
      </w:r>
    </w:p>
    <w:p w14:paraId="42C9D647" w14:textId="446661B7" w:rsidR="00923D2F" w:rsidRDefault="00923D2F" w:rsidP="00FC5F85">
      <w:pPr>
        <w:numPr>
          <w:ilvl w:val="0"/>
          <w:numId w:val="267"/>
        </w:numPr>
        <w:spacing w:before="0" w:after="0"/>
      </w:pPr>
      <w:r>
        <w:t xml:space="preserve">Select the Device we are currently </w:t>
      </w:r>
      <w:r w:rsidR="00204B53">
        <w:t>buying.</w:t>
      </w:r>
    </w:p>
    <w:p w14:paraId="542E3AA8" w14:textId="0FF66FCF" w:rsidR="00923D2F" w:rsidRDefault="00923D2F" w:rsidP="00FC5F85">
      <w:pPr>
        <w:numPr>
          <w:ilvl w:val="4"/>
          <w:numId w:val="124"/>
        </w:numPr>
        <w:spacing w:before="0" w:after="0"/>
      </w:pPr>
      <w:r>
        <w:t xml:space="preserve">We buy our devices full retail NOT </w:t>
      </w:r>
      <w:r w:rsidR="00204B53">
        <w:t>contract.</w:t>
      </w:r>
    </w:p>
    <w:p w14:paraId="0C8D2935" w14:textId="587056E0" w:rsidR="00923D2F" w:rsidRDefault="00923D2F" w:rsidP="00FC5F85">
      <w:pPr>
        <w:numPr>
          <w:ilvl w:val="0"/>
          <w:numId w:val="267"/>
        </w:numPr>
        <w:spacing w:before="0" w:after="0"/>
      </w:pPr>
      <w:r>
        <w:t xml:space="preserve">Find a billing account that has an open </w:t>
      </w:r>
      <w:r w:rsidR="00204B53">
        <w:t>line.</w:t>
      </w:r>
    </w:p>
    <w:p w14:paraId="1E72987E" w14:textId="0EF3DAD4" w:rsidR="00923D2F" w:rsidRDefault="00923D2F" w:rsidP="00FC5F85">
      <w:pPr>
        <w:numPr>
          <w:ilvl w:val="0"/>
          <w:numId w:val="267"/>
        </w:numPr>
        <w:spacing w:before="0" w:after="0"/>
      </w:pPr>
      <w:r>
        <w:t xml:space="preserve">Look at another line and look at the plan </w:t>
      </w:r>
      <w:r w:rsidR="00204B53">
        <w:t>information.</w:t>
      </w:r>
      <w:r>
        <w:t xml:space="preserve"> </w:t>
      </w:r>
    </w:p>
    <w:p w14:paraId="2D50E321" w14:textId="085D376E" w:rsidR="00923D2F" w:rsidRDefault="00923D2F" w:rsidP="00FC5F85">
      <w:pPr>
        <w:numPr>
          <w:ilvl w:val="4"/>
          <w:numId w:val="124"/>
        </w:numPr>
        <w:spacing w:before="0" w:after="0"/>
      </w:pPr>
      <w:r>
        <w:t xml:space="preserve">Reference the plan information and select those options when you are creating the new </w:t>
      </w:r>
      <w:r w:rsidR="00204B53">
        <w:t>line.</w:t>
      </w:r>
    </w:p>
    <w:p w14:paraId="13263C29" w14:textId="77777777" w:rsidR="00923D2F" w:rsidRDefault="00923D2F" w:rsidP="00FC5F85">
      <w:pPr>
        <w:numPr>
          <w:ilvl w:val="0"/>
          <w:numId w:val="267"/>
        </w:numPr>
        <w:spacing w:before="0" w:after="0"/>
      </w:pPr>
      <w:r>
        <w:t>When picking a phone number, it allows you to put in the area code the phone will reside.</w:t>
      </w:r>
    </w:p>
    <w:p w14:paraId="3CDEBC33" w14:textId="77777777" w:rsidR="00923D2F" w:rsidRDefault="00923D2F" w:rsidP="00FC5F85">
      <w:pPr>
        <w:numPr>
          <w:ilvl w:val="4"/>
          <w:numId w:val="124"/>
        </w:numPr>
        <w:spacing w:before="0" w:after="0"/>
      </w:pPr>
      <w:r>
        <w:t>Input the appropriate area code for what location it will be in so it will get a familiar phone number.</w:t>
      </w:r>
    </w:p>
    <w:p w14:paraId="4AE777CC" w14:textId="77777777" w:rsidR="00923D2F" w:rsidRPr="00923D2F" w:rsidRDefault="00923D2F" w:rsidP="00923D2F"/>
    <w:p w14:paraId="5F45836E" w14:textId="505AA61F" w:rsidR="00756611" w:rsidRDefault="001819DB" w:rsidP="00060C4E">
      <w:pPr>
        <w:pStyle w:val="Heading2"/>
        <w:numPr>
          <w:ilvl w:val="1"/>
          <w:numId w:val="32"/>
        </w:numPr>
      </w:pPr>
      <w:bookmarkStart w:id="169" w:name="_Toc212651149"/>
      <w:r>
        <w:lastRenderedPageBreak/>
        <w:t>Cell Phone Maintenance</w:t>
      </w:r>
      <w:bookmarkEnd w:id="169"/>
    </w:p>
    <w:p w14:paraId="5772AA63" w14:textId="32DEBCB1" w:rsidR="004B7665" w:rsidRPr="00A77493" w:rsidRDefault="004B7665" w:rsidP="00A77493">
      <w:r w:rsidRPr="00A77493">
        <w:t>Note: Age of the cell phone should be considered prior to making any decisions to discard the phone as ‘bad.’</w:t>
      </w:r>
    </w:p>
    <w:p w14:paraId="40A3D56B" w14:textId="0FF4D97F" w:rsidR="001819DB" w:rsidRPr="00A77493" w:rsidRDefault="001819DB" w:rsidP="00A77493">
      <w:pPr>
        <w:pStyle w:val="ListParagraph"/>
        <w:numPr>
          <w:ilvl w:val="2"/>
          <w:numId w:val="32"/>
        </w:numPr>
        <w:rPr>
          <w:bCs/>
          <w:sz w:val="24"/>
          <w:szCs w:val="22"/>
        </w:rPr>
      </w:pPr>
      <w:r w:rsidRPr="00A77493">
        <w:rPr>
          <w:b/>
          <w:bCs/>
          <w:sz w:val="24"/>
          <w:szCs w:val="22"/>
        </w:rPr>
        <w:t xml:space="preserve">Screen is </w:t>
      </w:r>
      <w:r w:rsidR="00204B53" w:rsidRPr="00A77493">
        <w:rPr>
          <w:b/>
          <w:bCs/>
          <w:sz w:val="24"/>
          <w:szCs w:val="22"/>
        </w:rPr>
        <w:t>cracked</w:t>
      </w:r>
      <w:r w:rsidR="00204B53" w:rsidRPr="00A77493">
        <w:rPr>
          <w:bCs/>
          <w:sz w:val="24"/>
          <w:szCs w:val="22"/>
        </w:rPr>
        <w:t>.</w:t>
      </w:r>
    </w:p>
    <w:p w14:paraId="7CB9154B" w14:textId="798A502F" w:rsidR="001819DB" w:rsidRPr="001819DB" w:rsidRDefault="00204B53" w:rsidP="00FC5F85">
      <w:pPr>
        <w:numPr>
          <w:ilvl w:val="0"/>
          <w:numId w:val="127"/>
        </w:numPr>
        <w:rPr>
          <w:bCs/>
        </w:rPr>
      </w:pPr>
      <w:r w:rsidRPr="001819DB">
        <w:rPr>
          <w:bCs/>
        </w:rPr>
        <w:t>Phones are</w:t>
      </w:r>
      <w:r w:rsidR="001819DB" w:rsidRPr="001819DB">
        <w:rPr>
          <w:bCs/>
        </w:rPr>
        <w:t xml:space="preserve"> considered bad.</w:t>
      </w:r>
    </w:p>
    <w:p w14:paraId="6372CAAA" w14:textId="77777777" w:rsidR="001819DB" w:rsidRPr="001819DB" w:rsidRDefault="001819DB" w:rsidP="00FC5F85">
      <w:pPr>
        <w:numPr>
          <w:ilvl w:val="1"/>
          <w:numId w:val="127"/>
        </w:numPr>
      </w:pPr>
      <w:r w:rsidRPr="001819DB">
        <w:rPr>
          <w:bCs/>
        </w:rPr>
        <w:t>Save the phone until there is a sufficient number to send to PaceButler.</w:t>
      </w:r>
    </w:p>
    <w:p w14:paraId="45D5D5AB" w14:textId="77777777" w:rsidR="001819DB" w:rsidRPr="001819DB" w:rsidRDefault="001819DB" w:rsidP="00FC5F85">
      <w:pPr>
        <w:numPr>
          <w:ilvl w:val="1"/>
          <w:numId w:val="127"/>
        </w:numPr>
      </w:pPr>
      <w:r w:rsidRPr="001819DB">
        <w:rPr>
          <w:bCs/>
        </w:rPr>
        <w:t>They send a prepaid label for shipping to them.</w:t>
      </w:r>
    </w:p>
    <w:p w14:paraId="3772C8E7" w14:textId="68CAF30D" w:rsidR="001819DB" w:rsidRPr="00A77493" w:rsidRDefault="001819DB" w:rsidP="00A77493">
      <w:pPr>
        <w:pStyle w:val="ListParagraph"/>
        <w:numPr>
          <w:ilvl w:val="2"/>
          <w:numId w:val="32"/>
        </w:numPr>
        <w:rPr>
          <w:b/>
          <w:bCs/>
          <w:sz w:val="24"/>
          <w:szCs w:val="22"/>
        </w:rPr>
      </w:pPr>
      <w:r w:rsidRPr="00A77493">
        <w:rPr>
          <w:b/>
          <w:bCs/>
          <w:sz w:val="24"/>
          <w:szCs w:val="22"/>
        </w:rPr>
        <w:t>Screen is Not Cracked</w:t>
      </w:r>
    </w:p>
    <w:p w14:paraId="49922035" w14:textId="77777777" w:rsidR="001819DB" w:rsidRPr="001819DB" w:rsidRDefault="001819DB" w:rsidP="00FC5F85">
      <w:pPr>
        <w:numPr>
          <w:ilvl w:val="0"/>
          <w:numId w:val="128"/>
        </w:numPr>
        <w:rPr>
          <w:bCs/>
        </w:rPr>
      </w:pPr>
      <w:r w:rsidRPr="001819DB">
        <w:rPr>
          <w:bCs/>
        </w:rPr>
        <w:t>Plug in to verify that it holds a charge.</w:t>
      </w:r>
    </w:p>
    <w:p w14:paraId="05EA6660" w14:textId="77777777" w:rsidR="001819DB" w:rsidRPr="001819DB" w:rsidRDefault="001819DB" w:rsidP="00FC5F85">
      <w:pPr>
        <w:numPr>
          <w:ilvl w:val="1"/>
          <w:numId w:val="128"/>
        </w:numPr>
      </w:pPr>
      <w:r w:rsidRPr="001819DB">
        <w:t>If it does not charge, the phone is considered bad.</w:t>
      </w:r>
    </w:p>
    <w:p w14:paraId="0C66318B" w14:textId="77777777" w:rsidR="001819DB" w:rsidRPr="001819DB" w:rsidRDefault="001819DB" w:rsidP="00FC5F85">
      <w:pPr>
        <w:numPr>
          <w:ilvl w:val="0"/>
          <w:numId w:val="268"/>
        </w:numPr>
        <w:spacing w:before="0" w:after="0"/>
      </w:pPr>
      <w:r w:rsidRPr="001819DB">
        <w:rPr>
          <w:bCs/>
        </w:rPr>
        <w:t>Save phone until there is a sufficient number to send to PaceButler.</w:t>
      </w:r>
    </w:p>
    <w:p w14:paraId="47874B9B" w14:textId="77777777" w:rsidR="001819DB" w:rsidRPr="001819DB" w:rsidRDefault="001819DB" w:rsidP="00FC5F85">
      <w:pPr>
        <w:numPr>
          <w:ilvl w:val="0"/>
          <w:numId w:val="268"/>
        </w:numPr>
        <w:spacing w:before="0" w:after="0"/>
      </w:pPr>
      <w:r w:rsidRPr="001819DB">
        <w:rPr>
          <w:bCs/>
        </w:rPr>
        <w:t>They send a prepaid label for shipping to them.</w:t>
      </w:r>
    </w:p>
    <w:p w14:paraId="2C6C564C" w14:textId="77777777" w:rsidR="001819DB" w:rsidRPr="001819DB" w:rsidRDefault="001819DB" w:rsidP="00FC5F85">
      <w:pPr>
        <w:numPr>
          <w:ilvl w:val="1"/>
          <w:numId w:val="128"/>
        </w:numPr>
      </w:pPr>
      <w:r w:rsidRPr="001819DB">
        <w:t>If phone does charge, continue charging to at least 50% and proceed to next step.</w:t>
      </w:r>
    </w:p>
    <w:p w14:paraId="5337650B" w14:textId="77777777" w:rsidR="001819DB" w:rsidRPr="001819DB" w:rsidRDefault="001819DB" w:rsidP="00FC5F85">
      <w:pPr>
        <w:numPr>
          <w:ilvl w:val="0"/>
          <w:numId w:val="128"/>
        </w:numPr>
      </w:pPr>
      <w:r w:rsidRPr="001819DB">
        <w:t>Remove from charger and verify if the phone is on IEM/EMM or Knox.</w:t>
      </w:r>
    </w:p>
    <w:p w14:paraId="0F2C431F" w14:textId="77777777" w:rsidR="001819DB" w:rsidRPr="001819DB" w:rsidRDefault="001819DB" w:rsidP="00FC5F85">
      <w:pPr>
        <w:numPr>
          <w:ilvl w:val="1"/>
          <w:numId w:val="128"/>
        </w:numPr>
      </w:pPr>
      <w:r w:rsidRPr="001819DB">
        <w:t>If the phone is on IEM/EMM</w:t>
      </w:r>
    </w:p>
    <w:p w14:paraId="3017B3DC" w14:textId="77777777" w:rsidR="001819DB" w:rsidRPr="001819DB" w:rsidRDefault="001819DB" w:rsidP="00FC5F85">
      <w:pPr>
        <w:numPr>
          <w:ilvl w:val="0"/>
          <w:numId w:val="269"/>
        </w:numPr>
        <w:spacing w:before="0" w:after="0"/>
      </w:pPr>
      <w:r w:rsidRPr="001819DB">
        <w:t>The phone is considered bad because we no longer have access to IEM/EMM because they are out of business.</w:t>
      </w:r>
    </w:p>
    <w:p w14:paraId="185BD039" w14:textId="77777777" w:rsidR="001819DB" w:rsidRPr="001819DB" w:rsidRDefault="001819DB" w:rsidP="00FC5F85">
      <w:pPr>
        <w:numPr>
          <w:ilvl w:val="0"/>
          <w:numId w:val="269"/>
        </w:numPr>
        <w:spacing w:before="0" w:after="0"/>
      </w:pPr>
      <w:r w:rsidRPr="001819DB">
        <w:t>Save the phone until there is a sufficient number to send to PaceButler.</w:t>
      </w:r>
    </w:p>
    <w:p w14:paraId="154FD142" w14:textId="77777777" w:rsidR="001819DB" w:rsidRPr="001819DB" w:rsidRDefault="001819DB" w:rsidP="00FC5F85">
      <w:pPr>
        <w:numPr>
          <w:ilvl w:val="0"/>
          <w:numId w:val="269"/>
        </w:numPr>
        <w:spacing w:before="0" w:after="0"/>
      </w:pPr>
      <w:r w:rsidRPr="001819DB">
        <w:t>They send a prepaid label for shipping to them.</w:t>
      </w:r>
    </w:p>
    <w:p w14:paraId="321B8D72" w14:textId="77777777" w:rsidR="001819DB" w:rsidRPr="001819DB" w:rsidRDefault="001819DB" w:rsidP="00FC5F85">
      <w:pPr>
        <w:numPr>
          <w:ilvl w:val="1"/>
          <w:numId w:val="128"/>
        </w:numPr>
      </w:pPr>
      <w:r w:rsidRPr="001819DB">
        <w:t>If the phone is on Knox</w:t>
      </w:r>
    </w:p>
    <w:p w14:paraId="660E184B" w14:textId="77777777" w:rsidR="001819DB" w:rsidRPr="001819DB" w:rsidRDefault="001819DB" w:rsidP="00FC5F85">
      <w:pPr>
        <w:numPr>
          <w:ilvl w:val="0"/>
          <w:numId w:val="270"/>
        </w:numPr>
        <w:spacing w:before="0" w:after="0"/>
      </w:pPr>
      <w:r w:rsidRPr="001819DB">
        <w:t>Let the phone sit idle for approximately 10 minutes to verify if there is significant battery drainage.</w:t>
      </w:r>
    </w:p>
    <w:p w14:paraId="45C6D2D5" w14:textId="77777777" w:rsidR="001819DB" w:rsidRPr="001819DB" w:rsidRDefault="001819DB" w:rsidP="00FC5F85">
      <w:pPr>
        <w:numPr>
          <w:ilvl w:val="3"/>
          <w:numId w:val="124"/>
        </w:numPr>
        <w:spacing w:before="0" w:after="0"/>
      </w:pPr>
      <w:r w:rsidRPr="001819DB">
        <w:t>If the battery drains more than 5% in 10 minutes, the phone is considered bad.</w:t>
      </w:r>
    </w:p>
    <w:p w14:paraId="77930A32" w14:textId="77777777" w:rsidR="001819DB" w:rsidRPr="001819DB" w:rsidRDefault="001819DB" w:rsidP="00FC5F85">
      <w:pPr>
        <w:numPr>
          <w:ilvl w:val="3"/>
          <w:numId w:val="124"/>
        </w:numPr>
        <w:spacing w:before="0" w:after="0"/>
      </w:pPr>
      <w:r w:rsidRPr="001819DB">
        <w:t>Save the phone until there is a sufficient number to send to PaceButler.</w:t>
      </w:r>
    </w:p>
    <w:p w14:paraId="5EFB11AE" w14:textId="1F11CD35" w:rsidR="001819DB" w:rsidRDefault="001819DB" w:rsidP="00FC5F85">
      <w:pPr>
        <w:numPr>
          <w:ilvl w:val="3"/>
          <w:numId w:val="124"/>
        </w:numPr>
        <w:spacing w:before="0" w:after="0"/>
      </w:pPr>
      <w:r w:rsidRPr="001819DB">
        <w:t>They send a prepaid label for shipping to them.</w:t>
      </w:r>
    </w:p>
    <w:p w14:paraId="08FA32A3" w14:textId="77777777" w:rsidR="001819DB" w:rsidRPr="001819DB" w:rsidRDefault="001819DB" w:rsidP="001819DB">
      <w:pPr>
        <w:spacing w:before="0" w:after="0"/>
        <w:ind w:left="2880"/>
      </w:pPr>
    </w:p>
    <w:p w14:paraId="5502DA3A" w14:textId="77777777" w:rsidR="001819DB" w:rsidRPr="001819DB" w:rsidRDefault="001819DB" w:rsidP="001819DB"/>
    <w:p w14:paraId="3F27BD7F" w14:textId="7E33506F" w:rsidR="00756611" w:rsidRDefault="001819DB" w:rsidP="00060C4E">
      <w:pPr>
        <w:pStyle w:val="Heading2"/>
        <w:numPr>
          <w:ilvl w:val="1"/>
          <w:numId w:val="32"/>
        </w:numPr>
      </w:pPr>
      <w:bookmarkStart w:id="170" w:name="_Toc212651150"/>
      <w:r>
        <w:lastRenderedPageBreak/>
        <w:t>Year End Tasks</w:t>
      </w:r>
      <w:bookmarkEnd w:id="170"/>
    </w:p>
    <w:p w14:paraId="11A1BEE5" w14:textId="4F8F1279" w:rsidR="00EC431D" w:rsidRPr="00A77493" w:rsidRDefault="0038396E" w:rsidP="00A77493">
      <w:pPr>
        <w:pStyle w:val="ListParagraph"/>
        <w:numPr>
          <w:ilvl w:val="2"/>
          <w:numId w:val="32"/>
        </w:numPr>
        <w:rPr>
          <w:b/>
          <w:bCs/>
          <w:sz w:val="24"/>
          <w:szCs w:val="22"/>
        </w:rPr>
      </w:pPr>
      <w:r w:rsidRPr="00A77493">
        <w:rPr>
          <w:b/>
          <w:bCs/>
          <w:sz w:val="24"/>
          <w:szCs w:val="22"/>
        </w:rPr>
        <w:t>Annually Completed in January</w:t>
      </w:r>
    </w:p>
    <w:p w14:paraId="7E3E0EC5"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Clear files out of the IFS/TMP folder on the System i.</w:t>
      </w:r>
    </w:p>
    <w:p w14:paraId="2DC9A164" w14:textId="1EA5F482" w:rsidR="0038396E" w:rsidRPr="00C12BB6" w:rsidRDefault="00F020E7" w:rsidP="00FC5F85">
      <w:pPr>
        <w:numPr>
          <w:ilvl w:val="1"/>
          <w:numId w:val="129"/>
        </w:numPr>
        <w:spacing w:before="0" w:after="0"/>
        <w:rPr>
          <w:rFonts w:eastAsiaTheme="minorHAnsi" w:cs="Arial"/>
          <w:bCs/>
          <w:szCs w:val="22"/>
        </w:rPr>
      </w:pPr>
      <w:r w:rsidRPr="00C12BB6">
        <w:rPr>
          <w:rFonts w:eastAsiaTheme="minorHAnsi" w:cs="Arial"/>
          <w:bCs/>
          <w:szCs w:val="22"/>
        </w:rPr>
        <w:t>Open</w:t>
      </w:r>
      <w:r w:rsidR="0038396E" w:rsidRPr="00C12BB6">
        <w:rPr>
          <w:rFonts w:eastAsiaTheme="minorHAnsi" w:cs="Arial"/>
          <w:bCs/>
          <w:szCs w:val="22"/>
        </w:rPr>
        <w:t xml:space="preserve"> System i Navigator.</w:t>
      </w:r>
    </w:p>
    <w:p w14:paraId="2B413CB1"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My connections/10.73.0.10/File Systems/Integrated File System/Root/tmp</w:t>
      </w:r>
    </w:p>
    <w:p w14:paraId="00C21118"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See chart for file reference:</w:t>
      </w:r>
    </w:p>
    <w:tbl>
      <w:tblPr>
        <w:tblW w:w="0" w:type="auto"/>
        <w:tblInd w:w="1332" w:type="dxa"/>
        <w:tblLook w:val="04A0" w:firstRow="1" w:lastRow="0" w:firstColumn="1" w:lastColumn="0" w:noHBand="0" w:noVBand="1"/>
      </w:tblPr>
      <w:tblGrid>
        <w:gridCol w:w="2185"/>
        <w:gridCol w:w="4777"/>
      </w:tblGrid>
      <w:tr w:rsidR="0038396E" w:rsidRPr="00C12BB6" w14:paraId="77832A9A" w14:textId="77777777" w:rsidTr="00CB628F">
        <w:trPr>
          <w:trHeight w:val="423"/>
        </w:trPr>
        <w:tc>
          <w:tcPr>
            <w:tcW w:w="0" w:type="auto"/>
            <w:noWrap/>
            <w:hideMark/>
          </w:tcPr>
          <w:p w14:paraId="30168170" w14:textId="77777777" w:rsidR="0038396E" w:rsidRPr="00C12BB6" w:rsidRDefault="0038396E" w:rsidP="00CB628F">
            <w:pPr>
              <w:rPr>
                <w:rFonts w:eastAsiaTheme="minorHAnsi" w:cs="Arial"/>
                <w:b/>
                <w:szCs w:val="22"/>
                <w:u w:val="single"/>
              </w:rPr>
            </w:pPr>
            <w:r w:rsidRPr="00C12BB6">
              <w:t>File</w:t>
            </w:r>
          </w:p>
        </w:tc>
        <w:tc>
          <w:tcPr>
            <w:tcW w:w="0" w:type="auto"/>
            <w:noWrap/>
            <w:hideMark/>
          </w:tcPr>
          <w:p w14:paraId="6A70769C" w14:textId="77777777" w:rsidR="0038396E" w:rsidRPr="00C12BB6" w:rsidRDefault="0038396E" w:rsidP="00CB628F">
            <w:pPr>
              <w:rPr>
                <w:rFonts w:eastAsiaTheme="minorHAnsi" w:cs="Arial"/>
                <w:b/>
                <w:szCs w:val="22"/>
                <w:u w:val="single"/>
              </w:rPr>
            </w:pPr>
            <w:r w:rsidRPr="00C12BB6">
              <w:t>Definition</w:t>
            </w:r>
          </w:p>
        </w:tc>
      </w:tr>
      <w:tr w:rsidR="0038396E" w:rsidRPr="00C12BB6" w14:paraId="0282ABE4" w14:textId="77777777" w:rsidTr="00CB628F">
        <w:trPr>
          <w:trHeight w:val="432"/>
        </w:trPr>
        <w:tc>
          <w:tcPr>
            <w:tcW w:w="0" w:type="auto"/>
            <w:noWrap/>
            <w:hideMark/>
          </w:tcPr>
          <w:p w14:paraId="7E065C10" w14:textId="77777777" w:rsidR="0038396E" w:rsidRPr="00C12BB6" w:rsidRDefault="0038396E" w:rsidP="00CB628F">
            <w:pPr>
              <w:spacing w:line="256" w:lineRule="auto"/>
              <w:rPr>
                <w:rFonts w:eastAsiaTheme="minorHAnsi" w:cs="Arial"/>
                <w:bCs/>
                <w:szCs w:val="22"/>
              </w:rPr>
            </w:pPr>
            <w:r w:rsidRPr="00C12BB6">
              <w:t>ARSE****</w:t>
            </w:r>
          </w:p>
        </w:tc>
        <w:tc>
          <w:tcPr>
            <w:tcW w:w="0" w:type="auto"/>
            <w:noWrap/>
            <w:hideMark/>
          </w:tcPr>
          <w:p w14:paraId="5506D769" w14:textId="77777777" w:rsidR="0038396E" w:rsidRPr="00C12BB6" w:rsidRDefault="0038396E" w:rsidP="00CB628F">
            <w:pPr>
              <w:spacing w:line="256" w:lineRule="auto"/>
              <w:rPr>
                <w:rFonts w:eastAsiaTheme="minorHAnsi" w:cs="Arial"/>
                <w:bCs/>
                <w:szCs w:val="22"/>
              </w:rPr>
            </w:pPr>
            <w:r w:rsidRPr="00C12BB6">
              <w:t>K&amp;M Statements</w:t>
            </w:r>
          </w:p>
        </w:tc>
      </w:tr>
      <w:tr w:rsidR="0038396E" w:rsidRPr="00C12BB6" w14:paraId="4C6E59BD" w14:textId="77777777" w:rsidTr="00CB628F">
        <w:trPr>
          <w:trHeight w:val="432"/>
        </w:trPr>
        <w:tc>
          <w:tcPr>
            <w:tcW w:w="0" w:type="auto"/>
            <w:noWrap/>
            <w:hideMark/>
          </w:tcPr>
          <w:p w14:paraId="6A090E03" w14:textId="77777777" w:rsidR="0038396E" w:rsidRPr="00C12BB6" w:rsidRDefault="0038396E" w:rsidP="00CB628F">
            <w:pPr>
              <w:spacing w:line="256" w:lineRule="auto"/>
              <w:rPr>
                <w:rFonts w:eastAsiaTheme="minorHAnsi" w:cs="Arial"/>
                <w:bCs/>
                <w:szCs w:val="22"/>
              </w:rPr>
            </w:pPr>
            <w:r w:rsidRPr="00C12BB6">
              <w:t>EACTMPSP01.EAC</w:t>
            </w:r>
          </w:p>
        </w:tc>
        <w:tc>
          <w:tcPr>
            <w:tcW w:w="0" w:type="auto"/>
            <w:noWrap/>
            <w:hideMark/>
          </w:tcPr>
          <w:p w14:paraId="786B6E2B" w14:textId="77777777" w:rsidR="0038396E" w:rsidRPr="00C12BB6" w:rsidRDefault="0038396E" w:rsidP="00CB628F">
            <w:pPr>
              <w:rPr>
                <w:rFonts w:eastAsiaTheme="minorHAnsi" w:cs="Arial"/>
                <w:bCs/>
                <w:szCs w:val="22"/>
              </w:rPr>
            </w:pPr>
          </w:p>
        </w:tc>
      </w:tr>
      <w:tr w:rsidR="0038396E" w:rsidRPr="00C12BB6" w14:paraId="0E969E7F" w14:textId="77777777" w:rsidTr="00CB628F">
        <w:trPr>
          <w:trHeight w:val="432"/>
        </w:trPr>
        <w:tc>
          <w:tcPr>
            <w:tcW w:w="0" w:type="auto"/>
            <w:noWrap/>
            <w:hideMark/>
          </w:tcPr>
          <w:p w14:paraId="407573B6" w14:textId="77777777" w:rsidR="0038396E" w:rsidRPr="00C12BB6" w:rsidRDefault="0038396E" w:rsidP="00CB628F">
            <w:pPr>
              <w:spacing w:line="256" w:lineRule="auto"/>
              <w:rPr>
                <w:rFonts w:eastAsiaTheme="minorHAnsi" w:cs="Arial"/>
                <w:bCs/>
                <w:szCs w:val="22"/>
              </w:rPr>
            </w:pPr>
            <w:r w:rsidRPr="00C12BB6">
              <w:t>httpapi_debug</w:t>
            </w:r>
          </w:p>
        </w:tc>
        <w:tc>
          <w:tcPr>
            <w:tcW w:w="0" w:type="auto"/>
            <w:noWrap/>
            <w:hideMark/>
          </w:tcPr>
          <w:p w14:paraId="74E4F4F7" w14:textId="77777777" w:rsidR="0038396E" w:rsidRPr="00C12BB6" w:rsidRDefault="0038396E" w:rsidP="00CB628F">
            <w:pPr>
              <w:spacing w:line="256" w:lineRule="auto"/>
              <w:rPr>
                <w:rFonts w:eastAsiaTheme="minorHAnsi" w:cs="Arial"/>
                <w:bCs/>
                <w:szCs w:val="22"/>
              </w:rPr>
            </w:pPr>
            <w:r w:rsidRPr="00C12BB6">
              <w:t>http debug</w:t>
            </w:r>
          </w:p>
        </w:tc>
      </w:tr>
      <w:tr w:rsidR="0038396E" w:rsidRPr="00C12BB6" w14:paraId="3F052B9C" w14:textId="77777777" w:rsidTr="00CB628F">
        <w:trPr>
          <w:trHeight w:val="432"/>
        </w:trPr>
        <w:tc>
          <w:tcPr>
            <w:tcW w:w="0" w:type="auto"/>
            <w:noWrap/>
            <w:hideMark/>
          </w:tcPr>
          <w:p w14:paraId="434B1DDE" w14:textId="77777777" w:rsidR="0038396E" w:rsidRPr="00C12BB6" w:rsidRDefault="0038396E" w:rsidP="00CB628F">
            <w:pPr>
              <w:spacing w:line="256" w:lineRule="auto"/>
              <w:rPr>
                <w:rFonts w:eastAsiaTheme="minorHAnsi" w:cs="Arial"/>
                <w:bCs/>
                <w:szCs w:val="22"/>
              </w:rPr>
            </w:pPr>
            <w:r w:rsidRPr="00C12BB6">
              <w:t>mlt**********</w:t>
            </w:r>
          </w:p>
        </w:tc>
        <w:tc>
          <w:tcPr>
            <w:tcW w:w="0" w:type="auto"/>
            <w:noWrap/>
            <w:hideMark/>
          </w:tcPr>
          <w:p w14:paraId="33C59C2D" w14:textId="77777777" w:rsidR="0038396E" w:rsidRPr="00C12BB6" w:rsidRDefault="0038396E" w:rsidP="00CB628F">
            <w:pPr>
              <w:spacing w:line="256" w:lineRule="auto"/>
              <w:rPr>
                <w:rFonts w:eastAsiaTheme="minorHAnsi" w:cs="Arial"/>
                <w:bCs/>
                <w:szCs w:val="22"/>
              </w:rPr>
            </w:pPr>
            <w:r w:rsidRPr="00C12BB6">
              <w:t>mmail debug</w:t>
            </w:r>
          </w:p>
        </w:tc>
      </w:tr>
      <w:tr w:rsidR="0038396E" w:rsidRPr="00C12BB6" w14:paraId="68564E07" w14:textId="77777777" w:rsidTr="00CB628F">
        <w:trPr>
          <w:trHeight w:val="432"/>
        </w:trPr>
        <w:tc>
          <w:tcPr>
            <w:tcW w:w="0" w:type="auto"/>
            <w:noWrap/>
            <w:hideMark/>
          </w:tcPr>
          <w:p w14:paraId="4466E187" w14:textId="77777777" w:rsidR="0038396E" w:rsidRPr="00C12BB6" w:rsidRDefault="0038396E" w:rsidP="00CB628F">
            <w:pPr>
              <w:spacing w:line="256" w:lineRule="auto"/>
              <w:rPr>
                <w:rFonts w:eastAsiaTheme="minorHAnsi" w:cs="Arial"/>
                <w:bCs/>
                <w:szCs w:val="22"/>
              </w:rPr>
            </w:pPr>
            <w:r w:rsidRPr="00C12BB6">
              <w:t>RPT*******</w:t>
            </w:r>
          </w:p>
        </w:tc>
        <w:tc>
          <w:tcPr>
            <w:tcW w:w="0" w:type="auto"/>
            <w:noWrap/>
            <w:hideMark/>
          </w:tcPr>
          <w:p w14:paraId="39E6DA6D" w14:textId="77777777" w:rsidR="0038396E" w:rsidRPr="00C12BB6" w:rsidRDefault="0038396E" w:rsidP="00CB628F">
            <w:pPr>
              <w:spacing w:line="256" w:lineRule="auto"/>
              <w:rPr>
                <w:rFonts w:eastAsiaTheme="minorHAnsi" w:cs="Arial"/>
                <w:bCs/>
                <w:szCs w:val="22"/>
              </w:rPr>
            </w:pPr>
            <w:r w:rsidRPr="00C12BB6">
              <w:t>K&amp;M Accounts Receivable Report - rTAgROL2</w:t>
            </w:r>
          </w:p>
        </w:tc>
      </w:tr>
      <w:tr w:rsidR="0038396E" w:rsidRPr="00C12BB6" w14:paraId="15177E46" w14:textId="77777777" w:rsidTr="00CB628F">
        <w:trPr>
          <w:trHeight w:val="432"/>
        </w:trPr>
        <w:tc>
          <w:tcPr>
            <w:tcW w:w="0" w:type="auto"/>
            <w:noWrap/>
            <w:hideMark/>
          </w:tcPr>
          <w:p w14:paraId="51FC58DB" w14:textId="77777777" w:rsidR="0038396E" w:rsidRPr="00C12BB6" w:rsidRDefault="0038396E" w:rsidP="00CB628F">
            <w:pPr>
              <w:spacing w:line="256" w:lineRule="auto"/>
              <w:rPr>
                <w:rFonts w:eastAsiaTheme="minorHAnsi" w:cs="Arial"/>
                <w:bCs/>
                <w:szCs w:val="22"/>
              </w:rPr>
            </w:pPr>
            <w:r w:rsidRPr="00C12BB6">
              <w:t>sess_*****</w:t>
            </w:r>
          </w:p>
        </w:tc>
        <w:tc>
          <w:tcPr>
            <w:tcW w:w="0" w:type="auto"/>
            <w:noWrap/>
            <w:hideMark/>
          </w:tcPr>
          <w:p w14:paraId="58E99C21" w14:textId="77777777" w:rsidR="0038396E" w:rsidRPr="00C12BB6" w:rsidRDefault="0038396E" w:rsidP="00CB628F">
            <w:pPr>
              <w:spacing w:line="256" w:lineRule="auto"/>
              <w:rPr>
                <w:rFonts w:eastAsiaTheme="minorHAnsi" w:cs="Arial"/>
                <w:bCs/>
                <w:szCs w:val="22"/>
              </w:rPr>
            </w:pPr>
            <w:r w:rsidRPr="00C12BB6">
              <w:t>PHP session edit</w:t>
            </w:r>
          </w:p>
        </w:tc>
      </w:tr>
      <w:tr w:rsidR="0038396E" w:rsidRPr="00C12BB6" w14:paraId="649F242D" w14:textId="77777777" w:rsidTr="00CB628F">
        <w:trPr>
          <w:trHeight w:val="432"/>
        </w:trPr>
        <w:tc>
          <w:tcPr>
            <w:tcW w:w="0" w:type="auto"/>
            <w:noWrap/>
            <w:hideMark/>
          </w:tcPr>
          <w:p w14:paraId="41540691" w14:textId="77777777" w:rsidR="0038396E" w:rsidRPr="00C12BB6" w:rsidRDefault="0038396E" w:rsidP="00CB628F">
            <w:pPr>
              <w:spacing w:line="256" w:lineRule="auto"/>
              <w:rPr>
                <w:rFonts w:eastAsiaTheme="minorHAnsi" w:cs="Arial"/>
                <w:bCs/>
                <w:szCs w:val="22"/>
              </w:rPr>
            </w:pPr>
            <w:r w:rsidRPr="00C12BB6">
              <w:t>INVC*******</w:t>
            </w:r>
          </w:p>
        </w:tc>
        <w:tc>
          <w:tcPr>
            <w:tcW w:w="0" w:type="auto"/>
            <w:noWrap/>
            <w:hideMark/>
          </w:tcPr>
          <w:p w14:paraId="4F8CB8EC" w14:textId="77777777" w:rsidR="0038396E" w:rsidRPr="00C12BB6" w:rsidRDefault="0038396E" w:rsidP="00CB628F">
            <w:pPr>
              <w:spacing w:line="256" w:lineRule="auto"/>
              <w:rPr>
                <w:rFonts w:eastAsiaTheme="minorHAnsi" w:cs="Arial"/>
                <w:bCs/>
                <w:szCs w:val="22"/>
              </w:rPr>
            </w:pPr>
            <w:r w:rsidRPr="00C12BB6">
              <w:t>K&amp;M Invoice</w:t>
            </w:r>
          </w:p>
        </w:tc>
      </w:tr>
      <w:tr w:rsidR="0038396E" w:rsidRPr="00C12BB6" w14:paraId="5696893B" w14:textId="77777777" w:rsidTr="00CB628F">
        <w:trPr>
          <w:trHeight w:val="432"/>
        </w:trPr>
        <w:tc>
          <w:tcPr>
            <w:tcW w:w="0" w:type="auto"/>
            <w:noWrap/>
            <w:hideMark/>
          </w:tcPr>
          <w:p w14:paraId="483BC882" w14:textId="77777777" w:rsidR="0038396E" w:rsidRPr="00C12BB6" w:rsidRDefault="0038396E" w:rsidP="00CB628F">
            <w:pPr>
              <w:spacing w:line="256" w:lineRule="auto"/>
              <w:rPr>
                <w:rFonts w:eastAsiaTheme="minorHAnsi" w:cs="Arial"/>
                <w:bCs/>
                <w:szCs w:val="22"/>
              </w:rPr>
            </w:pPr>
            <w:r w:rsidRPr="00C12BB6">
              <w:t>SHPN*******</w:t>
            </w:r>
          </w:p>
        </w:tc>
        <w:tc>
          <w:tcPr>
            <w:tcW w:w="0" w:type="auto"/>
            <w:noWrap/>
            <w:hideMark/>
          </w:tcPr>
          <w:p w14:paraId="38880E3A" w14:textId="77777777" w:rsidR="0038396E" w:rsidRPr="00C12BB6" w:rsidRDefault="0038396E" w:rsidP="00CB628F">
            <w:pPr>
              <w:spacing w:line="256" w:lineRule="auto"/>
              <w:rPr>
                <w:rFonts w:eastAsiaTheme="minorHAnsi" w:cs="Arial"/>
                <w:bCs/>
                <w:szCs w:val="22"/>
              </w:rPr>
            </w:pPr>
            <w:r w:rsidRPr="00C12BB6">
              <w:t xml:space="preserve">K&amp;M Invoice </w:t>
            </w:r>
          </w:p>
        </w:tc>
      </w:tr>
    </w:tbl>
    <w:p w14:paraId="681B852E"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Do a full backup of the System i.  (Usually done with PTF process)</w:t>
      </w:r>
    </w:p>
    <w:p w14:paraId="02D1335F"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Run command Go Save and choose option 21, Entire System.</w:t>
      </w:r>
    </w:p>
    <w:p w14:paraId="2EAC6814" w14:textId="3E34B2B6"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 xml:space="preserve">This can only be </w:t>
      </w:r>
      <w:r w:rsidR="00F020E7" w:rsidRPr="00C12BB6">
        <w:rPr>
          <w:rFonts w:eastAsiaTheme="minorHAnsi" w:cs="Arial"/>
          <w:bCs/>
          <w:szCs w:val="22"/>
        </w:rPr>
        <w:t>run</w:t>
      </w:r>
      <w:r w:rsidRPr="00C12BB6">
        <w:rPr>
          <w:rFonts w:eastAsiaTheme="minorHAnsi" w:cs="Arial"/>
          <w:bCs/>
          <w:szCs w:val="22"/>
        </w:rPr>
        <w:t xml:space="preserve"> in a restricted state.</w:t>
      </w:r>
    </w:p>
    <w:p w14:paraId="27219352"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Send an email to remind users that they can do a “Clean Up” of their files because we have a Year End tape.</w:t>
      </w:r>
    </w:p>
    <w:p w14:paraId="4E1D8947"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This could include both files on the file server as well as the email server.</w:t>
      </w:r>
    </w:p>
    <w:p w14:paraId="5E28567D"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Send email to all Managers to clean up their department folders and emails.</w:t>
      </w:r>
    </w:p>
    <w:p w14:paraId="4C8AD040"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Example, Inventory &amp; Pricing has large “price folders”.</w:t>
      </w:r>
    </w:p>
    <w:p w14:paraId="04641519"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Make sure this is done after we do a year-end backup.</w:t>
      </w:r>
    </w:p>
    <w:p w14:paraId="0E8A1E80"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Run an SQL statement over store *ZERO to check for active items.</w:t>
      </w:r>
    </w:p>
    <w:p w14:paraId="63C0D3BD"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SELECT *</w:t>
      </w:r>
    </w:p>
    <w:p w14:paraId="7787DF2F"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FROM DTA273/TMPROD</w:t>
      </w:r>
    </w:p>
    <w:p w14:paraId="328A1300"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WHERE PDSTORE = 0 AND PDDELETE ='A'</w:t>
      </w:r>
    </w:p>
    <w:p w14:paraId="7607A377"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If there are active items that show up, verify they are not active size code.</w:t>
      </w:r>
    </w:p>
    <w:p w14:paraId="1E16FC7A" w14:textId="7AB562BA" w:rsidR="0038396E" w:rsidRPr="00C12BB6" w:rsidRDefault="00F020E7" w:rsidP="00FC5F85">
      <w:pPr>
        <w:numPr>
          <w:ilvl w:val="2"/>
          <w:numId w:val="129"/>
        </w:numPr>
        <w:spacing w:before="0" w:after="0"/>
        <w:rPr>
          <w:rFonts w:eastAsiaTheme="minorHAnsi" w:cs="Arial"/>
          <w:bCs/>
          <w:szCs w:val="22"/>
        </w:rPr>
      </w:pPr>
      <w:r w:rsidRPr="00C12BB6">
        <w:rPr>
          <w:rFonts w:eastAsiaTheme="minorHAnsi" w:cs="Arial"/>
          <w:bCs/>
          <w:szCs w:val="22"/>
        </w:rPr>
        <w:t>The only</w:t>
      </w:r>
      <w:r w:rsidR="0038396E" w:rsidRPr="00C12BB6">
        <w:rPr>
          <w:rFonts w:eastAsiaTheme="minorHAnsi" w:cs="Arial"/>
          <w:bCs/>
          <w:szCs w:val="22"/>
        </w:rPr>
        <w:t xml:space="preserve"> way they can be input is with VPROD </w:t>
      </w:r>
      <w:r w:rsidRPr="00C12BB6">
        <w:rPr>
          <w:rFonts w:eastAsiaTheme="minorHAnsi" w:cs="Arial"/>
          <w:bCs/>
          <w:szCs w:val="22"/>
        </w:rPr>
        <w:t>upload.</w:t>
      </w:r>
    </w:p>
    <w:p w14:paraId="72E08BB1"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Manually make these records with a delete code of ‘D’</w:t>
      </w:r>
    </w:p>
    <w:p w14:paraId="2B5BE80F"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Clear last year’s errors out of the “Error Log” within Madden Co.</w:t>
      </w:r>
    </w:p>
    <w:p w14:paraId="7FE24A82"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Take option 20, 20, 1 and enter last year’s date range.</w:t>
      </w:r>
    </w:p>
    <w:p w14:paraId="27514CDF" w14:textId="3A426264"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Purge data from within Madden Co. (1, 12, 11</w:t>
      </w:r>
      <w:r w:rsidR="0000043D" w:rsidRPr="0038396E">
        <w:rPr>
          <w:rFonts w:eastAsiaTheme="minorHAnsi" w:cs="Arial"/>
          <w:bCs/>
          <w:szCs w:val="22"/>
        </w:rPr>
        <w:t>) (</w:t>
      </w:r>
      <w:r w:rsidRPr="0038396E">
        <w:rPr>
          <w:rFonts w:eastAsiaTheme="minorHAnsi" w:cs="Arial"/>
          <w:bCs/>
          <w:szCs w:val="22"/>
        </w:rPr>
        <w:t>Before running see notes; Out of Balance)</w:t>
      </w:r>
    </w:p>
    <w:p w14:paraId="74FED35C"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Should be using the date of 12/31/2010 any time after 1/1/2018.</w:t>
      </w:r>
    </w:p>
    <w:p w14:paraId="6EFF7425"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Must be at least 7 years on the system.</w:t>
      </w:r>
    </w:p>
    <w:p w14:paraId="591795DE"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Do not do (1), it is already being done by End of Month and Kelly.</w:t>
      </w:r>
    </w:p>
    <w:p w14:paraId="78DD4B2C"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lastRenderedPageBreak/>
        <w:t>If you do not want to keep watching QBATCH, hold QBATCH, run report, change job priority to 4 and then release QBATCH.</w:t>
      </w:r>
    </w:p>
    <w:p w14:paraId="5C99DBE8"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This will allow all other jobs to run just fine without having to watch and move them.</w:t>
      </w:r>
    </w:p>
    <w:p w14:paraId="1596361D"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(2) A/R Detail History Purge, last time ran took 3 minutes.</w:t>
      </w:r>
    </w:p>
    <w:p w14:paraId="3EA6C06A"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&amp;A/RH000 will be modified/changed automatically.</w:t>
      </w:r>
    </w:p>
    <w:p w14:paraId="1E308018"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(4) Product History Purge, last time ran took 6 minutes.</w:t>
      </w:r>
    </w:p>
    <w:p w14:paraId="45AEED8A"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&amp;PRDH000 will be modified/changed automatically.</w:t>
      </w:r>
    </w:p>
    <w:p w14:paraId="62DB9249"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(6) Invoice History Purge, last time ran took 8 minutes to run.</w:t>
      </w:r>
    </w:p>
    <w:p w14:paraId="1C87DB7B"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&amp;INVHIST will be modified/changed automatically.</w:t>
      </w:r>
    </w:p>
    <w:p w14:paraId="22FBB2CF"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(8) Sales Purge, last time ran took 1 minute.</w:t>
      </w:r>
    </w:p>
    <w:p w14:paraId="2D0780B9"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&amp;SALES will be modified/changed automatically.</w:t>
      </w:r>
    </w:p>
    <w:p w14:paraId="13E204AA" w14:textId="3D96D8B9"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 xml:space="preserve">Will generate a </w:t>
      </w:r>
      <w:r w:rsidR="00F020E7" w:rsidRPr="00C12BB6">
        <w:rPr>
          <w:rFonts w:eastAsiaTheme="minorHAnsi" w:cs="Arial"/>
          <w:bCs/>
          <w:szCs w:val="22"/>
        </w:rPr>
        <w:t>report.</w:t>
      </w:r>
    </w:p>
    <w:p w14:paraId="60D99DDC" w14:textId="77777777" w:rsidR="0038396E" w:rsidRPr="00C12BB6" w:rsidRDefault="0038396E" w:rsidP="00FC5F85">
      <w:pPr>
        <w:numPr>
          <w:ilvl w:val="3"/>
          <w:numId w:val="129"/>
        </w:numPr>
        <w:spacing w:before="0" w:after="0"/>
        <w:rPr>
          <w:rFonts w:eastAsiaTheme="minorHAnsi" w:cs="Arial"/>
          <w:bCs/>
          <w:szCs w:val="22"/>
        </w:rPr>
      </w:pPr>
      <w:r w:rsidRPr="00C12BB6">
        <w:rPr>
          <w:rFonts w:eastAsiaTheme="minorHAnsi" w:cs="Arial"/>
          <w:bCs/>
          <w:szCs w:val="22"/>
        </w:rPr>
        <w:t>Report needs to be sent to A/R and Credit Manager, Admin, VP of Finance and Controller.</w:t>
      </w:r>
    </w:p>
    <w:p w14:paraId="1789F24B" w14:textId="77777777" w:rsidR="0038396E" w:rsidRPr="00C12BB6" w:rsidRDefault="0038396E" w:rsidP="00FC5F85">
      <w:pPr>
        <w:numPr>
          <w:ilvl w:val="4"/>
          <w:numId w:val="129"/>
        </w:numPr>
        <w:spacing w:before="0" w:after="0"/>
        <w:rPr>
          <w:rFonts w:eastAsiaTheme="minorHAnsi" w:cs="Arial"/>
          <w:bCs/>
          <w:szCs w:val="22"/>
        </w:rPr>
      </w:pPr>
      <w:r w:rsidRPr="00C12BB6">
        <w:rPr>
          <w:rFonts w:eastAsiaTheme="minorHAnsi" w:cs="Arial"/>
          <w:bCs/>
          <w:szCs w:val="22"/>
        </w:rPr>
        <w:t>TSLSPG</w:t>
      </w:r>
    </w:p>
    <w:p w14:paraId="2220D3E8" w14:textId="11A0B8F2" w:rsidR="0038396E" w:rsidRPr="00C12BB6" w:rsidRDefault="0038396E" w:rsidP="00FC5F85">
      <w:pPr>
        <w:numPr>
          <w:ilvl w:val="3"/>
          <w:numId w:val="129"/>
        </w:numPr>
        <w:spacing w:before="0" w:after="0"/>
        <w:rPr>
          <w:rFonts w:eastAsiaTheme="minorHAnsi" w:cs="Arial"/>
          <w:bCs/>
          <w:szCs w:val="22"/>
        </w:rPr>
      </w:pPr>
      <w:r w:rsidRPr="00C12BB6">
        <w:rPr>
          <w:rFonts w:eastAsiaTheme="minorHAnsi" w:cs="Arial"/>
          <w:bCs/>
          <w:szCs w:val="22"/>
        </w:rPr>
        <w:t xml:space="preserve">Use Current </w:t>
      </w:r>
      <w:r w:rsidR="0000043D" w:rsidRPr="00C12BB6">
        <w:rPr>
          <w:rFonts w:eastAsiaTheme="minorHAnsi" w:cs="Arial"/>
          <w:bCs/>
          <w:szCs w:val="22"/>
        </w:rPr>
        <w:t>sales to</w:t>
      </w:r>
      <w:r w:rsidRPr="00C12BB6">
        <w:rPr>
          <w:rFonts w:eastAsiaTheme="minorHAnsi" w:cs="Arial"/>
          <w:bCs/>
          <w:szCs w:val="22"/>
        </w:rPr>
        <w:t xml:space="preserve"> calculate </w:t>
      </w:r>
      <w:r w:rsidR="00F020E7" w:rsidRPr="00C12BB6">
        <w:rPr>
          <w:rFonts w:eastAsiaTheme="minorHAnsi" w:cs="Arial"/>
          <w:bCs/>
          <w:szCs w:val="22"/>
        </w:rPr>
        <w:t>the next</w:t>
      </w:r>
      <w:r w:rsidRPr="00C12BB6">
        <w:rPr>
          <w:rFonts w:eastAsiaTheme="minorHAnsi" w:cs="Arial"/>
          <w:bCs/>
          <w:szCs w:val="22"/>
        </w:rPr>
        <w:t xml:space="preserve"> day’s Current Sales total </w:t>
      </w:r>
      <w:r w:rsidR="00F020E7" w:rsidRPr="00C12BB6">
        <w:rPr>
          <w:rFonts w:eastAsiaTheme="minorHAnsi" w:cs="Arial"/>
          <w:bCs/>
          <w:szCs w:val="22"/>
        </w:rPr>
        <w:t>report.</w:t>
      </w:r>
    </w:p>
    <w:p w14:paraId="606E28A5" w14:textId="5C4EC62D" w:rsidR="0038396E" w:rsidRPr="00C12BB6" w:rsidRDefault="0038396E" w:rsidP="00FC5F85">
      <w:pPr>
        <w:numPr>
          <w:ilvl w:val="4"/>
          <w:numId w:val="129"/>
        </w:numPr>
        <w:spacing w:before="0" w:after="0"/>
        <w:rPr>
          <w:rFonts w:eastAsiaTheme="minorHAnsi" w:cs="Arial"/>
          <w:bCs/>
          <w:szCs w:val="22"/>
        </w:rPr>
      </w:pPr>
      <w:r w:rsidRPr="00C12BB6">
        <w:rPr>
          <w:rFonts w:eastAsiaTheme="minorHAnsi" w:cs="Arial"/>
          <w:bCs/>
          <w:szCs w:val="22"/>
        </w:rPr>
        <w:t xml:space="preserve">Sales removed only shows 7 </w:t>
      </w:r>
      <w:r w:rsidR="00F020E7" w:rsidRPr="00C12BB6">
        <w:rPr>
          <w:rFonts w:eastAsiaTheme="minorHAnsi" w:cs="Arial"/>
          <w:bCs/>
          <w:szCs w:val="22"/>
        </w:rPr>
        <w:t>digits.</w:t>
      </w:r>
    </w:p>
    <w:p w14:paraId="7D1A3913" w14:textId="3BE49849"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 xml:space="preserve">(10) </w:t>
      </w:r>
      <w:r w:rsidR="00F020E7" w:rsidRPr="00C12BB6">
        <w:rPr>
          <w:rFonts w:eastAsiaTheme="minorHAnsi" w:cs="Arial"/>
          <w:bCs/>
          <w:szCs w:val="22"/>
        </w:rPr>
        <w:t>Purchase Order Purge</w:t>
      </w:r>
      <w:r w:rsidRPr="00C12BB6">
        <w:rPr>
          <w:rFonts w:eastAsiaTheme="minorHAnsi" w:cs="Arial"/>
          <w:bCs/>
          <w:szCs w:val="22"/>
        </w:rPr>
        <w:t xml:space="preserve"> last time ran took 1 minute.</w:t>
      </w:r>
    </w:p>
    <w:p w14:paraId="720C86C2"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&amp;POPURGE will be modified/changed automatically.</w:t>
      </w:r>
    </w:p>
    <w:p w14:paraId="659AC03A"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(12) Employee Hours Purge, immediate to run.</w:t>
      </w:r>
    </w:p>
    <w:p w14:paraId="7CCD65BB"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&amp;EMPH999 will be modified/changed automatically.</w:t>
      </w:r>
    </w:p>
    <w:p w14:paraId="6EC4B004"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(14) Vehicle History Files Purge, immediate to run.</w:t>
      </w:r>
    </w:p>
    <w:p w14:paraId="0AA177AD"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&amp;VEHCPRG will be modified/changed automatically.</w:t>
      </w:r>
    </w:p>
    <w:p w14:paraId="6F78E2D0"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(16) ASN/Vendor Invoice Purge, immediate to run.</w:t>
      </w:r>
    </w:p>
    <w:p w14:paraId="0BA243E5"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&amp;ASNPURG will be modified/changed automatically.</w:t>
      </w:r>
    </w:p>
    <w:p w14:paraId="6B136541"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(17) Vendor Invoice Purge, immediate to run.</w:t>
      </w:r>
    </w:p>
    <w:p w14:paraId="6220703D"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Control Key &amp;EVNPURG will be modified/changed automatically.</w:t>
      </w:r>
    </w:p>
    <w:p w14:paraId="117EB74B"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Purge data from Doc Record?</w:t>
      </w:r>
    </w:p>
    <w:p w14:paraId="454A77A3"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Per the President from an IT meeting in November 2010, we can purge everything except previous two years.</w:t>
      </w:r>
    </w:p>
    <w:p w14:paraId="54DC7551"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Therefore, this could be 2 years and 11 months of data on Docstar; now Doc Record.</w:t>
      </w:r>
    </w:p>
    <w:p w14:paraId="288D7ABF"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Need to find way to do this, after first time, update notes.</w:t>
      </w:r>
    </w:p>
    <w:p w14:paraId="56AAAE74"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Because of signature capture, this may not even need to be done, but removed.</w:t>
      </w:r>
    </w:p>
    <w:p w14:paraId="6CF37367"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PCI Compliance Items:  See document F:\Information Technology\Shared\Documents\PCI Compliance\PCI Self-Assessment Questionnaire for details.</w:t>
      </w:r>
    </w:p>
    <w:p w14:paraId="529F1966"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Anti-virus section:</w:t>
      </w:r>
    </w:p>
    <w:p w14:paraId="3C9E35F2"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5.1.2 Evaluate any computers that have had issues in the previous year to determine if any activity is re-occurring.</w:t>
      </w:r>
    </w:p>
    <w:p w14:paraId="1C88613A"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Computers/Users affected since last year.</w:t>
      </w:r>
    </w:p>
    <w:p w14:paraId="3706BF85"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Policy:</w:t>
      </w:r>
    </w:p>
    <w:p w14:paraId="18EE15CE"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12.8.4:  You should verify that all of your service providers are PCI compliant themselves at least once per year.</w:t>
      </w:r>
    </w:p>
    <w:p w14:paraId="00C73411"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Will need to get updated document from Merchant Partners located in F:\Information Technology\Shared\Documents\PCI Compliance.</w:t>
      </w:r>
    </w:p>
    <w:p w14:paraId="75251470"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SSL Security Check:</w:t>
      </w:r>
    </w:p>
    <w:p w14:paraId="2A8E0999"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Using 3rd party site (</w:t>
      </w:r>
      <w:r w:rsidRPr="00C12BB6">
        <w:rPr>
          <w:rFonts w:ascii="Calibri" w:eastAsiaTheme="minorHAnsi" w:hAnsi="Calibri" w:cs="Arial"/>
          <w:bCs/>
          <w:szCs w:val="22"/>
        </w:rPr>
        <w:t>https://www.ssllabs.com/ssltest/index.html</w:t>
      </w:r>
      <w:r w:rsidRPr="00C12BB6">
        <w:rPr>
          <w:rFonts w:eastAsiaTheme="minorHAnsi" w:cs="Arial"/>
          <w:bCs/>
          <w:szCs w:val="22"/>
        </w:rPr>
        <w:t>) input domain name with SSL applied.</w:t>
      </w:r>
    </w:p>
    <w:p w14:paraId="2612E9CE"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lastRenderedPageBreak/>
        <w:t>Submit the domain, this process takes 1-2 minutes.</w:t>
      </w:r>
    </w:p>
    <w:p w14:paraId="3EA058A8"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Based on the results, perform corrective tasks.</w:t>
      </w:r>
    </w:p>
    <w:p w14:paraId="2875F030"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Clean up records in Madden Co. (User &amp; Workstation Items)</w:t>
      </w:r>
    </w:p>
    <w:p w14:paraId="4F8C1C08"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May be some manual removals within Control Key maintenance, Store Access and System i Users.</w:t>
      </w:r>
    </w:p>
    <w:p w14:paraId="4D1C3A65"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RazorSQL – F:\Information Technology\Shared\Programmers\RazorSQL Queries\System i – Clean Up</w:t>
      </w:r>
    </w:p>
    <w:p w14:paraId="4EF90636" w14:textId="77777777" w:rsidR="0038396E" w:rsidRPr="00C12BB6" w:rsidRDefault="0038396E" w:rsidP="00FC5F85">
      <w:pPr>
        <w:numPr>
          <w:ilvl w:val="2"/>
          <w:numId w:val="129"/>
        </w:numPr>
        <w:spacing w:before="0" w:after="0"/>
        <w:rPr>
          <w:rFonts w:eastAsiaTheme="minorHAnsi" w:cs="Arial"/>
          <w:bCs/>
          <w:szCs w:val="22"/>
        </w:rPr>
      </w:pPr>
      <w:r w:rsidRPr="00C12BB6">
        <w:rPr>
          <w:rFonts w:eastAsiaTheme="minorHAnsi" w:cs="Arial"/>
          <w:bCs/>
          <w:szCs w:val="22"/>
        </w:rPr>
        <w:t>You need to run the command that is within the RazorSQL template first, then the queries will work.</w:t>
      </w:r>
    </w:p>
    <w:p w14:paraId="4270376F"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Remove all, ask if unsure; for example, I left U273MADDENCO because there may be some reason for it.</w:t>
      </w:r>
    </w:p>
    <w:p w14:paraId="660B73CA"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Clean filters in Data Center.</w:t>
      </w:r>
    </w:p>
    <w:p w14:paraId="6065FDBF"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 xml:space="preserve">F:\Information Technology\Shared\Locations\Corporate\Data Center Filters.pdf </w:t>
      </w:r>
    </w:p>
    <w:p w14:paraId="43C481C5" w14:textId="77777777" w:rsidR="0038396E" w:rsidRPr="0038396E" w:rsidRDefault="0038396E" w:rsidP="00FC5F85">
      <w:pPr>
        <w:numPr>
          <w:ilvl w:val="0"/>
          <w:numId w:val="129"/>
        </w:numPr>
        <w:spacing w:before="0" w:after="0" w:line="276" w:lineRule="auto"/>
        <w:rPr>
          <w:rFonts w:eastAsiaTheme="minorHAnsi" w:cs="Arial"/>
          <w:bCs/>
          <w:szCs w:val="22"/>
        </w:rPr>
      </w:pPr>
      <w:r w:rsidRPr="0038396E">
        <w:rPr>
          <w:rFonts w:eastAsiaTheme="minorHAnsi" w:cs="Arial"/>
          <w:bCs/>
          <w:szCs w:val="22"/>
        </w:rPr>
        <w:t>Delete inactive Web Link 1.0/2.0 users.</w:t>
      </w:r>
    </w:p>
    <w:p w14:paraId="64B3464B" w14:textId="77777777" w:rsidR="0038396E" w:rsidRPr="00C12BB6" w:rsidRDefault="0038396E" w:rsidP="00FC5F85">
      <w:pPr>
        <w:numPr>
          <w:ilvl w:val="1"/>
          <w:numId w:val="129"/>
        </w:numPr>
        <w:spacing w:before="0" w:after="0"/>
        <w:rPr>
          <w:rFonts w:eastAsiaTheme="minorHAnsi" w:cs="Arial"/>
          <w:bCs/>
          <w:szCs w:val="22"/>
        </w:rPr>
      </w:pPr>
      <w:r w:rsidRPr="00C12BB6">
        <w:rPr>
          <w:rFonts w:eastAsiaTheme="minorHAnsi" w:cs="Arial"/>
          <w:bCs/>
          <w:szCs w:val="22"/>
        </w:rPr>
        <w:t>Web Link 1.0 will be all inactive users less than July 1st of previous year.</w:t>
      </w:r>
    </w:p>
    <w:p w14:paraId="4C9CA262" w14:textId="1AAD2FB4" w:rsidR="0038396E" w:rsidRDefault="0038396E" w:rsidP="00FC5F85">
      <w:pPr>
        <w:numPr>
          <w:ilvl w:val="1"/>
          <w:numId w:val="129"/>
        </w:numPr>
        <w:spacing w:before="0" w:after="0"/>
        <w:rPr>
          <w:rFonts w:eastAsiaTheme="minorHAnsi" w:cs="Arial"/>
          <w:bCs/>
          <w:szCs w:val="22"/>
        </w:rPr>
      </w:pPr>
      <w:r w:rsidRPr="00C12BB6">
        <w:rPr>
          <w:rFonts w:eastAsiaTheme="minorHAnsi" w:cs="Arial"/>
          <w:bCs/>
          <w:szCs w:val="22"/>
        </w:rPr>
        <w:t>Web Link 2.0 will be all inactive users less than January 1st of previous year.</w:t>
      </w:r>
    </w:p>
    <w:p w14:paraId="66866672" w14:textId="77777777" w:rsidR="0062413D" w:rsidRDefault="0062413D" w:rsidP="0062413D">
      <w:pPr>
        <w:spacing w:before="0" w:after="0"/>
        <w:ind w:left="1440"/>
        <w:rPr>
          <w:rFonts w:eastAsiaTheme="minorHAnsi" w:cs="Arial"/>
          <w:bCs/>
          <w:szCs w:val="22"/>
        </w:rPr>
      </w:pPr>
    </w:p>
    <w:p w14:paraId="010BD96C" w14:textId="5B73A65B" w:rsidR="00E100AA" w:rsidRPr="00A77493" w:rsidRDefault="00E100AA" w:rsidP="00A77493">
      <w:pPr>
        <w:pStyle w:val="ListParagraph"/>
        <w:numPr>
          <w:ilvl w:val="2"/>
          <w:numId w:val="32"/>
        </w:numPr>
        <w:rPr>
          <w:b/>
          <w:bCs/>
          <w:sz w:val="24"/>
          <w:szCs w:val="22"/>
        </w:rPr>
      </w:pPr>
      <w:r w:rsidRPr="00A77493">
        <w:rPr>
          <w:b/>
          <w:bCs/>
          <w:sz w:val="24"/>
          <w:szCs w:val="22"/>
        </w:rPr>
        <w:t>Annually Complete in April/May</w:t>
      </w:r>
    </w:p>
    <w:p w14:paraId="438E1EF1" w14:textId="77777777" w:rsidR="00365D2B" w:rsidRPr="00365D2B" w:rsidRDefault="00365D2B" w:rsidP="00FC5F85">
      <w:pPr>
        <w:numPr>
          <w:ilvl w:val="0"/>
          <w:numId w:val="130"/>
        </w:numPr>
        <w:spacing w:before="0" w:after="0" w:line="276" w:lineRule="auto"/>
        <w:rPr>
          <w:rFonts w:eastAsiaTheme="minorHAnsi" w:cs="Arial"/>
          <w:bCs/>
          <w:szCs w:val="22"/>
        </w:rPr>
      </w:pPr>
      <w:r w:rsidRPr="00365D2B">
        <w:rPr>
          <w:rFonts w:eastAsiaTheme="minorHAnsi" w:cs="Arial"/>
          <w:bCs/>
          <w:szCs w:val="22"/>
        </w:rPr>
        <w:t>Renew ZEND license in April/May</w:t>
      </w:r>
    </w:p>
    <w:p w14:paraId="3E45CB8F" w14:textId="77777777" w:rsidR="00365D2B" w:rsidRPr="00C12BB6" w:rsidRDefault="00365D2B" w:rsidP="00FC5F85">
      <w:pPr>
        <w:numPr>
          <w:ilvl w:val="1"/>
          <w:numId w:val="130"/>
        </w:numPr>
        <w:spacing w:before="0" w:after="0"/>
        <w:rPr>
          <w:rFonts w:eastAsiaTheme="minorHAnsi" w:cs="Arial"/>
          <w:bCs/>
          <w:szCs w:val="22"/>
        </w:rPr>
      </w:pPr>
      <w:r w:rsidRPr="00C12BB6">
        <w:rPr>
          <w:rFonts w:eastAsiaTheme="minorHAnsi" w:cs="Arial"/>
          <w:bCs/>
          <w:szCs w:val="22"/>
        </w:rPr>
        <w:t>Renewing license requires restart of ZEND server.</w:t>
      </w:r>
    </w:p>
    <w:p w14:paraId="169EF5C8" w14:textId="77777777" w:rsidR="00365D2B" w:rsidRPr="00C12BB6" w:rsidRDefault="00365D2B" w:rsidP="00FC5F85">
      <w:pPr>
        <w:numPr>
          <w:ilvl w:val="1"/>
          <w:numId w:val="130"/>
        </w:numPr>
        <w:spacing w:before="0" w:after="0"/>
        <w:rPr>
          <w:rFonts w:eastAsiaTheme="minorHAnsi" w:cs="Arial"/>
          <w:bCs/>
          <w:szCs w:val="22"/>
        </w:rPr>
      </w:pPr>
      <w:r w:rsidRPr="00C12BB6">
        <w:rPr>
          <w:rFonts w:eastAsiaTheme="minorHAnsi" w:cs="Arial"/>
          <w:bCs/>
          <w:szCs w:val="22"/>
        </w:rPr>
        <w:t>Should be done after hours or during downtime.</w:t>
      </w:r>
    </w:p>
    <w:p w14:paraId="758C8F2F" w14:textId="1A93CFBE" w:rsidR="00365D2B" w:rsidRDefault="00365D2B" w:rsidP="00365D2B">
      <w:pPr>
        <w:rPr>
          <w:rFonts w:eastAsiaTheme="minorHAnsi"/>
        </w:rPr>
      </w:pPr>
    </w:p>
    <w:p w14:paraId="33957ED2" w14:textId="0E70C4B8" w:rsidR="00365D2B" w:rsidRPr="00A77493" w:rsidRDefault="00365D2B" w:rsidP="00A77493">
      <w:pPr>
        <w:pStyle w:val="ListParagraph"/>
        <w:numPr>
          <w:ilvl w:val="2"/>
          <w:numId w:val="32"/>
        </w:numPr>
        <w:rPr>
          <w:b/>
          <w:bCs/>
          <w:sz w:val="24"/>
          <w:szCs w:val="22"/>
        </w:rPr>
      </w:pPr>
      <w:r w:rsidRPr="00A77493">
        <w:rPr>
          <w:b/>
          <w:bCs/>
          <w:sz w:val="24"/>
          <w:szCs w:val="22"/>
        </w:rPr>
        <w:t>Notes</w:t>
      </w:r>
    </w:p>
    <w:p w14:paraId="780DEEBD" w14:textId="77777777" w:rsidR="00365D2B" w:rsidRPr="00C12BB6" w:rsidRDefault="00365D2B" w:rsidP="00FC5F85">
      <w:pPr>
        <w:numPr>
          <w:ilvl w:val="0"/>
          <w:numId w:val="131"/>
        </w:numPr>
        <w:spacing w:before="0" w:after="0" w:line="276" w:lineRule="auto"/>
        <w:rPr>
          <w:rFonts w:eastAsiaTheme="minorHAnsi" w:cs="Arial"/>
          <w:bCs/>
          <w:szCs w:val="22"/>
        </w:rPr>
      </w:pPr>
      <w:r w:rsidRPr="00C12BB6">
        <w:rPr>
          <w:rFonts w:eastAsiaTheme="minorHAnsi" w:cs="Arial"/>
          <w:bCs/>
          <w:szCs w:val="22"/>
        </w:rPr>
        <w:t>If you are deleting a store, do not do it in Store Maintenance.</w:t>
      </w:r>
    </w:p>
    <w:p w14:paraId="498CB9E0" w14:textId="77777777" w:rsidR="00365D2B" w:rsidRPr="00C12BB6" w:rsidRDefault="00365D2B" w:rsidP="00FC5F85">
      <w:pPr>
        <w:numPr>
          <w:ilvl w:val="0"/>
          <w:numId w:val="132"/>
        </w:numPr>
        <w:spacing w:before="0" w:after="0"/>
        <w:rPr>
          <w:rFonts w:eastAsiaTheme="minorHAnsi" w:cs="Arial"/>
          <w:bCs/>
          <w:szCs w:val="22"/>
        </w:rPr>
      </w:pPr>
      <w:r w:rsidRPr="00C12BB6">
        <w:rPr>
          <w:rFonts w:eastAsiaTheme="minorHAnsi" w:cs="Arial"/>
          <w:bCs/>
          <w:szCs w:val="22"/>
        </w:rPr>
        <w:t>Use options 1, 15, 7, 15 and 80.</w:t>
      </w:r>
    </w:p>
    <w:p w14:paraId="36C3B1E6" w14:textId="77777777" w:rsidR="00365D2B" w:rsidRPr="00C12BB6" w:rsidRDefault="00365D2B" w:rsidP="00FC5F85">
      <w:pPr>
        <w:numPr>
          <w:ilvl w:val="0"/>
          <w:numId w:val="131"/>
        </w:numPr>
        <w:spacing w:before="0" w:after="0" w:line="276" w:lineRule="auto"/>
        <w:rPr>
          <w:rFonts w:eastAsiaTheme="minorHAnsi" w:cs="Arial"/>
          <w:bCs/>
          <w:szCs w:val="22"/>
        </w:rPr>
      </w:pPr>
      <w:r w:rsidRPr="00C12BB6">
        <w:rPr>
          <w:rFonts w:eastAsiaTheme="minorHAnsi" w:cs="Arial"/>
          <w:bCs/>
          <w:szCs w:val="22"/>
        </w:rPr>
        <w:t>Out of Balance issues.</w:t>
      </w:r>
    </w:p>
    <w:p w14:paraId="0C8C9123" w14:textId="77777777" w:rsidR="00365D2B" w:rsidRPr="00C12BB6" w:rsidRDefault="00365D2B" w:rsidP="00FC5F85">
      <w:pPr>
        <w:numPr>
          <w:ilvl w:val="0"/>
          <w:numId w:val="271"/>
        </w:numPr>
        <w:spacing w:before="0" w:after="0"/>
        <w:rPr>
          <w:rFonts w:eastAsiaTheme="minorHAnsi" w:cs="Arial"/>
          <w:bCs/>
          <w:szCs w:val="22"/>
        </w:rPr>
      </w:pPr>
      <w:r w:rsidRPr="00C12BB6">
        <w:rPr>
          <w:rFonts w:eastAsiaTheme="minorHAnsi" w:cs="Arial"/>
          <w:bCs/>
          <w:szCs w:val="22"/>
        </w:rPr>
        <w:t>Because purging data takes out the beginning inventory for Part Number History, you will need to run before and after.</w:t>
      </w:r>
    </w:p>
    <w:p w14:paraId="07A89142" w14:textId="77777777" w:rsidR="00365D2B" w:rsidRPr="00C12BB6" w:rsidRDefault="00365D2B" w:rsidP="00FC5F85">
      <w:pPr>
        <w:numPr>
          <w:ilvl w:val="0"/>
          <w:numId w:val="271"/>
        </w:numPr>
        <w:spacing w:before="0" w:after="0"/>
        <w:rPr>
          <w:rFonts w:eastAsiaTheme="minorHAnsi" w:cs="Arial"/>
          <w:bCs/>
          <w:szCs w:val="22"/>
        </w:rPr>
      </w:pPr>
      <w:r w:rsidRPr="00C12BB6">
        <w:rPr>
          <w:rFonts w:eastAsiaTheme="minorHAnsi" w:cs="Arial"/>
          <w:bCs/>
          <w:szCs w:val="22"/>
        </w:rPr>
        <w:t>Before meaning before you purge and after meaning after you purge.</w:t>
      </w:r>
    </w:p>
    <w:p w14:paraId="68D94486" w14:textId="77777777" w:rsidR="00365D2B" w:rsidRPr="00C12BB6" w:rsidRDefault="00365D2B" w:rsidP="00FC5F85">
      <w:pPr>
        <w:numPr>
          <w:ilvl w:val="0"/>
          <w:numId w:val="271"/>
        </w:numPr>
        <w:spacing w:before="0" w:after="0"/>
        <w:rPr>
          <w:rFonts w:eastAsiaTheme="minorHAnsi" w:cs="Arial"/>
          <w:bCs/>
          <w:szCs w:val="22"/>
        </w:rPr>
      </w:pPr>
      <w:r w:rsidRPr="00C12BB6">
        <w:rPr>
          <w:rFonts w:eastAsiaTheme="minorHAnsi" w:cs="Arial"/>
          <w:bCs/>
          <w:szCs w:val="22"/>
        </w:rPr>
        <w:t>If you find items in the after report, normally about 17 pages, you will need to run the report again with correcting entries to fix.</w:t>
      </w:r>
    </w:p>
    <w:p w14:paraId="7226C7AE" w14:textId="77777777" w:rsidR="00365D2B" w:rsidRPr="00C12BB6" w:rsidRDefault="00365D2B" w:rsidP="00FC5F85">
      <w:pPr>
        <w:numPr>
          <w:ilvl w:val="0"/>
          <w:numId w:val="131"/>
        </w:numPr>
        <w:spacing w:before="0" w:after="0" w:line="276" w:lineRule="auto"/>
        <w:rPr>
          <w:rFonts w:eastAsiaTheme="minorHAnsi" w:cs="Arial"/>
          <w:bCs/>
          <w:szCs w:val="22"/>
        </w:rPr>
      </w:pPr>
      <w:r w:rsidRPr="00C12BB6">
        <w:rPr>
          <w:rFonts w:eastAsiaTheme="minorHAnsi" w:cs="Arial"/>
          <w:bCs/>
          <w:szCs w:val="22"/>
        </w:rPr>
        <w:t>Out of Balance “Fix”.</w:t>
      </w:r>
    </w:p>
    <w:p w14:paraId="54C759D7" w14:textId="77777777" w:rsidR="00365D2B" w:rsidRPr="00C12BB6" w:rsidRDefault="00365D2B" w:rsidP="00FC5F85">
      <w:pPr>
        <w:numPr>
          <w:ilvl w:val="0"/>
          <w:numId w:val="134"/>
        </w:numPr>
        <w:spacing w:before="0" w:after="0"/>
        <w:rPr>
          <w:rFonts w:eastAsiaTheme="minorHAnsi" w:cs="Arial"/>
          <w:bCs/>
          <w:szCs w:val="22"/>
        </w:rPr>
      </w:pPr>
      <w:r w:rsidRPr="00C12BB6">
        <w:rPr>
          <w:rFonts w:eastAsiaTheme="minorHAnsi" w:cs="Arial"/>
          <w:bCs/>
          <w:szCs w:val="22"/>
        </w:rPr>
        <w:t>Options to take to run/fix problem.</w:t>
      </w:r>
    </w:p>
    <w:p w14:paraId="7ECE8237" w14:textId="77777777" w:rsidR="00365D2B" w:rsidRPr="00C12BB6" w:rsidRDefault="00365D2B" w:rsidP="00FC5F85">
      <w:pPr>
        <w:numPr>
          <w:ilvl w:val="3"/>
          <w:numId w:val="135"/>
        </w:numPr>
        <w:spacing w:before="0" w:after="0"/>
        <w:rPr>
          <w:rFonts w:eastAsiaTheme="minorHAnsi" w:cs="Arial"/>
          <w:bCs/>
          <w:szCs w:val="22"/>
        </w:rPr>
      </w:pPr>
      <w:r w:rsidRPr="00C12BB6">
        <w:rPr>
          <w:rFonts w:eastAsiaTheme="minorHAnsi" w:cs="Arial"/>
          <w:bCs/>
          <w:szCs w:val="22"/>
        </w:rPr>
        <w:t>Report – 1, 15, 7, 15, 3, 10.</w:t>
      </w:r>
    </w:p>
    <w:p w14:paraId="53667483" w14:textId="77777777" w:rsidR="00365D2B" w:rsidRPr="00C12BB6" w:rsidRDefault="00365D2B" w:rsidP="00FC5F85">
      <w:pPr>
        <w:numPr>
          <w:ilvl w:val="3"/>
          <w:numId w:val="135"/>
        </w:numPr>
        <w:spacing w:before="0" w:after="0"/>
        <w:rPr>
          <w:rFonts w:eastAsiaTheme="minorHAnsi" w:cs="Arial"/>
          <w:bCs/>
          <w:szCs w:val="22"/>
        </w:rPr>
      </w:pPr>
      <w:r w:rsidRPr="00C12BB6">
        <w:rPr>
          <w:rFonts w:eastAsiaTheme="minorHAnsi" w:cs="Arial"/>
          <w:bCs/>
          <w:szCs w:val="22"/>
        </w:rPr>
        <w:t>Select all Stores.</w:t>
      </w:r>
    </w:p>
    <w:p w14:paraId="1C909B3C" w14:textId="77777777" w:rsidR="00365D2B" w:rsidRPr="00C12BB6" w:rsidRDefault="00365D2B" w:rsidP="00FC5F85">
      <w:pPr>
        <w:numPr>
          <w:ilvl w:val="3"/>
          <w:numId w:val="135"/>
        </w:numPr>
        <w:spacing w:before="0" w:after="0"/>
        <w:rPr>
          <w:rFonts w:eastAsiaTheme="minorHAnsi" w:cs="Arial"/>
          <w:bCs/>
          <w:szCs w:val="22"/>
        </w:rPr>
      </w:pPr>
      <w:r w:rsidRPr="00C12BB6">
        <w:rPr>
          <w:rFonts w:eastAsiaTheme="minorHAnsi" w:cs="Arial"/>
          <w:bCs/>
          <w:szCs w:val="22"/>
        </w:rPr>
        <w:t>Select 10 for what you want printed.</w:t>
      </w:r>
    </w:p>
    <w:p w14:paraId="72A017DF" w14:textId="77777777" w:rsidR="00365D2B" w:rsidRPr="00C12BB6" w:rsidRDefault="00365D2B" w:rsidP="00FC5F85">
      <w:pPr>
        <w:numPr>
          <w:ilvl w:val="3"/>
          <w:numId w:val="135"/>
        </w:numPr>
        <w:spacing w:before="0" w:after="0"/>
        <w:rPr>
          <w:rFonts w:eastAsiaTheme="minorHAnsi" w:cs="Arial"/>
          <w:bCs/>
          <w:szCs w:val="22"/>
        </w:rPr>
      </w:pPr>
      <w:r w:rsidRPr="00C12BB6">
        <w:rPr>
          <w:rFonts w:eastAsiaTheme="minorHAnsi" w:cs="Arial"/>
          <w:bCs/>
          <w:szCs w:val="22"/>
        </w:rPr>
        <w:t>After print option select “Y” to create a Correcting entry for any OOB Products.</w:t>
      </w:r>
    </w:p>
    <w:p w14:paraId="02C0C65E" w14:textId="6FF8E0B2" w:rsidR="00365D2B" w:rsidRPr="00C12BB6" w:rsidRDefault="00365D2B" w:rsidP="00FC5F85">
      <w:pPr>
        <w:numPr>
          <w:ilvl w:val="3"/>
          <w:numId w:val="135"/>
        </w:numPr>
        <w:spacing w:before="0" w:after="0"/>
        <w:rPr>
          <w:rFonts w:eastAsiaTheme="minorHAnsi" w:cs="Arial"/>
          <w:bCs/>
          <w:szCs w:val="22"/>
        </w:rPr>
      </w:pPr>
      <w:r w:rsidRPr="00C12BB6">
        <w:rPr>
          <w:rFonts w:eastAsiaTheme="minorHAnsi" w:cs="Arial"/>
          <w:bCs/>
          <w:szCs w:val="22"/>
        </w:rPr>
        <w:t>Fix – 1, 15, 7, 15, 3, 3</w:t>
      </w:r>
      <w:r w:rsidR="0000043D" w:rsidRPr="00C12BB6">
        <w:rPr>
          <w:rFonts w:eastAsiaTheme="minorHAnsi" w:cs="Arial"/>
          <w:bCs/>
          <w:szCs w:val="22"/>
        </w:rPr>
        <w:t>. (</w:t>
      </w:r>
      <w:r w:rsidRPr="00C12BB6">
        <w:rPr>
          <w:rFonts w:eastAsiaTheme="minorHAnsi" w:cs="Arial"/>
          <w:bCs/>
          <w:szCs w:val="22"/>
        </w:rPr>
        <w:t>Do not run, see below message)</w:t>
      </w:r>
    </w:p>
    <w:p w14:paraId="3886BD78" w14:textId="3266ACC9" w:rsidR="00365D2B" w:rsidRPr="00C12BB6" w:rsidRDefault="00365D2B" w:rsidP="00FC5F85">
      <w:pPr>
        <w:numPr>
          <w:ilvl w:val="3"/>
          <w:numId w:val="135"/>
        </w:numPr>
        <w:spacing w:before="0" w:after="0"/>
        <w:rPr>
          <w:rFonts w:eastAsiaTheme="minorHAnsi" w:cs="Arial"/>
          <w:bCs/>
          <w:szCs w:val="22"/>
        </w:rPr>
      </w:pPr>
      <w:r w:rsidRPr="00C12BB6">
        <w:rPr>
          <w:rFonts w:eastAsiaTheme="minorHAnsi" w:cs="Arial"/>
          <w:bCs/>
          <w:szCs w:val="22"/>
        </w:rPr>
        <w:t xml:space="preserve">Fix doesn’t work as of February 1st, </w:t>
      </w:r>
      <w:r w:rsidR="00F020E7" w:rsidRPr="00C12BB6">
        <w:rPr>
          <w:rFonts w:eastAsiaTheme="minorHAnsi" w:cs="Arial"/>
          <w:bCs/>
          <w:szCs w:val="22"/>
        </w:rPr>
        <w:t>2013,</w:t>
      </w:r>
      <w:r w:rsidRPr="00C12BB6">
        <w:rPr>
          <w:rFonts w:eastAsiaTheme="minorHAnsi" w:cs="Arial"/>
          <w:bCs/>
          <w:szCs w:val="22"/>
        </w:rPr>
        <w:t xml:space="preserve"> have to use report and choose Yes at the end to fix.</w:t>
      </w:r>
    </w:p>
    <w:p w14:paraId="241F7CB7" w14:textId="77777777" w:rsidR="00365D2B" w:rsidRPr="00C12BB6" w:rsidRDefault="00365D2B" w:rsidP="00FC5F85">
      <w:pPr>
        <w:numPr>
          <w:ilvl w:val="3"/>
          <w:numId w:val="135"/>
        </w:numPr>
        <w:spacing w:before="0" w:after="0"/>
        <w:rPr>
          <w:rFonts w:eastAsiaTheme="minorHAnsi" w:cs="Arial"/>
          <w:bCs/>
          <w:szCs w:val="22"/>
        </w:rPr>
      </w:pPr>
      <w:r w:rsidRPr="00C12BB6">
        <w:rPr>
          <w:rFonts w:eastAsiaTheme="minorHAnsi" w:cs="Arial"/>
          <w:bCs/>
          <w:szCs w:val="22"/>
        </w:rPr>
        <w:t>See task; “Out of Balance problem” for issues with previous years or task “Out of Balance with Product History” for most recent issues.</w:t>
      </w:r>
    </w:p>
    <w:p w14:paraId="34BD2E0B" w14:textId="77777777" w:rsidR="00365D2B" w:rsidRPr="00365D2B" w:rsidRDefault="00365D2B" w:rsidP="00365D2B">
      <w:pPr>
        <w:rPr>
          <w:rFonts w:eastAsiaTheme="minorHAnsi"/>
        </w:rPr>
      </w:pPr>
    </w:p>
    <w:p w14:paraId="455B426E" w14:textId="77777777" w:rsidR="0038396E" w:rsidRPr="00C12BB6" w:rsidRDefault="0038396E" w:rsidP="0038396E">
      <w:pPr>
        <w:spacing w:before="0" w:after="0"/>
        <w:ind w:left="1440"/>
        <w:rPr>
          <w:rFonts w:eastAsiaTheme="minorHAnsi" w:cs="Arial"/>
          <w:bCs/>
          <w:szCs w:val="22"/>
        </w:rPr>
      </w:pPr>
    </w:p>
    <w:p w14:paraId="64B751BE" w14:textId="59060D8F" w:rsidR="00756611" w:rsidRDefault="00B94A9E" w:rsidP="00060C4E">
      <w:pPr>
        <w:pStyle w:val="Heading2"/>
        <w:numPr>
          <w:ilvl w:val="1"/>
          <w:numId w:val="32"/>
        </w:numPr>
      </w:pPr>
      <w:bookmarkStart w:id="171" w:name="_Toc212651151"/>
      <w:r>
        <w:lastRenderedPageBreak/>
        <w:t>IT Acquisition</w:t>
      </w:r>
      <w:bookmarkEnd w:id="171"/>
    </w:p>
    <w:p w14:paraId="079A89BE" w14:textId="6DB7F7B3" w:rsidR="00B94A9E" w:rsidRPr="00A77493" w:rsidRDefault="00B94A9E" w:rsidP="00A77493">
      <w:pPr>
        <w:pStyle w:val="ListParagraph"/>
        <w:numPr>
          <w:ilvl w:val="2"/>
          <w:numId w:val="32"/>
        </w:numPr>
        <w:rPr>
          <w:b/>
          <w:bCs/>
          <w:sz w:val="28"/>
          <w:szCs w:val="24"/>
        </w:rPr>
      </w:pPr>
      <w:r w:rsidRPr="00A77493">
        <w:rPr>
          <w:b/>
          <w:bCs/>
          <w:sz w:val="28"/>
          <w:szCs w:val="24"/>
        </w:rPr>
        <w:t>Ph</w:t>
      </w:r>
      <w:r w:rsidR="00133734" w:rsidRPr="00A77493">
        <w:rPr>
          <w:b/>
          <w:bCs/>
          <w:sz w:val="28"/>
          <w:szCs w:val="24"/>
        </w:rPr>
        <w:t>ysical Asset</w:t>
      </w:r>
    </w:p>
    <w:p w14:paraId="57260218" w14:textId="2E9F9F13" w:rsidR="00133734" w:rsidRPr="00A77493" w:rsidRDefault="00133734" w:rsidP="00A77493">
      <w:r w:rsidRPr="00A77493">
        <w:t>All Specific model information for</w:t>
      </w:r>
      <w:r w:rsidR="00B74570" w:rsidRPr="00A77493">
        <w:t xml:space="preserve"> equipment is located in OneNote Equipment Template</w:t>
      </w:r>
    </w:p>
    <w:p w14:paraId="12D47505" w14:textId="77777777" w:rsidR="00B74570" w:rsidRPr="00EA4156" w:rsidRDefault="00B74570" w:rsidP="00FC5F85">
      <w:pPr>
        <w:numPr>
          <w:ilvl w:val="0"/>
          <w:numId w:val="133"/>
        </w:numPr>
        <w:rPr>
          <w:bCs/>
          <w:szCs w:val="22"/>
        </w:rPr>
      </w:pPr>
      <w:r w:rsidRPr="00EA4156">
        <w:rPr>
          <w:bCs/>
          <w:szCs w:val="22"/>
        </w:rPr>
        <w:t>Router and Switch</w:t>
      </w:r>
    </w:p>
    <w:p w14:paraId="7B99EFA5" w14:textId="2176FCFD" w:rsidR="00B74570" w:rsidRPr="00EA4156" w:rsidRDefault="00B74570" w:rsidP="00FC5F85">
      <w:pPr>
        <w:numPr>
          <w:ilvl w:val="0"/>
          <w:numId w:val="136"/>
        </w:numPr>
        <w:spacing w:before="0" w:after="0"/>
        <w:rPr>
          <w:bCs/>
          <w:szCs w:val="22"/>
        </w:rPr>
      </w:pPr>
      <w:r w:rsidRPr="00EA4156">
        <w:rPr>
          <w:bCs/>
          <w:szCs w:val="22"/>
        </w:rPr>
        <w:t xml:space="preserve">Ordered and set up by system </w:t>
      </w:r>
      <w:r w:rsidR="00F020E7" w:rsidRPr="00EA4156">
        <w:rPr>
          <w:bCs/>
          <w:szCs w:val="22"/>
        </w:rPr>
        <w:t>admin.</w:t>
      </w:r>
      <w:r w:rsidRPr="00EA4156">
        <w:rPr>
          <w:bCs/>
          <w:szCs w:val="22"/>
        </w:rPr>
        <w:t xml:space="preserve"> </w:t>
      </w:r>
      <w:bookmarkStart w:id="172" w:name="_Toc19278674"/>
    </w:p>
    <w:p w14:paraId="5B8B7AEF" w14:textId="77777777" w:rsidR="00B74570" w:rsidRPr="00EA4156" w:rsidRDefault="00B74570" w:rsidP="00FC5F85">
      <w:pPr>
        <w:numPr>
          <w:ilvl w:val="0"/>
          <w:numId w:val="133"/>
        </w:numPr>
        <w:rPr>
          <w:bCs/>
          <w:szCs w:val="22"/>
        </w:rPr>
      </w:pPr>
      <w:r w:rsidRPr="00EA4156">
        <w:rPr>
          <w:bCs/>
          <w:szCs w:val="22"/>
        </w:rPr>
        <w:t>PC for employees</w:t>
      </w:r>
      <w:bookmarkEnd w:id="172"/>
    </w:p>
    <w:p w14:paraId="10F8158B" w14:textId="77777777" w:rsidR="00B74570" w:rsidRPr="00EA4156" w:rsidRDefault="00B74570" w:rsidP="00FC5F85">
      <w:pPr>
        <w:numPr>
          <w:ilvl w:val="0"/>
          <w:numId w:val="137"/>
        </w:numPr>
        <w:spacing w:before="0" w:after="0"/>
        <w:rPr>
          <w:bCs/>
          <w:szCs w:val="22"/>
        </w:rPr>
      </w:pPr>
      <w:r w:rsidRPr="00EA4156">
        <w:rPr>
          <w:bCs/>
          <w:szCs w:val="22"/>
        </w:rPr>
        <w:t>Ordered and set up by IT Support</w:t>
      </w:r>
    </w:p>
    <w:p w14:paraId="185F2C7F" w14:textId="77777777" w:rsidR="00B74570" w:rsidRPr="00EA4156" w:rsidRDefault="00B74570" w:rsidP="00FC5F85">
      <w:pPr>
        <w:numPr>
          <w:ilvl w:val="0"/>
          <w:numId w:val="133"/>
        </w:numPr>
        <w:tabs>
          <w:tab w:val="num" w:pos="360"/>
        </w:tabs>
        <w:rPr>
          <w:bCs/>
          <w:szCs w:val="22"/>
        </w:rPr>
      </w:pPr>
      <w:bookmarkStart w:id="173" w:name="_Toc19278675"/>
      <w:r w:rsidRPr="00EA4156">
        <w:rPr>
          <w:bCs/>
          <w:szCs w:val="22"/>
        </w:rPr>
        <w:t>Desk phones</w:t>
      </w:r>
      <w:bookmarkEnd w:id="173"/>
    </w:p>
    <w:p w14:paraId="163AC40E" w14:textId="77777777" w:rsidR="00B74570" w:rsidRPr="00EA4156" w:rsidRDefault="00B74570" w:rsidP="00FC5F85">
      <w:pPr>
        <w:numPr>
          <w:ilvl w:val="0"/>
          <w:numId w:val="138"/>
        </w:numPr>
        <w:spacing w:before="0" w:after="0"/>
        <w:rPr>
          <w:bCs/>
          <w:szCs w:val="22"/>
        </w:rPr>
      </w:pPr>
      <w:r w:rsidRPr="00EA4156">
        <w:rPr>
          <w:bCs/>
          <w:szCs w:val="22"/>
        </w:rPr>
        <w:t>Ordered and set up by IT Support</w:t>
      </w:r>
    </w:p>
    <w:p w14:paraId="677FFE3D" w14:textId="77777777" w:rsidR="00B74570" w:rsidRPr="00EA4156" w:rsidRDefault="00B74570" w:rsidP="00FC5F85">
      <w:pPr>
        <w:numPr>
          <w:ilvl w:val="0"/>
          <w:numId w:val="133"/>
        </w:numPr>
        <w:tabs>
          <w:tab w:val="num" w:pos="360"/>
        </w:tabs>
        <w:rPr>
          <w:bCs/>
          <w:szCs w:val="22"/>
        </w:rPr>
      </w:pPr>
      <w:bookmarkStart w:id="174" w:name="_Toc19278676"/>
      <w:r w:rsidRPr="00EA4156">
        <w:rPr>
          <w:bCs/>
          <w:szCs w:val="22"/>
        </w:rPr>
        <w:t>Phone equipment</w:t>
      </w:r>
      <w:bookmarkEnd w:id="174"/>
      <w:r w:rsidRPr="00EA4156">
        <w:rPr>
          <w:bCs/>
          <w:szCs w:val="22"/>
        </w:rPr>
        <w:t xml:space="preserve"> </w:t>
      </w:r>
    </w:p>
    <w:p w14:paraId="344949FF" w14:textId="7F67040A" w:rsidR="00B74570" w:rsidRPr="00EA4156" w:rsidRDefault="00B74570" w:rsidP="00FC5F85">
      <w:pPr>
        <w:numPr>
          <w:ilvl w:val="0"/>
          <w:numId w:val="139"/>
        </w:numPr>
        <w:spacing w:before="0" w:after="0"/>
        <w:rPr>
          <w:bCs/>
          <w:szCs w:val="22"/>
        </w:rPr>
      </w:pPr>
      <w:r w:rsidRPr="00EA4156">
        <w:rPr>
          <w:bCs/>
          <w:szCs w:val="22"/>
        </w:rPr>
        <w:t xml:space="preserve">Ordered and set up by system </w:t>
      </w:r>
      <w:r w:rsidR="00F020E7" w:rsidRPr="00EA4156">
        <w:rPr>
          <w:bCs/>
          <w:szCs w:val="22"/>
        </w:rPr>
        <w:t>admin.</w:t>
      </w:r>
      <w:r w:rsidRPr="00EA4156">
        <w:rPr>
          <w:bCs/>
          <w:szCs w:val="22"/>
        </w:rPr>
        <w:t xml:space="preserve"> </w:t>
      </w:r>
    </w:p>
    <w:p w14:paraId="7AA87B53" w14:textId="77777777" w:rsidR="00B74570" w:rsidRPr="00EA4156" w:rsidRDefault="00B74570" w:rsidP="00FC5F85">
      <w:pPr>
        <w:numPr>
          <w:ilvl w:val="0"/>
          <w:numId w:val="133"/>
        </w:numPr>
        <w:tabs>
          <w:tab w:val="num" w:pos="360"/>
        </w:tabs>
        <w:rPr>
          <w:bCs/>
          <w:szCs w:val="22"/>
        </w:rPr>
      </w:pPr>
      <w:bookmarkStart w:id="175" w:name="_Toc19278677"/>
      <w:r w:rsidRPr="00EA4156">
        <w:rPr>
          <w:bCs/>
          <w:szCs w:val="22"/>
        </w:rPr>
        <w:t>Printer and scanner</w:t>
      </w:r>
      <w:bookmarkEnd w:id="175"/>
    </w:p>
    <w:p w14:paraId="2C900821" w14:textId="77777777" w:rsidR="00B74570" w:rsidRPr="00EA4156" w:rsidRDefault="00B74570" w:rsidP="00FC5F85">
      <w:pPr>
        <w:numPr>
          <w:ilvl w:val="0"/>
          <w:numId w:val="140"/>
        </w:numPr>
        <w:spacing w:before="0" w:after="0"/>
        <w:rPr>
          <w:bCs/>
          <w:szCs w:val="22"/>
        </w:rPr>
      </w:pPr>
      <w:r w:rsidRPr="00EA4156">
        <w:rPr>
          <w:bCs/>
          <w:szCs w:val="22"/>
        </w:rPr>
        <w:t>Ordered and set up by IT Support</w:t>
      </w:r>
    </w:p>
    <w:p w14:paraId="2C949FE6" w14:textId="77777777" w:rsidR="00B74570" w:rsidRPr="00EA4156" w:rsidRDefault="00B74570" w:rsidP="00FC5F85">
      <w:pPr>
        <w:numPr>
          <w:ilvl w:val="0"/>
          <w:numId w:val="133"/>
        </w:numPr>
        <w:tabs>
          <w:tab w:val="num" w:pos="360"/>
        </w:tabs>
        <w:rPr>
          <w:bCs/>
          <w:szCs w:val="22"/>
        </w:rPr>
      </w:pPr>
      <w:bookmarkStart w:id="176" w:name="_Toc19278678"/>
      <w:r w:rsidRPr="00EA4156">
        <w:rPr>
          <w:bCs/>
          <w:szCs w:val="22"/>
        </w:rPr>
        <w:t>Paging system</w:t>
      </w:r>
      <w:bookmarkEnd w:id="176"/>
    </w:p>
    <w:p w14:paraId="5CC70016" w14:textId="6EE49623" w:rsidR="00B74570" w:rsidRPr="00EA4156" w:rsidRDefault="00B74570" w:rsidP="00FC5F85">
      <w:pPr>
        <w:numPr>
          <w:ilvl w:val="0"/>
          <w:numId w:val="142"/>
        </w:numPr>
        <w:spacing w:before="0" w:after="0"/>
        <w:rPr>
          <w:bCs/>
          <w:szCs w:val="22"/>
        </w:rPr>
      </w:pPr>
      <w:r w:rsidRPr="00EA4156">
        <w:rPr>
          <w:bCs/>
          <w:szCs w:val="22"/>
        </w:rPr>
        <w:t xml:space="preserve">Ordered and set up by system </w:t>
      </w:r>
      <w:r w:rsidR="00F020E7" w:rsidRPr="00EA4156">
        <w:rPr>
          <w:bCs/>
          <w:szCs w:val="22"/>
        </w:rPr>
        <w:t>admin.</w:t>
      </w:r>
    </w:p>
    <w:p w14:paraId="595B3B69" w14:textId="77777777" w:rsidR="00B74570" w:rsidRPr="00EA4156" w:rsidRDefault="00B74570" w:rsidP="00FC5F85">
      <w:pPr>
        <w:numPr>
          <w:ilvl w:val="0"/>
          <w:numId w:val="133"/>
        </w:numPr>
        <w:tabs>
          <w:tab w:val="num" w:pos="360"/>
        </w:tabs>
        <w:rPr>
          <w:bCs/>
          <w:szCs w:val="22"/>
        </w:rPr>
      </w:pPr>
      <w:bookmarkStart w:id="177" w:name="_Toc19278679"/>
      <w:r w:rsidRPr="00EA4156">
        <w:rPr>
          <w:bCs/>
          <w:szCs w:val="22"/>
        </w:rPr>
        <w:t>Time clock</w:t>
      </w:r>
      <w:bookmarkEnd w:id="177"/>
    </w:p>
    <w:p w14:paraId="1C0308CF" w14:textId="77777777" w:rsidR="00B74570" w:rsidRPr="00EA4156" w:rsidRDefault="00B74570" w:rsidP="00FC5F85">
      <w:pPr>
        <w:numPr>
          <w:ilvl w:val="0"/>
          <w:numId w:val="143"/>
        </w:numPr>
        <w:spacing w:before="0" w:after="0"/>
        <w:rPr>
          <w:bCs/>
          <w:szCs w:val="22"/>
        </w:rPr>
      </w:pPr>
      <w:r w:rsidRPr="00EA4156">
        <w:rPr>
          <w:bCs/>
          <w:szCs w:val="22"/>
        </w:rPr>
        <w:t>Ordered and set up by IT Support</w:t>
      </w:r>
    </w:p>
    <w:p w14:paraId="3B75A2A0" w14:textId="77777777" w:rsidR="00B74570" w:rsidRPr="00EA4156" w:rsidRDefault="00B74570" w:rsidP="00FC5F85">
      <w:pPr>
        <w:numPr>
          <w:ilvl w:val="0"/>
          <w:numId w:val="133"/>
        </w:numPr>
        <w:tabs>
          <w:tab w:val="num" w:pos="360"/>
        </w:tabs>
        <w:rPr>
          <w:bCs/>
          <w:szCs w:val="22"/>
        </w:rPr>
      </w:pPr>
      <w:bookmarkStart w:id="178" w:name="_Toc19278681"/>
      <w:r w:rsidRPr="00EA4156">
        <w:rPr>
          <w:bCs/>
          <w:szCs w:val="22"/>
        </w:rPr>
        <w:t>Cell phones</w:t>
      </w:r>
      <w:bookmarkEnd w:id="178"/>
      <w:r w:rsidRPr="00EA4156">
        <w:rPr>
          <w:bCs/>
          <w:szCs w:val="22"/>
        </w:rPr>
        <w:t xml:space="preserve"> </w:t>
      </w:r>
    </w:p>
    <w:p w14:paraId="2AEC9B29" w14:textId="6B680714" w:rsidR="00B74570" w:rsidRPr="00EA4156" w:rsidRDefault="00B74570" w:rsidP="00FC5F85">
      <w:pPr>
        <w:numPr>
          <w:ilvl w:val="0"/>
          <w:numId w:val="144"/>
        </w:numPr>
        <w:spacing w:before="0" w:after="0"/>
        <w:rPr>
          <w:szCs w:val="22"/>
        </w:rPr>
      </w:pPr>
      <w:r w:rsidRPr="00EA4156">
        <w:rPr>
          <w:szCs w:val="22"/>
        </w:rPr>
        <w:t>Ordered and set up by IT Support</w:t>
      </w:r>
    </w:p>
    <w:p w14:paraId="10E47EEF" w14:textId="1A870732" w:rsidR="00E32126" w:rsidRDefault="00E32126" w:rsidP="00E32126">
      <w:pPr>
        <w:spacing w:before="0" w:after="0"/>
      </w:pPr>
    </w:p>
    <w:p w14:paraId="492BB9DE" w14:textId="1CC9B1E9" w:rsidR="00E32126" w:rsidRPr="00A77493" w:rsidRDefault="00E32126" w:rsidP="00A77493">
      <w:pPr>
        <w:pStyle w:val="ListParagraph"/>
        <w:numPr>
          <w:ilvl w:val="2"/>
          <w:numId w:val="32"/>
        </w:numPr>
        <w:rPr>
          <w:b/>
          <w:bCs/>
          <w:sz w:val="24"/>
          <w:szCs w:val="22"/>
        </w:rPr>
      </w:pPr>
      <w:r w:rsidRPr="00A77493">
        <w:rPr>
          <w:b/>
          <w:bCs/>
          <w:sz w:val="24"/>
          <w:szCs w:val="22"/>
        </w:rPr>
        <w:t>MaddenCo Set Up</w:t>
      </w:r>
    </w:p>
    <w:p w14:paraId="1F4F3F1C" w14:textId="77777777" w:rsidR="00E32126" w:rsidRPr="00EA4156" w:rsidRDefault="00E32126" w:rsidP="00FC5F85">
      <w:pPr>
        <w:numPr>
          <w:ilvl w:val="0"/>
          <w:numId w:val="141"/>
        </w:numPr>
        <w:spacing w:before="0" w:after="0" w:line="276" w:lineRule="auto"/>
        <w:rPr>
          <w:rFonts w:eastAsiaTheme="minorHAnsi" w:cs="Arial"/>
          <w:bCs/>
          <w:szCs w:val="22"/>
        </w:rPr>
      </w:pPr>
      <w:r w:rsidRPr="00EA4156">
        <w:rPr>
          <w:rFonts w:eastAsiaTheme="minorHAnsi" w:cs="Arial"/>
          <w:bCs/>
          <w:szCs w:val="22"/>
        </w:rPr>
        <w:t>Set up store information – Location Setup – In OneNote – MaddenCo New Location - New Control Keys</w:t>
      </w:r>
    </w:p>
    <w:p w14:paraId="3E34DF5A" w14:textId="61769275" w:rsidR="00E32126" w:rsidRPr="00EA4156" w:rsidRDefault="00E32126" w:rsidP="00FC5F85">
      <w:pPr>
        <w:numPr>
          <w:ilvl w:val="0"/>
          <w:numId w:val="272"/>
        </w:numPr>
        <w:spacing w:before="0" w:after="0"/>
        <w:rPr>
          <w:szCs w:val="22"/>
        </w:rPr>
      </w:pPr>
      <w:r w:rsidRPr="00EA4156">
        <w:rPr>
          <w:szCs w:val="22"/>
        </w:rPr>
        <w:t xml:space="preserve">Enter location name and </w:t>
      </w:r>
      <w:r w:rsidR="00F020E7" w:rsidRPr="00EA4156">
        <w:rPr>
          <w:szCs w:val="22"/>
        </w:rPr>
        <w:t>address.</w:t>
      </w:r>
    </w:p>
    <w:p w14:paraId="0D6952CB" w14:textId="059B5A01" w:rsidR="00E32126" w:rsidRPr="00EA4156" w:rsidRDefault="00E32126" w:rsidP="00FC5F85">
      <w:pPr>
        <w:numPr>
          <w:ilvl w:val="0"/>
          <w:numId w:val="272"/>
        </w:numPr>
        <w:spacing w:before="0" w:after="0"/>
        <w:rPr>
          <w:szCs w:val="22"/>
        </w:rPr>
      </w:pPr>
      <w:r w:rsidRPr="00EA4156">
        <w:rPr>
          <w:szCs w:val="22"/>
        </w:rPr>
        <w:t xml:space="preserve">Make </w:t>
      </w:r>
      <w:r w:rsidR="00F020E7" w:rsidRPr="00EA4156">
        <w:rPr>
          <w:szCs w:val="22"/>
        </w:rPr>
        <w:t>active.</w:t>
      </w:r>
    </w:p>
    <w:p w14:paraId="1C99FA15" w14:textId="77777777" w:rsidR="00E32126" w:rsidRPr="00EA4156" w:rsidRDefault="00E32126" w:rsidP="00FC5F85">
      <w:pPr>
        <w:pStyle w:val="ListParagraph"/>
        <w:numPr>
          <w:ilvl w:val="0"/>
          <w:numId w:val="141"/>
        </w:numPr>
        <w:rPr>
          <w:rFonts w:eastAsiaTheme="minorHAnsi" w:cs="Arial"/>
          <w:bCs/>
          <w:szCs w:val="22"/>
        </w:rPr>
      </w:pPr>
      <w:bookmarkStart w:id="179" w:name="_Toc19278684"/>
      <w:r w:rsidRPr="00EA4156">
        <w:rPr>
          <w:rFonts w:eastAsiaTheme="minorHAnsi" w:cs="Arial"/>
          <w:bCs/>
          <w:szCs w:val="22"/>
        </w:rPr>
        <w:t>Store access</w:t>
      </w:r>
      <w:bookmarkEnd w:id="179"/>
    </w:p>
    <w:p w14:paraId="5A1BC447" w14:textId="2AF676FC" w:rsidR="00E32126" w:rsidRPr="00EA4156" w:rsidRDefault="00E32126" w:rsidP="00FC5F85">
      <w:pPr>
        <w:pStyle w:val="ListParagraph"/>
        <w:numPr>
          <w:ilvl w:val="1"/>
          <w:numId w:val="141"/>
        </w:numPr>
        <w:rPr>
          <w:rFonts w:eastAsiaTheme="minorHAnsi" w:cs="Arial"/>
          <w:szCs w:val="22"/>
        </w:rPr>
      </w:pPr>
      <w:r w:rsidRPr="00EA4156">
        <w:rPr>
          <w:szCs w:val="22"/>
        </w:rPr>
        <w:t xml:space="preserve">Give accounting department, IT, credits, AP, and President access </w:t>
      </w:r>
      <w:r w:rsidR="00F020E7" w:rsidRPr="00EA4156">
        <w:rPr>
          <w:szCs w:val="22"/>
        </w:rPr>
        <w:t>immediately.</w:t>
      </w:r>
    </w:p>
    <w:p w14:paraId="7645D106" w14:textId="4193E978" w:rsidR="00E32126" w:rsidRPr="00EA4156" w:rsidRDefault="00E32126" w:rsidP="00FC5F85">
      <w:pPr>
        <w:pStyle w:val="ListParagraph"/>
        <w:numPr>
          <w:ilvl w:val="1"/>
          <w:numId w:val="141"/>
        </w:numPr>
        <w:rPr>
          <w:rFonts w:eastAsiaTheme="minorHAnsi" w:cs="Arial"/>
          <w:szCs w:val="22"/>
        </w:rPr>
      </w:pPr>
      <w:r w:rsidRPr="00EA4156">
        <w:rPr>
          <w:szCs w:val="22"/>
        </w:rPr>
        <w:t xml:space="preserve">Purchasing, AR, logistics, HR can have access once control keys are set </w:t>
      </w:r>
      <w:r w:rsidR="007C05B2" w:rsidRPr="00EA4156">
        <w:rPr>
          <w:szCs w:val="22"/>
        </w:rPr>
        <w:t>up.</w:t>
      </w:r>
    </w:p>
    <w:p w14:paraId="6F70CF55" w14:textId="77777777" w:rsidR="00E32126" w:rsidRPr="00EA4156" w:rsidRDefault="00E32126" w:rsidP="00FC5F85">
      <w:pPr>
        <w:pStyle w:val="ListParagraph"/>
        <w:numPr>
          <w:ilvl w:val="1"/>
          <w:numId w:val="141"/>
        </w:numPr>
        <w:rPr>
          <w:rFonts w:eastAsiaTheme="minorHAnsi" w:cs="Arial"/>
          <w:szCs w:val="22"/>
        </w:rPr>
      </w:pPr>
      <w:r w:rsidRPr="00EA4156">
        <w:rPr>
          <w:szCs w:val="22"/>
        </w:rPr>
        <w:t>Sales and all remaining users get access week of go live.</w:t>
      </w:r>
    </w:p>
    <w:p w14:paraId="55CEEF55" w14:textId="77777777" w:rsidR="00E32126" w:rsidRPr="00EA4156" w:rsidRDefault="00E32126" w:rsidP="00E32126">
      <w:pPr>
        <w:pStyle w:val="ListParagraph"/>
        <w:rPr>
          <w:rFonts w:eastAsiaTheme="minorHAnsi" w:cs="Arial"/>
          <w:b/>
          <w:szCs w:val="22"/>
        </w:rPr>
      </w:pPr>
      <w:bookmarkStart w:id="180" w:name="_Toc19278685"/>
    </w:p>
    <w:p w14:paraId="7EC068AA" w14:textId="39B7E1F7" w:rsidR="00E32126" w:rsidRPr="00EA4156" w:rsidRDefault="00E32126" w:rsidP="00FC5F85">
      <w:pPr>
        <w:pStyle w:val="ListParagraph"/>
        <w:numPr>
          <w:ilvl w:val="0"/>
          <w:numId w:val="141"/>
        </w:numPr>
        <w:rPr>
          <w:rFonts w:eastAsiaTheme="minorHAnsi" w:cs="Arial"/>
          <w:bCs/>
          <w:szCs w:val="22"/>
        </w:rPr>
      </w:pPr>
      <w:r w:rsidRPr="00EA4156">
        <w:rPr>
          <w:rFonts w:eastAsiaTheme="minorHAnsi" w:cs="Arial"/>
          <w:bCs/>
          <w:szCs w:val="22"/>
        </w:rPr>
        <w:t xml:space="preserve">Add </w:t>
      </w:r>
      <w:bookmarkEnd w:id="180"/>
      <w:r w:rsidR="007C05B2" w:rsidRPr="00EA4156">
        <w:rPr>
          <w:rFonts w:eastAsiaTheme="minorHAnsi" w:cs="Arial"/>
          <w:bCs/>
          <w:szCs w:val="22"/>
        </w:rPr>
        <w:t>users.</w:t>
      </w:r>
      <w:r w:rsidRPr="00EA4156">
        <w:rPr>
          <w:rFonts w:eastAsiaTheme="minorHAnsi" w:cs="Arial"/>
          <w:bCs/>
          <w:szCs w:val="22"/>
        </w:rPr>
        <w:t xml:space="preserve"> </w:t>
      </w:r>
    </w:p>
    <w:p w14:paraId="367C4B54" w14:textId="49575256" w:rsidR="00E32126" w:rsidRPr="00EA4156" w:rsidRDefault="007C05B2" w:rsidP="00FC5F85">
      <w:pPr>
        <w:pStyle w:val="ListParagraph"/>
        <w:numPr>
          <w:ilvl w:val="1"/>
          <w:numId w:val="141"/>
        </w:numPr>
        <w:rPr>
          <w:rFonts w:eastAsiaTheme="minorHAnsi" w:cs="Arial"/>
          <w:szCs w:val="22"/>
        </w:rPr>
      </w:pPr>
      <w:r w:rsidRPr="00EA4156">
        <w:rPr>
          <w:szCs w:val="22"/>
        </w:rPr>
        <w:t>Set up</w:t>
      </w:r>
      <w:r w:rsidR="00E32126" w:rsidRPr="00EA4156">
        <w:rPr>
          <w:szCs w:val="22"/>
        </w:rPr>
        <w:t xml:space="preserve"> new users and give them the necessary </w:t>
      </w:r>
      <w:r w:rsidRPr="00EA4156">
        <w:rPr>
          <w:szCs w:val="22"/>
        </w:rPr>
        <w:t>permissions.</w:t>
      </w:r>
      <w:r w:rsidR="00E32126" w:rsidRPr="00EA4156">
        <w:rPr>
          <w:szCs w:val="22"/>
        </w:rPr>
        <w:t xml:space="preserve"> </w:t>
      </w:r>
    </w:p>
    <w:p w14:paraId="59629BDF" w14:textId="7E34C197" w:rsidR="00E32126" w:rsidRPr="00EA4156" w:rsidRDefault="00E32126" w:rsidP="00FC5F85">
      <w:pPr>
        <w:numPr>
          <w:ilvl w:val="2"/>
          <w:numId w:val="141"/>
        </w:numPr>
        <w:spacing w:before="0" w:after="0" w:line="276" w:lineRule="auto"/>
        <w:rPr>
          <w:szCs w:val="22"/>
        </w:rPr>
      </w:pPr>
      <w:r w:rsidRPr="00EA4156">
        <w:rPr>
          <w:szCs w:val="22"/>
        </w:rPr>
        <w:t xml:space="preserve">Review </w:t>
      </w:r>
      <w:hyperlink w:anchor="_Adding_Access_for" w:history="1">
        <w:r w:rsidR="007F7A6D" w:rsidRPr="007F7A6D">
          <w:rPr>
            <w:rStyle w:val="Hyperlink"/>
            <w:szCs w:val="22"/>
          </w:rPr>
          <w:t>Adding Access for New Users</w:t>
        </w:r>
      </w:hyperlink>
    </w:p>
    <w:p w14:paraId="3702A95B" w14:textId="4053E0F5" w:rsidR="00E32126" w:rsidRPr="00EA4156" w:rsidRDefault="00E32126" w:rsidP="00FC5F85">
      <w:pPr>
        <w:numPr>
          <w:ilvl w:val="2"/>
          <w:numId w:val="141"/>
        </w:numPr>
        <w:spacing w:before="0" w:after="0" w:line="276" w:lineRule="auto"/>
        <w:rPr>
          <w:szCs w:val="22"/>
        </w:rPr>
      </w:pPr>
      <w:r w:rsidRPr="00EA4156">
        <w:rPr>
          <w:szCs w:val="22"/>
        </w:rPr>
        <w:t xml:space="preserve">HR will provide </w:t>
      </w:r>
      <w:r w:rsidR="007C05B2" w:rsidRPr="00EA4156">
        <w:rPr>
          <w:szCs w:val="22"/>
        </w:rPr>
        <w:t>a list</w:t>
      </w:r>
      <w:r w:rsidRPr="00EA4156">
        <w:rPr>
          <w:szCs w:val="22"/>
        </w:rPr>
        <w:t xml:space="preserve"> of names and </w:t>
      </w:r>
      <w:r w:rsidR="007C05B2" w:rsidRPr="00EA4156">
        <w:rPr>
          <w:szCs w:val="22"/>
        </w:rPr>
        <w:t>titles.</w:t>
      </w:r>
    </w:p>
    <w:p w14:paraId="7C27DEBF" w14:textId="77777777" w:rsidR="00E32126" w:rsidRPr="00EA4156" w:rsidRDefault="00E32126" w:rsidP="00FC5F85">
      <w:pPr>
        <w:pStyle w:val="ListParagraph"/>
        <w:numPr>
          <w:ilvl w:val="0"/>
          <w:numId w:val="141"/>
        </w:numPr>
        <w:rPr>
          <w:rFonts w:eastAsiaTheme="minorHAnsi" w:cs="Arial"/>
          <w:bCs/>
          <w:szCs w:val="22"/>
        </w:rPr>
      </w:pPr>
      <w:bookmarkStart w:id="181" w:name="_Toc19278686"/>
      <w:r w:rsidRPr="00EA4156">
        <w:rPr>
          <w:rFonts w:eastAsiaTheme="minorHAnsi" w:cs="Arial"/>
          <w:bCs/>
          <w:szCs w:val="22"/>
        </w:rPr>
        <w:t>Control keys</w:t>
      </w:r>
      <w:bookmarkEnd w:id="181"/>
    </w:p>
    <w:p w14:paraId="20994BA9" w14:textId="77777777" w:rsidR="00E32126" w:rsidRPr="00EA4156" w:rsidRDefault="00E32126" w:rsidP="00FC5F85">
      <w:pPr>
        <w:numPr>
          <w:ilvl w:val="0"/>
          <w:numId w:val="145"/>
        </w:numPr>
        <w:spacing w:before="0" w:after="0"/>
        <w:rPr>
          <w:rFonts w:eastAsiaTheme="minorHAnsi" w:cs="Arial"/>
          <w:szCs w:val="22"/>
        </w:rPr>
      </w:pPr>
      <w:r w:rsidRPr="00EA4156">
        <w:rPr>
          <w:rFonts w:eastAsiaTheme="minorHAnsi" w:cs="Arial"/>
          <w:szCs w:val="22"/>
        </w:rPr>
        <w:t>Notes listed in ONE Note – Location Setup - Madden Co New Location - New Control Keys</w:t>
      </w:r>
    </w:p>
    <w:p w14:paraId="33F8590E" w14:textId="68289A91" w:rsidR="00E32126" w:rsidRPr="00EA4156" w:rsidRDefault="00E32126" w:rsidP="00FC5F85">
      <w:pPr>
        <w:numPr>
          <w:ilvl w:val="2"/>
          <w:numId w:val="141"/>
        </w:numPr>
        <w:spacing w:before="0" w:after="0" w:line="276" w:lineRule="auto"/>
        <w:rPr>
          <w:szCs w:val="22"/>
        </w:rPr>
      </w:pPr>
      <w:r w:rsidRPr="00EA4156">
        <w:rPr>
          <w:szCs w:val="22"/>
        </w:rPr>
        <w:lastRenderedPageBreak/>
        <w:t xml:space="preserve">Location setup - madden co new location – control </w:t>
      </w:r>
      <w:r w:rsidR="007C05B2" w:rsidRPr="00EA4156">
        <w:rPr>
          <w:szCs w:val="22"/>
        </w:rPr>
        <w:t>keys.</w:t>
      </w:r>
    </w:p>
    <w:p w14:paraId="597D2C93" w14:textId="63AAA3B1" w:rsidR="00E32126" w:rsidRPr="00EA4156" w:rsidRDefault="00E32126" w:rsidP="00FC5F85">
      <w:pPr>
        <w:numPr>
          <w:ilvl w:val="2"/>
          <w:numId w:val="141"/>
        </w:numPr>
        <w:spacing w:before="0" w:after="0" w:line="276" w:lineRule="auto"/>
        <w:rPr>
          <w:szCs w:val="22"/>
        </w:rPr>
      </w:pPr>
      <w:r w:rsidRPr="00EA4156">
        <w:rPr>
          <w:szCs w:val="22"/>
        </w:rPr>
        <w:t xml:space="preserve">PNQTB will need </w:t>
      </w:r>
      <w:r w:rsidR="007C05B2" w:rsidRPr="00EA4156">
        <w:rPr>
          <w:szCs w:val="22"/>
        </w:rPr>
        <w:t>to be set</w:t>
      </w:r>
      <w:r w:rsidRPr="00EA4156">
        <w:rPr>
          <w:szCs w:val="22"/>
        </w:rPr>
        <w:t xml:space="preserve"> up to match location </w:t>
      </w:r>
      <w:r w:rsidR="007C05B2" w:rsidRPr="00EA4156">
        <w:rPr>
          <w:szCs w:val="22"/>
        </w:rPr>
        <w:t>data.</w:t>
      </w:r>
    </w:p>
    <w:p w14:paraId="3223EFF9" w14:textId="0A2D0374" w:rsidR="00E32126" w:rsidRPr="00EA4156" w:rsidRDefault="00E32126" w:rsidP="00FC5F85">
      <w:pPr>
        <w:numPr>
          <w:ilvl w:val="3"/>
          <w:numId w:val="141"/>
        </w:numPr>
        <w:rPr>
          <w:szCs w:val="22"/>
        </w:rPr>
      </w:pPr>
      <w:r w:rsidRPr="00EA4156">
        <w:rPr>
          <w:szCs w:val="22"/>
        </w:rPr>
        <w:t>I</w:t>
      </w:r>
      <w:r w:rsidR="002765D3" w:rsidRPr="00EA4156">
        <w:rPr>
          <w:szCs w:val="22"/>
        </w:rPr>
        <w:t xml:space="preserve">T </w:t>
      </w:r>
      <w:r w:rsidRPr="00EA4156">
        <w:rPr>
          <w:szCs w:val="22"/>
        </w:rPr>
        <w:t xml:space="preserve">support is email when </w:t>
      </w:r>
      <w:r w:rsidR="007C05B2" w:rsidRPr="00EA4156">
        <w:rPr>
          <w:szCs w:val="22"/>
        </w:rPr>
        <w:t>a change</w:t>
      </w:r>
      <w:r w:rsidRPr="00EA4156">
        <w:rPr>
          <w:szCs w:val="22"/>
        </w:rPr>
        <w:t xml:space="preserve"> is made on the </w:t>
      </w:r>
      <w:r w:rsidR="007C05B2" w:rsidRPr="00EA4156">
        <w:rPr>
          <w:szCs w:val="22"/>
        </w:rPr>
        <w:t>intranet.</w:t>
      </w:r>
    </w:p>
    <w:p w14:paraId="27BA04DE" w14:textId="77777777" w:rsidR="00E32126" w:rsidRPr="00EA4156" w:rsidRDefault="00E32126" w:rsidP="00FC5F85">
      <w:pPr>
        <w:pStyle w:val="ListParagraph"/>
        <w:numPr>
          <w:ilvl w:val="0"/>
          <w:numId w:val="141"/>
        </w:numPr>
        <w:rPr>
          <w:rFonts w:eastAsiaTheme="minorHAnsi" w:cs="Arial"/>
          <w:bCs/>
          <w:szCs w:val="22"/>
        </w:rPr>
      </w:pPr>
      <w:bookmarkStart w:id="182" w:name="_Toc19278687"/>
      <w:r w:rsidRPr="00EA4156">
        <w:rPr>
          <w:rFonts w:eastAsiaTheme="minorHAnsi" w:cs="Arial"/>
          <w:bCs/>
          <w:szCs w:val="22"/>
        </w:rPr>
        <w:t>Customer upload</w:t>
      </w:r>
      <w:bookmarkEnd w:id="182"/>
      <w:r w:rsidRPr="00EA4156">
        <w:rPr>
          <w:rFonts w:eastAsiaTheme="minorHAnsi" w:cs="Arial"/>
          <w:bCs/>
          <w:szCs w:val="22"/>
        </w:rPr>
        <w:t xml:space="preserve"> </w:t>
      </w:r>
    </w:p>
    <w:p w14:paraId="26597139" w14:textId="4A707211" w:rsidR="00E32126" w:rsidRPr="00EA4156" w:rsidRDefault="00E32126" w:rsidP="00FC5F85">
      <w:pPr>
        <w:numPr>
          <w:ilvl w:val="0"/>
          <w:numId w:val="146"/>
        </w:numPr>
        <w:spacing w:before="0" w:after="0"/>
        <w:rPr>
          <w:rFonts w:eastAsiaTheme="minorHAnsi" w:cs="Arial"/>
          <w:szCs w:val="22"/>
        </w:rPr>
      </w:pPr>
      <w:r w:rsidRPr="00EA4156">
        <w:rPr>
          <w:szCs w:val="22"/>
        </w:rPr>
        <w:t xml:space="preserve">Credit will send customer </w:t>
      </w:r>
      <w:r w:rsidR="007C05B2" w:rsidRPr="00EA4156">
        <w:rPr>
          <w:szCs w:val="22"/>
        </w:rPr>
        <w:t>list.</w:t>
      </w:r>
      <w:r w:rsidRPr="00EA4156">
        <w:rPr>
          <w:szCs w:val="22"/>
        </w:rPr>
        <w:t xml:space="preserve"> </w:t>
      </w:r>
    </w:p>
    <w:p w14:paraId="50595081" w14:textId="77777777" w:rsidR="00E32126" w:rsidRPr="00EA4156" w:rsidRDefault="00E32126" w:rsidP="00FC5F85">
      <w:pPr>
        <w:numPr>
          <w:ilvl w:val="0"/>
          <w:numId w:val="146"/>
        </w:numPr>
        <w:spacing w:before="0" w:after="0"/>
        <w:rPr>
          <w:rFonts w:eastAsiaTheme="minorHAnsi" w:cs="Arial"/>
          <w:szCs w:val="22"/>
        </w:rPr>
      </w:pPr>
      <w:r w:rsidRPr="00EA4156">
        <w:rPr>
          <w:szCs w:val="22"/>
        </w:rPr>
        <w:t>Notes listed in ONE Note</w:t>
      </w:r>
    </w:p>
    <w:p w14:paraId="0D723291" w14:textId="77777777" w:rsidR="00E32126" w:rsidRPr="00EA4156" w:rsidRDefault="00E32126" w:rsidP="00FC5F85">
      <w:pPr>
        <w:pStyle w:val="ListParagraph"/>
        <w:numPr>
          <w:ilvl w:val="2"/>
          <w:numId w:val="141"/>
        </w:numPr>
        <w:rPr>
          <w:szCs w:val="22"/>
        </w:rPr>
      </w:pPr>
      <w:r w:rsidRPr="00EA4156">
        <w:rPr>
          <w:szCs w:val="22"/>
        </w:rPr>
        <w:t>Location setup – New location documentation and setup</w:t>
      </w:r>
    </w:p>
    <w:p w14:paraId="710AA603" w14:textId="77777777" w:rsidR="00E32126" w:rsidRPr="00EA4156" w:rsidRDefault="00E32126" w:rsidP="00E32126">
      <w:pPr>
        <w:pStyle w:val="ListParagraph"/>
        <w:rPr>
          <w:rFonts w:eastAsiaTheme="minorHAnsi" w:cs="Arial"/>
          <w:szCs w:val="22"/>
        </w:rPr>
      </w:pPr>
      <w:bookmarkStart w:id="183" w:name="_Toc19278688"/>
    </w:p>
    <w:p w14:paraId="408FA9EA" w14:textId="77777777" w:rsidR="00E32126" w:rsidRPr="00EA4156" w:rsidRDefault="00E32126" w:rsidP="00FC5F85">
      <w:pPr>
        <w:pStyle w:val="ListParagraph"/>
        <w:numPr>
          <w:ilvl w:val="0"/>
          <w:numId w:val="141"/>
        </w:numPr>
        <w:rPr>
          <w:rFonts w:eastAsiaTheme="minorHAnsi" w:cs="Arial"/>
          <w:bCs/>
          <w:szCs w:val="22"/>
        </w:rPr>
      </w:pPr>
      <w:r w:rsidRPr="00EA4156">
        <w:rPr>
          <w:rFonts w:eastAsiaTheme="minorHAnsi" w:cs="Arial"/>
          <w:bCs/>
          <w:szCs w:val="22"/>
        </w:rPr>
        <w:t>Vendor and customer Cross reference table</w:t>
      </w:r>
      <w:bookmarkEnd w:id="183"/>
    </w:p>
    <w:p w14:paraId="62765457" w14:textId="6E38949B" w:rsidR="00E32126" w:rsidRPr="00EA4156" w:rsidRDefault="00E32126" w:rsidP="00FC5F85">
      <w:pPr>
        <w:numPr>
          <w:ilvl w:val="0"/>
          <w:numId w:val="147"/>
        </w:numPr>
        <w:spacing w:before="0" w:after="0"/>
        <w:rPr>
          <w:rFonts w:eastAsiaTheme="minorHAnsi" w:cs="Arial"/>
          <w:szCs w:val="22"/>
        </w:rPr>
      </w:pPr>
      <w:r w:rsidRPr="00EA4156">
        <w:rPr>
          <w:szCs w:val="22"/>
        </w:rPr>
        <w:t xml:space="preserve">Under store Set up F2 to access info – see example </w:t>
      </w:r>
      <w:r w:rsidR="007C05B2" w:rsidRPr="00EA4156">
        <w:rPr>
          <w:szCs w:val="22"/>
        </w:rPr>
        <w:t>below.</w:t>
      </w:r>
      <w:r w:rsidRPr="00EA4156">
        <w:rPr>
          <w:szCs w:val="22"/>
        </w:rPr>
        <w:t xml:space="preserve"> </w:t>
      </w:r>
    </w:p>
    <w:p w14:paraId="708E81BE" w14:textId="0DEA30BA" w:rsidR="00E32126" w:rsidRPr="00EA4156" w:rsidRDefault="00E32126" w:rsidP="00FC5F85">
      <w:pPr>
        <w:pStyle w:val="ListParagraph"/>
        <w:numPr>
          <w:ilvl w:val="2"/>
          <w:numId w:val="141"/>
        </w:numPr>
        <w:rPr>
          <w:rFonts w:eastAsiaTheme="minorHAnsi" w:cs="Arial"/>
          <w:szCs w:val="22"/>
        </w:rPr>
      </w:pPr>
      <w:r w:rsidRPr="00EA4156">
        <w:rPr>
          <w:szCs w:val="22"/>
        </w:rPr>
        <w:t xml:space="preserve">Purchasing will give you vendor </w:t>
      </w:r>
      <w:r w:rsidR="007C05B2" w:rsidRPr="00EA4156">
        <w:rPr>
          <w:szCs w:val="22"/>
        </w:rPr>
        <w:t>information.</w:t>
      </w:r>
    </w:p>
    <w:p w14:paraId="3204E70D" w14:textId="48109652" w:rsidR="00401AD5" w:rsidRDefault="00401AD5" w:rsidP="00401AD5">
      <w:pPr>
        <w:rPr>
          <w:rFonts w:eastAsiaTheme="minorHAnsi" w:cs="Arial"/>
          <w:szCs w:val="22"/>
        </w:rPr>
      </w:pPr>
      <w:r w:rsidRPr="00D975F7">
        <w:rPr>
          <w:noProof/>
        </w:rPr>
        <w:drawing>
          <wp:inline distT="0" distB="0" distL="0" distR="0" wp14:anchorId="4D6F1BDF" wp14:editId="628B9F71">
            <wp:extent cx="5943600" cy="1858165"/>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943600" cy="1858165"/>
                    </a:xfrm>
                    <a:prstGeom prst="rect">
                      <a:avLst/>
                    </a:prstGeom>
                  </pic:spPr>
                </pic:pic>
              </a:graphicData>
            </a:graphic>
          </wp:inline>
        </w:drawing>
      </w:r>
    </w:p>
    <w:p w14:paraId="564C23DC" w14:textId="77777777" w:rsidR="00401AD5" w:rsidRPr="00EA4156" w:rsidRDefault="00401AD5" w:rsidP="00FC5F85">
      <w:pPr>
        <w:numPr>
          <w:ilvl w:val="0"/>
          <w:numId w:val="273"/>
        </w:numPr>
        <w:rPr>
          <w:rFonts w:eastAsiaTheme="minorHAnsi" w:cs="Arial"/>
          <w:bCs/>
          <w:szCs w:val="22"/>
        </w:rPr>
      </w:pPr>
      <w:bookmarkStart w:id="184" w:name="_Toc19278689"/>
      <w:r w:rsidRPr="00EA4156">
        <w:rPr>
          <w:rFonts w:eastAsiaTheme="minorHAnsi" w:cs="Arial"/>
          <w:bCs/>
          <w:szCs w:val="22"/>
        </w:rPr>
        <w:t>OE Connection</w:t>
      </w:r>
      <w:bookmarkEnd w:id="184"/>
    </w:p>
    <w:p w14:paraId="4208980C" w14:textId="77777777" w:rsidR="00401AD5" w:rsidRPr="00EA4156" w:rsidRDefault="00401AD5" w:rsidP="00FC5F85">
      <w:pPr>
        <w:numPr>
          <w:ilvl w:val="0"/>
          <w:numId w:val="148"/>
        </w:numPr>
        <w:spacing w:before="0" w:after="0"/>
        <w:rPr>
          <w:rFonts w:eastAsiaTheme="minorHAnsi" w:cs="Arial"/>
          <w:szCs w:val="22"/>
        </w:rPr>
      </w:pPr>
      <w:bookmarkStart w:id="185" w:name="_Hlk102565476"/>
      <w:r w:rsidRPr="00EA4156">
        <w:rPr>
          <w:rFonts w:eastAsiaTheme="minorHAnsi" w:cs="Arial"/>
          <w:szCs w:val="22"/>
        </w:rPr>
        <w:t>Car Dealer Sales Manager will request the information to start sending file.</w:t>
      </w:r>
    </w:p>
    <w:p w14:paraId="5EBDEF21" w14:textId="7E443B2D" w:rsidR="00401AD5" w:rsidRPr="00EA4156" w:rsidRDefault="00401AD5" w:rsidP="00FC5F85">
      <w:pPr>
        <w:numPr>
          <w:ilvl w:val="2"/>
          <w:numId w:val="273"/>
        </w:numPr>
        <w:rPr>
          <w:rFonts w:eastAsiaTheme="minorHAnsi" w:cs="Arial"/>
          <w:szCs w:val="22"/>
        </w:rPr>
      </w:pPr>
      <w:r w:rsidRPr="00EA4156">
        <w:rPr>
          <w:rFonts w:eastAsiaTheme="minorHAnsi" w:cs="Arial"/>
          <w:szCs w:val="22"/>
        </w:rPr>
        <w:t xml:space="preserve">Typically wait a month or more from go </w:t>
      </w:r>
      <w:r w:rsidR="007C05B2" w:rsidRPr="00EA4156">
        <w:rPr>
          <w:rFonts w:eastAsiaTheme="minorHAnsi" w:cs="Arial"/>
          <w:szCs w:val="22"/>
        </w:rPr>
        <w:t>live.</w:t>
      </w:r>
    </w:p>
    <w:p w14:paraId="378BBEF9" w14:textId="77777777" w:rsidR="00401AD5" w:rsidRPr="00EA4156" w:rsidRDefault="00401AD5" w:rsidP="00FC5F85">
      <w:pPr>
        <w:numPr>
          <w:ilvl w:val="2"/>
          <w:numId w:val="273"/>
        </w:numPr>
        <w:rPr>
          <w:rFonts w:eastAsiaTheme="minorHAnsi" w:cs="Arial"/>
          <w:szCs w:val="22"/>
        </w:rPr>
      </w:pPr>
      <w:r w:rsidRPr="00EA4156">
        <w:rPr>
          <w:rFonts w:eastAsiaTheme="minorHAnsi" w:cs="Arial"/>
          <w:szCs w:val="22"/>
        </w:rPr>
        <w:t>Paper documents in folder in IT room – OECA INFO</w:t>
      </w:r>
    </w:p>
    <w:p w14:paraId="072A2536" w14:textId="77777777" w:rsidR="00401AD5" w:rsidRPr="00EA4156" w:rsidRDefault="00401AD5" w:rsidP="00FC5F85">
      <w:pPr>
        <w:numPr>
          <w:ilvl w:val="3"/>
          <w:numId w:val="273"/>
        </w:numPr>
        <w:rPr>
          <w:rFonts w:eastAsiaTheme="minorHAnsi" w:cs="Arial"/>
          <w:szCs w:val="22"/>
        </w:rPr>
      </w:pPr>
      <w:r w:rsidRPr="00EA4156">
        <w:rPr>
          <w:rFonts w:eastAsiaTheme="minorHAnsi" w:cs="Arial"/>
          <w:szCs w:val="22"/>
        </w:rPr>
        <w:t>Detailed instruction of how to insert into MaddenCo</w:t>
      </w:r>
    </w:p>
    <w:p w14:paraId="76E2386B" w14:textId="07139C57" w:rsidR="00401AD5" w:rsidRPr="00EA4156" w:rsidRDefault="00401AD5" w:rsidP="00FC5F85">
      <w:pPr>
        <w:numPr>
          <w:ilvl w:val="2"/>
          <w:numId w:val="273"/>
        </w:numPr>
        <w:rPr>
          <w:rFonts w:eastAsiaTheme="minorHAnsi" w:cs="Arial"/>
          <w:szCs w:val="22"/>
        </w:rPr>
      </w:pPr>
      <w:r w:rsidRPr="00EA4156">
        <w:rPr>
          <w:rFonts w:eastAsiaTheme="minorHAnsi" w:cs="Arial"/>
          <w:szCs w:val="22"/>
        </w:rPr>
        <w:t xml:space="preserve">Example of data </w:t>
      </w:r>
      <w:r w:rsidR="007C05B2" w:rsidRPr="00EA4156">
        <w:rPr>
          <w:rFonts w:eastAsiaTheme="minorHAnsi" w:cs="Arial"/>
          <w:szCs w:val="22"/>
        </w:rPr>
        <w:t>received.</w:t>
      </w:r>
    </w:p>
    <w:p w14:paraId="5F9B5CBA" w14:textId="77777777" w:rsidR="00401AD5" w:rsidRPr="00EA4156" w:rsidRDefault="00401AD5" w:rsidP="00401AD5">
      <w:pPr>
        <w:rPr>
          <w:rFonts w:eastAsiaTheme="minorHAnsi" w:cs="Arial"/>
          <w:szCs w:val="22"/>
        </w:rPr>
      </w:pPr>
      <w:r w:rsidRPr="00EA4156">
        <w:rPr>
          <w:rFonts w:eastAsiaTheme="minorHAnsi" w:cs="Arial"/>
          <w:szCs w:val="22"/>
        </w:rPr>
        <w:t xml:space="preserve">FTP Site: </w:t>
      </w:r>
      <w:hyperlink r:id="rId241" w:history="1">
        <w:r w:rsidRPr="00EA4156">
          <w:rPr>
            <w:rStyle w:val="Hyperlink"/>
            <w:rFonts w:eastAsiaTheme="minorHAnsi" w:cs="Arial"/>
            <w:b/>
            <w:bCs/>
            <w:szCs w:val="22"/>
          </w:rPr>
          <w:t>ftp.oeconnection.com</w:t>
        </w:r>
      </w:hyperlink>
    </w:p>
    <w:p w14:paraId="66412F26" w14:textId="77777777" w:rsidR="00401AD5" w:rsidRPr="00EA4156" w:rsidRDefault="00401AD5" w:rsidP="00401AD5">
      <w:pPr>
        <w:rPr>
          <w:rFonts w:eastAsiaTheme="minorHAnsi" w:cs="Arial"/>
          <w:szCs w:val="22"/>
        </w:rPr>
      </w:pPr>
      <w:r w:rsidRPr="00EA4156">
        <w:rPr>
          <w:rFonts w:eastAsiaTheme="minorHAnsi" w:cs="Arial"/>
          <w:szCs w:val="22"/>
        </w:rPr>
        <w:t>Name:  </w:t>
      </w:r>
      <w:r w:rsidRPr="00EA4156">
        <w:rPr>
          <w:rFonts w:eastAsiaTheme="minorHAnsi" w:cs="Arial"/>
          <w:b/>
          <w:bCs/>
          <w:szCs w:val="22"/>
        </w:rPr>
        <w:t xml:space="preserve"> </w:t>
      </w:r>
      <w:r w:rsidRPr="00EA4156">
        <w:rPr>
          <w:rFonts w:eastAsiaTheme="minorHAnsi" w:cs="Arial"/>
          <w:szCs w:val="22"/>
        </w:rPr>
        <w:t>K&amp;M Tire – Winters / Winters, TX</w:t>
      </w:r>
    </w:p>
    <w:p w14:paraId="6DBAAE00" w14:textId="77777777" w:rsidR="00401AD5" w:rsidRPr="00EA4156" w:rsidRDefault="00401AD5" w:rsidP="00401AD5">
      <w:pPr>
        <w:rPr>
          <w:rFonts w:eastAsiaTheme="minorHAnsi" w:cs="Arial"/>
          <w:szCs w:val="22"/>
        </w:rPr>
      </w:pPr>
      <w:r w:rsidRPr="00EA4156">
        <w:rPr>
          <w:rFonts w:eastAsiaTheme="minorHAnsi" w:cs="Arial"/>
          <w:szCs w:val="22"/>
        </w:rPr>
        <w:t>Publication ID: 416668164</w:t>
      </w:r>
    </w:p>
    <w:p w14:paraId="2DB2371A" w14:textId="77777777" w:rsidR="00401AD5" w:rsidRPr="00EA4156" w:rsidRDefault="00401AD5" w:rsidP="00401AD5">
      <w:pPr>
        <w:rPr>
          <w:rFonts w:eastAsiaTheme="minorHAnsi" w:cs="Arial"/>
          <w:szCs w:val="22"/>
        </w:rPr>
      </w:pPr>
      <w:r w:rsidRPr="00EA4156">
        <w:rPr>
          <w:rFonts w:eastAsiaTheme="minorHAnsi" w:cs="Arial"/>
          <w:szCs w:val="22"/>
        </w:rPr>
        <w:t>Inventory File Name: D4166681647.TXT</w:t>
      </w:r>
    </w:p>
    <w:p w14:paraId="28F8B916" w14:textId="77777777" w:rsidR="00401AD5" w:rsidRPr="00EA4156" w:rsidRDefault="00401AD5" w:rsidP="00401AD5">
      <w:pPr>
        <w:rPr>
          <w:rFonts w:eastAsiaTheme="minorHAnsi" w:cs="Arial"/>
          <w:szCs w:val="22"/>
        </w:rPr>
      </w:pPr>
      <w:r w:rsidRPr="00EA4156">
        <w:rPr>
          <w:rFonts w:eastAsiaTheme="minorHAnsi" w:cs="Arial"/>
          <w:szCs w:val="22"/>
        </w:rPr>
        <w:t>FTP User ID: OEC416668164</w:t>
      </w:r>
    </w:p>
    <w:p w14:paraId="68E15642" w14:textId="4780D1D8" w:rsidR="00401AD5" w:rsidRDefault="00401AD5" w:rsidP="00401AD5">
      <w:pPr>
        <w:rPr>
          <w:rFonts w:eastAsiaTheme="minorHAnsi" w:cs="Arial"/>
          <w:szCs w:val="22"/>
        </w:rPr>
      </w:pPr>
      <w:r w:rsidRPr="00D10C8C">
        <w:rPr>
          <w:rFonts w:eastAsiaTheme="minorHAnsi" w:cs="Arial"/>
          <w:szCs w:val="22"/>
        </w:rPr>
        <w:t xml:space="preserve">FTP Password: </w:t>
      </w:r>
      <w:r w:rsidRPr="00EA4156">
        <w:rPr>
          <w:rFonts w:eastAsiaTheme="minorHAnsi" w:cs="Arial"/>
          <w:szCs w:val="22"/>
        </w:rPr>
        <w:t xml:space="preserve">Will be provided on a separate </w:t>
      </w:r>
      <w:r w:rsidR="007C05B2" w:rsidRPr="00EA4156">
        <w:rPr>
          <w:rFonts w:eastAsiaTheme="minorHAnsi" w:cs="Arial"/>
          <w:szCs w:val="22"/>
        </w:rPr>
        <w:t>email.</w:t>
      </w:r>
    </w:p>
    <w:p w14:paraId="5433CA80" w14:textId="77777777" w:rsidR="0062413D" w:rsidRPr="00D10C8C" w:rsidRDefault="0062413D" w:rsidP="00401AD5">
      <w:pPr>
        <w:rPr>
          <w:rFonts w:eastAsiaTheme="minorHAnsi" w:cs="Arial"/>
          <w:b/>
          <w:bCs/>
          <w:szCs w:val="22"/>
        </w:rPr>
      </w:pPr>
    </w:p>
    <w:p w14:paraId="589CFB87" w14:textId="63C19D33" w:rsidR="00401AD5" w:rsidRPr="00A77493" w:rsidRDefault="00A77493" w:rsidP="00A77493">
      <w:pPr>
        <w:pStyle w:val="ListParagraph"/>
        <w:numPr>
          <w:ilvl w:val="2"/>
          <w:numId w:val="32"/>
        </w:numPr>
        <w:rPr>
          <w:b/>
          <w:bCs/>
          <w:sz w:val="24"/>
          <w:szCs w:val="22"/>
        </w:rPr>
      </w:pPr>
      <w:r>
        <w:rPr>
          <w:b/>
          <w:bCs/>
          <w:sz w:val="28"/>
          <w:szCs w:val="24"/>
        </w:rPr>
        <w:t>I</w:t>
      </w:r>
      <w:r w:rsidR="00401AD5" w:rsidRPr="00A77493">
        <w:rPr>
          <w:b/>
          <w:bCs/>
          <w:sz w:val="28"/>
          <w:szCs w:val="24"/>
        </w:rPr>
        <w:t>ntranet</w:t>
      </w:r>
      <w:r w:rsidR="00401AD5" w:rsidRPr="00A77493">
        <w:rPr>
          <w:b/>
          <w:bCs/>
          <w:sz w:val="24"/>
          <w:szCs w:val="22"/>
        </w:rPr>
        <w:t xml:space="preserve"> Set Up</w:t>
      </w:r>
    </w:p>
    <w:p w14:paraId="62ABC7BD" w14:textId="31F05185" w:rsidR="00FA020B" w:rsidRPr="00D10C8C" w:rsidRDefault="00FA020B" w:rsidP="00FC5F85">
      <w:pPr>
        <w:pStyle w:val="ListParagraph"/>
        <w:numPr>
          <w:ilvl w:val="0"/>
          <w:numId w:val="149"/>
        </w:numPr>
        <w:rPr>
          <w:rFonts w:eastAsiaTheme="minorHAnsi" w:cs="Arial"/>
          <w:bCs/>
          <w:szCs w:val="22"/>
        </w:rPr>
      </w:pPr>
      <w:bookmarkStart w:id="186" w:name="_Toc19278691"/>
      <w:bookmarkEnd w:id="185"/>
      <w:r w:rsidRPr="00D10C8C">
        <w:rPr>
          <w:rFonts w:eastAsiaTheme="minorHAnsi" w:cs="Arial"/>
          <w:bCs/>
          <w:szCs w:val="22"/>
        </w:rPr>
        <w:t xml:space="preserve">Setup location Data and make </w:t>
      </w:r>
      <w:bookmarkEnd w:id="186"/>
      <w:r w:rsidR="007C05B2" w:rsidRPr="00D10C8C">
        <w:rPr>
          <w:rFonts w:eastAsiaTheme="minorHAnsi" w:cs="Arial"/>
          <w:bCs/>
          <w:szCs w:val="22"/>
        </w:rPr>
        <w:t>active.</w:t>
      </w:r>
    </w:p>
    <w:p w14:paraId="731A78D8" w14:textId="77CBDD86" w:rsidR="00FA020B" w:rsidRPr="00D10C8C" w:rsidRDefault="00FA020B" w:rsidP="00FC5F85">
      <w:pPr>
        <w:pStyle w:val="ListParagraph"/>
        <w:numPr>
          <w:ilvl w:val="1"/>
          <w:numId w:val="149"/>
        </w:numPr>
        <w:rPr>
          <w:rFonts w:eastAsiaTheme="minorHAnsi" w:cs="Arial"/>
          <w:b/>
          <w:szCs w:val="22"/>
        </w:rPr>
      </w:pPr>
      <w:r w:rsidRPr="00D10C8C">
        <w:rPr>
          <w:szCs w:val="22"/>
        </w:rPr>
        <w:t>Needs inserted into the file manually – Run the below q</w:t>
      </w:r>
      <w:r w:rsidR="0000043D">
        <w:rPr>
          <w:szCs w:val="22"/>
        </w:rPr>
        <w:t>ue</w:t>
      </w:r>
      <w:r w:rsidRPr="00D10C8C">
        <w:rPr>
          <w:szCs w:val="22"/>
        </w:rPr>
        <w:t>ry and update storenum</w:t>
      </w:r>
    </w:p>
    <w:p w14:paraId="599AF8D8" w14:textId="77777777" w:rsidR="00FA020B" w:rsidRPr="00D10C8C" w:rsidRDefault="00FA020B" w:rsidP="00FA020B">
      <w:pPr>
        <w:ind w:firstLine="720"/>
        <w:rPr>
          <w:szCs w:val="22"/>
        </w:rPr>
      </w:pPr>
      <w:r w:rsidRPr="00D10C8C">
        <w:rPr>
          <w:szCs w:val="22"/>
        </w:rPr>
        <w:t>UPDATE</w:t>
      </w:r>
    </w:p>
    <w:p w14:paraId="29495268" w14:textId="406CA0E0" w:rsidR="00FA020B" w:rsidRPr="00D10C8C" w:rsidRDefault="00FA020B" w:rsidP="00FA020B">
      <w:pPr>
        <w:rPr>
          <w:szCs w:val="22"/>
        </w:rPr>
      </w:pPr>
      <w:r w:rsidRPr="00D10C8C">
        <w:rPr>
          <w:szCs w:val="22"/>
        </w:rPr>
        <w:lastRenderedPageBreak/>
        <w:tab/>
        <w:t>KMTDTA."STORES"</w:t>
      </w:r>
    </w:p>
    <w:p w14:paraId="7CEB34BF" w14:textId="77777777" w:rsidR="00FA020B" w:rsidRPr="00D10C8C" w:rsidRDefault="00FA020B" w:rsidP="00FA020B">
      <w:pPr>
        <w:ind w:firstLine="720"/>
        <w:rPr>
          <w:szCs w:val="22"/>
        </w:rPr>
      </w:pPr>
      <w:r w:rsidRPr="00D10C8C">
        <w:rPr>
          <w:szCs w:val="22"/>
        </w:rPr>
        <w:t>SET ACTIVE = 'Y'</w:t>
      </w:r>
    </w:p>
    <w:p w14:paraId="665382D6" w14:textId="77777777" w:rsidR="00FA020B" w:rsidRPr="00D10C8C" w:rsidRDefault="00FA020B" w:rsidP="00FA020B">
      <w:pPr>
        <w:rPr>
          <w:szCs w:val="22"/>
        </w:rPr>
      </w:pPr>
      <w:r w:rsidRPr="00D10C8C">
        <w:rPr>
          <w:szCs w:val="22"/>
        </w:rPr>
        <w:t xml:space="preserve"> </w:t>
      </w:r>
      <w:r w:rsidRPr="00D10C8C">
        <w:rPr>
          <w:szCs w:val="22"/>
        </w:rPr>
        <w:tab/>
        <w:t>WHERE STORENUM = 50;</w:t>
      </w:r>
    </w:p>
    <w:p w14:paraId="2CCF4AE6" w14:textId="77777777" w:rsidR="00FA020B" w:rsidRPr="00D10C8C" w:rsidRDefault="00FA020B" w:rsidP="00FA020B">
      <w:pPr>
        <w:rPr>
          <w:szCs w:val="22"/>
        </w:rPr>
      </w:pPr>
    </w:p>
    <w:p w14:paraId="27791666" w14:textId="77777777" w:rsidR="00FA020B" w:rsidRPr="00D10C8C" w:rsidRDefault="00FA020B" w:rsidP="00FA020B">
      <w:pPr>
        <w:rPr>
          <w:szCs w:val="22"/>
        </w:rPr>
      </w:pPr>
      <w:r w:rsidRPr="00D10C8C">
        <w:rPr>
          <w:szCs w:val="22"/>
        </w:rPr>
        <w:t xml:space="preserve">Needs updated to reflect new location data, adding Sold to Customer Number, and email addresses. </w:t>
      </w:r>
    </w:p>
    <w:p w14:paraId="6B5D0D69" w14:textId="77777777" w:rsidR="00FA020B" w:rsidRPr="00D10C8C" w:rsidRDefault="00FA020B" w:rsidP="00FA020B">
      <w:pPr>
        <w:rPr>
          <w:szCs w:val="22"/>
        </w:rPr>
      </w:pPr>
    </w:p>
    <w:p w14:paraId="6BD8647C" w14:textId="4B0068FD" w:rsidR="00FA020B" w:rsidRPr="00D10C8C" w:rsidRDefault="00FA020B" w:rsidP="00FC5F85">
      <w:pPr>
        <w:pStyle w:val="ListParagraph"/>
        <w:numPr>
          <w:ilvl w:val="0"/>
          <w:numId w:val="149"/>
        </w:numPr>
        <w:rPr>
          <w:rFonts w:eastAsiaTheme="minorHAnsi" w:cs="Arial"/>
          <w:bCs/>
          <w:szCs w:val="22"/>
        </w:rPr>
      </w:pPr>
      <w:bookmarkStart w:id="187" w:name="_Toc19278692"/>
      <w:bookmarkStart w:id="188" w:name="_Hlk47088254"/>
      <w:r w:rsidRPr="00D10C8C">
        <w:rPr>
          <w:rFonts w:eastAsiaTheme="minorHAnsi" w:cs="Arial"/>
          <w:bCs/>
          <w:szCs w:val="22"/>
        </w:rPr>
        <w:t xml:space="preserve">Make internal sites </w:t>
      </w:r>
      <w:bookmarkEnd w:id="187"/>
      <w:r w:rsidR="007C05B2" w:rsidRPr="00D10C8C">
        <w:rPr>
          <w:rFonts w:eastAsiaTheme="minorHAnsi" w:cs="Arial"/>
          <w:bCs/>
          <w:szCs w:val="22"/>
        </w:rPr>
        <w:t>active.</w:t>
      </w:r>
    </w:p>
    <w:p w14:paraId="6793E640" w14:textId="2C68C1AC" w:rsidR="00FA020B" w:rsidRPr="00D10C8C" w:rsidRDefault="00FA020B" w:rsidP="00FC5F85">
      <w:pPr>
        <w:numPr>
          <w:ilvl w:val="0"/>
          <w:numId w:val="150"/>
        </w:numPr>
        <w:spacing w:before="0" w:after="0"/>
        <w:rPr>
          <w:rFonts w:eastAsiaTheme="minorHAnsi" w:cs="Arial"/>
          <w:szCs w:val="22"/>
        </w:rPr>
      </w:pPr>
      <w:r w:rsidRPr="00D10C8C">
        <w:rPr>
          <w:szCs w:val="22"/>
        </w:rPr>
        <w:t xml:space="preserve">Hard code new location into dropdown list </w:t>
      </w:r>
    </w:p>
    <w:p w14:paraId="2FF5132C" w14:textId="7BD24AE8" w:rsidR="00FA020B" w:rsidRPr="00D10C8C" w:rsidRDefault="00FA020B" w:rsidP="00FC5F85">
      <w:pPr>
        <w:pStyle w:val="ListParagraph"/>
        <w:numPr>
          <w:ilvl w:val="2"/>
          <w:numId w:val="274"/>
        </w:numPr>
        <w:rPr>
          <w:rFonts w:eastAsiaTheme="minorHAnsi" w:cs="Arial"/>
          <w:szCs w:val="22"/>
        </w:rPr>
      </w:pPr>
      <w:r w:rsidRPr="00D10C8C">
        <w:rPr>
          <w:szCs w:val="22"/>
        </w:rPr>
        <w:t xml:space="preserve">Notify the </w:t>
      </w:r>
      <w:r w:rsidR="007C05B2" w:rsidRPr="00D10C8C">
        <w:rPr>
          <w:szCs w:val="22"/>
        </w:rPr>
        <w:t>developers.</w:t>
      </w:r>
      <w:r w:rsidRPr="00D10C8C">
        <w:rPr>
          <w:szCs w:val="22"/>
        </w:rPr>
        <w:t xml:space="preserve"> </w:t>
      </w:r>
    </w:p>
    <w:p w14:paraId="67ED445E" w14:textId="16FB6315" w:rsidR="00FA020B" w:rsidRPr="00D10C8C" w:rsidRDefault="00FA020B" w:rsidP="00FC5F85">
      <w:pPr>
        <w:numPr>
          <w:ilvl w:val="0"/>
          <w:numId w:val="150"/>
        </w:numPr>
        <w:spacing w:before="0" w:after="0"/>
        <w:rPr>
          <w:rFonts w:eastAsiaTheme="minorHAnsi" w:cs="Arial"/>
          <w:szCs w:val="22"/>
        </w:rPr>
      </w:pPr>
      <w:r w:rsidRPr="00D10C8C">
        <w:rPr>
          <w:szCs w:val="22"/>
        </w:rPr>
        <w:t xml:space="preserve">Developers would then </w:t>
      </w:r>
      <w:r w:rsidR="007C05B2" w:rsidRPr="00D10C8C">
        <w:rPr>
          <w:szCs w:val="22"/>
        </w:rPr>
        <w:t>update.</w:t>
      </w:r>
      <w:r w:rsidRPr="00D10C8C">
        <w:rPr>
          <w:szCs w:val="22"/>
        </w:rPr>
        <w:t xml:space="preserve"> </w:t>
      </w:r>
    </w:p>
    <w:p w14:paraId="1464ABA2" w14:textId="77777777" w:rsidR="00FA020B" w:rsidRPr="00D10C8C" w:rsidRDefault="00FA020B" w:rsidP="00FC5F85">
      <w:pPr>
        <w:pStyle w:val="ListParagraph"/>
        <w:numPr>
          <w:ilvl w:val="2"/>
          <w:numId w:val="275"/>
        </w:numPr>
        <w:rPr>
          <w:rFonts w:eastAsiaTheme="minorHAnsi" w:cs="Arial"/>
          <w:szCs w:val="22"/>
        </w:rPr>
      </w:pPr>
      <w:r w:rsidRPr="00D10C8C">
        <w:rPr>
          <w:szCs w:val="22"/>
        </w:rPr>
        <w:t xml:space="preserve">Instructions below </w:t>
      </w:r>
    </w:p>
    <w:p w14:paraId="75192563" w14:textId="77777777" w:rsidR="00FA020B" w:rsidRPr="00D10C8C" w:rsidRDefault="00FA020B" w:rsidP="00FA020B">
      <w:pPr>
        <w:ind w:left="1440"/>
        <w:rPr>
          <w:szCs w:val="22"/>
        </w:rPr>
      </w:pPr>
      <w:r w:rsidRPr="00D10C8C">
        <w:rPr>
          <w:szCs w:val="22"/>
        </w:rPr>
        <w:t>Update Function selectStore(), selectStore2(), selectTempStore() in Intranet2\htdocs\includes\functions.php</w:t>
      </w:r>
    </w:p>
    <w:p w14:paraId="60BC485D" w14:textId="538C3B79" w:rsidR="00FA020B" w:rsidRPr="00D10C8C" w:rsidRDefault="0000043D" w:rsidP="00FA020B">
      <w:pPr>
        <w:ind w:left="1440"/>
        <w:rPr>
          <w:szCs w:val="22"/>
        </w:rPr>
      </w:pPr>
      <w:r>
        <w:rPr>
          <w:szCs w:val="22"/>
        </w:rPr>
        <w:t>C</w:t>
      </w:r>
      <w:r w:rsidR="00FA020B" w:rsidRPr="00D10C8C">
        <w:rPr>
          <w:szCs w:val="22"/>
        </w:rPr>
        <w:t xml:space="preserve">ase by case basis </w:t>
      </w:r>
      <w:r w:rsidR="00FB3F62">
        <w:rPr>
          <w:szCs w:val="22"/>
        </w:rPr>
        <w:t xml:space="preserve">to </w:t>
      </w:r>
      <w:r w:rsidR="00FA020B" w:rsidRPr="00D10C8C">
        <w:rPr>
          <w:szCs w:val="22"/>
        </w:rPr>
        <w:t>update individual reports that might not be using these functions but</w:t>
      </w:r>
      <w:r w:rsidR="00FB3F62">
        <w:rPr>
          <w:szCs w:val="22"/>
        </w:rPr>
        <w:t xml:space="preserve"> </w:t>
      </w:r>
      <w:r w:rsidR="00FA020B" w:rsidRPr="00D10C8C">
        <w:rPr>
          <w:szCs w:val="22"/>
        </w:rPr>
        <w:t>have a store dropdown.</w:t>
      </w:r>
    </w:p>
    <w:p w14:paraId="32310C4D" w14:textId="77777777" w:rsidR="00FA020B" w:rsidRPr="00D10C8C" w:rsidRDefault="00FA020B" w:rsidP="00FA020B">
      <w:pPr>
        <w:ind w:left="1440"/>
        <w:rPr>
          <w:szCs w:val="22"/>
        </w:rPr>
      </w:pPr>
      <w:r w:rsidRPr="00D10C8C">
        <w:rPr>
          <w:szCs w:val="22"/>
        </w:rPr>
        <w:t>Generally, we search for any script that has KMTDTA.STORES and update it manually to include a location that isn’t ready to be made active.</w:t>
      </w:r>
    </w:p>
    <w:p w14:paraId="1EB1AAC2" w14:textId="2C3F4036" w:rsidR="00FA020B" w:rsidRPr="00D10C8C" w:rsidRDefault="00FA020B" w:rsidP="00FC5F85">
      <w:pPr>
        <w:numPr>
          <w:ilvl w:val="0"/>
          <w:numId w:val="150"/>
        </w:numPr>
        <w:spacing w:before="0" w:after="0"/>
        <w:rPr>
          <w:szCs w:val="22"/>
        </w:rPr>
      </w:pPr>
      <w:r w:rsidRPr="00D10C8C">
        <w:rPr>
          <w:szCs w:val="22"/>
        </w:rPr>
        <w:t xml:space="preserve">Future plans include a middle status that we can </w:t>
      </w:r>
      <w:r w:rsidR="007C05B2" w:rsidRPr="00D10C8C">
        <w:rPr>
          <w:szCs w:val="22"/>
        </w:rPr>
        <w:t>set up</w:t>
      </w:r>
      <w:r w:rsidRPr="00D10C8C">
        <w:rPr>
          <w:szCs w:val="22"/>
        </w:rPr>
        <w:t xml:space="preserve"> to make it Inactive on the live sides but, active Internally.</w:t>
      </w:r>
    </w:p>
    <w:p w14:paraId="20F0A494" w14:textId="77777777" w:rsidR="00FA020B" w:rsidRPr="00D10C8C" w:rsidRDefault="00FA020B" w:rsidP="00FA020B">
      <w:pPr>
        <w:pStyle w:val="ListParagraph"/>
        <w:tabs>
          <w:tab w:val="left" w:pos="2492"/>
        </w:tabs>
        <w:rPr>
          <w:rFonts w:eastAsiaTheme="minorHAnsi" w:cs="Arial"/>
          <w:szCs w:val="22"/>
        </w:rPr>
      </w:pPr>
      <w:bookmarkStart w:id="189" w:name="_Toc19278693"/>
      <w:bookmarkEnd w:id="188"/>
      <w:r w:rsidRPr="00D10C8C">
        <w:rPr>
          <w:rFonts w:eastAsiaTheme="minorHAnsi" w:cs="Arial"/>
          <w:szCs w:val="22"/>
        </w:rPr>
        <w:tab/>
      </w:r>
    </w:p>
    <w:p w14:paraId="4AE67BE9" w14:textId="6580D236" w:rsidR="00FA020B" w:rsidRPr="00D10C8C" w:rsidRDefault="00FA020B" w:rsidP="00FC5F85">
      <w:pPr>
        <w:pStyle w:val="ListParagraph"/>
        <w:numPr>
          <w:ilvl w:val="0"/>
          <w:numId w:val="149"/>
        </w:numPr>
        <w:rPr>
          <w:rFonts w:eastAsiaTheme="minorHAnsi" w:cs="Arial"/>
          <w:bCs/>
          <w:szCs w:val="22"/>
        </w:rPr>
      </w:pPr>
      <w:r w:rsidRPr="00D10C8C">
        <w:rPr>
          <w:rFonts w:eastAsiaTheme="minorHAnsi" w:cs="Arial"/>
          <w:bCs/>
          <w:szCs w:val="22"/>
        </w:rPr>
        <w:t xml:space="preserve">Go Live </w:t>
      </w:r>
      <w:r w:rsidR="007C05B2" w:rsidRPr="00D10C8C">
        <w:rPr>
          <w:rFonts w:eastAsiaTheme="minorHAnsi" w:cs="Arial"/>
          <w:bCs/>
          <w:szCs w:val="22"/>
        </w:rPr>
        <w:t>makes</w:t>
      </w:r>
      <w:r w:rsidRPr="00D10C8C">
        <w:rPr>
          <w:rFonts w:eastAsiaTheme="minorHAnsi" w:cs="Arial"/>
          <w:bCs/>
          <w:szCs w:val="22"/>
        </w:rPr>
        <w:t xml:space="preserve"> all sites </w:t>
      </w:r>
      <w:bookmarkEnd w:id="189"/>
      <w:r w:rsidR="007C05B2" w:rsidRPr="00D10C8C">
        <w:rPr>
          <w:rFonts w:eastAsiaTheme="minorHAnsi" w:cs="Arial"/>
          <w:bCs/>
          <w:szCs w:val="22"/>
        </w:rPr>
        <w:t>live.</w:t>
      </w:r>
      <w:r w:rsidRPr="00D10C8C">
        <w:rPr>
          <w:rFonts w:eastAsiaTheme="minorHAnsi" w:cs="Arial"/>
          <w:bCs/>
          <w:szCs w:val="22"/>
        </w:rPr>
        <w:t xml:space="preserve">  </w:t>
      </w:r>
    </w:p>
    <w:p w14:paraId="072C71B0" w14:textId="77777777" w:rsidR="00FA020B" w:rsidRPr="00D10C8C" w:rsidRDefault="00FA020B" w:rsidP="00FC5F85">
      <w:pPr>
        <w:numPr>
          <w:ilvl w:val="0"/>
          <w:numId w:val="158"/>
        </w:numPr>
        <w:spacing w:before="0" w:after="0"/>
        <w:rPr>
          <w:rFonts w:eastAsiaTheme="minorHAnsi" w:cs="Arial"/>
          <w:bCs/>
          <w:szCs w:val="22"/>
        </w:rPr>
      </w:pPr>
      <w:r w:rsidRPr="00D10C8C">
        <w:rPr>
          <w:bCs/>
          <w:szCs w:val="22"/>
        </w:rPr>
        <w:t>Internal</w:t>
      </w:r>
    </w:p>
    <w:p w14:paraId="4F1230D2" w14:textId="6CB5B840" w:rsidR="00FA020B" w:rsidRPr="00D10C8C" w:rsidRDefault="00FA020B" w:rsidP="00FC5F85">
      <w:pPr>
        <w:numPr>
          <w:ilvl w:val="0"/>
          <w:numId w:val="276"/>
        </w:numPr>
        <w:rPr>
          <w:rFonts w:eastAsiaTheme="minorHAnsi" w:cs="Arial"/>
          <w:b/>
          <w:szCs w:val="22"/>
        </w:rPr>
      </w:pPr>
      <w:r w:rsidRPr="00D10C8C">
        <w:rPr>
          <w:szCs w:val="22"/>
        </w:rPr>
        <w:t xml:space="preserve">Intranet – just need to verify new location is in drop down </w:t>
      </w:r>
      <w:r w:rsidR="00581BF7" w:rsidRPr="00D10C8C">
        <w:rPr>
          <w:szCs w:val="22"/>
        </w:rPr>
        <w:t>lists.</w:t>
      </w:r>
    </w:p>
    <w:p w14:paraId="07E7D7DC" w14:textId="77777777" w:rsidR="00FA020B" w:rsidRPr="00D10C8C" w:rsidRDefault="00FA020B" w:rsidP="00FC5F85">
      <w:pPr>
        <w:numPr>
          <w:ilvl w:val="0"/>
          <w:numId w:val="158"/>
        </w:numPr>
        <w:spacing w:before="0" w:after="0"/>
        <w:rPr>
          <w:szCs w:val="22"/>
        </w:rPr>
      </w:pPr>
      <w:r w:rsidRPr="00D10C8C">
        <w:rPr>
          <w:szCs w:val="22"/>
        </w:rPr>
        <w:t>External</w:t>
      </w:r>
    </w:p>
    <w:p w14:paraId="0C814A14" w14:textId="77777777" w:rsidR="00FA020B" w:rsidRPr="00D10C8C" w:rsidRDefault="00FA020B" w:rsidP="00FC5F85">
      <w:pPr>
        <w:numPr>
          <w:ilvl w:val="0"/>
          <w:numId w:val="277"/>
        </w:numPr>
        <w:rPr>
          <w:szCs w:val="22"/>
        </w:rPr>
      </w:pPr>
      <w:r w:rsidRPr="00D10C8C">
        <w:rPr>
          <w:szCs w:val="22"/>
        </w:rPr>
        <w:t>KMTire.com</w:t>
      </w:r>
    </w:p>
    <w:p w14:paraId="5703A90C" w14:textId="000B617D" w:rsidR="00FA020B" w:rsidRPr="00D10C8C" w:rsidRDefault="00FA020B" w:rsidP="00FC5F85">
      <w:pPr>
        <w:pStyle w:val="ListParagraph"/>
        <w:numPr>
          <w:ilvl w:val="4"/>
          <w:numId w:val="149"/>
        </w:numPr>
        <w:rPr>
          <w:szCs w:val="22"/>
        </w:rPr>
      </w:pPr>
      <w:r w:rsidRPr="00D10C8C">
        <w:rPr>
          <w:szCs w:val="22"/>
        </w:rPr>
        <w:t xml:space="preserve">Needs map </w:t>
      </w:r>
      <w:r w:rsidR="00581BF7" w:rsidRPr="00D10C8C">
        <w:rPr>
          <w:szCs w:val="22"/>
        </w:rPr>
        <w:t>updated.</w:t>
      </w:r>
    </w:p>
    <w:p w14:paraId="42790BA6" w14:textId="25A5435B" w:rsidR="00FA020B" w:rsidRPr="00D10C8C" w:rsidRDefault="00FA020B" w:rsidP="00FC5F85">
      <w:pPr>
        <w:pStyle w:val="ListParagraph"/>
        <w:numPr>
          <w:ilvl w:val="4"/>
          <w:numId w:val="149"/>
        </w:numPr>
        <w:rPr>
          <w:szCs w:val="22"/>
        </w:rPr>
      </w:pPr>
      <w:r w:rsidRPr="00D10C8C">
        <w:rPr>
          <w:szCs w:val="22"/>
        </w:rPr>
        <w:t xml:space="preserve">Marketing puts dot on location </w:t>
      </w:r>
      <w:r w:rsidR="00581BF7" w:rsidRPr="00D10C8C">
        <w:rPr>
          <w:szCs w:val="22"/>
        </w:rPr>
        <w:t>map.</w:t>
      </w:r>
    </w:p>
    <w:p w14:paraId="38C0B46D" w14:textId="77777777" w:rsidR="00FA020B" w:rsidRPr="00D10C8C" w:rsidRDefault="00FA020B" w:rsidP="00FC5F85">
      <w:pPr>
        <w:numPr>
          <w:ilvl w:val="0"/>
          <w:numId w:val="277"/>
        </w:numPr>
        <w:rPr>
          <w:szCs w:val="22"/>
        </w:rPr>
      </w:pPr>
      <w:r w:rsidRPr="00D10C8C">
        <w:rPr>
          <w:szCs w:val="22"/>
        </w:rPr>
        <w:t>Weblink2</w:t>
      </w:r>
    </w:p>
    <w:p w14:paraId="53D67A43" w14:textId="08691CF2" w:rsidR="00FA020B" w:rsidRPr="00D10C8C" w:rsidRDefault="00FA020B" w:rsidP="00FC5F85">
      <w:pPr>
        <w:pStyle w:val="ListParagraph"/>
        <w:numPr>
          <w:ilvl w:val="4"/>
          <w:numId w:val="149"/>
        </w:numPr>
        <w:rPr>
          <w:szCs w:val="22"/>
        </w:rPr>
      </w:pPr>
      <w:r w:rsidRPr="00D10C8C">
        <w:rPr>
          <w:szCs w:val="22"/>
        </w:rPr>
        <w:t xml:space="preserve">Will show up under </w:t>
      </w:r>
      <w:r w:rsidR="00581BF7" w:rsidRPr="00D10C8C">
        <w:rPr>
          <w:szCs w:val="22"/>
        </w:rPr>
        <w:t>locations.</w:t>
      </w:r>
    </w:p>
    <w:p w14:paraId="661D2CD0" w14:textId="14180A18" w:rsidR="00FA020B" w:rsidRDefault="00FA020B" w:rsidP="00FC5F85">
      <w:pPr>
        <w:pStyle w:val="ListParagraph"/>
        <w:numPr>
          <w:ilvl w:val="4"/>
          <w:numId w:val="149"/>
        </w:numPr>
        <w:rPr>
          <w:szCs w:val="22"/>
        </w:rPr>
      </w:pPr>
      <w:r w:rsidRPr="00D10C8C">
        <w:rPr>
          <w:szCs w:val="22"/>
        </w:rPr>
        <w:t>Verify location shows up as an option to order from.</w:t>
      </w:r>
    </w:p>
    <w:p w14:paraId="15A5FC3F" w14:textId="77777777" w:rsidR="0062413D" w:rsidRPr="00D10C8C" w:rsidRDefault="0062413D" w:rsidP="0062413D">
      <w:pPr>
        <w:pStyle w:val="ListParagraph"/>
        <w:ind w:left="2160"/>
        <w:rPr>
          <w:szCs w:val="22"/>
        </w:rPr>
      </w:pPr>
    </w:p>
    <w:p w14:paraId="794801E6" w14:textId="6478A55D" w:rsidR="00DD56CE" w:rsidRPr="00A77493" w:rsidRDefault="00DD56CE" w:rsidP="00A77493">
      <w:pPr>
        <w:pStyle w:val="ListParagraph"/>
        <w:numPr>
          <w:ilvl w:val="2"/>
          <w:numId w:val="32"/>
        </w:numPr>
        <w:rPr>
          <w:b/>
          <w:bCs/>
          <w:sz w:val="24"/>
          <w:szCs w:val="22"/>
        </w:rPr>
      </w:pPr>
      <w:r w:rsidRPr="00A77493">
        <w:rPr>
          <w:b/>
          <w:bCs/>
          <w:sz w:val="24"/>
          <w:szCs w:val="22"/>
        </w:rPr>
        <w:t>Go Live Preparation</w:t>
      </w:r>
    </w:p>
    <w:p w14:paraId="2C783B03" w14:textId="301B26F9" w:rsidR="00DD56CE" w:rsidRPr="00D10C8C" w:rsidRDefault="00DD56CE" w:rsidP="00FC5F85">
      <w:pPr>
        <w:pStyle w:val="ListParagraph"/>
        <w:numPr>
          <w:ilvl w:val="0"/>
          <w:numId w:val="151"/>
        </w:numPr>
        <w:rPr>
          <w:rFonts w:eastAsiaTheme="minorHAnsi" w:cs="Arial"/>
          <w:bCs/>
          <w:szCs w:val="22"/>
        </w:rPr>
      </w:pPr>
      <w:bookmarkStart w:id="190" w:name="_Toc19278696"/>
      <w:r w:rsidRPr="00D10C8C">
        <w:rPr>
          <w:rFonts w:eastAsiaTheme="minorHAnsi" w:cs="Arial"/>
          <w:bCs/>
          <w:szCs w:val="22"/>
        </w:rPr>
        <w:t xml:space="preserve">Contact Manager or Owner to find out current set </w:t>
      </w:r>
      <w:bookmarkEnd w:id="190"/>
      <w:r w:rsidR="00581BF7" w:rsidRPr="00D10C8C">
        <w:rPr>
          <w:rFonts w:eastAsiaTheme="minorHAnsi" w:cs="Arial"/>
          <w:bCs/>
          <w:szCs w:val="22"/>
        </w:rPr>
        <w:t>up.</w:t>
      </w:r>
    </w:p>
    <w:p w14:paraId="1B7C9A5D" w14:textId="77777777" w:rsidR="00DD56CE" w:rsidRPr="00D10C8C" w:rsidRDefault="00DD56CE" w:rsidP="00FC5F85">
      <w:pPr>
        <w:numPr>
          <w:ilvl w:val="0"/>
          <w:numId w:val="152"/>
        </w:numPr>
        <w:spacing w:before="0" w:after="0"/>
        <w:rPr>
          <w:rFonts w:eastAsiaTheme="minorHAnsi" w:cs="Arial"/>
          <w:szCs w:val="22"/>
        </w:rPr>
      </w:pPr>
      <w:r w:rsidRPr="00D10C8C">
        <w:rPr>
          <w:szCs w:val="22"/>
        </w:rPr>
        <w:t>Phone provider and current setup</w:t>
      </w:r>
    </w:p>
    <w:p w14:paraId="163AA513" w14:textId="77777777" w:rsidR="00DD56CE" w:rsidRPr="00D10C8C" w:rsidRDefault="00DD56CE" w:rsidP="00FC5F85">
      <w:pPr>
        <w:numPr>
          <w:ilvl w:val="0"/>
          <w:numId w:val="278"/>
        </w:numPr>
        <w:rPr>
          <w:rFonts w:eastAsiaTheme="minorHAnsi" w:cs="Arial"/>
          <w:szCs w:val="22"/>
        </w:rPr>
      </w:pPr>
      <w:r w:rsidRPr="00D10C8C">
        <w:rPr>
          <w:szCs w:val="22"/>
        </w:rPr>
        <w:t>See Section 27.4.2 for additional information.</w:t>
      </w:r>
    </w:p>
    <w:p w14:paraId="62DB81B9" w14:textId="77777777" w:rsidR="00DD56CE" w:rsidRPr="00D10C8C" w:rsidRDefault="00DD56CE" w:rsidP="00FC5F85">
      <w:pPr>
        <w:numPr>
          <w:ilvl w:val="0"/>
          <w:numId w:val="152"/>
        </w:numPr>
        <w:spacing w:before="0" w:after="0"/>
        <w:rPr>
          <w:rFonts w:eastAsiaTheme="minorHAnsi" w:cs="Arial"/>
          <w:szCs w:val="22"/>
        </w:rPr>
      </w:pPr>
      <w:r w:rsidRPr="00D10C8C">
        <w:rPr>
          <w:szCs w:val="22"/>
        </w:rPr>
        <w:t>Internet provider and speed</w:t>
      </w:r>
    </w:p>
    <w:p w14:paraId="1A0C7C69" w14:textId="77777777" w:rsidR="00DD56CE" w:rsidRPr="00D10C8C" w:rsidRDefault="00DD56CE" w:rsidP="00FC5F85">
      <w:pPr>
        <w:numPr>
          <w:ilvl w:val="0"/>
          <w:numId w:val="279"/>
        </w:numPr>
        <w:rPr>
          <w:rFonts w:eastAsiaTheme="minorHAnsi" w:cs="Arial"/>
          <w:szCs w:val="22"/>
        </w:rPr>
      </w:pPr>
      <w:r w:rsidRPr="00D10C8C">
        <w:rPr>
          <w:szCs w:val="22"/>
        </w:rPr>
        <w:t>See Section 27.4.2 for additional information.</w:t>
      </w:r>
    </w:p>
    <w:p w14:paraId="6C0D98B1" w14:textId="77777777" w:rsidR="00DD56CE" w:rsidRPr="00D10C8C" w:rsidRDefault="00DD56CE" w:rsidP="00FC5F85">
      <w:pPr>
        <w:numPr>
          <w:ilvl w:val="0"/>
          <w:numId w:val="152"/>
        </w:numPr>
        <w:spacing w:before="0" w:after="0"/>
        <w:rPr>
          <w:rFonts w:eastAsiaTheme="minorHAnsi" w:cs="Arial"/>
          <w:szCs w:val="22"/>
        </w:rPr>
      </w:pPr>
      <w:r w:rsidRPr="00D10C8C">
        <w:rPr>
          <w:szCs w:val="22"/>
        </w:rPr>
        <w:lastRenderedPageBreak/>
        <w:t xml:space="preserve">PC’s / terminals </w:t>
      </w:r>
    </w:p>
    <w:p w14:paraId="60A7A241" w14:textId="77777777" w:rsidR="00DD56CE" w:rsidRPr="00D10C8C" w:rsidRDefault="00DD56CE" w:rsidP="00FC5F85">
      <w:pPr>
        <w:numPr>
          <w:ilvl w:val="0"/>
          <w:numId w:val="152"/>
        </w:numPr>
        <w:spacing w:before="0" w:after="0"/>
        <w:rPr>
          <w:szCs w:val="22"/>
        </w:rPr>
      </w:pPr>
      <w:r w:rsidRPr="00D10C8C">
        <w:rPr>
          <w:szCs w:val="22"/>
        </w:rPr>
        <w:t>Current inventory system / MaddenCo</w:t>
      </w:r>
    </w:p>
    <w:p w14:paraId="1A087D72" w14:textId="77777777" w:rsidR="00DD56CE" w:rsidRPr="00D10C8C" w:rsidRDefault="00DD56CE" w:rsidP="00FC5F85">
      <w:pPr>
        <w:numPr>
          <w:ilvl w:val="0"/>
          <w:numId w:val="152"/>
        </w:numPr>
        <w:spacing w:before="0" w:after="0"/>
        <w:rPr>
          <w:szCs w:val="22"/>
        </w:rPr>
      </w:pPr>
      <w:r w:rsidRPr="00D10C8C">
        <w:rPr>
          <w:szCs w:val="22"/>
        </w:rPr>
        <w:t>Paging system</w:t>
      </w:r>
      <w:r w:rsidRPr="00D10C8C">
        <w:rPr>
          <w:szCs w:val="22"/>
        </w:rPr>
        <w:br/>
      </w:r>
    </w:p>
    <w:p w14:paraId="52C12C1F" w14:textId="77777777" w:rsidR="00DD56CE" w:rsidRPr="00D10C8C" w:rsidRDefault="00DD56CE" w:rsidP="00FC5F85">
      <w:pPr>
        <w:pStyle w:val="ListParagraph"/>
        <w:numPr>
          <w:ilvl w:val="0"/>
          <w:numId w:val="151"/>
        </w:numPr>
        <w:rPr>
          <w:rFonts w:eastAsiaTheme="minorHAnsi" w:cs="Arial"/>
          <w:bCs/>
          <w:szCs w:val="22"/>
        </w:rPr>
      </w:pPr>
      <w:r w:rsidRPr="00D10C8C">
        <w:rPr>
          <w:rFonts w:eastAsiaTheme="minorHAnsi" w:cs="Arial"/>
          <w:bCs/>
          <w:szCs w:val="22"/>
        </w:rPr>
        <w:t>Internet/Phone Services</w:t>
      </w:r>
    </w:p>
    <w:p w14:paraId="57C67375" w14:textId="2C811D86" w:rsidR="00DD56CE" w:rsidRPr="00D10C8C" w:rsidRDefault="00581BF7" w:rsidP="00FC5F85">
      <w:pPr>
        <w:numPr>
          <w:ilvl w:val="0"/>
          <w:numId w:val="153"/>
        </w:numPr>
        <w:spacing w:before="0" w:after="0"/>
        <w:rPr>
          <w:szCs w:val="22"/>
        </w:rPr>
      </w:pPr>
      <w:r w:rsidRPr="00D10C8C">
        <w:rPr>
          <w:szCs w:val="22"/>
        </w:rPr>
        <w:t>The Director</w:t>
      </w:r>
      <w:r w:rsidR="00DD56CE" w:rsidRPr="00D10C8C">
        <w:rPr>
          <w:szCs w:val="22"/>
        </w:rPr>
        <w:t xml:space="preserve"> of Support Services will be responsible to ensure the collection of the current provider contact information. </w:t>
      </w:r>
    </w:p>
    <w:p w14:paraId="7348334E" w14:textId="77777777" w:rsidR="00DD56CE" w:rsidRPr="00D10C8C" w:rsidRDefault="00DD56CE" w:rsidP="00FC5F85">
      <w:pPr>
        <w:numPr>
          <w:ilvl w:val="0"/>
          <w:numId w:val="153"/>
        </w:numPr>
        <w:spacing w:before="0" w:after="0"/>
        <w:rPr>
          <w:szCs w:val="22"/>
        </w:rPr>
      </w:pPr>
      <w:r w:rsidRPr="00D10C8C">
        <w:rPr>
          <w:szCs w:val="22"/>
        </w:rPr>
        <w:t xml:space="preserve">The Director of Support Services will contact the provider or will assign a System or Network Administrator to contact the provider to transfer services. </w:t>
      </w:r>
    </w:p>
    <w:p w14:paraId="33E53571" w14:textId="5E26E254" w:rsidR="00DD56CE" w:rsidRPr="00D10C8C" w:rsidRDefault="00DD56CE" w:rsidP="00FC5F85">
      <w:pPr>
        <w:numPr>
          <w:ilvl w:val="0"/>
          <w:numId w:val="153"/>
        </w:numPr>
        <w:spacing w:before="0" w:after="0"/>
        <w:rPr>
          <w:szCs w:val="22"/>
        </w:rPr>
      </w:pPr>
      <w:r w:rsidRPr="00D10C8C">
        <w:rPr>
          <w:szCs w:val="22"/>
        </w:rPr>
        <w:t xml:space="preserve">The contacting IT Team Member will be responsible </w:t>
      </w:r>
      <w:r w:rsidR="00581BF7" w:rsidRPr="00D10C8C">
        <w:rPr>
          <w:szCs w:val="22"/>
        </w:rPr>
        <w:t>for verifying</w:t>
      </w:r>
      <w:r w:rsidRPr="00D10C8C">
        <w:rPr>
          <w:szCs w:val="22"/>
        </w:rPr>
        <w:t xml:space="preserve"> the account was transferred properly and will monitor the account until the transition has been completed. </w:t>
      </w:r>
    </w:p>
    <w:p w14:paraId="7B3FFE7F" w14:textId="77777777" w:rsidR="00DD56CE" w:rsidRPr="00D10C8C" w:rsidRDefault="00DD56CE" w:rsidP="00FC5F85">
      <w:pPr>
        <w:numPr>
          <w:ilvl w:val="0"/>
          <w:numId w:val="153"/>
        </w:numPr>
        <w:spacing w:before="0" w:after="0"/>
        <w:rPr>
          <w:rFonts w:eastAsiaTheme="minorHAnsi" w:cs="Arial"/>
          <w:szCs w:val="22"/>
        </w:rPr>
      </w:pPr>
      <w:r w:rsidRPr="00D10C8C">
        <w:rPr>
          <w:szCs w:val="22"/>
        </w:rPr>
        <w:t>In the event that services cannot be transferred, the Director of Support Services will order the required services, verify service implementation and cancel existing services</w:t>
      </w:r>
      <w:r w:rsidRPr="00D10C8C">
        <w:rPr>
          <w:rFonts w:eastAsiaTheme="minorHAnsi" w:cs="Arial"/>
          <w:szCs w:val="22"/>
        </w:rPr>
        <w:t>.</w:t>
      </w:r>
    </w:p>
    <w:p w14:paraId="61135528" w14:textId="77777777" w:rsidR="00DD56CE" w:rsidRPr="00D10C8C" w:rsidRDefault="00DD56CE" w:rsidP="00DD56CE">
      <w:pPr>
        <w:pStyle w:val="ListParagraph"/>
        <w:rPr>
          <w:rFonts w:eastAsiaTheme="minorHAnsi" w:cs="Arial"/>
          <w:szCs w:val="22"/>
        </w:rPr>
      </w:pPr>
      <w:bookmarkStart w:id="191" w:name="_Toc19278698"/>
    </w:p>
    <w:p w14:paraId="3DB6C5A9" w14:textId="77777777" w:rsidR="00DD56CE" w:rsidRPr="00D10C8C" w:rsidRDefault="00DD56CE" w:rsidP="00FC5F85">
      <w:pPr>
        <w:pStyle w:val="ListParagraph"/>
        <w:numPr>
          <w:ilvl w:val="0"/>
          <w:numId w:val="151"/>
        </w:numPr>
        <w:rPr>
          <w:rFonts w:eastAsiaTheme="minorHAnsi" w:cs="Arial"/>
          <w:bCs/>
          <w:szCs w:val="22"/>
        </w:rPr>
      </w:pPr>
      <w:r w:rsidRPr="00D10C8C">
        <w:rPr>
          <w:rFonts w:eastAsiaTheme="minorHAnsi" w:cs="Arial"/>
          <w:bCs/>
          <w:szCs w:val="22"/>
        </w:rPr>
        <w:t>Pack and Ship Equipment</w:t>
      </w:r>
      <w:bookmarkEnd w:id="191"/>
    </w:p>
    <w:p w14:paraId="27C9ADFA" w14:textId="77777777" w:rsidR="00DD56CE" w:rsidRPr="00D10C8C" w:rsidRDefault="00DD56CE" w:rsidP="00FC5F85">
      <w:pPr>
        <w:numPr>
          <w:ilvl w:val="0"/>
          <w:numId w:val="154"/>
        </w:numPr>
        <w:spacing w:before="0" w:after="0"/>
        <w:rPr>
          <w:rFonts w:eastAsiaTheme="minorHAnsi" w:cs="Arial"/>
          <w:szCs w:val="22"/>
        </w:rPr>
      </w:pPr>
      <w:r w:rsidRPr="00D10C8C">
        <w:rPr>
          <w:szCs w:val="22"/>
        </w:rPr>
        <w:t>Items are given to Security. They will pack IT items.</w:t>
      </w:r>
      <w:bookmarkStart w:id="192" w:name="_Toc19278699"/>
    </w:p>
    <w:p w14:paraId="7F241187" w14:textId="77777777" w:rsidR="00DD56CE" w:rsidRPr="00D10C8C" w:rsidRDefault="00DD56CE" w:rsidP="00DD56CE">
      <w:pPr>
        <w:pStyle w:val="ListParagraph"/>
        <w:rPr>
          <w:rFonts w:eastAsiaTheme="minorHAnsi" w:cs="Arial"/>
          <w:szCs w:val="22"/>
        </w:rPr>
      </w:pPr>
      <w:bookmarkStart w:id="193" w:name="_Toc19278700"/>
      <w:bookmarkEnd w:id="192"/>
    </w:p>
    <w:p w14:paraId="25C173B6" w14:textId="156225F6" w:rsidR="00DD56CE" w:rsidRPr="00D10C8C" w:rsidRDefault="00DD56CE" w:rsidP="00FC5F85">
      <w:pPr>
        <w:pStyle w:val="ListParagraph"/>
        <w:numPr>
          <w:ilvl w:val="0"/>
          <w:numId w:val="151"/>
        </w:numPr>
        <w:rPr>
          <w:rFonts w:eastAsiaTheme="minorHAnsi" w:cs="Arial"/>
          <w:bCs/>
          <w:szCs w:val="22"/>
        </w:rPr>
      </w:pPr>
      <w:r w:rsidRPr="00D10C8C">
        <w:rPr>
          <w:rFonts w:eastAsiaTheme="minorHAnsi" w:cs="Arial"/>
          <w:bCs/>
          <w:szCs w:val="22"/>
        </w:rPr>
        <w:t>Verify everything</w:t>
      </w:r>
      <w:bookmarkEnd w:id="193"/>
      <w:r w:rsidRPr="00D10C8C">
        <w:rPr>
          <w:rFonts w:eastAsiaTheme="minorHAnsi" w:cs="Arial"/>
          <w:bCs/>
          <w:szCs w:val="22"/>
        </w:rPr>
        <w:t xml:space="preserve"> – Check all items </w:t>
      </w:r>
      <w:r w:rsidR="00581BF7" w:rsidRPr="00D10C8C">
        <w:rPr>
          <w:rFonts w:eastAsiaTheme="minorHAnsi" w:cs="Arial"/>
          <w:bCs/>
          <w:szCs w:val="22"/>
        </w:rPr>
        <w:t>below.</w:t>
      </w:r>
    </w:p>
    <w:p w14:paraId="0980D6C6" w14:textId="04DB1423" w:rsidR="00DD56CE" w:rsidRPr="00D10C8C" w:rsidRDefault="00DD56CE" w:rsidP="00FC5F85">
      <w:pPr>
        <w:numPr>
          <w:ilvl w:val="0"/>
          <w:numId w:val="155"/>
        </w:numPr>
        <w:spacing w:before="0" w:after="0"/>
        <w:rPr>
          <w:szCs w:val="22"/>
        </w:rPr>
      </w:pPr>
      <w:r w:rsidRPr="00D10C8C">
        <w:rPr>
          <w:szCs w:val="22"/>
        </w:rPr>
        <w:t xml:space="preserve">Make sure supplies </w:t>
      </w:r>
      <w:r w:rsidR="00581BF7" w:rsidRPr="00D10C8C">
        <w:rPr>
          <w:szCs w:val="22"/>
        </w:rPr>
        <w:t>arrive.</w:t>
      </w:r>
    </w:p>
    <w:p w14:paraId="2EBC329D" w14:textId="70C369BB" w:rsidR="00DD56CE" w:rsidRPr="00FE2A60" w:rsidRDefault="00DD56CE" w:rsidP="00FC5F85">
      <w:pPr>
        <w:numPr>
          <w:ilvl w:val="0"/>
          <w:numId w:val="155"/>
        </w:numPr>
        <w:spacing w:before="0" w:after="0"/>
        <w:rPr>
          <w:rFonts w:eastAsiaTheme="minorHAnsi" w:cs="Arial"/>
          <w:szCs w:val="22"/>
        </w:rPr>
      </w:pPr>
      <w:r w:rsidRPr="00D10C8C">
        <w:rPr>
          <w:szCs w:val="22"/>
        </w:rPr>
        <w:t xml:space="preserve">Make sure the inventory team schedule didn’t </w:t>
      </w:r>
      <w:r w:rsidR="00581BF7" w:rsidRPr="00D10C8C">
        <w:rPr>
          <w:szCs w:val="22"/>
        </w:rPr>
        <w:t>change.</w:t>
      </w:r>
    </w:p>
    <w:p w14:paraId="3FE4BF43" w14:textId="77777777" w:rsidR="00FE2A60" w:rsidRPr="00D10C8C" w:rsidRDefault="00FE2A60" w:rsidP="00FE2A60">
      <w:pPr>
        <w:spacing w:before="0" w:after="0"/>
        <w:ind w:left="1440"/>
        <w:rPr>
          <w:rFonts w:eastAsiaTheme="minorHAnsi" w:cs="Arial"/>
          <w:szCs w:val="22"/>
        </w:rPr>
      </w:pPr>
    </w:p>
    <w:p w14:paraId="576A6D06" w14:textId="29ADAABE" w:rsidR="005516F8" w:rsidRPr="00A77493" w:rsidRDefault="00FE2A60" w:rsidP="00A77493">
      <w:pPr>
        <w:pStyle w:val="ListParagraph"/>
        <w:numPr>
          <w:ilvl w:val="2"/>
          <w:numId w:val="32"/>
        </w:numPr>
        <w:rPr>
          <w:b/>
          <w:bCs/>
          <w:sz w:val="24"/>
          <w:szCs w:val="22"/>
        </w:rPr>
      </w:pPr>
      <w:r w:rsidRPr="00A77493">
        <w:rPr>
          <w:b/>
          <w:bCs/>
          <w:sz w:val="24"/>
          <w:szCs w:val="22"/>
        </w:rPr>
        <w:t>Clean Up – AR Upload of Invoice Details (All New Re-write)</w:t>
      </w:r>
    </w:p>
    <w:p w14:paraId="4468690F" w14:textId="79DCEE39" w:rsidR="00FE2A60" w:rsidRPr="00FE2A60" w:rsidRDefault="00FE2A60" w:rsidP="00FE2A60">
      <w:r w:rsidRPr="00FE2A60">
        <w:t>This SOP section is in place to make sure our AR Upload process is clean and accurate for an acquisition. This will include verifying and scrubbing the data prior to upload and then confirming with Accounting and/or Administration that the numbers tie out and balance.</w:t>
      </w:r>
    </w:p>
    <w:p w14:paraId="2DB2983B" w14:textId="77777777" w:rsidR="00FE2A60" w:rsidRDefault="00FE2A60" w:rsidP="00FC5F85">
      <w:pPr>
        <w:numPr>
          <w:ilvl w:val="0"/>
          <w:numId w:val="156"/>
        </w:numPr>
        <w:contextualSpacing/>
        <w:rPr>
          <w:rFonts w:cs="Arial"/>
          <w:bCs/>
        </w:rPr>
      </w:pPr>
      <w:bookmarkStart w:id="194" w:name="_Toc19278710"/>
      <w:r w:rsidRPr="00FE58EE">
        <w:rPr>
          <w:rFonts w:cs="Arial"/>
          <w:bCs/>
        </w:rPr>
        <w:t>Prior to Preparing AR Upload file IT must complete the below steps.</w:t>
      </w:r>
    </w:p>
    <w:p w14:paraId="3D025D12" w14:textId="77777777" w:rsidR="00FE2A60" w:rsidRPr="00FE58EE" w:rsidRDefault="00FE2A60" w:rsidP="00FE2A60">
      <w:pPr>
        <w:ind w:left="720"/>
        <w:contextualSpacing/>
        <w:rPr>
          <w:rFonts w:cs="Arial"/>
          <w:bCs/>
        </w:rPr>
      </w:pPr>
    </w:p>
    <w:p w14:paraId="3786E0CE" w14:textId="77777777" w:rsidR="00FE2A60" w:rsidRPr="00FE2A60" w:rsidRDefault="00FE2A60" w:rsidP="00FC5F85">
      <w:pPr>
        <w:numPr>
          <w:ilvl w:val="0"/>
          <w:numId w:val="299"/>
        </w:numPr>
        <w:spacing w:before="0" w:after="0"/>
        <w:rPr>
          <w:szCs w:val="22"/>
        </w:rPr>
      </w:pPr>
      <w:r w:rsidRPr="00FE2A60">
        <w:rPr>
          <w:szCs w:val="22"/>
        </w:rPr>
        <w:t>Check TMAROP for items with invoice # of 0</w:t>
      </w:r>
    </w:p>
    <w:p w14:paraId="4C6B22B7" w14:textId="77777777" w:rsidR="00FE2A60" w:rsidRPr="00FE2A60" w:rsidRDefault="00FE2A60" w:rsidP="00FC5F85">
      <w:pPr>
        <w:numPr>
          <w:ilvl w:val="0"/>
          <w:numId w:val="299"/>
        </w:numPr>
        <w:spacing w:before="0" w:after="0"/>
        <w:rPr>
          <w:szCs w:val="22"/>
        </w:rPr>
      </w:pPr>
      <w:r w:rsidRPr="00FE2A60">
        <w:rPr>
          <w:szCs w:val="22"/>
        </w:rPr>
        <w:t xml:space="preserve">SELECT * </w:t>
      </w:r>
    </w:p>
    <w:p w14:paraId="451FA531" w14:textId="77777777" w:rsidR="00FE2A60" w:rsidRPr="00FE2A60" w:rsidRDefault="00FE2A60" w:rsidP="00FC5F85">
      <w:pPr>
        <w:numPr>
          <w:ilvl w:val="0"/>
          <w:numId w:val="299"/>
        </w:numPr>
        <w:spacing w:before="0" w:after="0"/>
        <w:rPr>
          <w:szCs w:val="22"/>
        </w:rPr>
      </w:pPr>
      <w:r w:rsidRPr="00FE2A60">
        <w:rPr>
          <w:szCs w:val="22"/>
        </w:rPr>
        <w:t>FROM DTA273.TMAROP</w:t>
      </w:r>
    </w:p>
    <w:p w14:paraId="6A11130D" w14:textId="77777777" w:rsidR="00FE2A60" w:rsidRPr="00FE2A60" w:rsidRDefault="00FE2A60" w:rsidP="00FC5F85">
      <w:pPr>
        <w:numPr>
          <w:ilvl w:val="0"/>
          <w:numId w:val="299"/>
        </w:numPr>
        <w:spacing w:before="0" w:after="0"/>
        <w:rPr>
          <w:szCs w:val="22"/>
        </w:rPr>
      </w:pPr>
      <w:r w:rsidRPr="00FE2A60">
        <w:rPr>
          <w:szCs w:val="22"/>
        </w:rPr>
        <w:t>WHERE TARONUMINV = 0;</w:t>
      </w:r>
    </w:p>
    <w:p w14:paraId="2C14DA27" w14:textId="77777777" w:rsidR="00FE2A60" w:rsidRPr="00FE2A60" w:rsidRDefault="00FE2A60" w:rsidP="00FC5F85">
      <w:pPr>
        <w:numPr>
          <w:ilvl w:val="0"/>
          <w:numId w:val="299"/>
        </w:numPr>
        <w:spacing w:before="0" w:after="0"/>
        <w:rPr>
          <w:szCs w:val="22"/>
        </w:rPr>
      </w:pPr>
      <w:r w:rsidRPr="00FE2A60">
        <w:rPr>
          <w:szCs w:val="22"/>
        </w:rPr>
        <w:t>Run a VLOOKUP on customer upload list to find existing customers with previous uploads</w:t>
      </w:r>
    </w:p>
    <w:p w14:paraId="3701CA62" w14:textId="77777777" w:rsidR="00FE2A60" w:rsidRPr="00FE2A60" w:rsidRDefault="00FE2A60" w:rsidP="00FC5F85">
      <w:pPr>
        <w:numPr>
          <w:ilvl w:val="0"/>
          <w:numId w:val="299"/>
        </w:numPr>
        <w:spacing w:before="0" w:after="0"/>
        <w:rPr>
          <w:szCs w:val="22"/>
        </w:rPr>
      </w:pPr>
      <w:r w:rsidRPr="00FE2A60">
        <w:rPr>
          <w:szCs w:val="22"/>
        </w:rPr>
        <w:t>If there are no customers with “0” as invoice number on the Customer Upload List, proceed to Step 4 and skip the next step.</w:t>
      </w:r>
    </w:p>
    <w:p w14:paraId="5ABDDEA0" w14:textId="77777777" w:rsidR="00FE2A60" w:rsidRDefault="00FE2A60" w:rsidP="00FC5F85">
      <w:pPr>
        <w:numPr>
          <w:ilvl w:val="0"/>
          <w:numId w:val="299"/>
        </w:numPr>
        <w:spacing w:before="0" w:after="0"/>
        <w:rPr>
          <w:szCs w:val="22"/>
        </w:rPr>
      </w:pPr>
      <w:r w:rsidRPr="00FE2A60">
        <w:rPr>
          <w:szCs w:val="22"/>
        </w:rPr>
        <w:t>If you see records with invoice numbers as “0” for any customers needing to be uploaded, please proceed to the next step and complete.</w:t>
      </w:r>
    </w:p>
    <w:p w14:paraId="0ED40C76" w14:textId="77777777" w:rsidR="00FE2A60" w:rsidRPr="00FE2A60" w:rsidRDefault="00FE2A60" w:rsidP="00FE2A60">
      <w:pPr>
        <w:spacing w:before="0" w:after="0"/>
        <w:ind w:left="1440"/>
        <w:rPr>
          <w:szCs w:val="22"/>
        </w:rPr>
      </w:pPr>
    </w:p>
    <w:p w14:paraId="64A64F3D" w14:textId="77777777" w:rsidR="00FE2A60" w:rsidRPr="00FE58EE" w:rsidRDefault="00FE2A60" w:rsidP="00FC5F85">
      <w:pPr>
        <w:numPr>
          <w:ilvl w:val="0"/>
          <w:numId w:val="156"/>
        </w:numPr>
        <w:contextualSpacing/>
        <w:rPr>
          <w:rFonts w:cs="Arial"/>
          <w:bCs/>
        </w:rPr>
      </w:pPr>
      <w:r w:rsidRPr="00FE58EE">
        <w:rPr>
          <w:rFonts w:cs="Arial"/>
          <w:bCs/>
        </w:rPr>
        <w:t>For customers that have had previous invoices uploaded at one time and have invoices with “0” as the invoice number please follow the below instructions:</w:t>
      </w:r>
    </w:p>
    <w:p w14:paraId="5B3AC980" w14:textId="77777777" w:rsidR="00FE2A60" w:rsidRDefault="00FE2A60" w:rsidP="00FC5F85">
      <w:pPr>
        <w:numPr>
          <w:ilvl w:val="0"/>
          <w:numId w:val="300"/>
        </w:numPr>
        <w:spacing w:before="0" w:after="0"/>
        <w:rPr>
          <w:rFonts w:cs="Arial"/>
          <w:bCs/>
        </w:rPr>
      </w:pPr>
      <w:bookmarkStart w:id="195" w:name="_Toc19278709"/>
      <w:r w:rsidRPr="00FE2A60">
        <w:rPr>
          <w:szCs w:val="22"/>
        </w:rPr>
        <w:t>Set</w:t>
      </w:r>
      <w:r>
        <w:rPr>
          <w:rFonts w:cs="Arial"/>
          <w:bCs/>
        </w:rPr>
        <w:t xml:space="preserve"> the Starting Sequence number for the first AVAILABLE invoice to be uploaded as the next available Sequence number on the upload sheet.</w:t>
      </w:r>
    </w:p>
    <w:p w14:paraId="79511461" w14:textId="77777777" w:rsidR="00FE2A60" w:rsidRPr="00FE2A60" w:rsidRDefault="00FE2A60" w:rsidP="00FC5F85">
      <w:pPr>
        <w:numPr>
          <w:ilvl w:val="2"/>
          <w:numId w:val="157"/>
        </w:numPr>
        <w:contextualSpacing/>
        <w:rPr>
          <w:rFonts w:cs="Arial"/>
        </w:rPr>
      </w:pPr>
      <w:r w:rsidRPr="00FE2A60">
        <w:rPr>
          <w:rFonts w:cs="Arial"/>
        </w:rPr>
        <w:lastRenderedPageBreak/>
        <w:t>Example if customer has 5 previous entries that were uploaded previously on the new upload file you would start at Sequence 6 for the first invoice to be uploaded and so on.</w:t>
      </w:r>
    </w:p>
    <w:p w14:paraId="3687C81F" w14:textId="77777777" w:rsidR="00FE2A60" w:rsidRPr="00FE2A60" w:rsidRDefault="00FE2A60" w:rsidP="00FC5F85">
      <w:pPr>
        <w:numPr>
          <w:ilvl w:val="2"/>
          <w:numId w:val="157"/>
        </w:numPr>
        <w:contextualSpacing/>
        <w:rPr>
          <w:rFonts w:cs="Arial"/>
        </w:rPr>
      </w:pPr>
      <w:r w:rsidRPr="00FE2A60">
        <w:rPr>
          <w:rFonts w:cs="Arial"/>
        </w:rPr>
        <w:t>This will need completed and double checked for each of these customers prior to uploading to MaddenCo.</w:t>
      </w:r>
    </w:p>
    <w:p w14:paraId="121522E8" w14:textId="77777777" w:rsidR="00FE2A60" w:rsidRPr="00FE58EE" w:rsidRDefault="00FE2A60" w:rsidP="00FE2A60">
      <w:pPr>
        <w:ind w:left="720"/>
        <w:contextualSpacing/>
        <w:rPr>
          <w:rFonts w:cs="Arial"/>
          <w:bCs/>
        </w:rPr>
      </w:pPr>
    </w:p>
    <w:p w14:paraId="4FE8E95C" w14:textId="77777777" w:rsidR="00FE2A60" w:rsidRPr="00FE58EE" w:rsidRDefault="00FE2A60" w:rsidP="00FC5F85">
      <w:pPr>
        <w:numPr>
          <w:ilvl w:val="0"/>
          <w:numId w:val="156"/>
        </w:numPr>
        <w:contextualSpacing/>
        <w:rPr>
          <w:rFonts w:cs="Arial"/>
          <w:bCs/>
        </w:rPr>
      </w:pPr>
      <w:r w:rsidRPr="00FE58EE">
        <w:rPr>
          <w:rFonts w:cs="Arial"/>
          <w:bCs/>
        </w:rPr>
        <w:t>AR upload</w:t>
      </w:r>
      <w:bookmarkEnd w:id="195"/>
      <w:r w:rsidRPr="00FE58EE">
        <w:rPr>
          <w:rFonts w:cs="Arial"/>
          <w:bCs/>
        </w:rPr>
        <w:t xml:space="preserve"> </w:t>
      </w:r>
    </w:p>
    <w:p w14:paraId="354D4869" w14:textId="77777777" w:rsidR="00FE2A60" w:rsidRPr="00FE58EE" w:rsidRDefault="00FE2A60" w:rsidP="00FC5F85">
      <w:pPr>
        <w:numPr>
          <w:ilvl w:val="0"/>
          <w:numId w:val="301"/>
        </w:numPr>
        <w:spacing w:after="0"/>
        <w:rPr>
          <w:rFonts w:cs="Arial"/>
        </w:rPr>
      </w:pPr>
      <w:r w:rsidRPr="00FE58EE">
        <w:rPr>
          <w:rFonts w:cs="Arial"/>
        </w:rPr>
        <w:t>If creating the A/R file from scratch:</w:t>
      </w:r>
    </w:p>
    <w:p w14:paraId="70DFC3C0" w14:textId="77777777" w:rsidR="00FE2A60" w:rsidRPr="00FE58EE" w:rsidRDefault="00FE2A60" w:rsidP="00FC5F85">
      <w:pPr>
        <w:numPr>
          <w:ilvl w:val="2"/>
          <w:numId w:val="301"/>
        </w:numPr>
        <w:contextualSpacing/>
        <w:rPr>
          <w:rFonts w:cs="Arial"/>
        </w:rPr>
      </w:pPr>
      <w:r w:rsidRPr="00FE58EE">
        <w:rPr>
          <w:rFonts w:cs="Arial"/>
        </w:rPr>
        <w:t>VAR00SEQ – incremented from 1 -?</w:t>
      </w:r>
      <w:r>
        <w:rPr>
          <w:rFonts w:cs="Arial"/>
        </w:rPr>
        <w:t xml:space="preserve"> (total invoice line count)</w:t>
      </w:r>
    </w:p>
    <w:p w14:paraId="53659443" w14:textId="77777777" w:rsidR="00FE2A60" w:rsidRPr="00FE58EE" w:rsidRDefault="00FE2A60" w:rsidP="00FC5F85">
      <w:pPr>
        <w:numPr>
          <w:ilvl w:val="2"/>
          <w:numId w:val="301"/>
        </w:numPr>
        <w:contextualSpacing/>
        <w:rPr>
          <w:rFonts w:cs="Arial"/>
        </w:rPr>
      </w:pPr>
      <w:r w:rsidRPr="00FE58EE">
        <w:rPr>
          <w:rFonts w:cs="Arial"/>
        </w:rPr>
        <w:t>VAR01NBCUS – Customer number</w:t>
      </w:r>
    </w:p>
    <w:p w14:paraId="7AF59D63" w14:textId="77777777" w:rsidR="00FE2A60" w:rsidRPr="00FE58EE" w:rsidRDefault="00FE2A60" w:rsidP="00FC5F85">
      <w:pPr>
        <w:numPr>
          <w:ilvl w:val="2"/>
          <w:numId w:val="301"/>
        </w:numPr>
        <w:contextualSpacing/>
        <w:rPr>
          <w:rFonts w:cs="Arial"/>
        </w:rPr>
      </w:pPr>
      <w:r w:rsidRPr="00FE58EE">
        <w:rPr>
          <w:rFonts w:cs="Arial"/>
        </w:rPr>
        <w:t>VAR02NBINV – Can be Blank or valid invoice number</w:t>
      </w:r>
    </w:p>
    <w:p w14:paraId="3BA3D102" w14:textId="77777777" w:rsidR="00FE2A60" w:rsidRPr="00FE58EE" w:rsidRDefault="00FE2A60" w:rsidP="00FC5F85">
      <w:pPr>
        <w:numPr>
          <w:ilvl w:val="2"/>
          <w:numId w:val="301"/>
        </w:numPr>
        <w:contextualSpacing/>
        <w:rPr>
          <w:rFonts w:cs="Arial"/>
        </w:rPr>
      </w:pPr>
      <w:r w:rsidRPr="00FE58EE">
        <w:rPr>
          <w:rFonts w:cs="Arial"/>
        </w:rPr>
        <w:t>VAR03NBCNT – Needs Incremented if multiple invoices per customer</w:t>
      </w:r>
    </w:p>
    <w:p w14:paraId="1695FEE3" w14:textId="77777777" w:rsidR="00FE2A60" w:rsidRPr="00FE58EE" w:rsidRDefault="00FE2A60" w:rsidP="00FC5F85">
      <w:pPr>
        <w:numPr>
          <w:ilvl w:val="2"/>
          <w:numId w:val="301"/>
        </w:numPr>
        <w:contextualSpacing/>
        <w:rPr>
          <w:rFonts w:cs="Arial"/>
        </w:rPr>
      </w:pPr>
      <w:r w:rsidRPr="00FE58EE">
        <w:rPr>
          <w:rFonts w:cs="Arial"/>
        </w:rPr>
        <w:t>VAR04BREF – Reference number prefixed with 2 letter initials for new company</w:t>
      </w:r>
    </w:p>
    <w:p w14:paraId="1360170B" w14:textId="77777777" w:rsidR="00FE2A60" w:rsidRPr="00FE58EE" w:rsidRDefault="00FE2A60" w:rsidP="00FC5F85">
      <w:pPr>
        <w:numPr>
          <w:ilvl w:val="2"/>
          <w:numId w:val="301"/>
        </w:numPr>
        <w:contextualSpacing/>
        <w:rPr>
          <w:rFonts w:cs="Arial"/>
        </w:rPr>
      </w:pPr>
      <w:r w:rsidRPr="00FE58EE">
        <w:rPr>
          <w:rFonts w:cs="Arial"/>
        </w:rPr>
        <w:t>VAR05DATTR – Date field</w:t>
      </w:r>
    </w:p>
    <w:p w14:paraId="6860CCE5" w14:textId="77777777" w:rsidR="00FE2A60" w:rsidRPr="00FE58EE" w:rsidRDefault="00FE2A60" w:rsidP="00FC5F85">
      <w:pPr>
        <w:numPr>
          <w:ilvl w:val="2"/>
          <w:numId w:val="301"/>
        </w:numPr>
        <w:contextualSpacing/>
        <w:rPr>
          <w:rFonts w:cs="Arial"/>
        </w:rPr>
      </w:pPr>
      <w:r w:rsidRPr="00FE58EE">
        <w:rPr>
          <w:rFonts w:cs="Arial"/>
        </w:rPr>
        <w:t>VAR06DATTR – Date uploaded field</w:t>
      </w:r>
    </w:p>
    <w:p w14:paraId="64A16D77" w14:textId="77777777" w:rsidR="00FE2A60" w:rsidRPr="00FE58EE" w:rsidRDefault="00FE2A60" w:rsidP="00FC5F85">
      <w:pPr>
        <w:numPr>
          <w:ilvl w:val="2"/>
          <w:numId w:val="301"/>
        </w:numPr>
        <w:contextualSpacing/>
        <w:rPr>
          <w:rFonts w:cs="Arial"/>
        </w:rPr>
      </w:pPr>
      <w:r w:rsidRPr="00FE58EE">
        <w:rPr>
          <w:rFonts w:cs="Arial"/>
        </w:rPr>
        <w:t>VAR07AMNT -   Needs positive numbers only</w:t>
      </w:r>
    </w:p>
    <w:p w14:paraId="1FF16D3C" w14:textId="77777777" w:rsidR="00FE2A60" w:rsidRPr="00FE58EE" w:rsidRDefault="00FE2A60" w:rsidP="00FC5F85">
      <w:pPr>
        <w:numPr>
          <w:ilvl w:val="3"/>
          <w:numId w:val="301"/>
        </w:numPr>
        <w:contextualSpacing/>
        <w:rPr>
          <w:rFonts w:cs="Arial"/>
        </w:rPr>
      </w:pPr>
      <w:r w:rsidRPr="00FE58EE">
        <w:rPr>
          <w:rFonts w:cs="Arial"/>
        </w:rPr>
        <w:t>Items marked with C will automatically show up as a credit</w:t>
      </w:r>
    </w:p>
    <w:p w14:paraId="0BF86C12" w14:textId="77777777" w:rsidR="00FE2A60" w:rsidRPr="00FE58EE" w:rsidRDefault="00FE2A60" w:rsidP="00FC5F85">
      <w:pPr>
        <w:numPr>
          <w:ilvl w:val="2"/>
          <w:numId w:val="301"/>
        </w:numPr>
        <w:contextualSpacing/>
        <w:rPr>
          <w:rFonts w:cs="Arial"/>
        </w:rPr>
      </w:pPr>
      <w:r w:rsidRPr="00FE58EE">
        <w:rPr>
          <w:rFonts w:cs="Arial"/>
        </w:rPr>
        <w:t>VAR08TRNCD –Type of transaction – mandatory</w:t>
      </w:r>
    </w:p>
    <w:p w14:paraId="545696C6" w14:textId="77777777" w:rsidR="00FE2A60" w:rsidRPr="00FE58EE" w:rsidRDefault="00FE2A60" w:rsidP="00FC5F85">
      <w:pPr>
        <w:numPr>
          <w:ilvl w:val="3"/>
          <w:numId w:val="301"/>
        </w:numPr>
        <w:spacing w:after="0"/>
        <w:rPr>
          <w:rFonts w:cs="Arial"/>
        </w:rPr>
      </w:pPr>
      <w:r w:rsidRPr="00FE58EE">
        <w:rPr>
          <w:rFonts w:cs="Arial"/>
        </w:rPr>
        <w:t>AJ – Adjustment, BF – Balance Forward, C - Credit, FC – Finance Charge, I – Invoice, LF – Late Fee, PM – Payment, SC – Service charge</w:t>
      </w:r>
    </w:p>
    <w:p w14:paraId="18E31887" w14:textId="77777777" w:rsidR="00FE2A60" w:rsidRPr="00FE58EE" w:rsidRDefault="00FE2A60" w:rsidP="00FC5F85">
      <w:pPr>
        <w:numPr>
          <w:ilvl w:val="2"/>
          <w:numId w:val="301"/>
        </w:numPr>
        <w:contextualSpacing/>
        <w:rPr>
          <w:rFonts w:cs="Arial"/>
        </w:rPr>
      </w:pPr>
      <w:r w:rsidRPr="00FE58EE">
        <w:rPr>
          <w:rFonts w:cs="Arial"/>
        </w:rPr>
        <w:t>VAR09NBSTO – store input – typically always location 1</w:t>
      </w:r>
    </w:p>
    <w:p w14:paraId="5B30AA6A" w14:textId="77777777" w:rsidR="00FE2A60" w:rsidRDefault="00FE2A60" w:rsidP="00FC5F85">
      <w:pPr>
        <w:numPr>
          <w:ilvl w:val="1"/>
          <w:numId w:val="301"/>
        </w:numPr>
        <w:spacing w:after="0"/>
        <w:rPr>
          <w:rFonts w:cs="Arial"/>
        </w:rPr>
      </w:pPr>
      <w:r w:rsidRPr="00FE58EE">
        <w:rPr>
          <w:rFonts w:cs="Arial"/>
        </w:rPr>
        <w:t>After that you can initiate the Madden Co. program to make the actual adjustments. CALL MVCONVER – Option 8.</w:t>
      </w:r>
    </w:p>
    <w:p w14:paraId="75068743" w14:textId="77777777" w:rsidR="00FE2A60" w:rsidRPr="009245E4" w:rsidRDefault="00FE2A60" w:rsidP="00FC5F85">
      <w:pPr>
        <w:numPr>
          <w:ilvl w:val="1"/>
          <w:numId w:val="301"/>
        </w:numPr>
        <w:spacing w:after="0"/>
        <w:rPr>
          <w:rFonts w:cs="Arial"/>
        </w:rPr>
      </w:pPr>
      <w:r w:rsidRPr="009245E4">
        <w:t xml:space="preserve">Credit will send AR list. </w:t>
      </w:r>
    </w:p>
    <w:p w14:paraId="167FFE9E" w14:textId="77777777" w:rsidR="00FE2A60" w:rsidRPr="00FE58EE" w:rsidRDefault="00FE2A60" w:rsidP="00FC5F85">
      <w:pPr>
        <w:numPr>
          <w:ilvl w:val="2"/>
          <w:numId w:val="301"/>
        </w:numPr>
        <w:contextualSpacing/>
        <w:rPr>
          <w:rFonts w:cs="Arial"/>
        </w:rPr>
      </w:pPr>
      <w:r w:rsidRPr="00FE58EE">
        <w:t>F:\Information Technology\Shared\Programmers\New Store\Inventory &amp; AR</w:t>
      </w:r>
    </w:p>
    <w:p w14:paraId="4757AED1" w14:textId="77777777" w:rsidR="00FE2A60" w:rsidRPr="00FE58EE" w:rsidRDefault="00FE2A60" w:rsidP="00FC5F85">
      <w:pPr>
        <w:numPr>
          <w:ilvl w:val="1"/>
          <w:numId w:val="301"/>
        </w:numPr>
        <w:spacing w:after="0"/>
      </w:pPr>
      <w:r w:rsidRPr="00FE58EE">
        <w:t>IT will use the file listed below to upload the details into MaddenCo.</w:t>
      </w:r>
    </w:p>
    <w:p w14:paraId="09DA6358" w14:textId="77777777" w:rsidR="00FE2A60" w:rsidRPr="00FE58EE" w:rsidRDefault="00FE2A60" w:rsidP="00FC5F85">
      <w:pPr>
        <w:numPr>
          <w:ilvl w:val="2"/>
          <w:numId w:val="301"/>
        </w:numPr>
        <w:contextualSpacing/>
      </w:pPr>
      <w:r w:rsidRPr="00FE58EE">
        <w:t>F:\Information Technology\Shared\Programmers\New Store\Inventory &amp; AR\Midwest Tire\VAR\DTA273\VAR</w:t>
      </w:r>
    </w:p>
    <w:p w14:paraId="1A21CB29" w14:textId="77777777" w:rsidR="00FE2A60" w:rsidRPr="00FE58EE" w:rsidRDefault="00FE2A60" w:rsidP="00FC5F85">
      <w:pPr>
        <w:numPr>
          <w:ilvl w:val="2"/>
          <w:numId w:val="301"/>
        </w:numPr>
        <w:contextualSpacing/>
      </w:pPr>
      <w:r w:rsidRPr="00FE58EE">
        <w:t>Location setup – New location documentation and setup</w:t>
      </w:r>
    </w:p>
    <w:p w14:paraId="1D7BB379" w14:textId="77777777" w:rsidR="00FE2A60" w:rsidRPr="00FE58EE" w:rsidRDefault="00FE2A60" w:rsidP="00FC5F85">
      <w:pPr>
        <w:numPr>
          <w:ilvl w:val="3"/>
          <w:numId w:val="301"/>
        </w:numPr>
        <w:contextualSpacing/>
      </w:pPr>
      <w:r w:rsidRPr="00FE58EE">
        <w:t>AR adjustment procedure</w:t>
      </w:r>
    </w:p>
    <w:p w14:paraId="2DA0D8B0" w14:textId="77777777" w:rsidR="00FE2A60" w:rsidRPr="00FE58EE" w:rsidRDefault="00FE2A60" w:rsidP="00FC5F85">
      <w:pPr>
        <w:numPr>
          <w:ilvl w:val="1"/>
          <w:numId w:val="301"/>
        </w:numPr>
        <w:spacing w:after="0"/>
      </w:pPr>
      <w:r w:rsidRPr="00FE58EE">
        <w:t xml:space="preserve">Notes listed in ONE Note </w:t>
      </w:r>
    </w:p>
    <w:p w14:paraId="0EA5A677" w14:textId="77777777" w:rsidR="00FE2A60" w:rsidRPr="00FE58EE" w:rsidRDefault="00FE2A60" w:rsidP="00FC5F85">
      <w:pPr>
        <w:numPr>
          <w:ilvl w:val="2"/>
          <w:numId w:val="301"/>
        </w:numPr>
        <w:contextualSpacing/>
      </w:pPr>
      <w:r w:rsidRPr="00FE58EE">
        <w:t>Location setup – New location documentation and setup</w:t>
      </w:r>
    </w:p>
    <w:p w14:paraId="03EFE47F" w14:textId="77777777" w:rsidR="00FE2A60" w:rsidRPr="00FE58EE" w:rsidRDefault="00FE2A60" w:rsidP="00FC5F85">
      <w:pPr>
        <w:numPr>
          <w:ilvl w:val="3"/>
          <w:numId w:val="301"/>
        </w:numPr>
        <w:contextualSpacing/>
      </w:pPr>
      <w:r w:rsidRPr="00FE58EE">
        <w:t>AR adjustment procedure</w:t>
      </w:r>
    </w:p>
    <w:p w14:paraId="251D97A2" w14:textId="77777777" w:rsidR="00FE2A60" w:rsidRPr="00FE58EE" w:rsidRDefault="00FE2A60" w:rsidP="00FC5F85">
      <w:pPr>
        <w:numPr>
          <w:ilvl w:val="1"/>
          <w:numId w:val="301"/>
        </w:numPr>
        <w:spacing w:after="0" w:line="276" w:lineRule="auto"/>
        <w:rPr>
          <w:rFonts w:ascii="Calibri" w:hAnsi="Calibri" w:cs="Calibri"/>
        </w:rPr>
      </w:pPr>
      <w:r w:rsidRPr="00FE58EE">
        <w:rPr>
          <w:rFonts w:ascii="Calibri" w:hAnsi="Calibri" w:cs="Calibri"/>
        </w:rPr>
        <w:t>To review what was just uploaded in madden Co.</w:t>
      </w:r>
    </w:p>
    <w:p w14:paraId="7B4EDDDE" w14:textId="77777777" w:rsidR="00FE2A60" w:rsidRPr="00FE58EE" w:rsidRDefault="00FE2A60" w:rsidP="00FC5F85">
      <w:pPr>
        <w:numPr>
          <w:ilvl w:val="1"/>
          <w:numId w:val="301"/>
        </w:numPr>
        <w:spacing w:after="0" w:line="276" w:lineRule="auto"/>
        <w:rPr>
          <w:rFonts w:ascii="Calibri" w:hAnsi="Calibri" w:cs="Calibri"/>
        </w:rPr>
      </w:pPr>
      <w:r w:rsidRPr="00FE58EE">
        <w:rPr>
          <w:rFonts w:ascii="Calibri" w:hAnsi="Calibri" w:cs="Calibri"/>
        </w:rPr>
        <w:t>1) Tire Dealer system, 1) accounts receivable, 8) Customer Inquiries, 1) Customer Balance Inquiry, 000) all stores, F9 enter customer #,  6) to view Open A/R</w:t>
      </w:r>
    </w:p>
    <w:p w14:paraId="1BA27A72" w14:textId="77777777" w:rsidR="00FE2A60" w:rsidRPr="00FE58EE" w:rsidRDefault="00FE2A60" w:rsidP="00FC5F85">
      <w:pPr>
        <w:numPr>
          <w:ilvl w:val="1"/>
          <w:numId w:val="301"/>
        </w:numPr>
        <w:spacing w:after="0" w:line="276" w:lineRule="auto"/>
        <w:rPr>
          <w:rFonts w:ascii="Calibri" w:hAnsi="Calibri" w:cs="Calibri"/>
        </w:rPr>
      </w:pPr>
      <w:r w:rsidRPr="00FE58EE">
        <w:rPr>
          <w:rFonts w:ascii="Calibri" w:hAnsi="Calibri" w:cs="Calibri"/>
        </w:rPr>
        <w:t xml:space="preserve">Send DanL excel sheet with Query to open A/R </w:t>
      </w:r>
    </w:p>
    <w:p w14:paraId="4340375D" w14:textId="77777777" w:rsidR="00FE2A60" w:rsidRPr="00FE58EE" w:rsidRDefault="00FE2A60" w:rsidP="00FC5F85">
      <w:pPr>
        <w:numPr>
          <w:ilvl w:val="1"/>
          <w:numId w:val="301"/>
        </w:numPr>
        <w:spacing w:after="0" w:line="276" w:lineRule="auto"/>
        <w:rPr>
          <w:rFonts w:ascii="Calibri" w:hAnsi="Calibri" w:cs="Calibri"/>
        </w:rPr>
      </w:pPr>
      <w:r w:rsidRPr="00FE58EE">
        <w:rPr>
          <w:rFonts w:ascii="Calibri" w:hAnsi="Calibri" w:cs="Calibri"/>
        </w:rPr>
        <w:t>Example AWTARQRY.xlsx</w:t>
      </w:r>
    </w:p>
    <w:p w14:paraId="5E88456C" w14:textId="137B703C" w:rsidR="005516F8" w:rsidRPr="00FE2A60" w:rsidRDefault="00FE2A60" w:rsidP="00FC5F85">
      <w:pPr>
        <w:numPr>
          <w:ilvl w:val="1"/>
          <w:numId w:val="301"/>
        </w:numPr>
        <w:spacing w:after="0"/>
      </w:pPr>
      <w:r w:rsidRPr="00FE58EE">
        <w:t xml:space="preserve">Send confirmation of upload to VP of Finance, Controller and Credit Manager. </w:t>
      </w:r>
    </w:p>
    <w:p w14:paraId="4AD33D95" w14:textId="1BD97A02" w:rsidR="00756611" w:rsidRDefault="004F39AB" w:rsidP="00060C4E">
      <w:pPr>
        <w:pStyle w:val="Heading2"/>
        <w:numPr>
          <w:ilvl w:val="1"/>
          <w:numId w:val="32"/>
        </w:numPr>
      </w:pPr>
      <w:bookmarkStart w:id="196" w:name="_Toc212651152"/>
      <w:bookmarkEnd w:id="194"/>
      <w:r>
        <w:lastRenderedPageBreak/>
        <w:t>New Location Install</w:t>
      </w:r>
      <w:bookmarkEnd w:id="196"/>
    </w:p>
    <w:p w14:paraId="313259F7" w14:textId="6FD5E2AC" w:rsidR="004F39AB" w:rsidRDefault="004F39AB" w:rsidP="00A77493">
      <w:pPr>
        <w:pStyle w:val="ListParagraph"/>
        <w:numPr>
          <w:ilvl w:val="2"/>
          <w:numId w:val="32"/>
        </w:numPr>
      </w:pPr>
      <w:r w:rsidRPr="00A77493">
        <w:rPr>
          <w:rFonts w:eastAsiaTheme="majorEastAsia"/>
          <w:b/>
          <w:sz w:val="24"/>
          <w:szCs w:val="22"/>
        </w:rPr>
        <w:t>Physical Asset</w:t>
      </w:r>
      <w:r w:rsidRPr="00A77493">
        <w:rPr>
          <w:rFonts w:ascii="Arial Narrow" w:eastAsiaTheme="majorEastAsia" w:hAnsi="Arial Narrow" w:cstheme="majorBidi"/>
          <w:b/>
          <w:sz w:val="24"/>
          <w:szCs w:val="22"/>
        </w:rPr>
        <w:br/>
      </w:r>
      <w:r w:rsidRPr="00FB3F62">
        <w:t>All Specific model information for equipment is located in OneNote-Equipment Template</w:t>
      </w:r>
    </w:p>
    <w:p w14:paraId="0A45934A" w14:textId="77777777" w:rsidR="004F39AB" w:rsidRPr="00D10C8C" w:rsidRDefault="004F39AB" w:rsidP="00FC5F85">
      <w:pPr>
        <w:numPr>
          <w:ilvl w:val="0"/>
          <w:numId w:val="280"/>
        </w:numPr>
        <w:spacing w:before="0" w:after="0" w:line="276" w:lineRule="auto"/>
        <w:rPr>
          <w:bCs/>
          <w:szCs w:val="22"/>
        </w:rPr>
      </w:pPr>
      <w:r w:rsidRPr="00D10C8C">
        <w:rPr>
          <w:rFonts w:eastAsiaTheme="minorHAnsi" w:cs="Arial"/>
          <w:bCs/>
          <w:szCs w:val="22"/>
        </w:rPr>
        <w:t>Router and Switch</w:t>
      </w:r>
    </w:p>
    <w:p w14:paraId="2A302DC3" w14:textId="551AF467" w:rsidR="004F39AB" w:rsidRPr="00D10C8C" w:rsidRDefault="004F39AB" w:rsidP="00FC5F85">
      <w:pPr>
        <w:numPr>
          <w:ilvl w:val="0"/>
          <w:numId w:val="160"/>
        </w:numPr>
        <w:spacing w:before="0" w:after="0"/>
        <w:rPr>
          <w:szCs w:val="22"/>
        </w:rPr>
      </w:pPr>
      <w:r w:rsidRPr="00D10C8C">
        <w:rPr>
          <w:szCs w:val="22"/>
        </w:rPr>
        <w:t xml:space="preserve">Ordered and set up by system </w:t>
      </w:r>
      <w:r w:rsidR="00581BF7" w:rsidRPr="00D10C8C">
        <w:rPr>
          <w:szCs w:val="22"/>
        </w:rPr>
        <w:t>admin.</w:t>
      </w:r>
      <w:r w:rsidRPr="00D10C8C">
        <w:rPr>
          <w:szCs w:val="22"/>
        </w:rPr>
        <w:t xml:space="preserve"> </w:t>
      </w:r>
    </w:p>
    <w:p w14:paraId="15586E4E" w14:textId="77777777" w:rsidR="004F39AB" w:rsidRPr="00D10C8C" w:rsidRDefault="004F39AB" w:rsidP="00FC5F85">
      <w:pPr>
        <w:numPr>
          <w:ilvl w:val="0"/>
          <w:numId w:val="280"/>
        </w:numPr>
        <w:spacing w:before="0" w:after="0" w:line="276" w:lineRule="auto"/>
        <w:rPr>
          <w:rFonts w:eastAsiaTheme="minorHAnsi" w:cs="Arial"/>
          <w:bCs/>
          <w:szCs w:val="22"/>
        </w:rPr>
      </w:pPr>
      <w:r w:rsidRPr="00D10C8C">
        <w:rPr>
          <w:rFonts w:eastAsiaTheme="minorHAnsi" w:cs="Arial"/>
          <w:bCs/>
          <w:szCs w:val="22"/>
        </w:rPr>
        <w:t>PC for employees</w:t>
      </w:r>
    </w:p>
    <w:p w14:paraId="7C8C5F5A" w14:textId="77777777" w:rsidR="004F39AB" w:rsidRPr="00D10C8C" w:rsidRDefault="004F39AB" w:rsidP="00FC5F85">
      <w:pPr>
        <w:numPr>
          <w:ilvl w:val="0"/>
          <w:numId w:val="161"/>
        </w:numPr>
        <w:spacing w:before="0" w:after="0"/>
        <w:rPr>
          <w:rFonts w:eastAsiaTheme="minorHAnsi" w:cs="Arial"/>
          <w:b/>
          <w:szCs w:val="22"/>
        </w:rPr>
      </w:pPr>
      <w:r w:rsidRPr="00D10C8C">
        <w:rPr>
          <w:szCs w:val="22"/>
        </w:rPr>
        <w:t>Ordered and set up by IT Support</w:t>
      </w:r>
    </w:p>
    <w:p w14:paraId="303308AA" w14:textId="77777777" w:rsidR="004F39AB" w:rsidRPr="00D10C8C" w:rsidRDefault="004F39AB" w:rsidP="00FC5F85">
      <w:pPr>
        <w:numPr>
          <w:ilvl w:val="0"/>
          <w:numId w:val="280"/>
        </w:numPr>
        <w:spacing w:before="0" w:after="0" w:line="276" w:lineRule="auto"/>
        <w:rPr>
          <w:rFonts w:eastAsiaTheme="minorHAnsi" w:cs="Arial"/>
          <w:bCs/>
          <w:szCs w:val="22"/>
        </w:rPr>
      </w:pPr>
      <w:r w:rsidRPr="00D10C8C">
        <w:rPr>
          <w:rFonts w:eastAsiaTheme="minorHAnsi" w:cs="Arial"/>
          <w:bCs/>
          <w:szCs w:val="22"/>
        </w:rPr>
        <w:t>Desk phones</w:t>
      </w:r>
    </w:p>
    <w:p w14:paraId="30E03D19" w14:textId="77777777" w:rsidR="004F39AB" w:rsidRPr="00D10C8C" w:rsidRDefault="004F39AB" w:rsidP="00FC5F85">
      <w:pPr>
        <w:numPr>
          <w:ilvl w:val="0"/>
          <w:numId w:val="162"/>
        </w:numPr>
        <w:spacing w:before="0" w:after="0"/>
        <w:rPr>
          <w:szCs w:val="22"/>
        </w:rPr>
      </w:pPr>
      <w:r w:rsidRPr="00D10C8C">
        <w:rPr>
          <w:szCs w:val="22"/>
        </w:rPr>
        <w:t>Ordered and set up by IT Support</w:t>
      </w:r>
    </w:p>
    <w:p w14:paraId="2594ABAB" w14:textId="77777777" w:rsidR="004F39AB" w:rsidRPr="00D10C8C" w:rsidRDefault="004F39AB" w:rsidP="00FC5F85">
      <w:pPr>
        <w:numPr>
          <w:ilvl w:val="0"/>
          <w:numId w:val="280"/>
        </w:numPr>
        <w:spacing w:before="0" w:after="0" w:line="276" w:lineRule="auto"/>
        <w:rPr>
          <w:rFonts w:eastAsiaTheme="minorHAnsi" w:cs="Arial"/>
          <w:bCs/>
          <w:szCs w:val="22"/>
        </w:rPr>
      </w:pPr>
      <w:r w:rsidRPr="00D10C8C">
        <w:rPr>
          <w:rFonts w:eastAsiaTheme="minorHAnsi" w:cs="Arial"/>
          <w:bCs/>
          <w:szCs w:val="22"/>
        </w:rPr>
        <w:t xml:space="preserve">Phone equipment </w:t>
      </w:r>
    </w:p>
    <w:p w14:paraId="538A92D1" w14:textId="03F70E9C" w:rsidR="004F39AB" w:rsidRPr="00D10C8C" w:rsidRDefault="004F39AB" w:rsidP="00FC5F85">
      <w:pPr>
        <w:numPr>
          <w:ilvl w:val="0"/>
          <w:numId w:val="163"/>
        </w:numPr>
        <w:spacing w:before="0" w:after="0"/>
        <w:rPr>
          <w:szCs w:val="22"/>
        </w:rPr>
      </w:pPr>
      <w:r w:rsidRPr="00D10C8C">
        <w:rPr>
          <w:szCs w:val="22"/>
        </w:rPr>
        <w:t xml:space="preserve">Ordered and set up by system </w:t>
      </w:r>
      <w:r w:rsidR="00581BF7" w:rsidRPr="00D10C8C">
        <w:rPr>
          <w:szCs w:val="22"/>
        </w:rPr>
        <w:t>admin.</w:t>
      </w:r>
      <w:r w:rsidRPr="00D10C8C">
        <w:rPr>
          <w:szCs w:val="22"/>
        </w:rPr>
        <w:t xml:space="preserve"> </w:t>
      </w:r>
    </w:p>
    <w:p w14:paraId="062F31A6" w14:textId="77777777" w:rsidR="004F39AB" w:rsidRPr="00D10C8C" w:rsidRDefault="004F39AB" w:rsidP="00FC5F85">
      <w:pPr>
        <w:numPr>
          <w:ilvl w:val="0"/>
          <w:numId w:val="280"/>
        </w:numPr>
        <w:spacing w:before="0" w:after="0" w:line="276" w:lineRule="auto"/>
        <w:rPr>
          <w:rFonts w:eastAsiaTheme="minorHAnsi" w:cs="Arial"/>
          <w:bCs/>
          <w:szCs w:val="22"/>
        </w:rPr>
      </w:pPr>
      <w:r w:rsidRPr="00D10C8C">
        <w:rPr>
          <w:rFonts w:eastAsiaTheme="minorHAnsi" w:cs="Arial"/>
          <w:bCs/>
          <w:szCs w:val="22"/>
        </w:rPr>
        <w:t>Printer and scanner</w:t>
      </w:r>
    </w:p>
    <w:p w14:paraId="5B9058FD" w14:textId="77777777" w:rsidR="004F39AB" w:rsidRPr="00D10C8C" w:rsidRDefault="004F39AB" w:rsidP="00FC5F85">
      <w:pPr>
        <w:numPr>
          <w:ilvl w:val="0"/>
          <w:numId w:val="164"/>
        </w:numPr>
        <w:spacing w:before="0" w:after="0"/>
        <w:rPr>
          <w:szCs w:val="22"/>
        </w:rPr>
      </w:pPr>
      <w:r w:rsidRPr="00D10C8C">
        <w:rPr>
          <w:szCs w:val="22"/>
        </w:rPr>
        <w:t>Ordered and set up by IT Support</w:t>
      </w:r>
    </w:p>
    <w:p w14:paraId="4BB2B7C7" w14:textId="77777777" w:rsidR="004F39AB" w:rsidRPr="00D10C8C" w:rsidRDefault="004F39AB" w:rsidP="00FC5F85">
      <w:pPr>
        <w:numPr>
          <w:ilvl w:val="0"/>
          <w:numId w:val="280"/>
        </w:numPr>
        <w:spacing w:before="0" w:after="0" w:line="276" w:lineRule="auto"/>
        <w:rPr>
          <w:rFonts w:eastAsiaTheme="minorHAnsi" w:cs="Arial"/>
          <w:bCs/>
          <w:szCs w:val="22"/>
        </w:rPr>
      </w:pPr>
      <w:r w:rsidRPr="00D10C8C">
        <w:rPr>
          <w:rFonts w:eastAsiaTheme="minorHAnsi" w:cs="Arial"/>
          <w:bCs/>
          <w:szCs w:val="22"/>
        </w:rPr>
        <w:t>Paging system</w:t>
      </w:r>
    </w:p>
    <w:p w14:paraId="22412D47" w14:textId="5A5787A5" w:rsidR="004F39AB" w:rsidRPr="00D10C8C" w:rsidRDefault="004F39AB" w:rsidP="00FC5F85">
      <w:pPr>
        <w:numPr>
          <w:ilvl w:val="0"/>
          <w:numId w:val="165"/>
        </w:numPr>
        <w:spacing w:before="0" w:after="0"/>
        <w:rPr>
          <w:szCs w:val="22"/>
        </w:rPr>
      </w:pPr>
      <w:r w:rsidRPr="00D10C8C">
        <w:rPr>
          <w:szCs w:val="22"/>
        </w:rPr>
        <w:t xml:space="preserve">Ordered and set up by system </w:t>
      </w:r>
      <w:r w:rsidR="00581BF7" w:rsidRPr="00D10C8C">
        <w:rPr>
          <w:szCs w:val="22"/>
        </w:rPr>
        <w:t>admin.</w:t>
      </w:r>
    </w:p>
    <w:p w14:paraId="3972CA6B" w14:textId="77777777" w:rsidR="004F39AB" w:rsidRPr="00D10C8C" w:rsidRDefault="004F39AB" w:rsidP="00FC5F85">
      <w:pPr>
        <w:numPr>
          <w:ilvl w:val="0"/>
          <w:numId w:val="280"/>
        </w:numPr>
        <w:spacing w:before="0" w:after="0" w:line="276" w:lineRule="auto"/>
        <w:rPr>
          <w:rFonts w:eastAsiaTheme="minorHAnsi" w:cs="Arial"/>
          <w:bCs/>
          <w:szCs w:val="22"/>
        </w:rPr>
      </w:pPr>
      <w:r w:rsidRPr="00D10C8C">
        <w:rPr>
          <w:rFonts w:eastAsiaTheme="minorHAnsi" w:cs="Arial"/>
          <w:bCs/>
          <w:szCs w:val="22"/>
        </w:rPr>
        <w:t>Time clock</w:t>
      </w:r>
    </w:p>
    <w:p w14:paraId="03CC4B9C" w14:textId="77777777" w:rsidR="004F39AB" w:rsidRPr="00D10C8C" w:rsidRDefault="004F39AB" w:rsidP="00FC5F85">
      <w:pPr>
        <w:numPr>
          <w:ilvl w:val="0"/>
          <w:numId w:val="166"/>
        </w:numPr>
        <w:spacing w:before="0" w:after="0"/>
        <w:rPr>
          <w:szCs w:val="22"/>
        </w:rPr>
      </w:pPr>
      <w:r w:rsidRPr="00D10C8C">
        <w:rPr>
          <w:szCs w:val="22"/>
        </w:rPr>
        <w:t>Ordered and set up by IT Support</w:t>
      </w:r>
    </w:p>
    <w:p w14:paraId="4F7D3FE4" w14:textId="77777777" w:rsidR="004F39AB" w:rsidRPr="00D10C8C" w:rsidRDefault="004F39AB" w:rsidP="00FC5F85">
      <w:pPr>
        <w:numPr>
          <w:ilvl w:val="0"/>
          <w:numId w:val="280"/>
        </w:numPr>
        <w:spacing w:before="0" w:after="0" w:line="276" w:lineRule="auto"/>
        <w:rPr>
          <w:rFonts w:eastAsiaTheme="minorHAnsi" w:cs="Arial"/>
          <w:bCs/>
          <w:szCs w:val="22"/>
        </w:rPr>
      </w:pPr>
      <w:r w:rsidRPr="00D10C8C">
        <w:rPr>
          <w:rFonts w:eastAsiaTheme="minorHAnsi" w:cs="Arial"/>
          <w:bCs/>
          <w:szCs w:val="22"/>
        </w:rPr>
        <w:t xml:space="preserve">Cell phones </w:t>
      </w:r>
    </w:p>
    <w:p w14:paraId="1308EBB7" w14:textId="2940D49D" w:rsidR="004F39AB" w:rsidRPr="00D10C8C" w:rsidRDefault="004F39AB" w:rsidP="00FC5F85">
      <w:pPr>
        <w:numPr>
          <w:ilvl w:val="0"/>
          <w:numId w:val="167"/>
        </w:numPr>
        <w:spacing w:before="0" w:after="0"/>
        <w:rPr>
          <w:szCs w:val="22"/>
        </w:rPr>
      </w:pPr>
      <w:r w:rsidRPr="00D10C8C">
        <w:rPr>
          <w:szCs w:val="22"/>
        </w:rPr>
        <w:t>Ordered and set up by IT Support</w:t>
      </w:r>
    </w:p>
    <w:p w14:paraId="37294F5F" w14:textId="77777777" w:rsidR="00F92C56" w:rsidRPr="00D975F7" w:rsidRDefault="00F92C56" w:rsidP="00F92C56">
      <w:pPr>
        <w:spacing w:before="0" w:after="0"/>
        <w:ind w:left="1440"/>
      </w:pPr>
    </w:p>
    <w:p w14:paraId="53D2F20A" w14:textId="1A33BD83" w:rsidR="004F39AB" w:rsidRPr="00A77493" w:rsidRDefault="00F92C56" w:rsidP="00A77493">
      <w:pPr>
        <w:pStyle w:val="ListParagraph"/>
        <w:numPr>
          <w:ilvl w:val="2"/>
          <w:numId w:val="32"/>
        </w:numPr>
        <w:rPr>
          <w:b/>
          <w:bCs/>
          <w:sz w:val="24"/>
          <w:szCs w:val="22"/>
        </w:rPr>
      </w:pPr>
      <w:r w:rsidRPr="00A77493">
        <w:rPr>
          <w:b/>
          <w:bCs/>
          <w:sz w:val="24"/>
          <w:szCs w:val="22"/>
        </w:rPr>
        <w:t>MaddenCo Set Up</w:t>
      </w:r>
    </w:p>
    <w:p w14:paraId="64EEC7E2" w14:textId="77777777" w:rsidR="00F92C56" w:rsidRPr="00F92C56" w:rsidRDefault="00F92C56" w:rsidP="00A557DE">
      <w:pPr>
        <w:spacing w:before="0"/>
      </w:pPr>
    </w:p>
    <w:p w14:paraId="7D19703C" w14:textId="77777777" w:rsidR="00F92C56" w:rsidRPr="00D10C8C" w:rsidRDefault="00F92C56" w:rsidP="00FC5F85">
      <w:pPr>
        <w:numPr>
          <w:ilvl w:val="0"/>
          <w:numId w:val="168"/>
        </w:numPr>
        <w:spacing w:before="0" w:after="0" w:line="276" w:lineRule="auto"/>
        <w:rPr>
          <w:rFonts w:eastAsiaTheme="minorHAnsi" w:cs="Arial"/>
          <w:bCs/>
          <w:szCs w:val="22"/>
        </w:rPr>
      </w:pPr>
      <w:r w:rsidRPr="00D10C8C">
        <w:rPr>
          <w:rFonts w:eastAsiaTheme="minorHAnsi" w:cs="Arial"/>
          <w:bCs/>
          <w:szCs w:val="22"/>
        </w:rPr>
        <w:t>Set up store information – Location Setup – In OneNote – MaddenCo New Location - New Control Keys</w:t>
      </w:r>
    </w:p>
    <w:p w14:paraId="53F3BA97" w14:textId="6A598BDD" w:rsidR="00F92C56" w:rsidRPr="00D10C8C" w:rsidRDefault="00F92C56" w:rsidP="00FC5F85">
      <w:pPr>
        <w:numPr>
          <w:ilvl w:val="0"/>
          <w:numId w:val="169"/>
        </w:numPr>
        <w:spacing w:before="0" w:after="0"/>
        <w:rPr>
          <w:szCs w:val="22"/>
        </w:rPr>
      </w:pPr>
      <w:r w:rsidRPr="00D10C8C">
        <w:rPr>
          <w:szCs w:val="22"/>
        </w:rPr>
        <w:t xml:space="preserve">Enter location name and </w:t>
      </w:r>
      <w:r w:rsidR="00581BF7" w:rsidRPr="00D10C8C">
        <w:rPr>
          <w:szCs w:val="22"/>
        </w:rPr>
        <w:t>address.</w:t>
      </w:r>
    </w:p>
    <w:p w14:paraId="484A08F3" w14:textId="01B77902" w:rsidR="00F92C56" w:rsidRPr="00D10C8C" w:rsidRDefault="00F92C56" w:rsidP="00FC5F85">
      <w:pPr>
        <w:numPr>
          <w:ilvl w:val="0"/>
          <w:numId w:val="169"/>
        </w:numPr>
        <w:spacing w:before="0" w:after="0"/>
        <w:rPr>
          <w:szCs w:val="22"/>
        </w:rPr>
      </w:pPr>
      <w:r w:rsidRPr="00D10C8C">
        <w:rPr>
          <w:szCs w:val="22"/>
        </w:rPr>
        <w:t xml:space="preserve">Make </w:t>
      </w:r>
      <w:r w:rsidR="00581BF7" w:rsidRPr="00D10C8C">
        <w:rPr>
          <w:szCs w:val="22"/>
        </w:rPr>
        <w:t>active.</w:t>
      </w:r>
    </w:p>
    <w:p w14:paraId="5B4620CD" w14:textId="77777777" w:rsidR="00F92C56" w:rsidRPr="00D10C8C" w:rsidRDefault="00F92C56" w:rsidP="00FC5F85">
      <w:pPr>
        <w:pStyle w:val="ListParagraph"/>
        <w:numPr>
          <w:ilvl w:val="0"/>
          <w:numId w:val="168"/>
        </w:numPr>
        <w:rPr>
          <w:rFonts w:eastAsiaTheme="minorHAnsi" w:cs="Arial"/>
          <w:bCs/>
          <w:szCs w:val="22"/>
        </w:rPr>
      </w:pPr>
      <w:r w:rsidRPr="00D10C8C">
        <w:rPr>
          <w:rFonts w:eastAsiaTheme="minorHAnsi" w:cs="Arial"/>
          <w:bCs/>
          <w:szCs w:val="22"/>
        </w:rPr>
        <w:t>Store access</w:t>
      </w:r>
    </w:p>
    <w:p w14:paraId="2C65401A" w14:textId="766BD90E" w:rsidR="00F92C56" w:rsidRPr="00D10C8C" w:rsidRDefault="00F92C56" w:rsidP="00FC5F85">
      <w:pPr>
        <w:numPr>
          <w:ilvl w:val="0"/>
          <w:numId w:val="170"/>
        </w:numPr>
        <w:spacing w:before="0" w:after="0"/>
        <w:rPr>
          <w:szCs w:val="22"/>
        </w:rPr>
      </w:pPr>
      <w:r w:rsidRPr="00D10C8C">
        <w:rPr>
          <w:szCs w:val="22"/>
        </w:rPr>
        <w:t xml:space="preserve">Give accounting department, IT, credits, AP, and President access </w:t>
      </w:r>
      <w:r w:rsidR="00581BF7" w:rsidRPr="00D10C8C">
        <w:rPr>
          <w:szCs w:val="22"/>
        </w:rPr>
        <w:t>immediately.</w:t>
      </w:r>
    </w:p>
    <w:p w14:paraId="4358E0F0" w14:textId="254FC737" w:rsidR="00F92C56" w:rsidRPr="00D10C8C" w:rsidRDefault="00F92C56" w:rsidP="00FC5F85">
      <w:pPr>
        <w:numPr>
          <w:ilvl w:val="0"/>
          <w:numId w:val="170"/>
        </w:numPr>
        <w:spacing w:before="0" w:after="0"/>
        <w:rPr>
          <w:szCs w:val="22"/>
        </w:rPr>
      </w:pPr>
      <w:r w:rsidRPr="00D10C8C">
        <w:rPr>
          <w:szCs w:val="22"/>
        </w:rPr>
        <w:t xml:space="preserve">Purchasing, AR, logistics, HR can have access once control keys are set </w:t>
      </w:r>
      <w:r w:rsidR="00581BF7" w:rsidRPr="00D10C8C">
        <w:rPr>
          <w:szCs w:val="22"/>
        </w:rPr>
        <w:t>up.</w:t>
      </w:r>
    </w:p>
    <w:p w14:paraId="43BA3992" w14:textId="77777777" w:rsidR="00F92C56" w:rsidRPr="00D10C8C" w:rsidRDefault="00F92C56" w:rsidP="00FC5F85">
      <w:pPr>
        <w:numPr>
          <w:ilvl w:val="0"/>
          <w:numId w:val="170"/>
        </w:numPr>
        <w:spacing w:before="0" w:after="0"/>
        <w:rPr>
          <w:rFonts w:eastAsiaTheme="minorHAnsi" w:cs="Arial"/>
          <w:szCs w:val="22"/>
        </w:rPr>
      </w:pPr>
      <w:r w:rsidRPr="00D10C8C">
        <w:rPr>
          <w:szCs w:val="22"/>
        </w:rPr>
        <w:t>Sales and all remaining users get access week of go live.</w:t>
      </w:r>
    </w:p>
    <w:p w14:paraId="5A3F5C78" w14:textId="77777777" w:rsidR="00F92C56" w:rsidRPr="00D10C8C" w:rsidRDefault="00F92C56" w:rsidP="00F92C56">
      <w:pPr>
        <w:pStyle w:val="ListParagraph"/>
        <w:rPr>
          <w:rFonts w:eastAsiaTheme="minorHAnsi" w:cs="Arial"/>
          <w:b/>
          <w:szCs w:val="22"/>
        </w:rPr>
      </w:pPr>
    </w:p>
    <w:p w14:paraId="4BCB5DE8" w14:textId="33FAEF05" w:rsidR="00F92C56" w:rsidRPr="00D10C8C" w:rsidRDefault="00F92C56" w:rsidP="00FC5F85">
      <w:pPr>
        <w:pStyle w:val="ListParagraph"/>
        <w:numPr>
          <w:ilvl w:val="0"/>
          <w:numId w:val="168"/>
        </w:numPr>
        <w:rPr>
          <w:rFonts w:eastAsiaTheme="minorHAnsi" w:cs="Arial"/>
          <w:bCs/>
          <w:szCs w:val="22"/>
        </w:rPr>
      </w:pPr>
      <w:r w:rsidRPr="00D10C8C">
        <w:rPr>
          <w:rFonts w:eastAsiaTheme="minorHAnsi" w:cs="Arial"/>
          <w:bCs/>
          <w:szCs w:val="22"/>
        </w:rPr>
        <w:t xml:space="preserve">Add </w:t>
      </w:r>
      <w:r w:rsidR="00581BF7" w:rsidRPr="00D10C8C">
        <w:rPr>
          <w:rFonts w:eastAsiaTheme="minorHAnsi" w:cs="Arial"/>
          <w:bCs/>
          <w:szCs w:val="22"/>
        </w:rPr>
        <w:t>users.</w:t>
      </w:r>
      <w:r w:rsidRPr="00D10C8C">
        <w:rPr>
          <w:rFonts w:eastAsiaTheme="minorHAnsi" w:cs="Arial"/>
          <w:bCs/>
          <w:szCs w:val="22"/>
        </w:rPr>
        <w:t xml:space="preserve"> </w:t>
      </w:r>
    </w:p>
    <w:p w14:paraId="53DE5FDA" w14:textId="7E0CC944" w:rsidR="00F92C56" w:rsidRPr="00D10C8C" w:rsidRDefault="00581BF7" w:rsidP="00FC5F85">
      <w:pPr>
        <w:numPr>
          <w:ilvl w:val="0"/>
          <w:numId w:val="171"/>
        </w:numPr>
        <w:spacing w:before="0" w:after="0"/>
        <w:rPr>
          <w:rFonts w:eastAsiaTheme="minorHAnsi" w:cs="Arial"/>
          <w:szCs w:val="22"/>
        </w:rPr>
      </w:pPr>
      <w:r w:rsidRPr="00D10C8C">
        <w:rPr>
          <w:szCs w:val="22"/>
        </w:rPr>
        <w:t>Set up</w:t>
      </w:r>
      <w:r w:rsidR="00F92C56" w:rsidRPr="00D10C8C">
        <w:rPr>
          <w:szCs w:val="22"/>
        </w:rPr>
        <w:t xml:space="preserve"> new users and give them the necessary </w:t>
      </w:r>
      <w:r w:rsidRPr="00D10C8C">
        <w:rPr>
          <w:szCs w:val="22"/>
        </w:rPr>
        <w:t>permissions.</w:t>
      </w:r>
      <w:r w:rsidR="00F92C56" w:rsidRPr="00D10C8C">
        <w:rPr>
          <w:szCs w:val="22"/>
        </w:rPr>
        <w:t xml:space="preserve"> </w:t>
      </w:r>
    </w:p>
    <w:p w14:paraId="15100E7B" w14:textId="51B58873" w:rsidR="00F92C56" w:rsidRPr="00D10C8C" w:rsidRDefault="00F92C56" w:rsidP="00FC5F85">
      <w:pPr>
        <w:numPr>
          <w:ilvl w:val="2"/>
          <w:numId w:val="168"/>
        </w:numPr>
        <w:spacing w:before="0" w:after="0" w:line="276" w:lineRule="auto"/>
        <w:rPr>
          <w:szCs w:val="22"/>
        </w:rPr>
      </w:pPr>
      <w:r w:rsidRPr="00D10C8C">
        <w:rPr>
          <w:szCs w:val="22"/>
        </w:rPr>
        <w:t xml:space="preserve">Review </w:t>
      </w:r>
      <w:hyperlink w:anchor="_Adding_Access_for" w:history="1">
        <w:r w:rsidR="007F7A6D" w:rsidRPr="007F7A6D">
          <w:rPr>
            <w:rStyle w:val="Hyperlink"/>
            <w:szCs w:val="22"/>
          </w:rPr>
          <w:t>Adding Access for New Users</w:t>
        </w:r>
      </w:hyperlink>
    </w:p>
    <w:p w14:paraId="240847D2" w14:textId="3C501CAD" w:rsidR="00F92C56" w:rsidRPr="00D10C8C" w:rsidRDefault="00F92C56" w:rsidP="00FC5F85">
      <w:pPr>
        <w:numPr>
          <w:ilvl w:val="2"/>
          <w:numId w:val="168"/>
        </w:numPr>
        <w:spacing w:before="0" w:after="0" w:line="276" w:lineRule="auto"/>
        <w:rPr>
          <w:szCs w:val="22"/>
        </w:rPr>
      </w:pPr>
      <w:r w:rsidRPr="00D10C8C">
        <w:rPr>
          <w:szCs w:val="22"/>
        </w:rPr>
        <w:t xml:space="preserve">HR will provide </w:t>
      </w:r>
      <w:r w:rsidR="00581BF7" w:rsidRPr="00D10C8C">
        <w:rPr>
          <w:szCs w:val="22"/>
        </w:rPr>
        <w:t>a list</w:t>
      </w:r>
      <w:r w:rsidRPr="00D10C8C">
        <w:rPr>
          <w:szCs w:val="22"/>
        </w:rPr>
        <w:t xml:space="preserve"> of names and </w:t>
      </w:r>
      <w:r w:rsidR="00581BF7" w:rsidRPr="00D10C8C">
        <w:rPr>
          <w:szCs w:val="22"/>
        </w:rPr>
        <w:t>titles.</w:t>
      </w:r>
    </w:p>
    <w:p w14:paraId="6CB81389" w14:textId="77777777" w:rsidR="00F92C56" w:rsidRPr="00D10C8C" w:rsidRDefault="00F92C56" w:rsidP="00FC5F85">
      <w:pPr>
        <w:pStyle w:val="ListParagraph"/>
        <w:numPr>
          <w:ilvl w:val="0"/>
          <w:numId w:val="168"/>
        </w:numPr>
        <w:rPr>
          <w:rFonts w:eastAsiaTheme="minorHAnsi" w:cs="Arial"/>
          <w:bCs/>
          <w:szCs w:val="22"/>
        </w:rPr>
      </w:pPr>
      <w:r w:rsidRPr="00D10C8C">
        <w:rPr>
          <w:rFonts w:eastAsiaTheme="minorHAnsi" w:cs="Arial"/>
          <w:bCs/>
          <w:szCs w:val="22"/>
        </w:rPr>
        <w:t>Control keys</w:t>
      </w:r>
    </w:p>
    <w:p w14:paraId="6CD25D36" w14:textId="77777777" w:rsidR="00F92C56" w:rsidRPr="00D10C8C" w:rsidRDefault="00F92C56" w:rsidP="00FC5F85">
      <w:pPr>
        <w:numPr>
          <w:ilvl w:val="0"/>
          <w:numId w:val="172"/>
        </w:numPr>
        <w:spacing w:before="0" w:after="0"/>
        <w:rPr>
          <w:rFonts w:eastAsiaTheme="minorHAnsi" w:cs="Arial"/>
          <w:szCs w:val="22"/>
        </w:rPr>
      </w:pPr>
      <w:r w:rsidRPr="00D10C8C">
        <w:rPr>
          <w:rFonts w:eastAsiaTheme="minorHAnsi" w:cs="Arial"/>
          <w:szCs w:val="22"/>
        </w:rPr>
        <w:t>Notes listed in ONE Note – Location Setup - Madden Co New Location - New Control Keys</w:t>
      </w:r>
    </w:p>
    <w:p w14:paraId="5D4ED6ED" w14:textId="7520C027" w:rsidR="00F92C56" w:rsidRPr="00D10C8C" w:rsidRDefault="00F92C56" w:rsidP="00FC5F85">
      <w:pPr>
        <w:numPr>
          <w:ilvl w:val="2"/>
          <w:numId w:val="168"/>
        </w:numPr>
        <w:spacing w:before="0" w:after="0" w:line="276" w:lineRule="auto"/>
        <w:rPr>
          <w:szCs w:val="22"/>
        </w:rPr>
      </w:pPr>
      <w:r w:rsidRPr="00D10C8C">
        <w:rPr>
          <w:szCs w:val="22"/>
        </w:rPr>
        <w:t xml:space="preserve">Location setup - madden co new location – control </w:t>
      </w:r>
      <w:r w:rsidR="00581BF7" w:rsidRPr="00D10C8C">
        <w:rPr>
          <w:szCs w:val="22"/>
        </w:rPr>
        <w:t>keys.</w:t>
      </w:r>
    </w:p>
    <w:p w14:paraId="34983B1C" w14:textId="73EE897F" w:rsidR="00F92C56" w:rsidRPr="00D10C8C" w:rsidRDefault="00F92C56" w:rsidP="00FC5F85">
      <w:pPr>
        <w:numPr>
          <w:ilvl w:val="2"/>
          <w:numId w:val="168"/>
        </w:numPr>
        <w:spacing w:before="0" w:after="0" w:line="276" w:lineRule="auto"/>
        <w:rPr>
          <w:szCs w:val="22"/>
        </w:rPr>
      </w:pPr>
      <w:r w:rsidRPr="00D10C8C">
        <w:rPr>
          <w:szCs w:val="22"/>
        </w:rPr>
        <w:t xml:space="preserve">PNQTB will need </w:t>
      </w:r>
      <w:r w:rsidR="00581BF7" w:rsidRPr="00D10C8C">
        <w:rPr>
          <w:szCs w:val="22"/>
        </w:rPr>
        <w:t>to be set</w:t>
      </w:r>
      <w:r w:rsidRPr="00D10C8C">
        <w:rPr>
          <w:szCs w:val="22"/>
        </w:rPr>
        <w:t xml:space="preserve"> up to match location </w:t>
      </w:r>
      <w:r w:rsidR="00581BF7" w:rsidRPr="00D10C8C">
        <w:rPr>
          <w:szCs w:val="22"/>
        </w:rPr>
        <w:t>data.</w:t>
      </w:r>
    </w:p>
    <w:p w14:paraId="4F20620F" w14:textId="6E778150" w:rsidR="00F92C56" w:rsidRPr="00D10C8C" w:rsidRDefault="00F92C56" w:rsidP="00FC5F85">
      <w:pPr>
        <w:pStyle w:val="ListParagraph"/>
        <w:numPr>
          <w:ilvl w:val="2"/>
          <w:numId w:val="168"/>
        </w:numPr>
        <w:rPr>
          <w:szCs w:val="22"/>
        </w:rPr>
      </w:pPr>
      <w:r w:rsidRPr="00D10C8C">
        <w:rPr>
          <w:szCs w:val="22"/>
        </w:rPr>
        <w:t>I</w:t>
      </w:r>
      <w:r w:rsidR="00FB3F62">
        <w:rPr>
          <w:szCs w:val="22"/>
        </w:rPr>
        <w:t>T</w:t>
      </w:r>
      <w:r w:rsidRPr="00D10C8C">
        <w:rPr>
          <w:szCs w:val="22"/>
        </w:rPr>
        <w:t xml:space="preserve"> support is email</w:t>
      </w:r>
      <w:r w:rsidR="00FB3F62">
        <w:rPr>
          <w:szCs w:val="22"/>
        </w:rPr>
        <w:t>ed</w:t>
      </w:r>
      <w:r w:rsidRPr="00D10C8C">
        <w:rPr>
          <w:szCs w:val="22"/>
        </w:rPr>
        <w:t xml:space="preserve"> when </w:t>
      </w:r>
      <w:r w:rsidR="00581BF7" w:rsidRPr="00D10C8C">
        <w:rPr>
          <w:szCs w:val="22"/>
        </w:rPr>
        <w:t>a change</w:t>
      </w:r>
      <w:r w:rsidRPr="00D10C8C">
        <w:rPr>
          <w:szCs w:val="22"/>
        </w:rPr>
        <w:t xml:space="preserve"> is made on the </w:t>
      </w:r>
      <w:r w:rsidR="00581BF7" w:rsidRPr="00D10C8C">
        <w:rPr>
          <w:szCs w:val="22"/>
        </w:rPr>
        <w:t>intranet.</w:t>
      </w:r>
    </w:p>
    <w:p w14:paraId="285EBED4" w14:textId="77777777" w:rsidR="00F92C56" w:rsidRPr="00D10C8C" w:rsidRDefault="00F92C56" w:rsidP="00FC5F85">
      <w:pPr>
        <w:pStyle w:val="ListParagraph"/>
        <w:numPr>
          <w:ilvl w:val="0"/>
          <w:numId w:val="168"/>
        </w:numPr>
        <w:rPr>
          <w:rFonts w:eastAsiaTheme="minorHAnsi" w:cs="Arial"/>
          <w:bCs/>
          <w:szCs w:val="22"/>
        </w:rPr>
      </w:pPr>
      <w:r w:rsidRPr="00D10C8C">
        <w:rPr>
          <w:rFonts w:eastAsiaTheme="minorHAnsi" w:cs="Arial"/>
          <w:bCs/>
          <w:szCs w:val="22"/>
        </w:rPr>
        <w:lastRenderedPageBreak/>
        <w:t xml:space="preserve">Customer upload </w:t>
      </w:r>
    </w:p>
    <w:p w14:paraId="55CB9BA3" w14:textId="3D8672CA" w:rsidR="00F92C56" w:rsidRPr="00D10C8C" w:rsidRDefault="00F92C56" w:rsidP="00FC5F85">
      <w:pPr>
        <w:numPr>
          <w:ilvl w:val="0"/>
          <w:numId w:val="173"/>
        </w:numPr>
        <w:spacing w:before="0" w:after="0"/>
        <w:rPr>
          <w:rFonts w:eastAsiaTheme="minorHAnsi" w:cs="Arial"/>
          <w:szCs w:val="22"/>
        </w:rPr>
      </w:pPr>
      <w:r w:rsidRPr="00D10C8C">
        <w:rPr>
          <w:szCs w:val="22"/>
        </w:rPr>
        <w:t xml:space="preserve">Credit will send customer </w:t>
      </w:r>
      <w:r w:rsidR="00581BF7" w:rsidRPr="00D10C8C">
        <w:rPr>
          <w:szCs w:val="22"/>
        </w:rPr>
        <w:t>list.</w:t>
      </w:r>
      <w:r w:rsidRPr="00D10C8C">
        <w:rPr>
          <w:szCs w:val="22"/>
        </w:rPr>
        <w:t xml:space="preserve"> </w:t>
      </w:r>
    </w:p>
    <w:p w14:paraId="7F1EA722" w14:textId="77777777" w:rsidR="00F92C56" w:rsidRPr="00D10C8C" w:rsidRDefault="00F92C56" w:rsidP="00FC5F85">
      <w:pPr>
        <w:numPr>
          <w:ilvl w:val="0"/>
          <w:numId w:val="173"/>
        </w:numPr>
        <w:spacing w:before="0" w:after="0"/>
        <w:rPr>
          <w:rFonts w:eastAsiaTheme="minorHAnsi" w:cs="Arial"/>
          <w:szCs w:val="22"/>
        </w:rPr>
      </w:pPr>
      <w:r w:rsidRPr="00D10C8C">
        <w:rPr>
          <w:szCs w:val="22"/>
        </w:rPr>
        <w:t>Notes listed in ONE Note</w:t>
      </w:r>
    </w:p>
    <w:p w14:paraId="55FECB45" w14:textId="77777777" w:rsidR="00F92C56" w:rsidRPr="00D10C8C" w:rsidRDefault="00F92C56" w:rsidP="00FC5F85">
      <w:pPr>
        <w:pStyle w:val="ListParagraph"/>
        <w:numPr>
          <w:ilvl w:val="2"/>
          <w:numId w:val="168"/>
        </w:numPr>
        <w:rPr>
          <w:szCs w:val="22"/>
        </w:rPr>
      </w:pPr>
      <w:r w:rsidRPr="00D10C8C">
        <w:rPr>
          <w:szCs w:val="22"/>
        </w:rPr>
        <w:t>Location setup – New location documentation and setup</w:t>
      </w:r>
    </w:p>
    <w:p w14:paraId="2AC90317" w14:textId="77777777" w:rsidR="00F92C56" w:rsidRPr="00D10C8C" w:rsidRDefault="00F92C56" w:rsidP="00F92C56">
      <w:pPr>
        <w:pStyle w:val="ListParagraph"/>
        <w:rPr>
          <w:rFonts w:eastAsiaTheme="minorHAnsi" w:cs="Arial"/>
          <w:szCs w:val="22"/>
        </w:rPr>
      </w:pPr>
    </w:p>
    <w:p w14:paraId="7C8847D8" w14:textId="77777777" w:rsidR="00F92C56" w:rsidRPr="00D10C8C" w:rsidRDefault="00F92C56" w:rsidP="00FC5F85">
      <w:pPr>
        <w:pStyle w:val="ListParagraph"/>
        <w:numPr>
          <w:ilvl w:val="0"/>
          <w:numId w:val="168"/>
        </w:numPr>
        <w:rPr>
          <w:rFonts w:eastAsiaTheme="minorHAnsi" w:cs="Arial"/>
          <w:bCs/>
          <w:szCs w:val="22"/>
        </w:rPr>
      </w:pPr>
      <w:r w:rsidRPr="00D10C8C">
        <w:rPr>
          <w:rFonts w:eastAsiaTheme="minorHAnsi" w:cs="Arial"/>
          <w:bCs/>
          <w:szCs w:val="22"/>
        </w:rPr>
        <w:t>Vendor and customer Cross reference table</w:t>
      </w:r>
    </w:p>
    <w:p w14:paraId="1339160B" w14:textId="47F4933A" w:rsidR="00F92C56" w:rsidRPr="00D10C8C" w:rsidRDefault="00F92C56" w:rsidP="00FC5F85">
      <w:pPr>
        <w:numPr>
          <w:ilvl w:val="0"/>
          <w:numId w:val="174"/>
        </w:numPr>
        <w:spacing w:before="0" w:after="0"/>
        <w:rPr>
          <w:rFonts w:eastAsiaTheme="minorHAnsi" w:cs="Arial"/>
          <w:szCs w:val="22"/>
        </w:rPr>
      </w:pPr>
      <w:r w:rsidRPr="00D10C8C">
        <w:rPr>
          <w:szCs w:val="22"/>
        </w:rPr>
        <w:t xml:space="preserve">Under store Set up F2 to access info – see example </w:t>
      </w:r>
      <w:r w:rsidR="00581BF7" w:rsidRPr="00D10C8C">
        <w:rPr>
          <w:szCs w:val="22"/>
        </w:rPr>
        <w:t>below.</w:t>
      </w:r>
      <w:r w:rsidRPr="00D10C8C">
        <w:rPr>
          <w:szCs w:val="22"/>
        </w:rPr>
        <w:t xml:space="preserve"> </w:t>
      </w:r>
    </w:p>
    <w:p w14:paraId="100F5F1E" w14:textId="51D2372D" w:rsidR="00F92C56" w:rsidRPr="00D10C8C" w:rsidRDefault="00F92C56" w:rsidP="00FC5F85">
      <w:pPr>
        <w:pStyle w:val="ListParagraph"/>
        <w:numPr>
          <w:ilvl w:val="2"/>
          <w:numId w:val="168"/>
        </w:numPr>
        <w:rPr>
          <w:rFonts w:eastAsiaTheme="minorHAnsi" w:cs="Arial"/>
          <w:szCs w:val="22"/>
        </w:rPr>
      </w:pPr>
      <w:r w:rsidRPr="00D10C8C">
        <w:rPr>
          <w:szCs w:val="22"/>
        </w:rPr>
        <w:t xml:space="preserve">Purchasing will give you vendor </w:t>
      </w:r>
      <w:r w:rsidR="00581BF7" w:rsidRPr="00D10C8C">
        <w:rPr>
          <w:szCs w:val="22"/>
        </w:rPr>
        <w:t>information.</w:t>
      </w:r>
    </w:p>
    <w:p w14:paraId="24B36A94" w14:textId="14B6DB87" w:rsidR="007A2B4A" w:rsidRDefault="007A2B4A" w:rsidP="007A2B4A">
      <w:pPr>
        <w:rPr>
          <w:rFonts w:eastAsiaTheme="minorHAnsi" w:cs="Arial"/>
          <w:szCs w:val="22"/>
        </w:rPr>
      </w:pPr>
      <w:r w:rsidRPr="00D975F7">
        <w:rPr>
          <w:noProof/>
        </w:rPr>
        <w:drawing>
          <wp:inline distT="0" distB="0" distL="0" distR="0" wp14:anchorId="0A68C320" wp14:editId="45DD087B">
            <wp:extent cx="5943600" cy="1858165"/>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943600" cy="1858165"/>
                    </a:xfrm>
                    <a:prstGeom prst="rect">
                      <a:avLst/>
                    </a:prstGeom>
                  </pic:spPr>
                </pic:pic>
              </a:graphicData>
            </a:graphic>
          </wp:inline>
        </w:drawing>
      </w:r>
    </w:p>
    <w:p w14:paraId="2C489903" w14:textId="77777777" w:rsidR="007A2B4A" w:rsidRPr="00D10C8C" w:rsidRDefault="007A2B4A" w:rsidP="00FC5F85">
      <w:pPr>
        <w:pStyle w:val="ListParagraph"/>
        <w:numPr>
          <w:ilvl w:val="0"/>
          <w:numId w:val="168"/>
        </w:numPr>
        <w:rPr>
          <w:rFonts w:eastAsiaTheme="minorHAnsi" w:cs="Arial"/>
          <w:bCs/>
          <w:szCs w:val="22"/>
        </w:rPr>
      </w:pPr>
      <w:r w:rsidRPr="00D10C8C">
        <w:rPr>
          <w:rFonts w:eastAsiaTheme="minorHAnsi" w:cs="Arial"/>
          <w:bCs/>
          <w:szCs w:val="22"/>
        </w:rPr>
        <w:t>OE Connection</w:t>
      </w:r>
    </w:p>
    <w:p w14:paraId="7822C5C1" w14:textId="00A92F3A" w:rsidR="007A2B4A" w:rsidRPr="00D10C8C" w:rsidRDefault="00581BF7" w:rsidP="00FC5F85">
      <w:pPr>
        <w:numPr>
          <w:ilvl w:val="0"/>
          <w:numId w:val="176"/>
        </w:numPr>
        <w:spacing w:before="0" w:after="0"/>
        <w:rPr>
          <w:rFonts w:eastAsiaTheme="minorHAnsi" w:cs="Arial"/>
          <w:szCs w:val="22"/>
        </w:rPr>
      </w:pPr>
      <w:r w:rsidRPr="00D10C8C">
        <w:rPr>
          <w:rFonts w:eastAsiaTheme="minorHAnsi" w:cs="Arial"/>
          <w:szCs w:val="22"/>
        </w:rPr>
        <w:t>The Car</w:t>
      </w:r>
      <w:r w:rsidR="007A2B4A" w:rsidRPr="00D10C8C">
        <w:rPr>
          <w:rFonts w:eastAsiaTheme="minorHAnsi" w:cs="Arial"/>
          <w:szCs w:val="22"/>
        </w:rPr>
        <w:t xml:space="preserve"> Dealer Sales Manager will request the information to start sending file.</w:t>
      </w:r>
    </w:p>
    <w:p w14:paraId="690969C2" w14:textId="5EE64B82" w:rsidR="007A2B4A" w:rsidRPr="00D10C8C" w:rsidRDefault="007A2B4A" w:rsidP="00FC5F85">
      <w:pPr>
        <w:numPr>
          <w:ilvl w:val="2"/>
          <w:numId w:val="175"/>
        </w:numPr>
        <w:rPr>
          <w:rFonts w:eastAsiaTheme="minorHAnsi" w:cs="Arial"/>
          <w:szCs w:val="22"/>
        </w:rPr>
      </w:pPr>
      <w:r w:rsidRPr="00D10C8C">
        <w:rPr>
          <w:rFonts w:eastAsiaTheme="minorHAnsi" w:cs="Arial"/>
          <w:szCs w:val="22"/>
        </w:rPr>
        <w:t xml:space="preserve">Typically wait a month or more from go </w:t>
      </w:r>
      <w:r w:rsidR="00581BF7" w:rsidRPr="00D10C8C">
        <w:rPr>
          <w:rFonts w:eastAsiaTheme="minorHAnsi" w:cs="Arial"/>
          <w:szCs w:val="22"/>
        </w:rPr>
        <w:t>live.</w:t>
      </w:r>
    </w:p>
    <w:p w14:paraId="292B2001" w14:textId="77777777" w:rsidR="007A2B4A" w:rsidRPr="00D10C8C" w:rsidRDefault="007A2B4A" w:rsidP="00FC5F85">
      <w:pPr>
        <w:numPr>
          <w:ilvl w:val="2"/>
          <w:numId w:val="175"/>
        </w:numPr>
        <w:rPr>
          <w:rFonts w:eastAsiaTheme="minorHAnsi" w:cs="Arial"/>
          <w:szCs w:val="22"/>
        </w:rPr>
      </w:pPr>
      <w:r w:rsidRPr="00D10C8C">
        <w:rPr>
          <w:rFonts w:eastAsiaTheme="minorHAnsi" w:cs="Arial"/>
          <w:szCs w:val="22"/>
        </w:rPr>
        <w:t>Paper documents in folder in IT room – OECA INFO</w:t>
      </w:r>
    </w:p>
    <w:p w14:paraId="767788BF" w14:textId="77777777" w:rsidR="007A2B4A" w:rsidRPr="00D10C8C" w:rsidRDefault="007A2B4A" w:rsidP="00FC5F85">
      <w:pPr>
        <w:numPr>
          <w:ilvl w:val="3"/>
          <w:numId w:val="175"/>
        </w:numPr>
        <w:rPr>
          <w:rFonts w:eastAsiaTheme="minorHAnsi" w:cs="Arial"/>
          <w:szCs w:val="22"/>
        </w:rPr>
      </w:pPr>
      <w:r w:rsidRPr="00D10C8C">
        <w:rPr>
          <w:rFonts w:eastAsiaTheme="minorHAnsi" w:cs="Arial"/>
          <w:szCs w:val="22"/>
        </w:rPr>
        <w:t>Detailed instruction of how to insert into MaddenCo</w:t>
      </w:r>
    </w:p>
    <w:p w14:paraId="62C6050A" w14:textId="4E3A7B6D" w:rsidR="007A2B4A" w:rsidRPr="00D10C8C" w:rsidRDefault="007A2B4A" w:rsidP="00FC5F85">
      <w:pPr>
        <w:numPr>
          <w:ilvl w:val="2"/>
          <w:numId w:val="175"/>
        </w:numPr>
        <w:rPr>
          <w:rFonts w:eastAsiaTheme="minorHAnsi" w:cs="Arial"/>
          <w:szCs w:val="22"/>
        </w:rPr>
      </w:pPr>
      <w:r w:rsidRPr="00D10C8C">
        <w:rPr>
          <w:rFonts w:eastAsiaTheme="minorHAnsi" w:cs="Arial"/>
          <w:szCs w:val="22"/>
        </w:rPr>
        <w:t xml:space="preserve">Example of data </w:t>
      </w:r>
      <w:r w:rsidR="00581BF7" w:rsidRPr="00D10C8C">
        <w:rPr>
          <w:rFonts w:eastAsiaTheme="minorHAnsi" w:cs="Arial"/>
          <w:szCs w:val="22"/>
        </w:rPr>
        <w:t>received.</w:t>
      </w:r>
    </w:p>
    <w:p w14:paraId="61BC41FF" w14:textId="77777777" w:rsidR="007A2B4A" w:rsidRPr="00D10C8C" w:rsidRDefault="007A2B4A" w:rsidP="007A2B4A">
      <w:pPr>
        <w:rPr>
          <w:rFonts w:eastAsiaTheme="minorHAnsi" w:cs="Arial"/>
          <w:szCs w:val="22"/>
        </w:rPr>
      </w:pPr>
      <w:r w:rsidRPr="00D10C8C">
        <w:rPr>
          <w:rFonts w:eastAsiaTheme="minorHAnsi" w:cs="Arial"/>
          <w:szCs w:val="22"/>
        </w:rPr>
        <w:t xml:space="preserve">FTP Site: </w:t>
      </w:r>
      <w:hyperlink r:id="rId242" w:history="1">
        <w:r w:rsidRPr="00D10C8C">
          <w:rPr>
            <w:rStyle w:val="Hyperlink"/>
            <w:rFonts w:eastAsiaTheme="minorHAnsi" w:cs="Arial"/>
            <w:b/>
            <w:bCs/>
            <w:szCs w:val="22"/>
          </w:rPr>
          <w:t>ftp.oeconnection.com</w:t>
        </w:r>
      </w:hyperlink>
    </w:p>
    <w:p w14:paraId="0E3CCD06" w14:textId="77777777" w:rsidR="007A2B4A" w:rsidRPr="00D10C8C" w:rsidRDefault="007A2B4A" w:rsidP="007A2B4A">
      <w:pPr>
        <w:rPr>
          <w:rFonts w:eastAsiaTheme="minorHAnsi" w:cs="Arial"/>
          <w:szCs w:val="22"/>
        </w:rPr>
      </w:pPr>
      <w:r w:rsidRPr="00D10C8C">
        <w:rPr>
          <w:rFonts w:eastAsiaTheme="minorHAnsi" w:cs="Arial"/>
          <w:szCs w:val="22"/>
        </w:rPr>
        <w:t>Name:  </w:t>
      </w:r>
      <w:r w:rsidRPr="00D10C8C">
        <w:rPr>
          <w:rFonts w:eastAsiaTheme="minorHAnsi" w:cs="Arial"/>
          <w:b/>
          <w:bCs/>
          <w:szCs w:val="22"/>
        </w:rPr>
        <w:t xml:space="preserve"> K&amp;M Tire – Winters / Winters, TX</w:t>
      </w:r>
    </w:p>
    <w:p w14:paraId="4D921C8C" w14:textId="77777777" w:rsidR="007A2B4A" w:rsidRPr="00D10C8C" w:rsidRDefault="007A2B4A" w:rsidP="007A2B4A">
      <w:pPr>
        <w:rPr>
          <w:rFonts w:eastAsiaTheme="minorHAnsi" w:cs="Arial"/>
          <w:szCs w:val="22"/>
        </w:rPr>
      </w:pPr>
      <w:r w:rsidRPr="00D10C8C">
        <w:rPr>
          <w:rFonts w:eastAsiaTheme="minorHAnsi" w:cs="Arial"/>
          <w:szCs w:val="22"/>
        </w:rPr>
        <w:t xml:space="preserve">Publication ID: </w:t>
      </w:r>
      <w:r w:rsidRPr="00D10C8C">
        <w:rPr>
          <w:rFonts w:eastAsiaTheme="minorHAnsi" w:cs="Arial"/>
          <w:b/>
          <w:bCs/>
          <w:szCs w:val="22"/>
        </w:rPr>
        <w:t>416668164</w:t>
      </w:r>
    </w:p>
    <w:p w14:paraId="795DF7A1" w14:textId="77777777" w:rsidR="007A2B4A" w:rsidRPr="00D10C8C" w:rsidRDefault="007A2B4A" w:rsidP="007A2B4A">
      <w:pPr>
        <w:rPr>
          <w:rFonts w:eastAsiaTheme="minorHAnsi" w:cs="Arial"/>
          <w:szCs w:val="22"/>
        </w:rPr>
      </w:pPr>
      <w:r w:rsidRPr="00D10C8C">
        <w:rPr>
          <w:rFonts w:eastAsiaTheme="minorHAnsi" w:cs="Arial"/>
          <w:szCs w:val="22"/>
        </w:rPr>
        <w:t xml:space="preserve">Inventory File Name: </w:t>
      </w:r>
      <w:r w:rsidRPr="00D10C8C">
        <w:rPr>
          <w:rFonts w:eastAsiaTheme="minorHAnsi" w:cs="Arial"/>
          <w:b/>
          <w:bCs/>
          <w:szCs w:val="22"/>
        </w:rPr>
        <w:t>D4166681647.TXT</w:t>
      </w:r>
    </w:p>
    <w:p w14:paraId="24F1D459" w14:textId="77777777" w:rsidR="007A2B4A" w:rsidRPr="00D10C8C" w:rsidRDefault="007A2B4A" w:rsidP="007A2B4A">
      <w:pPr>
        <w:rPr>
          <w:rFonts w:eastAsiaTheme="minorHAnsi" w:cs="Arial"/>
          <w:szCs w:val="22"/>
        </w:rPr>
      </w:pPr>
      <w:r w:rsidRPr="00D10C8C">
        <w:rPr>
          <w:rFonts w:eastAsiaTheme="minorHAnsi" w:cs="Arial"/>
          <w:szCs w:val="22"/>
        </w:rPr>
        <w:t xml:space="preserve">FTP User ID: </w:t>
      </w:r>
      <w:r w:rsidRPr="00D10C8C">
        <w:rPr>
          <w:rFonts w:eastAsiaTheme="minorHAnsi" w:cs="Arial"/>
          <w:b/>
          <w:bCs/>
          <w:szCs w:val="22"/>
        </w:rPr>
        <w:t>OEC416668164</w:t>
      </w:r>
    </w:p>
    <w:p w14:paraId="6C6C33B8" w14:textId="40219369" w:rsidR="007A2B4A" w:rsidRPr="00D10C8C" w:rsidRDefault="007A2B4A" w:rsidP="003C1346">
      <w:pPr>
        <w:spacing w:line="276" w:lineRule="auto"/>
        <w:rPr>
          <w:rFonts w:eastAsiaTheme="minorHAnsi" w:cs="Arial"/>
          <w:b/>
          <w:bCs/>
          <w:szCs w:val="22"/>
        </w:rPr>
      </w:pPr>
      <w:r w:rsidRPr="00D10C8C">
        <w:rPr>
          <w:rFonts w:eastAsiaTheme="minorHAnsi" w:cs="Arial"/>
          <w:szCs w:val="22"/>
        </w:rPr>
        <w:t xml:space="preserve">FTP Password: </w:t>
      </w:r>
      <w:r w:rsidRPr="00D10C8C">
        <w:rPr>
          <w:rFonts w:eastAsiaTheme="minorHAnsi" w:cs="Arial"/>
          <w:b/>
          <w:bCs/>
          <w:szCs w:val="22"/>
        </w:rPr>
        <w:t xml:space="preserve">Will be provided on a separate </w:t>
      </w:r>
      <w:r w:rsidR="00581BF7" w:rsidRPr="00D10C8C">
        <w:rPr>
          <w:rFonts w:eastAsiaTheme="minorHAnsi" w:cs="Arial"/>
          <w:b/>
          <w:bCs/>
          <w:szCs w:val="22"/>
        </w:rPr>
        <w:t>email.</w:t>
      </w:r>
    </w:p>
    <w:p w14:paraId="5C922EDB" w14:textId="32133CBC" w:rsidR="007A2B4A" w:rsidRPr="00A77493" w:rsidRDefault="007A2B4A" w:rsidP="00A77493">
      <w:pPr>
        <w:pStyle w:val="ListParagraph"/>
        <w:numPr>
          <w:ilvl w:val="2"/>
          <w:numId w:val="32"/>
        </w:numPr>
        <w:rPr>
          <w:b/>
          <w:bCs/>
          <w:sz w:val="24"/>
          <w:szCs w:val="22"/>
        </w:rPr>
      </w:pPr>
      <w:r w:rsidRPr="00A77493">
        <w:rPr>
          <w:b/>
          <w:bCs/>
          <w:sz w:val="24"/>
          <w:szCs w:val="22"/>
        </w:rPr>
        <w:t>Wise Set Up</w:t>
      </w:r>
    </w:p>
    <w:p w14:paraId="2BD65E81" w14:textId="5BBB625F" w:rsidR="003C1346" w:rsidRPr="00D10C8C" w:rsidRDefault="003C1346" w:rsidP="00FC5F85">
      <w:pPr>
        <w:numPr>
          <w:ilvl w:val="0"/>
          <w:numId w:val="177"/>
        </w:numPr>
        <w:rPr>
          <w:rFonts w:eastAsiaTheme="minorHAnsi"/>
          <w:bCs/>
          <w:szCs w:val="22"/>
        </w:rPr>
      </w:pPr>
      <w:r w:rsidRPr="00D10C8C">
        <w:rPr>
          <w:rFonts w:eastAsiaTheme="minorHAnsi"/>
          <w:bCs/>
          <w:szCs w:val="22"/>
        </w:rPr>
        <w:t xml:space="preserve">Contact Project manager for </w:t>
      </w:r>
      <w:r w:rsidR="00581BF7" w:rsidRPr="00D10C8C">
        <w:rPr>
          <w:rFonts w:eastAsiaTheme="minorHAnsi"/>
          <w:bCs/>
          <w:szCs w:val="22"/>
        </w:rPr>
        <w:t>installation</w:t>
      </w:r>
      <w:r w:rsidRPr="00D10C8C">
        <w:rPr>
          <w:rFonts w:eastAsiaTheme="minorHAnsi"/>
          <w:bCs/>
          <w:szCs w:val="22"/>
        </w:rPr>
        <w:t xml:space="preserve"> </w:t>
      </w:r>
      <w:r w:rsidR="00581BF7" w:rsidRPr="00D10C8C">
        <w:rPr>
          <w:rFonts w:eastAsiaTheme="minorHAnsi"/>
          <w:bCs/>
          <w:szCs w:val="22"/>
        </w:rPr>
        <w:t>details.</w:t>
      </w:r>
    </w:p>
    <w:p w14:paraId="59F44052" w14:textId="77777777" w:rsidR="003C1346" w:rsidRPr="00D10C8C" w:rsidRDefault="003C1346" w:rsidP="00FC5F85">
      <w:pPr>
        <w:numPr>
          <w:ilvl w:val="0"/>
          <w:numId w:val="281"/>
        </w:numPr>
        <w:spacing w:before="0" w:after="0"/>
        <w:rPr>
          <w:rFonts w:eastAsiaTheme="minorHAnsi"/>
          <w:szCs w:val="22"/>
        </w:rPr>
      </w:pPr>
      <w:r w:rsidRPr="00D10C8C">
        <w:rPr>
          <w:rFonts w:eastAsiaTheme="minorHAnsi"/>
          <w:szCs w:val="22"/>
        </w:rPr>
        <w:t>Warehouse layout</w:t>
      </w:r>
    </w:p>
    <w:p w14:paraId="0A54723E" w14:textId="77777777" w:rsidR="003C1346" w:rsidRPr="00D10C8C" w:rsidRDefault="003C1346" w:rsidP="00FC5F85">
      <w:pPr>
        <w:numPr>
          <w:ilvl w:val="0"/>
          <w:numId w:val="177"/>
        </w:numPr>
        <w:rPr>
          <w:rFonts w:eastAsiaTheme="minorHAnsi"/>
          <w:bCs/>
          <w:szCs w:val="22"/>
        </w:rPr>
      </w:pPr>
      <w:r w:rsidRPr="00D10C8C">
        <w:rPr>
          <w:rFonts w:eastAsiaTheme="minorHAnsi"/>
          <w:bCs/>
          <w:szCs w:val="22"/>
        </w:rPr>
        <w:t>Store access</w:t>
      </w:r>
    </w:p>
    <w:p w14:paraId="64AF6FF1" w14:textId="6F09C222" w:rsidR="003C1346" w:rsidRPr="00D10C8C" w:rsidRDefault="003C1346" w:rsidP="00FC5F85">
      <w:pPr>
        <w:numPr>
          <w:ilvl w:val="0"/>
          <w:numId w:val="180"/>
        </w:numPr>
        <w:spacing w:before="0" w:after="0"/>
        <w:rPr>
          <w:rFonts w:eastAsiaTheme="minorHAnsi"/>
          <w:szCs w:val="22"/>
        </w:rPr>
      </w:pPr>
      <w:r w:rsidRPr="00D10C8C">
        <w:rPr>
          <w:rFonts w:eastAsiaTheme="minorHAnsi"/>
          <w:szCs w:val="22"/>
        </w:rPr>
        <w:t xml:space="preserve">Give accounting department, IT, credits, AP, and President access </w:t>
      </w:r>
      <w:r w:rsidR="00581BF7" w:rsidRPr="00D10C8C">
        <w:rPr>
          <w:rFonts w:eastAsiaTheme="minorHAnsi"/>
          <w:szCs w:val="22"/>
        </w:rPr>
        <w:t>immediately.</w:t>
      </w:r>
    </w:p>
    <w:p w14:paraId="39664BF7" w14:textId="60E10A8A" w:rsidR="003C1346" w:rsidRPr="00D10C8C" w:rsidRDefault="003C1346" w:rsidP="00FC5F85">
      <w:pPr>
        <w:numPr>
          <w:ilvl w:val="0"/>
          <w:numId w:val="180"/>
        </w:numPr>
        <w:spacing w:before="0" w:after="0"/>
        <w:rPr>
          <w:rFonts w:eastAsiaTheme="minorHAnsi"/>
          <w:szCs w:val="22"/>
        </w:rPr>
      </w:pPr>
      <w:r w:rsidRPr="00D10C8C">
        <w:rPr>
          <w:rFonts w:eastAsiaTheme="minorHAnsi"/>
          <w:szCs w:val="22"/>
        </w:rPr>
        <w:t xml:space="preserve">Purchasing, AR, logistics, HR can have access once control keys are set </w:t>
      </w:r>
      <w:r w:rsidR="00581BF7" w:rsidRPr="00D10C8C">
        <w:rPr>
          <w:rFonts w:eastAsiaTheme="minorHAnsi"/>
          <w:szCs w:val="22"/>
        </w:rPr>
        <w:t>up.</w:t>
      </w:r>
    </w:p>
    <w:p w14:paraId="247D0D49" w14:textId="77777777" w:rsidR="003C1346" w:rsidRPr="00D10C8C" w:rsidRDefault="003C1346" w:rsidP="00FC5F85">
      <w:pPr>
        <w:numPr>
          <w:ilvl w:val="0"/>
          <w:numId w:val="180"/>
        </w:numPr>
        <w:spacing w:before="0" w:after="0"/>
        <w:rPr>
          <w:rFonts w:eastAsiaTheme="minorHAnsi"/>
          <w:szCs w:val="22"/>
        </w:rPr>
      </w:pPr>
      <w:r w:rsidRPr="00D10C8C">
        <w:rPr>
          <w:rFonts w:eastAsiaTheme="minorHAnsi"/>
          <w:szCs w:val="22"/>
        </w:rPr>
        <w:t>Sales and all remaining users get access week of go live.</w:t>
      </w:r>
    </w:p>
    <w:p w14:paraId="6C737917" w14:textId="7300BD29" w:rsidR="003C1346" w:rsidRPr="00D10C8C" w:rsidRDefault="003C1346" w:rsidP="00FC5F85">
      <w:pPr>
        <w:numPr>
          <w:ilvl w:val="0"/>
          <w:numId w:val="177"/>
        </w:numPr>
        <w:rPr>
          <w:rFonts w:eastAsiaTheme="minorHAnsi"/>
          <w:bCs/>
          <w:szCs w:val="22"/>
        </w:rPr>
      </w:pPr>
      <w:r w:rsidRPr="00D10C8C">
        <w:rPr>
          <w:rFonts w:eastAsiaTheme="minorHAnsi"/>
          <w:bCs/>
          <w:szCs w:val="22"/>
        </w:rPr>
        <w:lastRenderedPageBreak/>
        <w:t xml:space="preserve">Add </w:t>
      </w:r>
      <w:r w:rsidR="00581BF7" w:rsidRPr="00D10C8C">
        <w:rPr>
          <w:rFonts w:eastAsiaTheme="minorHAnsi"/>
          <w:bCs/>
          <w:szCs w:val="22"/>
        </w:rPr>
        <w:t>users.</w:t>
      </w:r>
      <w:r w:rsidRPr="00D10C8C">
        <w:rPr>
          <w:rFonts w:eastAsiaTheme="minorHAnsi"/>
          <w:bCs/>
          <w:szCs w:val="22"/>
        </w:rPr>
        <w:t xml:space="preserve"> </w:t>
      </w:r>
    </w:p>
    <w:p w14:paraId="24F963D0" w14:textId="363F5A8B" w:rsidR="003C1346" w:rsidRPr="00D10C8C" w:rsidRDefault="00581BF7" w:rsidP="00FC5F85">
      <w:pPr>
        <w:numPr>
          <w:ilvl w:val="0"/>
          <w:numId w:val="178"/>
        </w:numPr>
        <w:rPr>
          <w:rFonts w:eastAsiaTheme="minorHAnsi"/>
          <w:szCs w:val="22"/>
        </w:rPr>
      </w:pPr>
      <w:r w:rsidRPr="00D10C8C">
        <w:rPr>
          <w:rFonts w:eastAsiaTheme="minorHAnsi"/>
          <w:szCs w:val="22"/>
        </w:rPr>
        <w:t>Set up</w:t>
      </w:r>
      <w:r w:rsidR="003C1346" w:rsidRPr="00D10C8C">
        <w:rPr>
          <w:rFonts w:eastAsiaTheme="minorHAnsi"/>
          <w:szCs w:val="22"/>
        </w:rPr>
        <w:t xml:space="preserve"> new users and give them the necessary </w:t>
      </w:r>
      <w:r w:rsidRPr="00D10C8C">
        <w:rPr>
          <w:rFonts w:eastAsiaTheme="minorHAnsi"/>
          <w:szCs w:val="22"/>
        </w:rPr>
        <w:t>permissions.</w:t>
      </w:r>
    </w:p>
    <w:p w14:paraId="0E76F12A" w14:textId="06829EF9" w:rsidR="003C1346" w:rsidRPr="00D10C8C" w:rsidRDefault="003C1346" w:rsidP="00FC5F85">
      <w:pPr>
        <w:numPr>
          <w:ilvl w:val="2"/>
          <w:numId w:val="168"/>
        </w:numPr>
        <w:spacing w:before="0" w:after="0" w:line="276" w:lineRule="auto"/>
        <w:rPr>
          <w:rFonts w:eastAsiaTheme="minorHAnsi"/>
          <w:szCs w:val="22"/>
        </w:rPr>
      </w:pPr>
      <w:r w:rsidRPr="00D10C8C">
        <w:rPr>
          <w:rFonts w:eastAsiaTheme="minorHAnsi"/>
          <w:szCs w:val="22"/>
        </w:rPr>
        <w:t xml:space="preserve">HR should have </w:t>
      </w:r>
      <w:r w:rsidR="00581BF7" w:rsidRPr="00D10C8C">
        <w:rPr>
          <w:rFonts w:eastAsiaTheme="minorHAnsi"/>
          <w:szCs w:val="22"/>
        </w:rPr>
        <w:t>a list</w:t>
      </w:r>
      <w:r w:rsidRPr="00D10C8C">
        <w:rPr>
          <w:rFonts w:eastAsiaTheme="minorHAnsi"/>
          <w:szCs w:val="22"/>
        </w:rPr>
        <w:t xml:space="preserve"> of names and </w:t>
      </w:r>
      <w:r w:rsidR="00581BF7" w:rsidRPr="00D10C8C">
        <w:rPr>
          <w:rFonts w:eastAsiaTheme="minorHAnsi"/>
          <w:szCs w:val="22"/>
        </w:rPr>
        <w:t>titles.</w:t>
      </w:r>
    </w:p>
    <w:p w14:paraId="040EA07E" w14:textId="77777777" w:rsidR="003C1346" w:rsidRPr="00D10C8C" w:rsidRDefault="003C1346" w:rsidP="00FC5F85">
      <w:pPr>
        <w:numPr>
          <w:ilvl w:val="0"/>
          <w:numId w:val="177"/>
        </w:numPr>
        <w:rPr>
          <w:rFonts w:eastAsiaTheme="minorHAnsi"/>
          <w:bCs/>
          <w:szCs w:val="22"/>
        </w:rPr>
      </w:pPr>
      <w:r w:rsidRPr="00D10C8C">
        <w:rPr>
          <w:rFonts w:eastAsiaTheme="minorHAnsi"/>
          <w:bCs/>
          <w:szCs w:val="22"/>
        </w:rPr>
        <w:t>Control keys</w:t>
      </w:r>
    </w:p>
    <w:p w14:paraId="402FB925" w14:textId="77777777" w:rsidR="003C1346" w:rsidRPr="00D10C8C" w:rsidRDefault="003C1346" w:rsidP="00FC5F85">
      <w:pPr>
        <w:numPr>
          <w:ilvl w:val="0"/>
          <w:numId w:val="181"/>
        </w:numPr>
        <w:rPr>
          <w:rFonts w:eastAsiaTheme="minorHAnsi"/>
          <w:szCs w:val="22"/>
        </w:rPr>
      </w:pPr>
      <w:r w:rsidRPr="00D10C8C">
        <w:rPr>
          <w:rFonts w:eastAsiaTheme="minorHAnsi"/>
          <w:szCs w:val="22"/>
        </w:rPr>
        <w:t>Notes listed in ONE Note</w:t>
      </w:r>
    </w:p>
    <w:p w14:paraId="01DEA333" w14:textId="4FBA4995" w:rsidR="003C1346" w:rsidRPr="00D10C8C" w:rsidRDefault="003C1346" w:rsidP="00FC5F85">
      <w:pPr>
        <w:numPr>
          <w:ilvl w:val="2"/>
          <w:numId w:val="168"/>
        </w:numPr>
        <w:spacing w:before="0" w:after="0" w:line="276" w:lineRule="auto"/>
        <w:rPr>
          <w:rFonts w:eastAsiaTheme="minorHAnsi"/>
          <w:szCs w:val="22"/>
        </w:rPr>
      </w:pPr>
      <w:r w:rsidRPr="00D10C8C">
        <w:rPr>
          <w:rFonts w:eastAsiaTheme="minorHAnsi"/>
          <w:szCs w:val="22"/>
        </w:rPr>
        <w:t xml:space="preserve">Location setup - madden co new location – control </w:t>
      </w:r>
      <w:r w:rsidR="00581BF7" w:rsidRPr="00D10C8C">
        <w:rPr>
          <w:rFonts w:eastAsiaTheme="minorHAnsi"/>
          <w:szCs w:val="22"/>
        </w:rPr>
        <w:t>keys.</w:t>
      </w:r>
    </w:p>
    <w:p w14:paraId="55279E70" w14:textId="19B78BFD" w:rsidR="003C1346" w:rsidRPr="00D10C8C" w:rsidRDefault="003C1346" w:rsidP="00FC5F85">
      <w:pPr>
        <w:numPr>
          <w:ilvl w:val="2"/>
          <w:numId w:val="168"/>
        </w:numPr>
        <w:spacing w:before="0" w:after="0" w:line="276" w:lineRule="auto"/>
        <w:rPr>
          <w:rFonts w:eastAsiaTheme="minorHAnsi"/>
          <w:szCs w:val="22"/>
        </w:rPr>
      </w:pPr>
      <w:r w:rsidRPr="00D10C8C">
        <w:rPr>
          <w:rFonts w:eastAsiaTheme="minorHAnsi"/>
          <w:szCs w:val="22"/>
        </w:rPr>
        <w:t xml:space="preserve">PNQTB will need </w:t>
      </w:r>
      <w:r w:rsidR="00581BF7" w:rsidRPr="00D10C8C">
        <w:rPr>
          <w:rFonts w:eastAsiaTheme="minorHAnsi"/>
          <w:szCs w:val="22"/>
        </w:rPr>
        <w:t>to be set</w:t>
      </w:r>
      <w:r w:rsidRPr="00D10C8C">
        <w:rPr>
          <w:rFonts w:eastAsiaTheme="minorHAnsi"/>
          <w:szCs w:val="22"/>
        </w:rPr>
        <w:t xml:space="preserve"> up to match location </w:t>
      </w:r>
      <w:r w:rsidR="00581BF7" w:rsidRPr="00D10C8C">
        <w:rPr>
          <w:rFonts w:eastAsiaTheme="minorHAnsi"/>
          <w:szCs w:val="22"/>
        </w:rPr>
        <w:t>data.</w:t>
      </w:r>
    </w:p>
    <w:p w14:paraId="6BF61065" w14:textId="3B21BF8C" w:rsidR="003C1346" w:rsidRPr="00D10C8C" w:rsidRDefault="003C1346" w:rsidP="00FC5F85">
      <w:pPr>
        <w:numPr>
          <w:ilvl w:val="2"/>
          <w:numId w:val="179"/>
        </w:numPr>
        <w:rPr>
          <w:rFonts w:eastAsiaTheme="minorHAnsi"/>
          <w:szCs w:val="22"/>
        </w:rPr>
      </w:pPr>
      <w:r w:rsidRPr="00D10C8C">
        <w:rPr>
          <w:rFonts w:eastAsiaTheme="minorHAnsi"/>
          <w:szCs w:val="22"/>
        </w:rPr>
        <w:t>I</w:t>
      </w:r>
      <w:r w:rsidR="002E325B" w:rsidRPr="00D10C8C">
        <w:rPr>
          <w:rFonts w:eastAsiaTheme="minorHAnsi"/>
          <w:szCs w:val="22"/>
        </w:rPr>
        <w:t>T</w:t>
      </w:r>
      <w:r w:rsidRPr="00D10C8C">
        <w:rPr>
          <w:rFonts w:eastAsiaTheme="minorHAnsi"/>
          <w:szCs w:val="22"/>
        </w:rPr>
        <w:t xml:space="preserve"> support is email when </w:t>
      </w:r>
      <w:r w:rsidR="00581BF7" w:rsidRPr="00D10C8C">
        <w:rPr>
          <w:rFonts w:eastAsiaTheme="minorHAnsi"/>
          <w:szCs w:val="22"/>
        </w:rPr>
        <w:t>a change</w:t>
      </w:r>
      <w:r w:rsidRPr="00D10C8C">
        <w:rPr>
          <w:rFonts w:eastAsiaTheme="minorHAnsi"/>
          <w:szCs w:val="22"/>
        </w:rPr>
        <w:t xml:space="preserve"> is made on the </w:t>
      </w:r>
      <w:r w:rsidR="00581BF7" w:rsidRPr="00D10C8C">
        <w:rPr>
          <w:rFonts w:eastAsiaTheme="minorHAnsi"/>
          <w:szCs w:val="22"/>
        </w:rPr>
        <w:t>intranet.</w:t>
      </w:r>
    </w:p>
    <w:p w14:paraId="59DFDE23" w14:textId="77777777" w:rsidR="003C1346" w:rsidRPr="00D10C8C" w:rsidRDefault="003C1346" w:rsidP="00FC5F85">
      <w:pPr>
        <w:numPr>
          <w:ilvl w:val="0"/>
          <w:numId w:val="177"/>
        </w:numPr>
        <w:rPr>
          <w:rFonts w:eastAsiaTheme="minorHAnsi"/>
          <w:bCs/>
          <w:szCs w:val="22"/>
        </w:rPr>
      </w:pPr>
      <w:r w:rsidRPr="00D10C8C">
        <w:rPr>
          <w:rFonts w:eastAsiaTheme="minorHAnsi"/>
          <w:bCs/>
          <w:szCs w:val="22"/>
        </w:rPr>
        <w:t xml:space="preserve">Customer upload </w:t>
      </w:r>
    </w:p>
    <w:p w14:paraId="7C59D0D5" w14:textId="4AA5CCFF" w:rsidR="003C1346" w:rsidRPr="00D10C8C" w:rsidRDefault="003C1346" w:rsidP="00FC5F85">
      <w:pPr>
        <w:numPr>
          <w:ilvl w:val="0"/>
          <w:numId w:val="182"/>
        </w:numPr>
        <w:rPr>
          <w:rFonts w:eastAsiaTheme="minorHAnsi"/>
          <w:szCs w:val="22"/>
        </w:rPr>
      </w:pPr>
      <w:r w:rsidRPr="00D10C8C">
        <w:rPr>
          <w:rFonts w:eastAsiaTheme="minorHAnsi"/>
          <w:szCs w:val="22"/>
        </w:rPr>
        <w:t xml:space="preserve">Credit will send customer </w:t>
      </w:r>
      <w:r w:rsidR="00581BF7" w:rsidRPr="00D10C8C">
        <w:rPr>
          <w:rFonts w:eastAsiaTheme="minorHAnsi"/>
          <w:szCs w:val="22"/>
        </w:rPr>
        <w:t>list.</w:t>
      </w:r>
      <w:r w:rsidRPr="00D10C8C">
        <w:rPr>
          <w:rFonts w:eastAsiaTheme="minorHAnsi"/>
          <w:szCs w:val="22"/>
        </w:rPr>
        <w:t xml:space="preserve"> </w:t>
      </w:r>
    </w:p>
    <w:p w14:paraId="1CAD7FB4" w14:textId="77777777" w:rsidR="003C1346" w:rsidRPr="00D10C8C" w:rsidRDefault="003C1346" w:rsidP="00FC5F85">
      <w:pPr>
        <w:numPr>
          <w:ilvl w:val="0"/>
          <w:numId w:val="182"/>
        </w:numPr>
        <w:rPr>
          <w:rFonts w:eastAsiaTheme="minorHAnsi"/>
          <w:szCs w:val="22"/>
        </w:rPr>
      </w:pPr>
      <w:r w:rsidRPr="00D10C8C">
        <w:rPr>
          <w:rFonts w:eastAsiaTheme="minorHAnsi"/>
          <w:szCs w:val="22"/>
        </w:rPr>
        <w:t>Notes listed in ONE Note</w:t>
      </w:r>
    </w:p>
    <w:p w14:paraId="4708EDD6" w14:textId="77777777" w:rsidR="003C1346" w:rsidRPr="00D10C8C" w:rsidRDefault="003C1346" w:rsidP="00FC5F85">
      <w:pPr>
        <w:numPr>
          <w:ilvl w:val="0"/>
          <w:numId w:val="282"/>
        </w:numPr>
        <w:spacing w:before="0" w:after="0" w:line="276" w:lineRule="auto"/>
        <w:rPr>
          <w:rFonts w:eastAsiaTheme="minorHAnsi"/>
          <w:szCs w:val="22"/>
        </w:rPr>
      </w:pPr>
      <w:r w:rsidRPr="00D10C8C">
        <w:rPr>
          <w:rFonts w:eastAsiaTheme="minorHAnsi"/>
          <w:szCs w:val="22"/>
        </w:rPr>
        <w:t>Location setup – New location documentation and setup</w:t>
      </w:r>
    </w:p>
    <w:p w14:paraId="3C991597" w14:textId="77777777" w:rsidR="003C1346" w:rsidRPr="00D10C8C" w:rsidRDefault="003C1346" w:rsidP="00FC5F85">
      <w:pPr>
        <w:numPr>
          <w:ilvl w:val="0"/>
          <w:numId w:val="177"/>
        </w:numPr>
        <w:rPr>
          <w:rFonts w:eastAsiaTheme="minorHAnsi"/>
          <w:bCs/>
          <w:szCs w:val="22"/>
        </w:rPr>
      </w:pPr>
      <w:r w:rsidRPr="00D10C8C">
        <w:rPr>
          <w:rFonts w:eastAsiaTheme="minorHAnsi"/>
          <w:bCs/>
          <w:szCs w:val="22"/>
        </w:rPr>
        <w:t>Vendor and customer Cross reference table</w:t>
      </w:r>
    </w:p>
    <w:p w14:paraId="57DE1C71" w14:textId="77777777" w:rsidR="003C1346" w:rsidRPr="00D10C8C" w:rsidRDefault="003C1346" w:rsidP="00FC5F85">
      <w:pPr>
        <w:numPr>
          <w:ilvl w:val="0"/>
          <w:numId w:val="183"/>
        </w:numPr>
        <w:rPr>
          <w:rFonts w:eastAsiaTheme="minorHAnsi"/>
          <w:szCs w:val="22"/>
        </w:rPr>
      </w:pPr>
      <w:r w:rsidRPr="00D10C8C">
        <w:rPr>
          <w:rFonts w:eastAsiaTheme="minorHAnsi"/>
          <w:szCs w:val="22"/>
        </w:rPr>
        <w:t>Under store Set up F2 to access info</w:t>
      </w:r>
    </w:p>
    <w:p w14:paraId="7EF60C0A" w14:textId="3D5FC44E" w:rsidR="003C1346" w:rsidRPr="00D10C8C" w:rsidRDefault="003C1346" w:rsidP="00FC5F85">
      <w:pPr>
        <w:numPr>
          <w:ilvl w:val="0"/>
          <w:numId w:val="283"/>
        </w:numPr>
        <w:spacing w:before="0" w:after="0" w:line="276" w:lineRule="auto"/>
        <w:rPr>
          <w:rFonts w:eastAsiaTheme="minorHAnsi"/>
          <w:szCs w:val="22"/>
        </w:rPr>
      </w:pPr>
      <w:r w:rsidRPr="00D10C8C">
        <w:rPr>
          <w:rFonts w:eastAsiaTheme="minorHAnsi"/>
          <w:szCs w:val="22"/>
        </w:rPr>
        <w:t xml:space="preserve">Purchasing will give you vendor </w:t>
      </w:r>
      <w:r w:rsidR="00581BF7" w:rsidRPr="00D10C8C">
        <w:rPr>
          <w:rFonts w:eastAsiaTheme="minorHAnsi"/>
          <w:szCs w:val="22"/>
        </w:rPr>
        <w:t>information.</w:t>
      </w:r>
    </w:p>
    <w:p w14:paraId="4038D88A" w14:textId="77777777" w:rsidR="003C1346" w:rsidRPr="00D10C8C" w:rsidRDefault="003C1346" w:rsidP="00FC5F85">
      <w:pPr>
        <w:numPr>
          <w:ilvl w:val="0"/>
          <w:numId w:val="177"/>
        </w:numPr>
        <w:rPr>
          <w:rFonts w:eastAsiaTheme="minorHAnsi"/>
          <w:bCs/>
          <w:szCs w:val="22"/>
        </w:rPr>
      </w:pPr>
      <w:r w:rsidRPr="00D10C8C">
        <w:rPr>
          <w:rFonts w:eastAsiaTheme="minorHAnsi"/>
          <w:bCs/>
          <w:szCs w:val="22"/>
        </w:rPr>
        <w:t>OE Connection</w:t>
      </w:r>
    </w:p>
    <w:p w14:paraId="5FD7F82D" w14:textId="3F85CF9D" w:rsidR="003C1346" w:rsidRPr="00D10C8C" w:rsidRDefault="003C1346" w:rsidP="00FC5F85">
      <w:pPr>
        <w:numPr>
          <w:ilvl w:val="0"/>
          <w:numId w:val="184"/>
        </w:numPr>
        <w:rPr>
          <w:rFonts w:eastAsiaTheme="minorHAnsi"/>
          <w:szCs w:val="22"/>
        </w:rPr>
      </w:pPr>
      <w:r w:rsidRPr="00D10C8C">
        <w:rPr>
          <w:rFonts w:eastAsiaTheme="minorHAnsi"/>
          <w:szCs w:val="22"/>
        </w:rPr>
        <w:t xml:space="preserve">Marketing will get the information to start sending </w:t>
      </w:r>
      <w:r w:rsidR="00581BF7" w:rsidRPr="00D10C8C">
        <w:rPr>
          <w:rFonts w:eastAsiaTheme="minorHAnsi"/>
          <w:szCs w:val="22"/>
        </w:rPr>
        <w:t>files.</w:t>
      </w:r>
    </w:p>
    <w:p w14:paraId="7B58D293" w14:textId="28BB5410" w:rsidR="003C1346" w:rsidRDefault="003C1346" w:rsidP="00FC5F85">
      <w:pPr>
        <w:numPr>
          <w:ilvl w:val="0"/>
          <w:numId w:val="284"/>
        </w:numPr>
        <w:spacing w:before="0" w:after="0" w:line="276" w:lineRule="auto"/>
        <w:rPr>
          <w:rFonts w:eastAsiaTheme="minorHAnsi"/>
          <w:szCs w:val="22"/>
        </w:rPr>
      </w:pPr>
      <w:r w:rsidRPr="00D10C8C">
        <w:rPr>
          <w:rFonts w:eastAsiaTheme="minorHAnsi"/>
          <w:szCs w:val="22"/>
        </w:rPr>
        <w:t xml:space="preserve">Typically wait a month or more from go </w:t>
      </w:r>
      <w:r w:rsidR="00581BF7" w:rsidRPr="00D10C8C">
        <w:rPr>
          <w:rFonts w:eastAsiaTheme="minorHAnsi"/>
          <w:szCs w:val="22"/>
        </w:rPr>
        <w:t>live.</w:t>
      </w:r>
    </w:p>
    <w:p w14:paraId="015445B5" w14:textId="77777777" w:rsidR="0062413D" w:rsidRPr="00D10C8C" w:rsidRDefault="0062413D" w:rsidP="0062413D">
      <w:pPr>
        <w:spacing w:before="0" w:after="0" w:line="276" w:lineRule="auto"/>
        <w:ind w:left="1980"/>
        <w:rPr>
          <w:rFonts w:eastAsiaTheme="minorHAnsi"/>
          <w:szCs w:val="22"/>
        </w:rPr>
      </w:pPr>
    </w:p>
    <w:p w14:paraId="2848FDD6" w14:textId="507DA6F9" w:rsidR="002E325B" w:rsidRPr="00A77493" w:rsidRDefault="002E325B" w:rsidP="00A77493">
      <w:pPr>
        <w:pStyle w:val="ListParagraph"/>
        <w:numPr>
          <w:ilvl w:val="2"/>
          <w:numId w:val="32"/>
        </w:numPr>
        <w:rPr>
          <w:b/>
          <w:bCs/>
          <w:sz w:val="24"/>
          <w:szCs w:val="22"/>
        </w:rPr>
      </w:pPr>
      <w:r w:rsidRPr="00A77493">
        <w:rPr>
          <w:b/>
          <w:bCs/>
          <w:sz w:val="24"/>
          <w:szCs w:val="22"/>
        </w:rPr>
        <w:t>Intranet Set Up</w:t>
      </w:r>
    </w:p>
    <w:p w14:paraId="6A78152C" w14:textId="1ACF2F40" w:rsidR="002E325B" w:rsidRPr="00D10C8C" w:rsidRDefault="002E325B" w:rsidP="00FC5F85">
      <w:pPr>
        <w:pStyle w:val="ListParagraph"/>
        <w:numPr>
          <w:ilvl w:val="0"/>
          <w:numId w:val="185"/>
        </w:numPr>
        <w:rPr>
          <w:rFonts w:eastAsiaTheme="minorHAnsi" w:cs="Arial"/>
          <w:bCs/>
          <w:szCs w:val="22"/>
        </w:rPr>
      </w:pPr>
      <w:r w:rsidRPr="00D10C8C">
        <w:rPr>
          <w:rFonts w:eastAsiaTheme="minorHAnsi" w:cs="Arial"/>
          <w:bCs/>
          <w:szCs w:val="22"/>
        </w:rPr>
        <w:t xml:space="preserve">Setup location Data and make </w:t>
      </w:r>
      <w:r w:rsidR="00581BF7" w:rsidRPr="00D10C8C">
        <w:rPr>
          <w:rFonts w:eastAsiaTheme="minorHAnsi" w:cs="Arial"/>
          <w:bCs/>
          <w:szCs w:val="22"/>
        </w:rPr>
        <w:t>active.</w:t>
      </w:r>
    </w:p>
    <w:p w14:paraId="1BD1179F" w14:textId="77777777" w:rsidR="002E325B" w:rsidRPr="00D10C8C" w:rsidRDefault="002E325B" w:rsidP="00FC5F85">
      <w:pPr>
        <w:pStyle w:val="ListParagraph"/>
        <w:numPr>
          <w:ilvl w:val="1"/>
          <w:numId w:val="185"/>
        </w:numPr>
        <w:rPr>
          <w:rFonts w:eastAsiaTheme="minorHAnsi" w:cs="Arial"/>
          <w:b/>
          <w:szCs w:val="22"/>
        </w:rPr>
      </w:pPr>
      <w:r w:rsidRPr="00D10C8C">
        <w:rPr>
          <w:szCs w:val="22"/>
        </w:rPr>
        <w:t>Needs inserted into the file manually – Run the below qry and update storenum</w:t>
      </w:r>
    </w:p>
    <w:p w14:paraId="3F83F20C" w14:textId="77777777" w:rsidR="002E325B" w:rsidRPr="00D10C8C" w:rsidRDefault="002E325B" w:rsidP="002E325B">
      <w:pPr>
        <w:ind w:firstLine="720"/>
        <w:rPr>
          <w:szCs w:val="22"/>
        </w:rPr>
      </w:pPr>
      <w:r w:rsidRPr="00D10C8C">
        <w:rPr>
          <w:szCs w:val="22"/>
        </w:rPr>
        <w:t>UPDATE</w:t>
      </w:r>
    </w:p>
    <w:p w14:paraId="43E9948B" w14:textId="412E9D28" w:rsidR="002E325B" w:rsidRPr="00D10C8C" w:rsidRDefault="002E325B" w:rsidP="002E325B">
      <w:pPr>
        <w:rPr>
          <w:szCs w:val="22"/>
        </w:rPr>
      </w:pPr>
      <w:r w:rsidRPr="00D10C8C">
        <w:rPr>
          <w:szCs w:val="22"/>
        </w:rPr>
        <w:tab/>
        <w:t>KMTDTA."STORES"</w:t>
      </w:r>
    </w:p>
    <w:p w14:paraId="72F47EB2" w14:textId="77777777" w:rsidR="002E325B" w:rsidRPr="00D10C8C" w:rsidRDefault="002E325B" w:rsidP="002E325B">
      <w:pPr>
        <w:ind w:firstLine="720"/>
        <w:rPr>
          <w:szCs w:val="22"/>
        </w:rPr>
      </w:pPr>
      <w:r w:rsidRPr="00D10C8C">
        <w:rPr>
          <w:szCs w:val="22"/>
        </w:rPr>
        <w:t>SET ACTIVE = 'Y'</w:t>
      </w:r>
    </w:p>
    <w:p w14:paraId="28AD6994" w14:textId="77777777" w:rsidR="002E325B" w:rsidRPr="00D975F7" w:rsidRDefault="002E325B" w:rsidP="002E325B">
      <w:r w:rsidRPr="00D975F7">
        <w:t xml:space="preserve"> </w:t>
      </w:r>
      <w:r>
        <w:tab/>
      </w:r>
      <w:r w:rsidRPr="00D975F7">
        <w:t>WHERE STORENUM = 50;</w:t>
      </w:r>
    </w:p>
    <w:p w14:paraId="1FB8106F" w14:textId="77777777" w:rsidR="002E325B" w:rsidRPr="00D975F7" w:rsidRDefault="002E325B" w:rsidP="002E325B"/>
    <w:p w14:paraId="735B389B" w14:textId="77777777" w:rsidR="002E325B" w:rsidRPr="00D10C8C" w:rsidRDefault="002E325B" w:rsidP="002E325B">
      <w:pPr>
        <w:rPr>
          <w:szCs w:val="22"/>
        </w:rPr>
      </w:pPr>
      <w:r w:rsidRPr="00D10C8C">
        <w:rPr>
          <w:szCs w:val="22"/>
        </w:rPr>
        <w:t xml:space="preserve">Needs updated to reflect new location data, adding Sold to Customer Number, and email addresses. </w:t>
      </w:r>
    </w:p>
    <w:p w14:paraId="0D977AB0" w14:textId="77777777" w:rsidR="002E325B" w:rsidRPr="00D975F7" w:rsidRDefault="002E325B" w:rsidP="002E325B"/>
    <w:p w14:paraId="074A6677" w14:textId="663C5312" w:rsidR="002E325B" w:rsidRPr="00D10C8C" w:rsidRDefault="002E325B" w:rsidP="00FC5F85">
      <w:pPr>
        <w:pStyle w:val="ListParagraph"/>
        <w:numPr>
          <w:ilvl w:val="0"/>
          <w:numId w:val="185"/>
        </w:numPr>
        <w:rPr>
          <w:rFonts w:eastAsiaTheme="minorHAnsi" w:cs="Arial"/>
          <w:bCs/>
          <w:szCs w:val="22"/>
        </w:rPr>
      </w:pPr>
      <w:r w:rsidRPr="00D10C8C">
        <w:rPr>
          <w:rFonts w:eastAsiaTheme="minorHAnsi" w:cs="Arial"/>
          <w:bCs/>
          <w:szCs w:val="22"/>
        </w:rPr>
        <w:t xml:space="preserve">Make internal sites </w:t>
      </w:r>
      <w:r w:rsidR="00581BF7" w:rsidRPr="00D10C8C">
        <w:rPr>
          <w:rFonts w:eastAsiaTheme="minorHAnsi" w:cs="Arial"/>
          <w:bCs/>
          <w:szCs w:val="22"/>
        </w:rPr>
        <w:t>active.</w:t>
      </w:r>
    </w:p>
    <w:p w14:paraId="4C49A35E" w14:textId="411107D5" w:rsidR="002E325B" w:rsidRPr="00D10C8C" w:rsidRDefault="002E325B" w:rsidP="00FC5F85">
      <w:pPr>
        <w:pStyle w:val="ListParagraph"/>
        <w:numPr>
          <w:ilvl w:val="1"/>
          <w:numId w:val="185"/>
        </w:numPr>
        <w:rPr>
          <w:rFonts w:eastAsiaTheme="minorHAnsi" w:cs="Arial"/>
          <w:szCs w:val="22"/>
        </w:rPr>
      </w:pPr>
      <w:r w:rsidRPr="00D10C8C">
        <w:rPr>
          <w:szCs w:val="22"/>
        </w:rPr>
        <w:t xml:space="preserve">Hard code new location into dropdown list </w:t>
      </w:r>
    </w:p>
    <w:p w14:paraId="400D3992" w14:textId="4E6E9530" w:rsidR="002E325B" w:rsidRPr="00D10C8C" w:rsidRDefault="002E325B" w:rsidP="00FC5F85">
      <w:pPr>
        <w:pStyle w:val="ListParagraph"/>
        <w:numPr>
          <w:ilvl w:val="2"/>
          <w:numId w:val="185"/>
        </w:numPr>
        <w:rPr>
          <w:rFonts w:eastAsiaTheme="minorHAnsi" w:cs="Arial"/>
          <w:szCs w:val="22"/>
        </w:rPr>
      </w:pPr>
      <w:r w:rsidRPr="00D10C8C">
        <w:rPr>
          <w:szCs w:val="22"/>
        </w:rPr>
        <w:t xml:space="preserve">Notify the </w:t>
      </w:r>
      <w:r w:rsidR="00581BF7" w:rsidRPr="00D10C8C">
        <w:rPr>
          <w:szCs w:val="22"/>
        </w:rPr>
        <w:t>developers.</w:t>
      </w:r>
      <w:r w:rsidRPr="00D10C8C">
        <w:rPr>
          <w:szCs w:val="22"/>
        </w:rPr>
        <w:t xml:space="preserve"> </w:t>
      </w:r>
    </w:p>
    <w:p w14:paraId="56666982" w14:textId="60861775" w:rsidR="002E325B" w:rsidRPr="00D10C8C" w:rsidRDefault="002E325B" w:rsidP="00FC5F85">
      <w:pPr>
        <w:pStyle w:val="ListParagraph"/>
        <w:numPr>
          <w:ilvl w:val="1"/>
          <w:numId w:val="185"/>
        </w:numPr>
        <w:rPr>
          <w:rFonts w:eastAsiaTheme="minorHAnsi" w:cs="Arial"/>
          <w:szCs w:val="22"/>
        </w:rPr>
      </w:pPr>
      <w:r w:rsidRPr="00D10C8C">
        <w:rPr>
          <w:szCs w:val="22"/>
        </w:rPr>
        <w:t xml:space="preserve">Developers would then </w:t>
      </w:r>
      <w:r w:rsidR="00581BF7" w:rsidRPr="00D10C8C">
        <w:rPr>
          <w:szCs w:val="22"/>
        </w:rPr>
        <w:t>update.</w:t>
      </w:r>
      <w:r w:rsidRPr="00D10C8C">
        <w:rPr>
          <w:szCs w:val="22"/>
        </w:rPr>
        <w:t xml:space="preserve"> </w:t>
      </w:r>
    </w:p>
    <w:p w14:paraId="31EA8767" w14:textId="77777777" w:rsidR="002E325B" w:rsidRPr="00D10C8C" w:rsidRDefault="002E325B" w:rsidP="00FC5F85">
      <w:pPr>
        <w:pStyle w:val="ListParagraph"/>
        <w:numPr>
          <w:ilvl w:val="2"/>
          <w:numId w:val="185"/>
        </w:numPr>
        <w:rPr>
          <w:rFonts w:eastAsiaTheme="minorHAnsi" w:cs="Arial"/>
          <w:szCs w:val="22"/>
        </w:rPr>
      </w:pPr>
      <w:r w:rsidRPr="00D10C8C">
        <w:rPr>
          <w:szCs w:val="22"/>
        </w:rPr>
        <w:t xml:space="preserve">Instructions below </w:t>
      </w:r>
    </w:p>
    <w:p w14:paraId="0D5958D5" w14:textId="77777777" w:rsidR="002E325B" w:rsidRPr="00581BF7" w:rsidRDefault="002E325B" w:rsidP="00FC5F85">
      <w:pPr>
        <w:pStyle w:val="ListParagraph"/>
        <w:numPr>
          <w:ilvl w:val="2"/>
          <w:numId w:val="179"/>
        </w:numPr>
        <w:rPr>
          <w:szCs w:val="22"/>
        </w:rPr>
      </w:pPr>
      <w:r w:rsidRPr="00581BF7">
        <w:rPr>
          <w:szCs w:val="22"/>
        </w:rPr>
        <w:t>Update Function selectStore(), selectStore2(), selectTempStore() in Intranet2\htdocs\includes\functions.php</w:t>
      </w:r>
    </w:p>
    <w:p w14:paraId="37B191C3" w14:textId="353B1FFA" w:rsidR="002E325B" w:rsidRPr="00581BF7" w:rsidRDefault="00FB3F62" w:rsidP="00FC5F85">
      <w:pPr>
        <w:pStyle w:val="ListParagraph"/>
        <w:numPr>
          <w:ilvl w:val="2"/>
          <w:numId w:val="179"/>
        </w:numPr>
        <w:rPr>
          <w:szCs w:val="22"/>
        </w:rPr>
      </w:pPr>
      <w:r w:rsidRPr="00581BF7">
        <w:rPr>
          <w:szCs w:val="22"/>
        </w:rPr>
        <w:lastRenderedPageBreak/>
        <w:t>C</w:t>
      </w:r>
      <w:r w:rsidR="002E325B" w:rsidRPr="00581BF7">
        <w:rPr>
          <w:szCs w:val="22"/>
        </w:rPr>
        <w:t xml:space="preserve">ase by case basis </w:t>
      </w:r>
      <w:r w:rsidRPr="00581BF7">
        <w:rPr>
          <w:szCs w:val="22"/>
        </w:rPr>
        <w:t xml:space="preserve">to </w:t>
      </w:r>
      <w:r w:rsidR="002E325B" w:rsidRPr="00581BF7">
        <w:rPr>
          <w:szCs w:val="22"/>
        </w:rPr>
        <w:t>update individual reports that might not be using these functions but</w:t>
      </w:r>
      <w:r w:rsidRPr="00581BF7">
        <w:rPr>
          <w:szCs w:val="22"/>
        </w:rPr>
        <w:t xml:space="preserve"> </w:t>
      </w:r>
      <w:r w:rsidR="002E325B" w:rsidRPr="00581BF7">
        <w:rPr>
          <w:szCs w:val="22"/>
        </w:rPr>
        <w:t>have a store dropdown.</w:t>
      </w:r>
    </w:p>
    <w:p w14:paraId="3231AA07" w14:textId="77777777" w:rsidR="002E325B" w:rsidRPr="00581BF7" w:rsidRDefault="002E325B" w:rsidP="00FC5F85">
      <w:pPr>
        <w:pStyle w:val="ListParagraph"/>
        <w:numPr>
          <w:ilvl w:val="2"/>
          <w:numId w:val="179"/>
        </w:numPr>
        <w:rPr>
          <w:szCs w:val="22"/>
        </w:rPr>
      </w:pPr>
      <w:r w:rsidRPr="00581BF7">
        <w:rPr>
          <w:szCs w:val="22"/>
        </w:rPr>
        <w:t>Generally, we search for any script that has KMTDTA.STORES and update it manually to include a location that isn’t ready to be made active.</w:t>
      </w:r>
    </w:p>
    <w:p w14:paraId="36548D42" w14:textId="41CF272F" w:rsidR="002E325B" w:rsidRPr="00D10C8C" w:rsidRDefault="002E325B" w:rsidP="00FC5F85">
      <w:pPr>
        <w:pStyle w:val="ListParagraph"/>
        <w:numPr>
          <w:ilvl w:val="1"/>
          <w:numId w:val="185"/>
        </w:numPr>
        <w:rPr>
          <w:szCs w:val="22"/>
        </w:rPr>
      </w:pPr>
      <w:r w:rsidRPr="00D10C8C">
        <w:rPr>
          <w:szCs w:val="22"/>
        </w:rPr>
        <w:t xml:space="preserve">Future plans include a middle status that we can </w:t>
      </w:r>
      <w:r w:rsidR="00581BF7" w:rsidRPr="00D10C8C">
        <w:rPr>
          <w:szCs w:val="22"/>
        </w:rPr>
        <w:t>set up</w:t>
      </w:r>
      <w:r w:rsidRPr="00D10C8C">
        <w:rPr>
          <w:szCs w:val="22"/>
        </w:rPr>
        <w:t xml:space="preserve"> to make it Inactive on the live sides but, active Internally.</w:t>
      </w:r>
    </w:p>
    <w:p w14:paraId="64BBF816" w14:textId="77777777" w:rsidR="002E325B" w:rsidRPr="00D10C8C" w:rsidRDefault="002E325B" w:rsidP="002E325B">
      <w:pPr>
        <w:pStyle w:val="ListParagraph"/>
        <w:tabs>
          <w:tab w:val="left" w:pos="2492"/>
        </w:tabs>
        <w:rPr>
          <w:rFonts w:eastAsiaTheme="minorHAnsi" w:cs="Arial"/>
          <w:szCs w:val="22"/>
        </w:rPr>
      </w:pPr>
      <w:r w:rsidRPr="00D10C8C">
        <w:rPr>
          <w:rFonts w:eastAsiaTheme="minorHAnsi" w:cs="Arial"/>
          <w:szCs w:val="22"/>
        </w:rPr>
        <w:tab/>
      </w:r>
    </w:p>
    <w:p w14:paraId="1A295F67" w14:textId="2EED72FC" w:rsidR="002E325B" w:rsidRPr="00D10C8C" w:rsidRDefault="002E325B" w:rsidP="00FC5F85">
      <w:pPr>
        <w:pStyle w:val="ListParagraph"/>
        <w:numPr>
          <w:ilvl w:val="0"/>
          <w:numId w:val="185"/>
        </w:numPr>
        <w:rPr>
          <w:rFonts w:eastAsiaTheme="minorHAnsi" w:cs="Arial"/>
          <w:bCs/>
          <w:szCs w:val="22"/>
        </w:rPr>
      </w:pPr>
      <w:r w:rsidRPr="00D10C8C">
        <w:rPr>
          <w:rFonts w:eastAsiaTheme="minorHAnsi" w:cs="Arial"/>
          <w:bCs/>
          <w:szCs w:val="22"/>
        </w:rPr>
        <w:t xml:space="preserve">Go Live </w:t>
      </w:r>
      <w:r w:rsidR="00581BF7" w:rsidRPr="00D10C8C">
        <w:rPr>
          <w:rFonts w:eastAsiaTheme="minorHAnsi" w:cs="Arial"/>
          <w:bCs/>
          <w:szCs w:val="22"/>
        </w:rPr>
        <w:t>makes</w:t>
      </w:r>
      <w:r w:rsidRPr="00D10C8C">
        <w:rPr>
          <w:rFonts w:eastAsiaTheme="minorHAnsi" w:cs="Arial"/>
          <w:bCs/>
          <w:szCs w:val="22"/>
        </w:rPr>
        <w:t xml:space="preserve"> all sites </w:t>
      </w:r>
      <w:r w:rsidR="00581BF7" w:rsidRPr="00D10C8C">
        <w:rPr>
          <w:rFonts w:eastAsiaTheme="minorHAnsi" w:cs="Arial"/>
          <w:bCs/>
          <w:szCs w:val="22"/>
        </w:rPr>
        <w:t>live.</w:t>
      </w:r>
      <w:r w:rsidRPr="00D10C8C">
        <w:rPr>
          <w:rFonts w:eastAsiaTheme="minorHAnsi" w:cs="Arial"/>
          <w:bCs/>
          <w:szCs w:val="22"/>
        </w:rPr>
        <w:t xml:space="preserve">  </w:t>
      </w:r>
    </w:p>
    <w:p w14:paraId="403DAC1D" w14:textId="77777777" w:rsidR="002E325B" w:rsidRPr="00D10C8C" w:rsidRDefault="002E325B" w:rsidP="00FC5F85">
      <w:pPr>
        <w:pStyle w:val="ListParagraph"/>
        <w:numPr>
          <w:ilvl w:val="1"/>
          <w:numId w:val="185"/>
        </w:numPr>
        <w:rPr>
          <w:rFonts w:eastAsiaTheme="minorHAnsi" w:cs="Arial"/>
          <w:b/>
          <w:szCs w:val="22"/>
        </w:rPr>
      </w:pPr>
      <w:r w:rsidRPr="00D10C8C">
        <w:rPr>
          <w:szCs w:val="22"/>
        </w:rPr>
        <w:t>Internal</w:t>
      </w:r>
    </w:p>
    <w:p w14:paraId="1900A922" w14:textId="1D5757A5" w:rsidR="002E325B" w:rsidRPr="00D10C8C" w:rsidRDefault="002E325B" w:rsidP="00FC5F85">
      <w:pPr>
        <w:pStyle w:val="ListParagraph"/>
        <w:numPr>
          <w:ilvl w:val="2"/>
          <w:numId w:val="185"/>
        </w:numPr>
        <w:rPr>
          <w:rFonts w:eastAsiaTheme="minorHAnsi" w:cs="Arial"/>
          <w:b/>
          <w:szCs w:val="22"/>
        </w:rPr>
      </w:pPr>
      <w:r w:rsidRPr="00D10C8C">
        <w:rPr>
          <w:szCs w:val="22"/>
        </w:rPr>
        <w:t xml:space="preserve">Intranet – just need to verify new location is in drop down </w:t>
      </w:r>
      <w:r w:rsidR="00581BF7" w:rsidRPr="00D10C8C">
        <w:rPr>
          <w:szCs w:val="22"/>
        </w:rPr>
        <w:t>lists.</w:t>
      </w:r>
    </w:p>
    <w:p w14:paraId="49653399" w14:textId="77777777" w:rsidR="002E325B" w:rsidRPr="00D10C8C" w:rsidRDefault="002E325B" w:rsidP="00FC5F85">
      <w:pPr>
        <w:pStyle w:val="ListParagraph"/>
        <w:numPr>
          <w:ilvl w:val="1"/>
          <w:numId w:val="185"/>
        </w:numPr>
        <w:rPr>
          <w:szCs w:val="22"/>
        </w:rPr>
      </w:pPr>
      <w:r w:rsidRPr="00D10C8C">
        <w:rPr>
          <w:szCs w:val="22"/>
        </w:rPr>
        <w:t>External</w:t>
      </w:r>
    </w:p>
    <w:p w14:paraId="4A7961E7" w14:textId="77777777" w:rsidR="002E325B" w:rsidRPr="00D10C8C" w:rsidRDefault="002E325B" w:rsidP="00FC5F85">
      <w:pPr>
        <w:pStyle w:val="ListParagraph"/>
        <w:numPr>
          <w:ilvl w:val="2"/>
          <w:numId w:val="185"/>
        </w:numPr>
        <w:rPr>
          <w:szCs w:val="22"/>
        </w:rPr>
      </w:pPr>
      <w:r w:rsidRPr="00D10C8C">
        <w:rPr>
          <w:szCs w:val="22"/>
        </w:rPr>
        <w:t>KMTire.com</w:t>
      </w:r>
    </w:p>
    <w:p w14:paraId="2DADB548" w14:textId="60329E41" w:rsidR="002E325B" w:rsidRPr="00D10C8C" w:rsidRDefault="002E325B" w:rsidP="00FC5F85">
      <w:pPr>
        <w:pStyle w:val="ListParagraph"/>
        <w:numPr>
          <w:ilvl w:val="3"/>
          <w:numId w:val="185"/>
        </w:numPr>
        <w:rPr>
          <w:szCs w:val="22"/>
        </w:rPr>
      </w:pPr>
      <w:r w:rsidRPr="00D10C8C">
        <w:rPr>
          <w:szCs w:val="22"/>
        </w:rPr>
        <w:t xml:space="preserve">Needs map </w:t>
      </w:r>
      <w:r w:rsidR="00F65903" w:rsidRPr="00D10C8C">
        <w:rPr>
          <w:szCs w:val="22"/>
        </w:rPr>
        <w:t>updated.</w:t>
      </w:r>
    </w:p>
    <w:p w14:paraId="7C10673D" w14:textId="3F7B1FC1" w:rsidR="002E325B" w:rsidRPr="00D10C8C" w:rsidRDefault="002E325B" w:rsidP="00FC5F85">
      <w:pPr>
        <w:pStyle w:val="ListParagraph"/>
        <w:numPr>
          <w:ilvl w:val="3"/>
          <w:numId w:val="185"/>
        </w:numPr>
        <w:rPr>
          <w:szCs w:val="22"/>
        </w:rPr>
      </w:pPr>
      <w:r w:rsidRPr="00D10C8C">
        <w:rPr>
          <w:szCs w:val="22"/>
        </w:rPr>
        <w:t xml:space="preserve">Marketing puts dot on location </w:t>
      </w:r>
      <w:r w:rsidR="00F65903" w:rsidRPr="00D10C8C">
        <w:rPr>
          <w:szCs w:val="22"/>
        </w:rPr>
        <w:t>map.</w:t>
      </w:r>
    </w:p>
    <w:p w14:paraId="1C55986E" w14:textId="77777777" w:rsidR="002E325B" w:rsidRPr="00D10C8C" w:rsidRDefault="002E325B" w:rsidP="00FC5F85">
      <w:pPr>
        <w:pStyle w:val="ListParagraph"/>
        <w:numPr>
          <w:ilvl w:val="2"/>
          <w:numId w:val="185"/>
        </w:numPr>
        <w:rPr>
          <w:szCs w:val="22"/>
        </w:rPr>
      </w:pPr>
      <w:r w:rsidRPr="00D10C8C">
        <w:rPr>
          <w:szCs w:val="22"/>
        </w:rPr>
        <w:t>Weblink2</w:t>
      </w:r>
    </w:p>
    <w:p w14:paraId="1AC584D0" w14:textId="6AED05FF" w:rsidR="002E325B" w:rsidRPr="00D10C8C" w:rsidRDefault="002E325B" w:rsidP="00FC5F85">
      <w:pPr>
        <w:pStyle w:val="ListParagraph"/>
        <w:numPr>
          <w:ilvl w:val="3"/>
          <w:numId w:val="185"/>
        </w:numPr>
        <w:rPr>
          <w:szCs w:val="22"/>
        </w:rPr>
      </w:pPr>
      <w:r w:rsidRPr="00D10C8C">
        <w:rPr>
          <w:szCs w:val="22"/>
        </w:rPr>
        <w:t xml:space="preserve">Will show up under </w:t>
      </w:r>
      <w:r w:rsidR="00F65903" w:rsidRPr="00D10C8C">
        <w:rPr>
          <w:szCs w:val="22"/>
        </w:rPr>
        <w:t>locations.</w:t>
      </w:r>
    </w:p>
    <w:p w14:paraId="2684D2AA" w14:textId="77777777" w:rsidR="002E325B" w:rsidRPr="00D10C8C" w:rsidRDefault="002E325B" w:rsidP="00FC5F85">
      <w:pPr>
        <w:pStyle w:val="ListParagraph"/>
        <w:numPr>
          <w:ilvl w:val="3"/>
          <w:numId w:val="185"/>
        </w:numPr>
        <w:rPr>
          <w:szCs w:val="22"/>
        </w:rPr>
      </w:pPr>
      <w:r w:rsidRPr="00D10C8C">
        <w:rPr>
          <w:szCs w:val="22"/>
        </w:rPr>
        <w:t>Verify location shows up as an option to order from.</w:t>
      </w:r>
    </w:p>
    <w:p w14:paraId="509298F3" w14:textId="77777777" w:rsidR="002E325B" w:rsidRDefault="002E325B" w:rsidP="002E325B"/>
    <w:p w14:paraId="3143953E" w14:textId="77777777" w:rsidR="002E325B" w:rsidRPr="003C1346" w:rsidRDefault="002E325B" w:rsidP="002E325B">
      <w:pPr>
        <w:rPr>
          <w:rFonts w:eastAsiaTheme="minorHAnsi"/>
        </w:rPr>
      </w:pPr>
    </w:p>
    <w:p w14:paraId="497356FB" w14:textId="55CCE345" w:rsidR="00756611" w:rsidRDefault="007F1AFC" w:rsidP="00060C4E">
      <w:pPr>
        <w:pStyle w:val="Heading2"/>
        <w:numPr>
          <w:ilvl w:val="1"/>
          <w:numId w:val="32"/>
        </w:numPr>
      </w:pPr>
      <w:bookmarkStart w:id="197" w:name="_Toc212651153"/>
      <w:r>
        <w:lastRenderedPageBreak/>
        <w:t>Sophos Notification</w:t>
      </w:r>
      <w:bookmarkEnd w:id="197"/>
    </w:p>
    <w:p w14:paraId="0525DF9D" w14:textId="00B366F8" w:rsidR="00C67CF5" w:rsidRPr="00A77493" w:rsidRDefault="007F1AFC" w:rsidP="00A77493">
      <w:pPr>
        <w:pStyle w:val="ListParagraph"/>
        <w:numPr>
          <w:ilvl w:val="2"/>
          <w:numId w:val="32"/>
        </w:numPr>
        <w:rPr>
          <w:b/>
          <w:bCs/>
          <w:sz w:val="24"/>
          <w:szCs w:val="22"/>
        </w:rPr>
      </w:pPr>
      <w:r w:rsidRPr="00A77493">
        <w:rPr>
          <w:b/>
          <w:bCs/>
          <w:sz w:val="24"/>
          <w:szCs w:val="22"/>
        </w:rPr>
        <w:t xml:space="preserve">Critical </w:t>
      </w:r>
      <w:r w:rsidR="00F65903" w:rsidRPr="00A77493">
        <w:rPr>
          <w:b/>
          <w:bCs/>
          <w:sz w:val="24"/>
          <w:szCs w:val="22"/>
        </w:rPr>
        <w:t>I</w:t>
      </w:r>
      <w:r w:rsidRPr="00A77493">
        <w:rPr>
          <w:b/>
          <w:bCs/>
          <w:sz w:val="24"/>
          <w:szCs w:val="22"/>
        </w:rPr>
        <w:t>ncident Found</w:t>
      </w:r>
    </w:p>
    <w:p w14:paraId="5AD4F553" w14:textId="40D5BBD2" w:rsidR="00C67CF5" w:rsidRPr="00D10C8C" w:rsidRDefault="00C67CF5" w:rsidP="00FC5F85">
      <w:pPr>
        <w:pStyle w:val="ListParagraph"/>
        <w:numPr>
          <w:ilvl w:val="0"/>
          <w:numId w:val="186"/>
        </w:numPr>
        <w:spacing w:before="0" w:after="0"/>
        <w:contextualSpacing w:val="0"/>
        <w:rPr>
          <w:iCs/>
          <w:szCs w:val="22"/>
        </w:rPr>
      </w:pPr>
      <w:r w:rsidRPr="00D10C8C">
        <w:rPr>
          <w:iCs/>
          <w:szCs w:val="22"/>
        </w:rPr>
        <w:t xml:space="preserve">If there is a critical incident found by the Sophos Managed Thread Response (MTR) service, three designated MTR Authorized Contacts in IT should be contacted via office phone, </w:t>
      </w:r>
      <w:r w:rsidR="00F65903" w:rsidRPr="00D10C8C">
        <w:rPr>
          <w:iCs/>
          <w:szCs w:val="22"/>
        </w:rPr>
        <w:t>email,</w:t>
      </w:r>
      <w:r w:rsidRPr="00D10C8C">
        <w:rPr>
          <w:iCs/>
          <w:szCs w:val="22"/>
        </w:rPr>
        <w:t xml:space="preserve"> or cell immediately.</w:t>
      </w:r>
    </w:p>
    <w:p w14:paraId="36D46717" w14:textId="63CFC3D5" w:rsidR="00C67CF5" w:rsidRPr="00D10C8C" w:rsidRDefault="00C67CF5" w:rsidP="00FC5F85">
      <w:pPr>
        <w:pStyle w:val="ListParagraph"/>
        <w:numPr>
          <w:ilvl w:val="1"/>
          <w:numId w:val="186"/>
        </w:numPr>
        <w:spacing w:before="0" w:after="0"/>
        <w:contextualSpacing w:val="0"/>
        <w:rPr>
          <w:iCs/>
          <w:szCs w:val="22"/>
        </w:rPr>
      </w:pPr>
      <w:r w:rsidRPr="00D10C8C">
        <w:rPr>
          <w:iCs/>
          <w:szCs w:val="22"/>
        </w:rPr>
        <w:t xml:space="preserve">The designated employees will then </w:t>
      </w:r>
      <w:r w:rsidR="00F65903" w:rsidRPr="00D10C8C">
        <w:rPr>
          <w:iCs/>
          <w:szCs w:val="22"/>
        </w:rPr>
        <w:t>collaborate with</w:t>
      </w:r>
      <w:r w:rsidRPr="00D10C8C">
        <w:rPr>
          <w:iCs/>
          <w:szCs w:val="22"/>
        </w:rPr>
        <w:t xml:space="preserve"> us to resolve the incident.</w:t>
      </w:r>
    </w:p>
    <w:p w14:paraId="0D83B374" w14:textId="77777777" w:rsidR="00C67CF5" w:rsidRPr="00D10C8C" w:rsidRDefault="00C67CF5" w:rsidP="00FC5F85">
      <w:pPr>
        <w:pStyle w:val="ListParagraph"/>
        <w:numPr>
          <w:ilvl w:val="1"/>
          <w:numId w:val="186"/>
        </w:numPr>
        <w:spacing w:before="0" w:after="0"/>
        <w:contextualSpacing w:val="0"/>
        <w:rPr>
          <w:iCs/>
          <w:szCs w:val="22"/>
        </w:rPr>
      </w:pPr>
      <w:r w:rsidRPr="00D10C8C">
        <w:rPr>
          <w:iCs/>
          <w:szCs w:val="22"/>
        </w:rPr>
        <w:t>If none of the MTR Authorized Contacts can be reached, the IT employee who noted the critical incident should take the actions needed to resolve the incident.</w:t>
      </w:r>
    </w:p>
    <w:p w14:paraId="1088114E" w14:textId="77777777" w:rsidR="00C67CF5" w:rsidRPr="00D10C8C" w:rsidRDefault="00C67CF5" w:rsidP="00FC5F85">
      <w:pPr>
        <w:pStyle w:val="ListParagraph"/>
        <w:numPr>
          <w:ilvl w:val="0"/>
          <w:numId w:val="285"/>
        </w:numPr>
        <w:rPr>
          <w:iCs/>
          <w:szCs w:val="22"/>
        </w:rPr>
      </w:pPr>
      <w:r w:rsidRPr="00D10C8C">
        <w:rPr>
          <w:iCs/>
          <w:szCs w:val="22"/>
        </w:rPr>
        <w:t>This will also prompt an investigation by following the “Threats Detected on Network” SOP.</w:t>
      </w:r>
    </w:p>
    <w:p w14:paraId="4F0C9E99" w14:textId="77777777" w:rsidR="00C67CF5" w:rsidRPr="00D10C8C" w:rsidRDefault="00C67CF5" w:rsidP="00FC5F85">
      <w:pPr>
        <w:pStyle w:val="ListParagraph"/>
        <w:numPr>
          <w:ilvl w:val="0"/>
          <w:numId w:val="186"/>
        </w:numPr>
        <w:spacing w:before="0" w:after="0"/>
        <w:rPr>
          <w:iCs/>
          <w:szCs w:val="22"/>
        </w:rPr>
      </w:pPr>
      <w:r w:rsidRPr="00D10C8C">
        <w:rPr>
          <w:iCs/>
          <w:szCs w:val="22"/>
        </w:rPr>
        <w:t>The three MTR Authorized Contacts are:</w:t>
      </w:r>
    </w:p>
    <w:p w14:paraId="322D3571" w14:textId="77777777" w:rsidR="00C67CF5" w:rsidRPr="00D10C8C" w:rsidRDefault="00C67CF5" w:rsidP="00FC5F85">
      <w:pPr>
        <w:pStyle w:val="ListParagraph"/>
        <w:numPr>
          <w:ilvl w:val="1"/>
          <w:numId w:val="186"/>
        </w:numPr>
        <w:spacing w:before="0" w:after="0"/>
        <w:rPr>
          <w:iCs/>
          <w:szCs w:val="22"/>
        </w:rPr>
      </w:pPr>
      <w:r w:rsidRPr="00D10C8C">
        <w:rPr>
          <w:iCs/>
          <w:szCs w:val="22"/>
        </w:rPr>
        <w:t>Jerry Henery</w:t>
      </w:r>
    </w:p>
    <w:p w14:paraId="0B67EC12" w14:textId="77777777" w:rsidR="00C67CF5" w:rsidRPr="00D10C8C" w:rsidRDefault="00C67CF5" w:rsidP="00FC5F85">
      <w:pPr>
        <w:pStyle w:val="ListParagraph"/>
        <w:numPr>
          <w:ilvl w:val="1"/>
          <w:numId w:val="186"/>
        </w:numPr>
        <w:spacing w:before="0" w:after="0"/>
        <w:rPr>
          <w:iCs/>
          <w:szCs w:val="22"/>
        </w:rPr>
      </w:pPr>
      <w:r w:rsidRPr="00D10C8C">
        <w:rPr>
          <w:iCs/>
          <w:szCs w:val="22"/>
        </w:rPr>
        <w:t>Doug Bockrath</w:t>
      </w:r>
    </w:p>
    <w:p w14:paraId="2CD834F9" w14:textId="77777777" w:rsidR="00C67CF5" w:rsidRPr="00D10C8C" w:rsidRDefault="00C67CF5" w:rsidP="00FC5F85">
      <w:pPr>
        <w:pStyle w:val="ListParagraph"/>
        <w:numPr>
          <w:ilvl w:val="1"/>
          <w:numId w:val="186"/>
        </w:numPr>
        <w:spacing w:before="0" w:after="0"/>
        <w:rPr>
          <w:iCs/>
          <w:szCs w:val="22"/>
        </w:rPr>
      </w:pPr>
      <w:r w:rsidRPr="00D10C8C">
        <w:rPr>
          <w:iCs/>
          <w:szCs w:val="22"/>
        </w:rPr>
        <w:t>Carter Teman</w:t>
      </w:r>
    </w:p>
    <w:p w14:paraId="7D750467" w14:textId="2E1DDC74" w:rsidR="00C67CF5" w:rsidRPr="00D10C8C" w:rsidRDefault="00C67CF5" w:rsidP="00FC5F85">
      <w:pPr>
        <w:pStyle w:val="ListParagraph"/>
        <w:numPr>
          <w:ilvl w:val="0"/>
          <w:numId w:val="286"/>
        </w:numPr>
        <w:rPr>
          <w:iCs/>
          <w:szCs w:val="22"/>
        </w:rPr>
      </w:pPr>
      <w:r w:rsidRPr="00D10C8C">
        <w:rPr>
          <w:iCs/>
          <w:szCs w:val="22"/>
        </w:rPr>
        <w:t>If Doug is not the person contacted initially, he should be notified immediately and will take the next steps to communicate as needed.</w:t>
      </w:r>
    </w:p>
    <w:p w14:paraId="4A9F1300" w14:textId="22700A94" w:rsidR="00C67CF5" w:rsidRPr="00A77493" w:rsidRDefault="00FB3F62" w:rsidP="00A77493">
      <w:pPr>
        <w:pStyle w:val="ListParagraph"/>
        <w:numPr>
          <w:ilvl w:val="2"/>
          <w:numId w:val="32"/>
        </w:numPr>
        <w:rPr>
          <w:b/>
          <w:bCs/>
          <w:sz w:val="24"/>
          <w:szCs w:val="22"/>
        </w:rPr>
      </w:pPr>
      <w:r w:rsidRPr="00A77493">
        <w:rPr>
          <w:b/>
          <w:bCs/>
          <w:sz w:val="24"/>
          <w:szCs w:val="22"/>
        </w:rPr>
        <w:t>Lower-Level</w:t>
      </w:r>
      <w:r w:rsidR="00C67CF5" w:rsidRPr="00A77493">
        <w:rPr>
          <w:b/>
          <w:bCs/>
          <w:sz w:val="24"/>
          <w:szCs w:val="22"/>
        </w:rPr>
        <w:t xml:space="preserve"> Incident Found</w:t>
      </w:r>
    </w:p>
    <w:p w14:paraId="6DED8C15" w14:textId="77777777" w:rsidR="00C67CF5" w:rsidRPr="00D10C8C" w:rsidRDefault="00C67CF5" w:rsidP="00FC5F85">
      <w:pPr>
        <w:pStyle w:val="ListParagraph"/>
        <w:numPr>
          <w:ilvl w:val="0"/>
          <w:numId w:val="187"/>
        </w:numPr>
        <w:spacing w:before="0" w:after="0"/>
        <w:contextualSpacing w:val="0"/>
        <w:rPr>
          <w:iCs/>
          <w:szCs w:val="22"/>
        </w:rPr>
      </w:pPr>
      <w:r w:rsidRPr="00D10C8C">
        <w:rPr>
          <w:iCs/>
          <w:szCs w:val="22"/>
        </w:rPr>
        <w:t>All other lower-level events found by the Sophos Intercept AV/security software generate email notifications to these accounts:</w:t>
      </w:r>
    </w:p>
    <w:p w14:paraId="4D23FE3C" w14:textId="77777777" w:rsidR="00C67CF5" w:rsidRPr="00D10C8C" w:rsidRDefault="00C67CF5" w:rsidP="00FC5F85">
      <w:pPr>
        <w:pStyle w:val="ListParagraph"/>
        <w:numPr>
          <w:ilvl w:val="1"/>
          <w:numId w:val="187"/>
        </w:numPr>
        <w:spacing w:before="0" w:after="0"/>
        <w:contextualSpacing w:val="0"/>
        <w:rPr>
          <w:iCs/>
          <w:szCs w:val="22"/>
        </w:rPr>
      </w:pPr>
      <w:r w:rsidRPr="00D10C8C">
        <w:rPr>
          <w:iCs/>
          <w:szCs w:val="22"/>
        </w:rPr>
        <w:t>IT Support</w:t>
      </w:r>
    </w:p>
    <w:p w14:paraId="78DD2055" w14:textId="77777777" w:rsidR="00C67CF5" w:rsidRPr="00D10C8C" w:rsidRDefault="00C67CF5" w:rsidP="00FC5F85">
      <w:pPr>
        <w:pStyle w:val="ListParagraph"/>
        <w:numPr>
          <w:ilvl w:val="1"/>
          <w:numId w:val="187"/>
        </w:numPr>
        <w:spacing w:before="0" w:after="0"/>
        <w:contextualSpacing w:val="0"/>
        <w:rPr>
          <w:iCs/>
          <w:szCs w:val="22"/>
        </w:rPr>
      </w:pPr>
      <w:r w:rsidRPr="00D10C8C">
        <w:rPr>
          <w:iCs/>
          <w:szCs w:val="22"/>
        </w:rPr>
        <w:t>Sys Admin</w:t>
      </w:r>
    </w:p>
    <w:p w14:paraId="562E433B" w14:textId="77777777" w:rsidR="00C67CF5" w:rsidRPr="00D10C8C" w:rsidRDefault="00C67CF5" w:rsidP="00FC5F85">
      <w:pPr>
        <w:pStyle w:val="ListParagraph"/>
        <w:numPr>
          <w:ilvl w:val="1"/>
          <w:numId w:val="187"/>
        </w:numPr>
        <w:spacing w:before="0" w:after="0"/>
        <w:contextualSpacing w:val="0"/>
        <w:rPr>
          <w:iCs/>
          <w:szCs w:val="22"/>
        </w:rPr>
      </w:pPr>
      <w:r w:rsidRPr="00D10C8C">
        <w:rPr>
          <w:iCs/>
          <w:szCs w:val="22"/>
        </w:rPr>
        <w:t>Jerry Henery</w:t>
      </w:r>
    </w:p>
    <w:p w14:paraId="47D60D11" w14:textId="77777777" w:rsidR="00C67CF5" w:rsidRPr="00D10C8C" w:rsidRDefault="00C67CF5" w:rsidP="00FC5F85">
      <w:pPr>
        <w:pStyle w:val="ListParagraph"/>
        <w:numPr>
          <w:ilvl w:val="1"/>
          <w:numId w:val="187"/>
        </w:numPr>
        <w:spacing w:before="0" w:after="0"/>
        <w:contextualSpacing w:val="0"/>
        <w:rPr>
          <w:iCs/>
          <w:szCs w:val="22"/>
        </w:rPr>
      </w:pPr>
      <w:r w:rsidRPr="00D10C8C">
        <w:rPr>
          <w:iCs/>
          <w:szCs w:val="22"/>
        </w:rPr>
        <w:t>Carter Teman</w:t>
      </w:r>
    </w:p>
    <w:p w14:paraId="104ED46D" w14:textId="0FC0E762" w:rsidR="00C67CF5" w:rsidRPr="00A77493" w:rsidRDefault="00DF1FF0" w:rsidP="00A77493">
      <w:pPr>
        <w:pStyle w:val="ListParagraph"/>
        <w:numPr>
          <w:ilvl w:val="2"/>
          <w:numId w:val="32"/>
        </w:numPr>
        <w:rPr>
          <w:b/>
          <w:bCs/>
          <w:sz w:val="24"/>
          <w:szCs w:val="22"/>
        </w:rPr>
      </w:pPr>
      <w:r w:rsidRPr="00A77493">
        <w:rPr>
          <w:b/>
          <w:bCs/>
          <w:sz w:val="24"/>
          <w:szCs w:val="22"/>
        </w:rPr>
        <w:t>All other items</w:t>
      </w:r>
    </w:p>
    <w:p w14:paraId="33F3AD5C" w14:textId="77777777" w:rsidR="00DF1FF0" w:rsidRPr="00D10C8C" w:rsidRDefault="00DF1FF0" w:rsidP="00FC5F85">
      <w:pPr>
        <w:pStyle w:val="ListParagraph"/>
        <w:numPr>
          <w:ilvl w:val="0"/>
          <w:numId w:val="188"/>
        </w:numPr>
        <w:spacing w:before="0" w:after="0"/>
        <w:contextualSpacing w:val="0"/>
        <w:rPr>
          <w:iCs/>
          <w:szCs w:val="22"/>
        </w:rPr>
      </w:pPr>
      <w:r w:rsidRPr="00D10C8C">
        <w:rPr>
          <w:iCs/>
          <w:szCs w:val="22"/>
        </w:rPr>
        <w:t>If another suspicious item is located that warrants further investigation, Sophos MTR should be contacted at:</w:t>
      </w:r>
    </w:p>
    <w:p w14:paraId="264E6077" w14:textId="77777777" w:rsidR="00DF1FF0" w:rsidRPr="00D10C8C" w:rsidRDefault="00DF1FF0" w:rsidP="00FC5F85">
      <w:pPr>
        <w:pStyle w:val="ListParagraph"/>
        <w:numPr>
          <w:ilvl w:val="1"/>
          <w:numId w:val="188"/>
        </w:numPr>
        <w:spacing w:before="0" w:after="0"/>
        <w:contextualSpacing w:val="0"/>
        <w:rPr>
          <w:iCs/>
          <w:szCs w:val="22"/>
        </w:rPr>
      </w:pPr>
      <w:r w:rsidRPr="00D10C8C">
        <w:rPr>
          <w:iCs/>
          <w:szCs w:val="22"/>
        </w:rPr>
        <w:t>For immediate attention</w:t>
      </w:r>
    </w:p>
    <w:p w14:paraId="27D777FE" w14:textId="77777777" w:rsidR="00DF1FF0" w:rsidRPr="00D10C8C" w:rsidRDefault="00DF1FF0" w:rsidP="00FC5F85">
      <w:pPr>
        <w:pStyle w:val="ListParagraph"/>
        <w:numPr>
          <w:ilvl w:val="2"/>
          <w:numId w:val="188"/>
        </w:numPr>
        <w:spacing w:before="0" w:after="0"/>
        <w:contextualSpacing w:val="0"/>
        <w:rPr>
          <w:iCs/>
          <w:szCs w:val="22"/>
        </w:rPr>
      </w:pPr>
      <w:r w:rsidRPr="00D10C8C">
        <w:rPr>
          <w:iCs/>
          <w:szCs w:val="22"/>
        </w:rPr>
        <w:t>888-201-7672, option</w:t>
      </w:r>
    </w:p>
    <w:p w14:paraId="10231F0C" w14:textId="77777777" w:rsidR="00DF1FF0" w:rsidRPr="00D10C8C" w:rsidRDefault="00DF1FF0" w:rsidP="00FC5F85">
      <w:pPr>
        <w:pStyle w:val="ListParagraph"/>
        <w:numPr>
          <w:ilvl w:val="1"/>
          <w:numId w:val="188"/>
        </w:numPr>
        <w:spacing w:before="0" w:after="0"/>
        <w:contextualSpacing w:val="0"/>
        <w:rPr>
          <w:iCs/>
          <w:szCs w:val="22"/>
        </w:rPr>
      </w:pPr>
      <w:r w:rsidRPr="00D10C8C">
        <w:rPr>
          <w:iCs/>
          <w:szCs w:val="22"/>
        </w:rPr>
        <w:t>For less urgent requests</w:t>
      </w:r>
    </w:p>
    <w:p w14:paraId="4356AD7F" w14:textId="2E6AC5AF" w:rsidR="00DF1FF0" w:rsidRPr="00D10C8C" w:rsidRDefault="00DF1FF0" w:rsidP="00FC5F85">
      <w:pPr>
        <w:pStyle w:val="ListParagraph"/>
        <w:numPr>
          <w:ilvl w:val="2"/>
          <w:numId w:val="188"/>
        </w:numPr>
        <w:spacing w:before="0" w:after="0"/>
        <w:contextualSpacing w:val="0"/>
        <w:rPr>
          <w:szCs w:val="22"/>
        </w:rPr>
      </w:pPr>
      <w:r w:rsidRPr="00D10C8C">
        <w:rPr>
          <w:iCs/>
          <w:szCs w:val="22"/>
        </w:rPr>
        <w:t xml:space="preserve">Email </w:t>
      </w:r>
      <w:hyperlink r:id="rId243" w:history="1">
        <w:r w:rsidRPr="00D10C8C">
          <w:rPr>
            <w:rStyle w:val="Hyperlink"/>
            <w:iCs/>
            <w:szCs w:val="22"/>
          </w:rPr>
          <w:t>mtr-ops@sophos.com</w:t>
        </w:r>
      </w:hyperlink>
    </w:p>
    <w:p w14:paraId="61D802C5" w14:textId="77777777" w:rsidR="007F1AFC" w:rsidRPr="007F1AFC" w:rsidRDefault="007F1AFC" w:rsidP="007F1AFC"/>
    <w:p w14:paraId="562E6B47" w14:textId="5872472C" w:rsidR="00756611" w:rsidRDefault="00DF1FF0" w:rsidP="00060C4E">
      <w:pPr>
        <w:pStyle w:val="Heading2"/>
        <w:numPr>
          <w:ilvl w:val="1"/>
          <w:numId w:val="32"/>
        </w:numPr>
      </w:pPr>
      <w:bookmarkStart w:id="198" w:name="_Toc212651154"/>
      <w:r>
        <w:lastRenderedPageBreak/>
        <w:t>Cyber Security</w:t>
      </w:r>
      <w:bookmarkEnd w:id="198"/>
    </w:p>
    <w:p w14:paraId="33214358" w14:textId="7D148610" w:rsidR="00DF1FF0" w:rsidRPr="00A77493" w:rsidRDefault="00DF1FF0" w:rsidP="00A77493">
      <w:pPr>
        <w:pStyle w:val="ListParagraph"/>
        <w:numPr>
          <w:ilvl w:val="2"/>
          <w:numId w:val="32"/>
        </w:numPr>
        <w:rPr>
          <w:b/>
          <w:bCs/>
          <w:sz w:val="24"/>
          <w:szCs w:val="22"/>
        </w:rPr>
      </w:pPr>
      <w:r w:rsidRPr="00A77493">
        <w:rPr>
          <w:b/>
          <w:bCs/>
          <w:sz w:val="24"/>
          <w:szCs w:val="22"/>
        </w:rPr>
        <w:t>Spam</w:t>
      </w:r>
    </w:p>
    <w:p w14:paraId="7FFB367A" w14:textId="77777777" w:rsidR="001A27D5" w:rsidRPr="00D10C8C" w:rsidRDefault="001A27D5" w:rsidP="00FC5F85">
      <w:pPr>
        <w:numPr>
          <w:ilvl w:val="0"/>
          <w:numId w:val="189"/>
        </w:numPr>
        <w:rPr>
          <w:bCs/>
          <w:szCs w:val="22"/>
        </w:rPr>
      </w:pPr>
      <w:r w:rsidRPr="00D10C8C">
        <w:rPr>
          <w:bCs/>
          <w:szCs w:val="22"/>
        </w:rPr>
        <w:t>Spam Filtering</w:t>
      </w:r>
    </w:p>
    <w:p w14:paraId="6365D07E" w14:textId="77777777" w:rsidR="001A27D5" w:rsidRPr="00D10C8C" w:rsidRDefault="001A27D5" w:rsidP="00FC5F85">
      <w:pPr>
        <w:numPr>
          <w:ilvl w:val="0"/>
          <w:numId w:val="190"/>
        </w:numPr>
        <w:rPr>
          <w:szCs w:val="22"/>
        </w:rPr>
      </w:pPr>
      <w:r w:rsidRPr="00D10C8C">
        <w:rPr>
          <w:szCs w:val="22"/>
        </w:rPr>
        <w:t>A software routine that deletes incoming spam or diverts it to a "junk" mailbox.</w:t>
      </w:r>
    </w:p>
    <w:p w14:paraId="53FC5A73" w14:textId="77777777" w:rsidR="001A27D5" w:rsidRPr="00D10C8C" w:rsidRDefault="001A27D5" w:rsidP="00FC5F85">
      <w:pPr>
        <w:numPr>
          <w:ilvl w:val="0"/>
          <w:numId w:val="189"/>
        </w:numPr>
        <w:rPr>
          <w:bCs/>
          <w:szCs w:val="22"/>
        </w:rPr>
      </w:pPr>
      <w:r w:rsidRPr="00D10C8C">
        <w:rPr>
          <w:bCs/>
          <w:szCs w:val="22"/>
        </w:rPr>
        <w:t>Scam Email Testing</w:t>
      </w:r>
    </w:p>
    <w:p w14:paraId="1326BE1B" w14:textId="77777777" w:rsidR="001A27D5" w:rsidRPr="00D10C8C" w:rsidRDefault="001A27D5" w:rsidP="00FC5F85">
      <w:pPr>
        <w:numPr>
          <w:ilvl w:val="0"/>
          <w:numId w:val="191"/>
        </w:numPr>
        <w:rPr>
          <w:szCs w:val="22"/>
        </w:rPr>
      </w:pPr>
      <w:r w:rsidRPr="00D10C8C">
        <w:rPr>
          <w:szCs w:val="22"/>
        </w:rPr>
        <w:t>A spam test checks your email to see whether certain spam filters will flag it and move it out of your inbox.</w:t>
      </w:r>
    </w:p>
    <w:p w14:paraId="38A2B089" w14:textId="77777777" w:rsidR="001A27D5" w:rsidRPr="00D10C8C" w:rsidRDefault="001A27D5" w:rsidP="00FC5F85">
      <w:pPr>
        <w:numPr>
          <w:ilvl w:val="0"/>
          <w:numId w:val="191"/>
        </w:numPr>
        <w:rPr>
          <w:szCs w:val="22"/>
        </w:rPr>
      </w:pPr>
      <w:r w:rsidRPr="00D10C8C">
        <w:rPr>
          <w:szCs w:val="22"/>
        </w:rPr>
        <w:t>The test looks at the content of your email and where you are sending it from.</w:t>
      </w:r>
    </w:p>
    <w:p w14:paraId="2B3F8A38" w14:textId="6AA705F4" w:rsidR="00CD761D" w:rsidRPr="00A77493" w:rsidRDefault="001A27D5" w:rsidP="00A77493">
      <w:pPr>
        <w:pStyle w:val="ListParagraph"/>
        <w:numPr>
          <w:ilvl w:val="2"/>
          <w:numId w:val="32"/>
        </w:numPr>
        <w:rPr>
          <w:b/>
          <w:bCs/>
          <w:sz w:val="24"/>
          <w:szCs w:val="22"/>
        </w:rPr>
      </w:pPr>
      <w:r w:rsidRPr="00A77493">
        <w:rPr>
          <w:b/>
          <w:bCs/>
          <w:sz w:val="24"/>
          <w:szCs w:val="22"/>
        </w:rPr>
        <w:t xml:space="preserve">SFTP  </w:t>
      </w:r>
    </w:p>
    <w:p w14:paraId="2705EE30" w14:textId="7781023B" w:rsidR="0099096F" w:rsidRDefault="001A27D5" w:rsidP="00CD761D">
      <w:r w:rsidRPr="00CD761D">
        <w:t>Secure File Transfer Protocol – it is used by the developers for secure transfer to 3rd parties for program data and inventory feeds.</w:t>
      </w:r>
    </w:p>
    <w:p w14:paraId="0A006225" w14:textId="77777777" w:rsidR="00CD761D" w:rsidRPr="00CD761D" w:rsidRDefault="00CD761D" w:rsidP="00CD761D"/>
    <w:p w14:paraId="63125AF3" w14:textId="77777777" w:rsidR="00AB5CE0" w:rsidRPr="00D10C8C" w:rsidRDefault="00AB5CE0" w:rsidP="00FC5F85">
      <w:pPr>
        <w:numPr>
          <w:ilvl w:val="0"/>
          <w:numId w:val="192"/>
        </w:numPr>
        <w:spacing w:before="0" w:after="0"/>
        <w:rPr>
          <w:rFonts w:eastAsiaTheme="minorHAnsi" w:cs="Arial"/>
          <w:szCs w:val="22"/>
        </w:rPr>
      </w:pPr>
      <w:r w:rsidRPr="00D10C8C">
        <w:rPr>
          <w:rFonts w:eastAsiaTheme="minorHAnsi" w:cs="Arial"/>
          <w:szCs w:val="22"/>
        </w:rPr>
        <w:t>Below is a list of companies that K&amp;M developers currently transmit data to through SFTP.</w:t>
      </w:r>
    </w:p>
    <w:p w14:paraId="523806C0"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Belle</w:t>
      </w:r>
    </w:p>
    <w:p w14:paraId="4A67D1DC"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Bridgestone</w:t>
      </w:r>
    </w:p>
    <w:p w14:paraId="0BEAC429"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Chase</w:t>
      </w:r>
    </w:p>
    <w:p w14:paraId="48740733"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Continental</w:t>
      </w:r>
    </w:p>
    <w:p w14:paraId="2645131C"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Cooper</w:t>
      </w:r>
    </w:p>
    <w:p w14:paraId="42FADC02"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Falken</w:t>
      </w:r>
    </w:p>
    <w:p w14:paraId="2CD71377"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Hankook</w:t>
      </w:r>
    </w:p>
    <w:p w14:paraId="521294CC"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Mastercraft</w:t>
      </w:r>
    </w:p>
    <w:p w14:paraId="2DE32469"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Mikey Thompson</w:t>
      </w:r>
    </w:p>
    <w:p w14:paraId="7DF8A2DD"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Pirelli</w:t>
      </w:r>
    </w:p>
    <w:p w14:paraId="468CE681" w14:textId="77777777" w:rsidR="00AB5CE0" w:rsidRPr="00D10C8C" w:rsidRDefault="00AB5CE0" w:rsidP="00FC5F85">
      <w:pPr>
        <w:numPr>
          <w:ilvl w:val="1"/>
          <w:numId w:val="192"/>
        </w:numPr>
        <w:spacing w:before="0" w:after="0"/>
        <w:rPr>
          <w:rFonts w:eastAsiaTheme="minorHAnsi" w:cs="Arial"/>
          <w:szCs w:val="22"/>
        </w:rPr>
      </w:pPr>
      <w:r w:rsidRPr="00D10C8C">
        <w:rPr>
          <w:rFonts w:eastAsiaTheme="minorHAnsi" w:cs="Arial"/>
          <w:szCs w:val="22"/>
        </w:rPr>
        <w:t>Yokohama</w:t>
      </w:r>
    </w:p>
    <w:p w14:paraId="6C1D6B78" w14:textId="77777777" w:rsidR="0099096F" w:rsidRPr="0099096F" w:rsidRDefault="0099096F" w:rsidP="0099096F"/>
    <w:p w14:paraId="169EDB81" w14:textId="3A10FA8B" w:rsidR="00CD761D" w:rsidRPr="00A77493" w:rsidRDefault="00AB5CE0" w:rsidP="00A77493">
      <w:pPr>
        <w:pStyle w:val="ListParagraph"/>
        <w:numPr>
          <w:ilvl w:val="2"/>
          <w:numId w:val="32"/>
        </w:numPr>
        <w:rPr>
          <w:b/>
          <w:bCs/>
          <w:sz w:val="24"/>
          <w:szCs w:val="22"/>
        </w:rPr>
      </w:pPr>
      <w:r w:rsidRPr="00A77493">
        <w:rPr>
          <w:b/>
          <w:bCs/>
          <w:sz w:val="24"/>
          <w:szCs w:val="22"/>
        </w:rPr>
        <w:t xml:space="preserve">HTTPS </w:t>
      </w:r>
    </w:p>
    <w:p w14:paraId="5057BA7E" w14:textId="61806B3D" w:rsidR="001A27D5" w:rsidRPr="00CD761D" w:rsidRDefault="00AB5CE0" w:rsidP="00CD761D">
      <w:r w:rsidRPr="00CD761D">
        <w:t>HTTPS is used for the transfer of secured information over the web.</w:t>
      </w:r>
      <w:r w:rsidR="001A27D5" w:rsidRPr="00CD761D">
        <w:br/>
      </w:r>
    </w:p>
    <w:p w14:paraId="74C90D7C" w14:textId="77777777" w:rsidR="00AB5CE0" w:rsidRPr="00D10C8C" w:rsidRDefault="00AB5CE0" w:rsidP="00FC5F85">
      <w:pPr>
        <w:numPr>
          <w:ilvl w:val="0"/>
          <w:numId w:val="194"/>
        </w:numPr>
        <w:rPr>
          <w:bCs/>
          <w:szCs w:val="22"/>
        </w:rPr>
      </w:pPr>
      <w:bookmarkStart w:id="199" w:name="_Hlk102572149"/>
      <w:r w:rsidRPr="00D10C8C">
        <w:rPr>
          <w:bCs/>
          <w:szCs w:val="22"/>
        </w:rPr>
        <w:t>A wildcard certificate is managed by GoDaddy for all *.kmtire.com sites. This includes:</w:t>
      </w:r>
    </w:p>
    <w:p w14:paraId="60173599" w14:textId="77777777" w:rsidR="00AB5CE0" w:rsidRPr="00D10C8C" w:rsidRDefault="00AB5CE0" w:rsidP="00FC5F85">
      <w:pPr>
        <w:numPr>
          <w:ilvl w:val="1"/>
          <w:numId w:val="287"/>
        </w:numPr>
        <w:rPr>
          <w:szCs w:val="22"/>
        </w:rPr>
      </w:pPr>
      <w:r w:rsidRPr="00D10C8C">
        <w:rPr>
          <w:szCs w:val="22"/>
          <w:u w:val="single"/>
        </w:rPr>
        <w:t>kmtire.com</w:t>
      </w:r>
      <w:r w:rsidRPr="00D10C8C">
        <w:rPr>
          <w:szCs w:val="22"/>
        </w:rPr>
        <w:br/>
        <w:t>Primary K&amp;M Tire website</w:t>
      </w:r>
    </w:p>
    <w:p w14:paraId="7570099E" w14:textId="77777777" w:rsidR="00AB5CE0" w:rsidRPr="00D10C8C" w:rsidRDefault="00AB5CE0" w:rsidP="00FC5F85">
      <w:pPr>
        <w:numPr>
          <w:ilvl w:val="1"/>
          <w:numId w:val="287"/>
        </w:numPr>
        <w:rPr>
          <w:szCs w:val="22"/>
        </w:rPr>
      </w:pPr>
      <w:r w:rsidRPr="00D10C8C">
        <w:rPr>
          <w:szCs w:val="22"/>
          <w:u w:val="single"/>
        </w:rPr>
        <w:t>mail.kmtire.com</w:t>
      </w:r>
      <w:r w:rsidRPr="00D10C8C">
        <w:rPr>
          <w:szCs w:val="22"/>
        </w:rPr>
        <w:br/>
        <w:t>Management domain for email system</w:t>
      </w:r>
    </w:p>
    <w:p w14:paraId="662DE6D6" w14:textId="4BB64808" w:rsidR="00AB5CE0" w:rsidRPr="00D10C8C" w:rsidRDefault="00AB5CE0" w:rsidP="00FC5F85">
      <w:pPr>
        <w:numPr>
          <w:ilvl w:val="1"/>
          <w:numId w:val="287"/>
        </w:numPr>
        <w:rPr>
          <w:szCs w:val="22"/>
        </w:rPr>
      </w:pPr>
      <w:r w:rsidRPr="00D10C8C">
        <w:rPr>
          <w:szCs w:val="22"/>
          <w:u w:val="single"/>
        </w:rPr>
        <w:t>webmail.kmtire.com</w:t>
      </w:r>
      <w:r w:rsidRPr="00D10C8C">
        <w:rPr>
          <w:szCs w:val="22"/>
        </w:rPr>
        <w:br/>
        <w:t xml:space="preserve">User domain for accessing features of the email </w:t>
      </w:r>
      <w:r w:rsidR="00F65903" w:rsidRPr="00D10C8C">
        <w:rPr>
          <w:szCs w:val="22"/>
        </w:rPr>
        <w:t>system.</w:t>
      </w:r>
    </w:p>
    <w:p w14:paraId="09FD8413" w14:textId="77777777" w:rsidR="00AB5CE0" w:rsidRPr="00D10C8C" w:rsidRDefault="00AB5CE0" w:rsidP="00FC5F85">
      <w:pPr>
        <w:numPr>
          <w:ilvl w:val="1"/>
          <w:numId w:val="287"/>
        </w:numPr>
        <w:rPr>
          <w:szCs w:val="22"/>
        </w:rPr>
      </w:pPr>
      <w:r w:rsidRPr="00D10C8C">
        <w:rPr>
          <w:szCs w:val="22"/>
          <w:u w:val="single"/>
        </w:rPr>
        <w:t>weblink2.kmtire.com</w:t>
      </w:r>
      <w:r w:rsidRPr="00D10C8C">
        <w:rPr>
          <w:szCs w:val="22"/>
        </w:rPr>
        <w:br/>
        <w:t>Customer system</w:t>
      </w:r>
    </w:p>
    <w:p w14:paraId="5DC088B2" w14:textId="77777777" w:rsidR="00AB5CE0" w:rsidRPr="00D10C8C" w:rsidRDefault="00AB5CE0" w:rsidP="00FC5F85">
      <w:pPr>
        <w:numPr>
          <w:ilvl w:val="1"/>
          <w:numId w:val="287"/>
        </w:numPr>
        <w:rPr>
          <w:szCs w:val="22"/>
        </w:rPr>
      </w:pPr>
      <w:r w:rsidRPr="00D10C8C">
        <w:rPr>
          <w:szCs w:val="22"/>
          <w:u w:val="single"/>
        </w:rPr>
        <w:t>webservices.kmtire.com</w:t>
      </w:r>
      <w:r w:rsidRPr="00D10C8C">
        <w:rPr>
          <w:szCs w:val="22"/>
        </w:rPr>
        <w:br/>
        <w:t>Vendor and customer system for programming</w:t>
      </w:r>
    </w:p>
    <w:p w14:paraId="3E48EC8E" w14:textId="77777777" w:rsidR="00AB5CE0" w:rsidRPr="00D10C8C" w:rsidRDefault="00AB5CE0" w:rsidP="00FC5F85">
      <w:pPr>
        <w:numPr>
          <w:ilvl w:val="1"/>
          <w:numId w:val="287"/>
        </w:numPr>
        <w:rPr>
          <w:szCs w:val="22"/>
        </w:rPr>
      </w:pPr>
      <w:r w:rsidRPr="00D10C8C">
        <w:rPr>
          <w:szCs w:val="22"/>
          <w:u w:val="single"/>
        </w:rPr>
        <w:lastRenderedPageBreak/>
        <w:t>3cx.kmtire.com</w:t>
      </w:r>
      <w:r w:rsidRPr="00D10C8C">
        <w:rPr>
          <w:szCs w:val="22"/>
        </w:rPr>
        <w:br/>
        <w:t>Phone system</w:t>
      </w:r>
    </w:p>
    <w:p w14:paraId="0EA7DFE7" w14:textId="77777777" w:rsidR="00AB5CE0" w:rsidRPr="00D10C8C" w:rsidRDefault="00AB5CE0" w:rsidP="00FC5F85">
      <w:pPr>
        <w:numPr>
          <w:ilvl w:val="0"/>
          <w:numId w:val="194"/>
        </w:numPr>
        <w:rPr>
          <w:bCs/>
          <w:szCs w:val="22"/>
        </w:rPr>
      </w:pPr>
      <w:r w:rsidRPr="00D10C8C">
        <w:rPr>
          <w:bCs/>
          <w:szCs w:val="22"/>
        </w:rPr>
        <w:t>Tire Images Hosting</w:t>
      </w:r>
    </w:p>
    <w:p w14:paraId="59454C00" w14:textId="77777777" w:rsidR="00AB5CE0" w:rsidRPr="00D10C8C" w:rsidRDefault="00AB5CE0" w:rsidP="00FC5F85">
      <w:pPr>
        <w:numPr>
          <w:ilvl w:val="1"/>
          <w:numId w:val="193"/>
        </w:numPr>
        <w:rPr>
          <w:szCs w:val="22"/>
        </w:rPr>
      </w:pPr>
      <w:r w:rsidRPr="00D10C8C">
        <w:rPr>
          <w:szCs w:val="22"/>
        </w:rPr>
        <w:t xml:space="preserve">The domain </w:t>
      </w:r>
      <w:hyperlink r:id="rId244" w:history="1">
        <w:r w:rsidRPr="00D10C8C">
          <w:rPr>
            <w:rStyle w:val="Hyperlink"/>
            <w:szCs w:val="22"/>
          </w:rPr>
          <w:t>tireimages.com</w:t>
        </w:r>
      </w:hyperlink>
      <w:r w:rsidRPr="00D10C8C">
        <w:rPr>
          <w:szCs w:val="22"/>
        </w:rPr>
        <w:t xml:space="preserve"> is the hosting site for images that K&amp;M shares across web sites. </w:t>
      </w:r>
    </w:p>
    <w:p w14:paraId="528186D9" w14:textId="77777777" w:rsidR="00AB5CE0" w:rsidRPr="00D10C8C" w:rsidRDefault="00AB5CE0" w:rsidP="00FC5F85">
      <w:pPr>
        <w:numPr>
          <w:ilvl w:val="1"/>
          <w:numId w:val="193"/>
        </w:numPr>
        <w:rPr>
          <w:szCs w:val="22"/>
        </w:rPr>
      </w:pPr>
      <w:r w:rsidRPr="00D10C8C">
        <w:rPr>
          <w:szCs w:val="22"/>
        </w:rPr>
        <w:t xml:space="preserve">This domain, its FTP site, and certificate are managed through Network Solutions.  </w:t>
      </w:r>
    </w:p>
    <w:p w14:paraId="617545C1" w14:textId="77777777" w:rsidR="00431EDF" w:rsidRDefault="00AB5CE0" w:rsidP="00FC5F85">
      <w:pPr>
        <w:numPr>
          <w:ilvl w:val="1"/>
          <w:numId w:val="193"/>
        </w:numPr>
        <w:rPr>
          <w:szCs w:val="22"/>
        </w:rPr>
      </w:pPr>
      <w:r w:rsidRPr="00D10C8C">
        <w:rPr>
          <w:szCs w:val="22"/>
        </w:rPr>
        <w:t>The modules that programming uses for several of our systems require that these images be on a secure site.</w:t>
      </w:r>
    </w:p>
    <w:p w14:paraId="4C1E529D" w14:textId="77777777" w:rsidR="0062413D" w:rsidRPr="00D10C8C" w:rsidRDefault="0062413D" w:rsidP="0062413D">
      <w:pPr>
        <w:ind w:left="1080"/>
        <w:rPr>
          <w:szCs w:val="22"/>
        </w:rPr>
      </w:pPr>
    </w:p>
    <w:p w14:paraId="692FB9DF" w14:textId="7A681255" w:rsidR="00CD761D" w:rsidRPr="00A77493" w:rsidRDefault="00431EDF" w:rsidP="00A77493">
      <w:pPr>
        <w:pStyle w:val="ListParagraph"/>
        <w:numPr>
          <w:ilvl w:val="2"/>
          <w:numId w:val="32"/>
        </w:numPr>
        <w:rPr>
          <w:b/>
          <w:bCs/>
          <w:sz w:val="24"/>
          <w:szCs w:val="22"/>
        </w:rPr>
      </w:pPr>
      <w:r w:rsidRPr="00A77493">
        <w:rPr>
          <w:b/>
          <w:bCs/>
          <w:sz w:val="24"/>
          <w:szCs w:val="22"/>
        </w:rPr>
        <w:t xml:space="preserve">Firewall Security for Outside Access – </w:t>
      </w:r>
    </w:p>
    <w:p w14:paraId="218C95C2" w14:textId="4DD46B93" w:rsidR="001D5D2B" w:rsidRPr="00CD761D" w:rsidRDefault="00431EDF" w:rsidP="00CD761D">
      <w:r w:rsidRPr="00CD761D">
        <w:t>Access to the servers in Corporate is limited by a firewall that is dedicated to managing this access. All traffic that routes to the branch locations is done over a Virtual Private Network</w:t>
      </w:r>
      <w:r w:rsidR="001D5D2B" w:rsidRPr="00CD761D">
        <w:t xml:space="preserve"> that is separate from the firewall system.</w:t>
      </w:r>
    </w:p>
    <w:p w14:paraId="42A97965" w14:textId="77777777" w:rsidR="001D5D2B" w:rsidRPr="008B014A" w:rsidRDefault="001D5D2B" w:rsidP="00FC5F85">
      <w:pPr>
        <w:pStyle w:val="ListParagraph"/>
        <w:numPr>
          <w:ilvl w:val="0"/>
          <w:numId w:val="195"/>
        </w:numPr>
        <w:rPr>
          <w:rFonts w:eastAsiaTheme="minorHAnsi" w:cs="Arial"/>
          <w:bCs/>
          <w:sz w:val="24"/>
          <w:szCs w:val="24"/>
        </w:rPr>
      </w:pPr>
      <w:r w:rsidRPr="008B014A">
        <w:rPr>
          <w:rFonts w:eastAsiaTheme="minorHAnsi" w:cs="Arial"/>
          <w:bCs/>
          <w:sz w:val="24"/>
          <w:szCs w:val="24"/>
        </w:rPr>
        <w:t>DNS Mapping</w:t>
      </w:r>
    </w:p>
    <w:p w14:paraId="7AA2F3ED" w14:textId="1C1E3380" w:rsidR="001D5D2B" w:rsidRPr="008B014A" w:rsidRDefault="001D5D2B" w:rsidP="00FC5F85">
      <w:pPr>
        <w:pStyle w:val="ListParagraph"/>
        <w:numPr>
          <w:ilvl w:val="1"/>
          <w:numId w:val="195"/>
        </w:numPr>
        <w:rPr>
          <w:rFonts w:eastAsiaTheme="minorHAnsi" w:cs="Arial"/>
          <w:sz w:val="24"/>
          <w:szCs w:val="24"/>
        </w:rPr>
      </w:pPr>
      <w:r w:rsidRPr="008B014A">
        <w:rPr>
          <w:rFonts w:eastAsiaTheme="minorHAnsi" w:cs="Arial"/>
          <w:sz w:val="24"/>
          <w:szCs w:val="24"/>
        </w:rPr>
        <w:t xml:space="preserve">The table below shows the DNS configuration and how it is mapped into our IP </w:t>
      </w:r>
      <w:r w:rsidR="00F65903" w:rsidRPr="008B014A">
        <w:rPr>
          <w:rFonts w:eastAsiaTheme="minorHAnsi" w:cs="Arial"/>
          <w:sz w:val="24"/>
          <w:szCs w:val="24"/>
        </w:rPr>
        <w:t>ranges.</w:t>
      </w:r>
    </w:p>
    <w:tbl>
      <w:tblPr>
        <w:tblStyle w:val="TableGrid"/>
        <w:tblW w:w="7735" w:type="dxa"/>
        <w:tblInd w:w="720" w:type="dxa"/>
        <w:tblLayout w:type="fixed"/>
        <w:tblLook w:val="04A0" w:firstRow="1" w:lastRow="0" w:firstColumn="1" w:lastColumn="0" w:noHBand="0" w:noVBand="1"/>
      </w:tblPr>
      <w:tblGrid>
        <w:gridCol w:w="1345"/>
        <w:gridCol w:w="2430"/>
        <w:gridCol w:w="3960"/>
      </w:tblGrid>
      <w:tr w:rsidR="001D5D2B" w14:paraId="6E9E374C" w14:textId="77777777" w:rsidTr="00CB628F">
        <w:trPr>
          <w:trHeight w:val="287"/>
        </w:trPr>
        <w:tc>
          <w:tcPr>
            <w:tcW w:w="1345" w:type="dxa"/>
            <w:shd w:val="clear" w:color="auto" w:fill="DAEEF3" w:themeFill="accent5" w:themeFillTint="33"/>
          </w:tcPr>
          <w:p w14:paraId="1B3ABE1D" w14:textId="77777777" w:rsidR="001D5D2B" w:rsidRDefault="001D5D2B" w:rsidP="00CB628F">
            <w:pPr>
              <w:pStyle w:val="ListParagraph"/>
              <w:ind w:left="0"/>
              <w:jc w:val="center"/>
            </w:pPr>
            <w:bookmarkStart w:id="200" w:name="_Hlk102572755"/>
            <w:r>
              <w:t>Record</w:t>
            </w:r>
          </w:p>
        </w:tc>
        <w:tc>
          <w:tcPr>
            <w:tcW w:w="2430" w:type="dxa"/>
            <w:shd w:val="clear" w:color="auto" w:fill="DAEEF3" w:themeFill="accent5" w:themeFillTint="33"/>
          </w:tcPr>
          <w:p w14:paraId="379C2318" w14:textId="77777777" w:rsidR="001D5D2B" w:rsidRDefault="001D5D2B" w:rsidP="00CB628F">
            <w:pPr>
              <w:pStyle w:val="ListParagraph"/>
              <w:ind w:left="0"/>
              <w:jc w:val="center"/>
            </w:pPr>
            <w:r>
              <w:t>Name</w:t>
            </w:r>
          </w:p>
        </w:tc>
        <w:tc>
          <w:tcPr>
            <w:tcW w:w="3960" w:type="dxa"/>
            <w:shd w:val="clear" w:color="auto" w:fill="DAEEF3" w:themeFill="accent5" w:themeFillTint="33"/>
          </w:tcPr>
          <w:p w14:paraId="7BFB3146" w14:textId="77777777" w:rsidR="001D5D2B" w:rsidRDefault="001D5D2B" w:rsidP="00CB628F">
            <w:pPr>
              <w:ind w:left="360"/>
              <w:jc w:val="center"/>
            </w:pPr>
            <w:r>
              <w:t>External IP</w:t>
            </w:r>
          </w:p>
        </w:tc>
      </w:tr>
      <w:tr w:rsidR="001D5D2B" w14:paraId="385017D9" w14:textId="77777777" w:rsidTr="00CB628F">
        <w:trPr>
          <w:trHeight w:val="440"/>
        </w:trPr>
        <w:tc>
          <w:tcPr>
            <w:tcW w:w="1345" w:type="dxa"/>
          </w:tcPr>
          <w:p w14:paraId="46BC5BF7" w14:textId="77777777" w:rsidR="001D5D2B" w:rsidRDefault="001D5D2B" w:rsidP="00CB628F">
            <w:pPr>
              <w:pStyle w:val="ListParagraph"/>
              <w:ind w:left="0"/>
            </w:pPr>
            <w:r>
              <w:t>A</w:t>
            </w:r>
          </w:p>
        </w:tc>
        <w:tc>
          <w:tcPr>
            <w:tcW w:w="2430" w:type="dxa"/>
          </w:tcPr>
          <w:p w14:paraId="4320E839" w14:textId="77777777" w:rsidR="001D5D2B" w:rsidRDefault="001D5D2B" w:rsidP="00CB628F">
            <w:pPr>
              <w:pStyle w:val="ListParagraph"/>
              <w:ind w:left="0"/>
            </w:pPr>
            <w:r>
              <w:t>autodiscover</w:t>
            </w:r>
          </w:p>
        </w:tc>
        <w:tc>
          <w:tcPr>
            <w:tcW w:w="3960" w:type="dxa"/>
          </w:tcPr>
          <w:p w14:paraId="6079B636" w14:textId="77777777" w:rsidR="001D5D2B" w:rsidRDefault="001D5D2B" w:rsidP="00CB628F">
            <w:pPr>
              <w:ind w:left="360"/>
            </w:pPr>
            <w:r>
              <w:t>70.63.17.68</w:t>
            </w:r>
          </w:p>
        </w:tc>
      </w:tr>
      <w:tr w:rsidR="001D5D2B" w14:paraId="576A196A" w14:textId="77777777" w:rsidTr="00CB628F">
        <w:tc>
          <w:tcPr>
            <w:tcW w:w="1345" w:type="dxa"/>
          </w:tcPr>
          <w:p w14:paraId="73AFBEB0" w14:textId="77777777" w:rsidR="001D5D2B" w:rsidRDefault="001D5D2B" w:rsidP="00CB628F">
            <w:pPr>
              <w:pStyle w:val="ListParagraph"/>
              <w:ind w:left="0"/>
            </w:pPr>
            <w:r>
              <w:t>A</w:t>
            </w:r>
          </w:p>
        </w:tc>
        <w:tc>
          <w:tcPr>
            <w:tcW w:w="2430" w:type="dxa"/>
          </w:tcPr>
          <w:p w14:paraId="3833647E" w14:textId="77777777" w:rsidR="001D5D2B" w:rsidRDefault="001D5D2B" w:rsidP="00CB628F">
            <w:pPr>
              <w:pStyle w:val="ListParagraph"/>
              <w:ind w:left="0"/>
            </w:pPr>
            <w:r>
              <w:t>webservices.kmtire.com</w:t>
            </w:r>
          </w:p>
        </w:tc>
        <w:tc>
          <w:tcPr>
            <w:tcW w:w="3960" w:type="dxa"/>
          </w:tcPr>
          <w:p w14:paraId="26A307AC" w14:textId="77777777" w:rsidR="001D5D2B" w:rsidRDefault="001D5D2B" w:rsidP="00CB628F">
            <w:pPr>
              <w:ind w:left="360"/>
            </w:pPr>
            <w:r>
              <w:t>70.63.17.72</w:t>
            </w:r>
          </w:p>
        </w:tc>
      </w:tr>
      <w:tr w:rsidR="001D5D2B" w14:paraId="61270145" w14:textId="77777777" w:rsidTr="00CB628F">
        <w:tc>
          <w:tcPr>
            <w:tcW w:w="1345" w:type="dxa"/>
          </w:tcPr>
          <w:p w14:paraId="1C5DDFBC" w14:textId="77777777" w:rsidR="001D5D2B" w:rsidRDefault="001D5D2B" w:rsidP="00CB628F">
            <w:pPr>
              <w:pStyle w:val="ListParagraph"/>
              <w:ind w:left="0"/>
            </w:pPr>
            <w:r>
              <w:t>A</w:t>
            </w:r>
          </w:p>
        </w:tc>
        <w:tc>
          <w:tcPr>
            <w:tcW w:w="2430" w:type="dxa"/>
          </w:tcPr>
          <w:p w14:paraId="585CFC2C" w14:textId="77777777" w:rsidR="001D5D2B" w:rsidRDefault="001D5D2B" w:rsidP="00CB628F">
            <w:pPr>
              <w:pStyle w:val="ListParagraph"/>
              <w:ind w:left="0"/>
            </w:pPr>
            <w:r>
              <w:t>kmtire.com.</w:t>
            </w:r>
          </w:p>
        </w:tc>
        <w:tc>
          <w:tcPr>
            <w:tcW w:w="3960" w:type="dxa"/>
          </w:tcPr>
          <w:p w14:paraId="02430BC4" w14:textId="77777777" w:rsidR="001D5D2B" w:rsidRDefault="001D5D2B" w:rsidP="00CB628F">
            <w:pPr>
              <w:ind w:left="360"/>
            </w:pPr>
            <w:r>
              <w:t>70.63.17.67</w:t>
            </w:r>
          </w:p>
        </w:tc>
      </w:tr>
      <w:tr w:rsidR="001D5D2B" w14:paraId="18EF7E61" w14:textId="77777777" w:rsidTr="00CB628F">
        <w:tc>
          <w:tcPr>
            <w:tcW w:w="1345" w:type="dxa"/>
          </w:tcPr>
          <w:p w14:paraId="30688E35" w14:textId="77777777" w:rsidR="001D5D2B" w:rsidRDefault="001D5D2B" w:rsidP="00CB628F">
            <w:pPr>
              <w:pStyle w:val="ListParagraph"/>
              <w:ind w:left="0"/>
            </w:pPr>
            <w:r>
              <w:t>A</w:t>
            </w:r>
          </w:p>
        </w:tc>
        <w:tc>
          <w:tcPr>
            <w:tcW w:w="2430" w:type="dxa"/>
          </w:tcPr>
          <w:p w14:paraId="36246571" w14:textId="77777777" w:rsidR="001D5D2B" w:rsidRDefault="001D5D2B" w:rsidP="00CB628F">
            <w:pPr>
              <w:pStyle w:val="ListParagraph"/>
              <w:ind w:left="0"/>
            </w:pPr>
            <w:r>
              <w:t>mail.kmtire.com</w:t>
            </w:r>
          </w:p>
        </w:tc>
        <w:tc>
          <w:tcPr>
            <w:tcW w:w="3960" w:type="dxa"/>
          </w:tcPr>
          <w:p w14:paraId="2D545FE4" w14:textId="77777777" w:rsidR="001D5D2B" w:rsidRDefault="001D5D2B" w:rsidP="00CB628F">
            <w:pPr>
              <w:ind w:left="360"/>
            </w:pPr>
            <w:r>
              <w:t>70.63.17.68</w:t>
            </w:r>
          </w:p>
        </w:tc>
      </w:tr>
      <w:tr w:rsidR="001D5D2B" w14:paraId="786F8C8B" w14:textId="77777777" w:rsidTr="00CB628F">
        <w:tc>
          <w:tcPr>
            <w:tcW w:w="1345" w:type="dxa"/>
          </w:tcPr>
          <w:p w14:paraId="36D00CD5" w14:textId="77777777" w:rsidR="001D5D2B" w:rsidRDefault="001D5D2B" w:rsidP="00CB628F">
            <w:pPr>
              <w:pStyle w:val="ListParagraph"/>
              <w:ind w:left="0"/>
            </w:pPr>
            <w:r>
              <w:t>A</w:t>
            </w:r>
          </w:p>
        </w:tc>
        <w:tc>
          <w:tcPr>
            <w:tcW w:w="2430" w:type="dxa"/>
          </w:tcPr>
          <w:p w14:paraId="668906B1" w14:textId="77777777" w:rsidR="001D5D2B" w:rsidRDefault="001D5D2B" w:rsidP="00CB628F">
            <w:pPr>
              <w:pStyle w:val="ListParagraph"/>
              <w:ind w:left="0"/>
            </w:pPr>
            <w:r>
              <w:t>webmail.kmtire.com</w:t>
            </w:r>
          </w:p>
        </w:tc>
        <w:tc>
          <w:tcPr>
            <w:tcW w:w="3960" w:type="dxa"/>
          </w:tcPr>
          <w:p w14:paraId="31D2A0CC" w14:textId="77777777" w:rsidR="001D5D2B" w:rsidRDefault="001D5D2B" w:rsidP="00CB628F">
            <w:pPr>
              <w:ind w:left="360"/>
            </w:pPr>
            <w:r>
              <w:t>70.63.17.68</w:t>
            </w:r>
          </w:p>
        </w:tc>
      </w:tr>
      <w:tr w:rsidR="001D5D2B" w14:paraId="2627E3D2" w14:textId="77777777" w:rsidTr="00CB628F">
        <w:tc>
          <w:tcPr>
            <w:tcW w:w="1345" w:type="dxa"/>
          </w:tcPr>
          <w:p w14:paraId="6A6FB9EA" w14:textId="77777777" w:rsidR="001D5D2B" w:rsidRDefault="001D5D2B" w:rsidP="00CB628F">
            <w:pPr>
              <w:pStyle w:val="ListParagraph"/>
              <w:ind w:left="0"/>
            </w:pPr>
            <w:r>
              <w:t>A</w:t>
            </w:r>
          </w:p>
        </w:tc>
        <w:tc>
          <w:tcPr>
            <w:tcW w:w="2430" w:type="dxa"/>
          </w:tcPr>
          <w:p w14:paraId="5B3C24F1" w14:textId="77777777" w:rsidR="001D5D2B" w:rsidRDefault="001D5D2B" w:rsidP="00CB628F">
            <w:pPr>
              <w:pStyle w:val="ListParagraph"/>
              <w:ind w:left="0"/>
            </w:pPr>
            <w:r>
              <w:t>weblink2.kmtire.com</w:t>
            </w:r>
          </w:p>
        </w:tc>
        <w:tc>
          <w:tcPr>
            <w:tcW w:w="3960" w:type="dxa"/>
          </w:tcPr>
          <w:p w14:paraId="2D6210B6" w14:textId="77777777" w:rsidR="001D5D2B" w:rsidRDefault="001D5D2B" w:rsidP="00CB628F">
            <w:pPr>
              <w:ind w:left="360"/>
            </w:pPr>
            <w:r>
              <w:t>70.63.17.70</w:t>
            </w:r>
          </w:p>
        </w:tc>
      </w:tr>
      <w:tr w:rsidR="001D5D2B" w14:paraId="17D27EF1" w14:textId="77777777" w:rsidTr="00CB628F">
        <w:tc>
          <w:tcPr>
            <w:tcW w:w="1345" w:type="dxa"/>
          </w:tcPr>
          <w:p w14:paraId="635BB0A0" w14:textId="77777777" w:rsidR="001D5D2B" w:rsidRDefault="001D5D2B" w:rsidP="00CB628F">
            <w:pPr>
              <w:pStyle w:val="ListParagraph"/>
              <w:ind w:left="0"/>
            </w:pPr>
            <w:r>
              <w:t>A</w:t>
            </w:r>
          </w:p>
        </w:tc>
        <w:tc>
          <w:tcPr>
            <w:tcW w:w="2430" w:type="dxa"/>
          </w:tcPr>
          <w:p w14:paraId="4F93D2F3" w14:textId="77777777" w:rsidR="001D5D2B" w:rsidRDefault="001D5D2B" w:rsidP="00CB628F">
            <w:pPr>
              <w:pStyle w:val="ListParagraph"/>
              <w:ind w:left="0"/>
            </w:pPr>
            <w:r>
              <w:t>3cx.kmtire.com</w:t>
            </w:r>
          </w:p>
        </w:tc>
        <w:tc>
          <w:tcPr>
            <w:tcW w:w="3960" w:type="dxa"/>
          </w:tcPr>
          <w:p w14:paraId="75109289" w14:textId="77777777" w:rsidR="001D5D2B" w:rsidRDefault="001D5D2B" w:rsidP="00CB628F">
            <w:pPr>
              <w:ind w:left="360"/>
            </w:pPr>
            <w:r w:rsidRPr="00CE04F0">
              <w:t>70.63.17.73</w:t>
            </w:r>
          </w:p>
        </w:tc>
      </w:tr>
      <w:tr w:rsidR="001D5D2B" w14:paraId="31A035F2" w14:textId="77777777" w:rsidTr="00CB628F">
        <w:tc>
          <w:tcPr>
            <w:tcW w:w="1345" w:type="dxa"/>
          </w:tcPr>
          <w:p w14:paraId="015CB00F" w14:textId="77777777" w:rsidR="001D5D2B" w:rsidRDefault="001D5D2B" w:rsidP="00CB628F">
            <w:pPr>
              <w:pStyle w:val="ListParagraph"/>
              <w:ind w:left="0"/>
            </w:pPr>
            <w:r>
              <w:t>A</w:t>
            </w:r>
          </w:p>
        </w:tc>
        <w:tc>
          <w:tcPr>
            <w:tcW w:w="2430" w:type="dxa"/>
          </w:tcPr>
          <w:p w14:paraId="5BDACE05" w14:textId="77777777" w:rsidR="001D5D2B" w:rsidRDefault="001D5D2B" w:rsidP="00CB628F">
            <w:pPr>
              <w:pStyle w:val="ListParagraph"/>
              <w:ind w:left="0"/>
            </w:pPr>
            <w:r>
              <w:t>*.big3tire.com</w:t>
            </w:r>
          </w:p>
          <w:p w14:paraId="741E73DA" w14:textId="77777777" w:rsidR="001D5D2B" w:rsidRDefault="001D5D2B" w:rsidP="00CB628F">
            <w:pPr>
              <w:pStyle w:val="ListParagraph"/>
              <w:ind w:left="0"/>
            </w:pPr>
            <w:r>
              <w:t>*.mrtireoutlet.com</w:t>
            </w:r>
          </w:p>
        </w:tc>
        <w:tc>
          <w:tcPr>
            <w:tcW w:w="3960" w:type="dxa"/>
          </w:tcPr>
          <w:p w14:paraId="4F4F55ED" w14:textId="77777777" w:rsidR="001D5D2B" w:rsidRDefault="001D5D2B" w:rsidP="00CB628F">
            <w:pPr>
              <w:ind w:left="360"/>
            </w:pPr>
            <w:r>
              <w:t>70.63.17.75</w:t>
            </w:r>
          </w:p>
        </w:tc>
      </w:tr>
      <w:tr w:rsidR="001D5D2B" w14:paraId="441F1C6B" w14:textId="77777777" w:rsidTr="00CB628F">
        <w:tc>
          <w:tcPr>
            <w:tcW w:w="1345" w:type="dxa"/>
          </w:tcPr>
          <w:p w14:paraId="6A425E60" w14:textId="77777777" w:rsidR="001D5D2B" w:rsidRDefault="001D5D2B" w:rsidP="00CB628F">
            <w:pPr>
              <w:pStyle w:val="ListParagraph"/>
              <w:ind w:left="0"/>
            </w:pPr>
            <w:r>
              <w:t>A</w:t>
            </w:r>
          </w:p>
        </w:tc>
        <w:tc>
          <w:tcPr>
            <w:tcW w:w="2430" w:type="dxa"/>
          </w:tcPr>
          <w:p w14:paraId="0F2B846F" w14:textId="77777777" w:rsidR="001D5D2B" w:rsidRDefault="001D5D2B" w:rsidP="00CB628F">
            <w:pPr>
              <w:pStyle w:val="ListParagraph"/>
              <w:ind w:left="0"/>
            </w:pPr>
            <w:r>
              <w:t>big3tire.com</w:t>
            </w:r>
          </w:p>
          <w:p w14:paraId="13845DF5" w14:textId="77777777" w:rsidR="001D5D2B" w:rsidRDefault="001D5D2B" w:rsidP="00CB628F">
            <w:pPr>
              <w:pStyle w:val="ListParagraph"/>
              <w:ind w:left="0"/>
            </w:pPr>
            <w:r>
              <w:t>mrtireoutlet.com</w:t>
            </w:r>
          </w:p>
        </w:tc>
        <w:tc>
          <w:tcPr>
            <w:tcW w:w="3960" w:type="dxa"/>
          </w:tcPr>
          <w:p w14:paraId="58154C5B" w14:textId="77777777" w:rsidR="001D5D2B" w:rsidRDefault="001D5D2B" w:rsidP="00CB628F">
            <w:pPr>
              <w:ind w:left="360"/>
            </w:pPr>
            <w:r>
              <w:t>70.63.17.69</w:t>
            </w:r>
          </w:p>
        </w:tc>
      </w:tr>
      <w:tr w:rsidR="001D5D2B" w:rsidRPr="00D852F1" w14:paraId="1803B6D1" w14:textId="77777777" w:rsidTr="00CB628F">
        <w:tc>
          <w:tcPr>
            <w:tcW w:w="1345" w:type="dxa"/>
          </w:tcPr>
          <w:p w14:paraId="78921B25" w14:textId="77777777" w:rsidR="001D5D2B" w:rsidRPr="009B0858" w:rsidRDefault="001D5D2B" w:rsidP="00CB628F">
            <w:pPr>
              <w:pStyle w:val="ListParagraph"/>
              <w:ind w:left="0"/>
            </w:pPr>
            <w:r w:rsidRPr="009B0858">
              <w:t>PTR</w:t>
            </w:r>
          </w:p>
        </w:tc>
        <w:tc>
          <w:tcPr>
            <w:tcW w:w="2430" w:type="dxa"/>
          </w:tcPr>
          <w:p w14:paraId="18285853" w14:textId="77777777" w:rsidR="001D5D2B" w:rsidRPr="009B0858" w:rsidRDefault="001D5D2B" w:rsidP="00CB628F">
            <w:pPr>
              <w:pStyle w:val="ListParagraph"/>
              <w:ind w:left="0"/>
            </w:pPr>
            <w:r w:rsidRPr="009B0858">
              <w:t>70.63.17.68</w:t>
            </w:r>
          </w:p>
        </w:tc>
        <w:tc>
          <w:tcPr>
            <w:tcW w:w="3960" w:type="dxa"/>
          </w:tcPr>
          <w:p w14:paraId="5ED1219F" w14:textId="77777777" w:rsidR="001D5D2B" w:rsidRPr="009B0858" w:rsidRDefault="001D5D2B" w:rsidP="00CB628F">
            <w:pPr>
              <w:ind w:left="360"/>
            </w:pPr>
            <w:r w:rsidRPr="009B0858">
              <w:t>mail.kmtire.com.</w:t>
            </w:r>
          </w:p>
        </w:tc>
      </w:tr>
      <w:tr w:rsidR="001D5D2B" w14:paraId="7D9FAD91" w14:textId="77777777" w:rsidTr="00CB628F">
        <w:tc>
          <w:tcPr>
            <w:tcW w:w="1345" w:type="dxa"/>
          </w:tcPr>
          <w:p w14:paraId="61893289" w14:textId="77777777" w:rsidR="001D5D2B" w:rsidRDefault="001D5D2B" w:rsidP="00CB628F">
            <w:pPr>
              <w:pStyle w:val="ListParagraph"/>
              <w:ind w:left="0"/>
            </w:pPr>
            <w:r>
              <w:t>TXT(SPF)</w:t>
            </w:r>
          </w:p>
        </w:tc>
        <w:tc>
          <w:tcPr>
            <w:tcW w:w="2430" w:type="dxa"/>
          </w:tcPr>
          <w:p w14:paraId="67649DF7" w14:textId="77777777" w:rsidR="001D5D2B" w:rsidRDefault="001D5D2B" w:rsidP="00CB628F">
            <w:pPr>
              <w:pStyle w:val="ListParagraph"/>
              <w:ind w:left="0"/>
            </w:pPr>
            <w:r>
              <w:t>kmtire.com.</w:t>
            </w:r>
          </w:p>
        </w:tc>
        <w:tc>
          <w:tcPr>
            <w:tcW w:w="3960" w:type="dxa"/>
          </w:tcPr>
          <w:p w14:paraId="1A0CF1A9" w14:textId="77777777" w:rsidR="001D5D2B" w:rsidRDefault="001D5D2B" w:rsidP="00CB628F">
            <w:pPr>
              <w:ind w:left="360"/>
            </w:pPr>
            <w:r>
              <w:t>“</w:t>
            </w:r>
            <w:r w:rsidRPr="007C0B12">
              <w:t>v=spf1 a mx ip4:70.63.17.6</w:t>
            </w:r>
            <w:r>
              <w:t>8</w:t>
            </w:r>
            <w:r w:rsidRPr="007C0B12">
              <w:t xml:space="preserve"> -all</w:t>
            </w:r>
            <w:r>
              <w:t>”</w:t>
            </w:r>
          </w:p>
        </w:tc>
      </w:tr>
    </w:tbl>
    <w:bookmarkEnd w:id="200"/>
    <w:p w14:paraId="2AF64FA5" w14:textId="77777777" w:rsidR="001D5D2B" w:rsidRPr="00D10C8C" w:rsidRDefault="001D5D2B" w:rsidP="00FC5F85">
      <w:pPr>
        <w:numPr>
          <w:ilvl w:val="0"/>
          <w:numId w:val="195"/>
        </w:numPr>
        <w:rPr>
          <w:rFonts w:eastAsiaTheme="minorHAnsi" w:cs="Arial"/>
          <w:bCs/>
          <w:szCs w:val="22"/>
        </w:rPr>
      </w:pPr>
      <w:r w:rsidRPr="00D10C8C">
        <w:rPr>
          <w:rFonts w:eastAsiaTheme="minorHAnsi" w:cs="Arial"/>
          <w:bCs/>
          <w:szCs w:val="22"/>
        </w:rPr>
        <w:t>Port Mapping</w:t>
      </w:r>
    </w:p>
    <w:p w14:paraId="465A444F" w14:textId="1B8454A0" w:rsidR="001D5D2B" w:rsidRPr="00D10C8C" w:rsidRDefault="001D5D2B" w:rsidP="00FC5F85">
      <w:pPr>
        <w:numPr>
          <w:ilvl w:val="1"/>
          <w:numId w:val="195"/>
        </w:numPr>
        <w:rPr>
          <w:rFonts w:eastAsiaTheme="minorHAnsi" w:cs="Arial"/>
          <w:szCs w:val="22"/>
        </w:rPr>
      </w:pPr>
      <w:r w:rsidRPr="00D10C8C">
        <w:rPr>
          <w:rFonts w:eastAsiaTheme="minorHAnsi" w:cs="Arial"/>
          <w:szCs w:val="22"/>
        </w:rPr>
        <w:t xml:space="preserve">The table below shows a port mapping of how the firewall allows outside access to the internal </w:t>
      </w:r>
      <w:r w:rsidR="00F65903" w:rsidRPr="00D10C8C">
        <w:rPr>
          <w:rFonts w:eastAsiaTheme="minorHAnsi" w:cs="Arial"/>
          <w:szCs w:val="22"/>
        </w:rPr>
        <w:t>servers.</w:t>
      </w:r>
    </w:p>
    <w:p w14:paraId="013B674C" w14:textId="77777777" w:rsidR="00231553" w:rsidRPr="001A79F1" w:rsidRDefault="00231553" w:rsidP="00231553">
      <w:pPr>
        <w:rPr>
          <w:b/>
          <w:bCs/>
          <w:u w:val="single"/>
        </w:rPr>
      </w:pPr>
      <w:r w:rsidRPr="001A79F1">
        <w:rPr>
          <w:b/>
          <w:bCs/>
          <w:u w:val="single"/>
        </w:rPr>
        <w:lastRenderedPageBreak/>
        <w:t>Reverse Proxy Outline</w:t>
      </w:r>
    </w:p>
    <w:tbl>
      <w:tblPr>
        <w:tblW w:w="6025" w:type="dxa"/>
        <w:tblLook w:val="04A0" w:firstRow="1" w:lastRow="0" w:firstColumn="1" w:lastColumn="0" w:noHBand="0" w:noVBand="1"/>
      </w:tblPr>
      <w:tblGrid>
        <w:gridCol w:w="4045"/>
        <w:gridCol w:w="720"/>
        <w:gridCol w:w="1260"/>
      </w:tblGrid>
      <w:tr w:rsidR="00231553" w:rsidRPr="009C440D" w14:paraId="6B8DEB98" w14:textId="77777777" w:rsidTr="00CB628F">
        <w:trPr>
          <w:trHeight w:val="300"/>
        </w:trPr>
        <w:tc>
          <w:tcPr>
            <w:tcW w:w="4045"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04AE538F"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Site</w:t>
            </w:r>
          </w:p>
        </w:tc>
        <w:tc>
          <w:tcPr>
            <w:tcW w:w="720" w:type="dxa"/>
            <w:tcBorders>
              <w:top w:val="single" w:sz="4" w:space="0" w:color="auto"/>
              <w:left w:val="nil"/>
              <w:bottom w:val="single" w:sz="4" w:space="0" w:color="auto"/>
              <w:right w:val="single" w:sz="4" w:space="0" w:color="auto"/>
            </w:tcBorders>
            <w:shd w:val="clear" w:color="000000" w:fill="DDEBF7"/>
            <w:noWrap/>
            <w:vAlign w:val="bottom"/>
            <w:hideMark/>
          </w:tcPr>
          <w:p w14:paraId="2EC849B3"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Port</w:t>
            </w:r>
          </w:p>
        </w:tc>
        <w:tc>
          <w:tcPr>
            <w:tcW w:w="1260" w:type="dxa"/>
            <w:tcBorders>
              <w:top w:val="single" w:sz="4" w:space="0" w:color="auto"/>
              <w:left w:val="nil"/>
              <w:bottom w:val="single" w:sz="4" w:space="0" w:color="auto"/>
              <w:right w:val="single" w:sz="4" w:space="0" w:color="auto"/>
            </w:tcBorders>
            <w:shd w:val="clear" w:color="000000" w:fill="DDEBF7"/>
          </w:tcPr>
          <w:p w14:paraId="54C02D12" w14:textId="77777777" w:rsidR="00231553" w:rsidRPr="009C440D" w:rsidRDefault="00231553" w:rsidP="00CB628F">
            <w:pPr>
              <w:spacing w:after="0"/>
              <w:contextualSpacing/>
              <w:rPr>
                <w:rFonts w:ascii="Calibri" w:hAnsi="Calibri" w:cs="Calibri"/>
                <w:color w:val="000000"/>
              </w:rPr>
            </w:pPr>
            <w:r>
              <w:rPr>
                <w:rFonts w:ascii="Calibri" w:hAnsi="Calibri" w:cs="Calibri"/>
                <w:color w:val="000000"/>
              </w:rPr>
              <w:t>Server</w:t>
            </w:r>
          </w:p>
        </w:tc>
      </w:tr>
      <w:tr w:rsidR="00231553" w:rsidRPr="009C440D" w14:paraId="0F82D769"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3E94212D"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Intranet</w:t>
            </w:r>
          </w:p>
        </w:tc>
        <w:tc>
          <w:tcPr>
            <w:tcW w:w="720" w:type="dxa"/>
            <w:tcBorders>
              <w:top w:val="nil"/>
              <w:left w:val="nil"/>
              <w:bottom w:val="single" w:sz="4" w:space="0" w:color="auto"/>
              <w:right w:val="single" w:sz="4" w:space="0" w:color="auto"/>
            </w:tcBorders>
            <w:noWrap/>
            <w:vAlign w:val="bottom"/>
            <w:hideMark/>
          </w:tcPr>
          <w:p w14:paraId="53C99808"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80</w:t>
            </w:r>
          </w:p>
        </w:tc>
        <w:tc>
          <w:tcPr>
            <w:tcW w:w="1260" w:type="dxa"/>
            <w:tcBorders>
              <w:top w:val="nil"/>
              <w:left w:val="nil"/>
              <w:bottom w:val="single" w:sz="4" w:space="0" w:color="auto"/>
              <w:right w:val="single" w:sz="4" w:space="0" w:color="auto"/>
            </w:tcBorders>
          </w:tcPr>
          <w:p w14:paraId="77DA5F31" w14:textId="77777777" w:rsidR="00231553" w:rsidRPr="009C440D" w:rsidRDefault="00231553" w:rsidP="00CB628F">
            <w:pPr>
              <w:spacing w:after="0"/>
              <w:contextualSpacing/>
              <w:jc w:val="right"/>
              <w:rPr>
                <w:rFonts w:ascii="Calibri" w:hAnsi="Calibri" w:cs="Calibri"/>
                <w:color w:val="000000"/>
              </w:rPr>
            </w:pPr>
            <w:r>
              <w:rPr>
                <w:rFonts w:ascii="Calibri" w:hAnsi="Calibri" w:cs="Calibri"/>
                <w:color w:val="000000"/>
              </w:rPr>
              <w:t>10.73.0.10</w:t>
            </w:r>
          </w:p>
        </w:tc>
      </w:tr>
      <w:tr w:rsidR="00231553" w:rsidRPr="009C440D" w14:paraId="2E0A7002"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tcPr>
          <w:p w14:paraId="298E8D52"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brfs.kmtire.com</w:t>
            </w:r>
          </w:p>
        </w:tc>
        <w:tc>
          <w:tcPr>
            <w:tcW w:w="720" w:type="dxa"/>
            <w:tcBorders>
              <w:top w:val="nil"/>
              <w:left w:val="nil"/>
              <w:bottom w:val="single" w:sz="4" w:space="0" w:color="auto"/>
              <w:right w:val="single" w:sz="4" w:space="0" w:color="auto"/>
            </w:tcBorders>
            <w:noWrap/>
            <w:vAlign w:val="bottom"/>
          </w:tcPr>
          <w:p w14:paraId="5CD042C7"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81</w:t>
            </w:r>
          </w:p>
        </w:tc>
        <w:tc>
          <w:tcPr>
            <w:tcW w:w="1260" w:type="dxa"/>
            <w:tcBorders>
              <w:top w:val="nil"/>
              <w:left w:val="nil"/>
              <w:bottom w:val="single" w:sz="4" w:space="0" w:color="auto"/>
              <w:right w:val="single" w:sz="4" w:space="0" w:color="auto"/>
            </w:tcBorders>
          </w:tcPr>
          <w:p w14:paraId="3C9EAAC7" w14:textId="77777777" w:rsidR="00231553" w:rsidRPr="009C440D" w:rsidRDefault="00231553" w:rsidP="00CB628F">
            <w:pPr>
              <w:spacing w:after="0"/>
              <w:contextualSpacing/>
              <w:jc w:val="right"/>
              <w:rPr>
                <w:rFonts w:ascii="Calibri" w:hAnsi="Calibri" w:cs="Calibri"/>
                <w:color w:val="000000"/>
              </w:rPr>
            </w:pPr>
            <w:r>
              <w:rPr>
                <w:rFonts w:ascii="Calibri" w:hAnsi="Calibri" w:cs="Calibri"/>
                <w:color w:val="000000"/>
              </w:rPr>
              <w:t>10.73.0.10</w:t>
            </w:r>
          </w:p>
        </w:tc>
      </w:tr>
      <w:tr w:rsidR="00231553" w:rsidRPr="009C440D" w14:paraId="141CEEAF"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6177BCCA"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big3tire.com</w:t>
            </w:r>
          </w:p>
        </w:tc>
        <w:tc>
          <w:tcPr>
            <w:tcW w:w="720" w:type="dxa"/>
            <w:tcBorders>
              <w:top w:val="nil"/>
              <w:left w:val="nil"/>
              <w:bottom w:val="single" w:sz="4" w:space="0" w:color="auto"/>
              <w:right w:val="single" w:sz="4" w:space="0" w:color="auto"/>
            </w:tcBorders>
            <w:noWrap/>
            <w:vAlign w:val="bottom"/>
            <w:hideMark/>
          </w:tcPr>
          <w:p w14:paraId="499276D6"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83</w:t>
            </w:r>
          </w:p>
        </w:tc>
        <w:tc>
          <w:tcPr>
            <w:tcW w:w="1260" w:type="dxa"/>
            <w:tcBorders>
              <w:top w:val="nil"/>
              <w:left w:val="nil"/>
              <w:bottom w:val="single" w:sz="4" w:space="0" w:color="auto"/>
              <w:right w:val="single" w:sz="4" w:space="0" w:color="auto"/>
            </w:tcBorders>
          </w:tcPr>
          <w:p w14:paraId="12E5C756" w14:textId="77777777" w:rsidR="00231553" w:rsidRPr="009C440D" w:rsidRDefault="00231553" w:rsidP="00CB628F">
            <w:pPr>
              <w:spacing w:after="0"/>
              <w:contextualSpacing/>
              <w:jc w:val="right"/>
              <w:rPr>
                <w:rFonts w:ascii="Calibri" w:hAnsi="Calibri" w:cs="Calibri"/>
                <w:color w:val="000000"/>
              </w:rPr>
            </w:pPr>
            <w:r>
              <w:rPr>
                <w:rFonts w:ascii="Calibri" w:hAnsi="Calibri" w:cs="Calibri"/>
                <w:color w:val="000000"/>
              </w:rPr>
              <w:t>10.73.0.10</w:t>
            </w:r>
          </w:p>
        </w:tc>
      </w:tr>
      <w:tr w:rsidR="00231553" w:rsidRPr="009C440D" w14:paraId="786B28D3"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34FD6B25"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bigthreetire.com</w:t>
            </w:r>
          </w:p>
        </w:tc>
        <w:tc>
          <w:tcPr>
            <w:tcW w:w="720" w:type="dxa"/>
            <w:tcBorders>
              <w:top w:val="nil"/>
              <w:left w:val="nil"/>
              <w:bottom w:val="single" w:sz="4" w:space="0" w:color="auto"/>
              <w:right w:val="single" w:sz="4" w:space="0" w:color="auto"/>
            </w:tcBorders>
            <w:noWrap/>
            <w:vAlign w:val="bottom"/>
            <w:hideMark/>
          </w:tcPr>
          <w:p w14:paraId="79042D6D"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83</w:t>
            </w:r>
          </w:p>
        </w:tc>
        <w:tc>
          <w:tcPr>
            <w:tcW w:w="1260" w:type="dxa"/>
            <w:tcBorders>
              <w:top w:val="nil"/>
              <w:left w:val="nil"/>
              <w:bottom w:val="single" w:sz="4" w:space="0" w:color="auto"/>
              <w:right w:val="single" w:sz="4" w:space="0" w:color="auto"/>
            </w:tcBorders>
          </w:tcPr>
          <w:p w14:paraId="304F9746" w14:textId="77777777" w:rsidR="00231553" w:rsidRPr="009C440D" w:rsidRDefault="00231553" w:rsidP="00CB628F">
            <w:pPr>
              <w:spacing w:after="0"/>
              <w:contextualSpacing/>
              <w:jc w:val="right"/>
              <w:rPr>
                <w:rFonts w:ascii="Calibri" w:hAnsi="Calibri" w:cs="Calibri"/>
                <w:color w:val="000000"/>
              </w:rPr>
            </w:pPr>
            <w:r w:rsidRPr="008D4A0D">
              <w:rPr>
                <w:rFonts w:ascii="Calibri" w:hAnsi="Calibri" w:cs="Calibri"/>
                <w:color w:val="000000"/>
              </w:rPr>
              <w:t>10.73.0.10</w:t>
            </w:r>
          </w:p>
        </w:tc>
      </w:tr>
      <w:tr w:rsidR="00231553" w:rsidRPr="009C440D" w14:paraId="31081B8A"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420A2309"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kmtire.com</w:t>
            </w:r>
          </w:p>
        </w:tc>
        <w:tc>
          <w:tcPr>
            <w:tcW w:w="720" w:type="dxa"/>
            <w:tcBorders>
              <w:top w:val="nil"/>
              <w:left w:val="nil"/>
              <w:bottom w:val="single" w:sz="4" w:space="0" w:color="auto"/>
              <w:right w:val="single" w:sz="4" w:space="0" w:color="auto"/>
            </w:tcBorders>
            <w:noWrap/>
            <w:vAlign w:val="bottom"/>
            <w:hideMark/>
          </w:tcPr>
          <w:p w14:paraId="19EED7D4"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84</w:t>
            </w:r>
          </w:p>
        </w:tc>
        <w:tc>
          <w:tcPr>
            <w:tcW w:w="1260" w:type="dxa"/>
            <w:tcBorders>
              <w:top w:val="nil"/>
              <w:left w:val="nil"/>
              <w:bottom w:val="single" w:sz="4" w:space="0" w:color="auto"/>
              <w:right w:val="single" w:sz="4" w:space="0" w:color="auto"/>
            </w:tcBorders>
          </w:tcPr>
          <w:p w14:paraId="7ADAA565" w14:textId="77777777" w:rsidR="00231553" w:rsidRPr="009C440D" w:rsidRDefault="00231553" w:rsidP="00CB628F">
            <w:pPr>
              <w:spacing w:after="0"/>
              <w:contextualSpacing/>
              <w:jc w:val="right"/>
              <w:rPr>
                <w:rFonts w:ascii="Calibri" w:hAnsi="Calibri" w:cs="Calibri"/>
                <w:color w:val="000000"/>
              </w:rPr>
            </w:pPr>
            <w:r w:rsidRPr="008D4A0D">
              <w:rPr>
                <w:rFonts w:ascii="Calibri" w:hAnsi="Calibri" w:cs="Calibri"/>
                <w:color w:val="000000"/>
              </w:rPr>
              <w:t>10.73.0.10</w:t>
            </w:r>
          </w:p>
        </w:tc>
      </w:tr>
      <w:tr w:rsidR="00231553" w:rsidRPr="009C440D" w14:paraId="766FCF7E"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1F153CC0"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mrtireoutlet.com</w:t>
            </w:r>
          </w:p>
        </w:tc>
        <w:tc>
          <w:tcPr>
            <w:tcW w:w="720" w:type="dxa"/>
            <w:tcBorders>
              <w:top w:val="nil"/>
              <w:left w:val="nil"/>
              <w:bottom w:val="single" w:sz="4" w:space="0" w:color="auto"/>
              <w:right w:val="single" w:sz="4" w:space="0" w:color="auto"/>
            </w:tcBorders>
            <w:noWrap/>
            <w:vAlign w:val="bottom"/>
            <w:hideMark/>
          </w:tcPr>
          <w:p w14:paraId="0CC84D65"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85</w:t>
            </w:r>
          </w:p>
        </w:tc>
        <w:tc>
          <w:tcPr>
            <w:tcW w:w="1260" w:type="dxa"/>
            <w:tcBorders>
              <w:top w:val="nil"/>
              <w:left w:val="nil"/>
              <w:bottom w:val="single" w:sz="4" w:space="0" w:color="auto"/>
              <w:right w:val="single" w:sz="4" w:space="0" w:color="auto"/>
            </w:tcBorders>
          </w:tcPr>
          <w:p w14:paraId="7B4DE5A4" w14:textId="77777777" w:rsidR="00231553" w:rsidRPr="009C440D" w:rsidRDefault="00231553" w:rsidP="00CB628F">
            <w:pPr>
              <w:spacing w:after="0"/>
              <w:contextualSpacing/>
              <w:jc w:val="right"/>
              <w:rPr>
                <w:rFonts w:ascii="Calibri" w:hAnsi="Calibri" w:cs="Calibri"/>
                <w:color w:val="000000"/>
              </w:rPr>
            </w:pPr>
            <w:r w:rsidRPr="008D4A0D">
              <w:rPr>
                <w:rFonts w:ascii="Calibri" w:hAnsi="Calibri" w:cs="Calibri"/>
                <w:color w:val="000000"/>
              </w:rPr>
              <w:t>10.73.0.10</w:t>
            </w:r>
          </w:p>
        </w:tc>
      </w:tr>
      <w:tr w:rsidR="00231553" w:rsidRPr="009C440D" w14:paraId="2F77C60B"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tcPr>
          <w:p w14:paraId="3A780BFC" w14:textId="77777777" w:rsidR="00231553" w:rsidRPr="009C440D" w:rsidRDefault="00231553" w:rsidP="00CB628F">
            <w:pPr>
              <w:spacing w:after="0"/>
              <w:contextualSpacing/>
              <w:rPr>
                <w:rFonts w:ascii="Calibri" w:hAnsi="Calibri" w:cs="Calibri"/>
                <w:color w:val="000000"/>
              </w:rPr>
            </w:pPr>
            <w:r>
              <w:rPr>
                <w:rFonts w:ascii="Calibri" w:hAnsi="Calibri" w:cs="Calibri"/>
                <w:color w:val="000000"/>
              </w:rPr>
              <w:t>Big3tire / mrtireoutlet customer sites</w:t>
            </w:r>
          </w:p>
        </w:tc>
        <w:tc>
          <w:tcPr>
            <w:tcW w:w="720" w:type="dxa"/>
            <w:tcBorders>
              <w:top w:val="nil"/>
              <w:left w:val="nil"/>
              <w:bottom w:val="single" w:sz="4" w:space="0" w:color="auto"/>
              <w:right w:val="single" w:sz="4" w:space="0" w:color="auto"/>
            </w:tcBorders>
            <w:noWrap/>
            <w:vAlign w:val="bottom"/>
          </w:tcPr>
          <w:p w14:paraId="2A709C16" w14:textId="77777777" w:rsidR="00231553" w:rsidRPr="009C440D" w:rsidRDefault="00231553" w:rsidP="00CB628F">
            <w:pPr>
              <w:spacing w:after="0"/>
              <w:contextualSpacing/>
              <w:jc w:val="right"/>
              <w:rPr>
                <w:rFonts w:ascii="Calibri" w:hAnsi="Calibri" w:cs="Calibri"/>
                <w:color w:val="000000"/>
              </w:rPr>
            </w:pPr>
            <w:r>
              <w:rPr>
                <w:rFonts w:ascii="Calibri" w:hAnsi="Calibri" w:cs="Calibri"/>
                <w:color w:val="000000"/>
              </w:rPr>
              <w:t>87</w:t>
            </w:r>
          </w:p>
        </w:tc>
        <w:tc>
          <w:tcPr>
            <w:tcW w:w="1260" w:type="dxa"/>
            <w:tcBorders>
              <w:top w:val="nil"/>
              <w:left w:val="nil"/>
              <w:bottom w:val="single" w:sz="4" w:space="0" w:color="auto"/>
              <w:right w:val="single" w:sz="4" w:space="0" w:color="auto"/>
            </w:tcBorders>
          </w:tcPr>
          <w:p w14:paraId="3D20D428" w14:textId="77777777" w:rsidR="00231553" w:rsidRPr="008D4A0D" w:rsidRDefault="00231553" w:rsidP="00CB628F">
            <w:pPr>
              <w:spacing w:after="0"/>
              <w:contextualSpacing/>
              <w:jc w:val="right"/>
              <w:rPr>
                <w:rFonts w:ascii="Calibri" w:hAnsi="Calibri" w:cs="Calibri"/>
                <w:color w:val="000000"/>
              </w:rPr>
            </w:pPr>
            <w:r>
              <w:rPr>
                <w:rFonts w:ascii="Calibri" w:hAnsi="Calibri" w:cs="Calibri"/>
                <w:color w:val="000000"/>
              </w:rPr>
              <w:t>10.73.0.10</w:t>
            </w:r>
          </w:p>
        </w:tc>
      </w:tr>
      <w:tr w:rsidR="00231553" w:rsidRPr="009C440D" w14:paraId="06FEBD4D"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20F560BA"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tireweblink.com</w:t>
            </w:r>
          </w:p>
        </w:tc>
        <w:tc>
          <w:tcPr>
            <w:tcW w:w="720" w:type="dxa"/>
            <w:tcBorders>
              <w:top w:val="nil"/>
              <w:left w:val="nil"/>
              <w:bottom w:val="single" w:sz="4" w:space="0" w:color="auto"/>
              <w:right w:val="single" w:sz="4" w:space="0" w:color="auto"/>
            </w:tcBorders>
            <w:noWrap/>
            <w:vAlign w:val="bottom"/>
            <w:hideMark/>
          </w:tcPr>
          <w:p w14:paraId="008C730D"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88</w:t>
            </w:r>
          </w:p>
        </w:tc>
        <w:tc>
          <w:tcPr>
            <w:tcW w:w="1260" w:type="dxa"/>
            <w:tcBorders>
              <w:top w:val="nil"/>
              <w:left w:val="nil"/>
              <w:bottom w:val="single" w:sz="4" w:space="0" w:color="auto"/>
              <w:right w:val="single" w:sz="4" w:space="0" w:color="auto"/>
            </w:tcBorders>
          </w:tcPr>
          <w:p w14:paraId="27266508" w14:textId="77777777" w:rsidR="00231553" w:rsidRPr="009C440D" w:rsidRDefault="00231553" w:rsidP="00CB628F">
            <w:pPr>
              <w:spacing w:after="0"/>
              <w:contextualSpacing/>
              <w:jc w:val="right"/>
              <w:rPr>
                <w:rFonts w:ascii="Calibri" w:hAnsi="Calibri" w:cs="Calibri"/>
                <w:color w:val="000000"/>
              </w:rPr>
            </w:pPr>
            <w:r w:rsidRPr="008D4A0D">
              <w:rPr>
                <w:rFonts w:ascii="Calibri" w:hAnsi="Calibri" w:cs="Calibri"/>
                <w:color w:val="000000"/>
              </w:rPr>
              <w:t>10.73.0.10</w:t>
            </w:r>
          </w:p>
        </w:tc>
      </w:tr>
      <w:tr w:rsidR="00231553" w:rsidRPr="009C440D" w14:paraId="66866B59"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75B0E655"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*.tireweblink.com</w:t>
            </w:r>
          </w:p>
        </w:tc>
        <w:tc>
          <w:tcPr>
            <w:tcW w:w="720" w:type="dxa"/>
            <w:tcBorders>
              <w:top w:val="nil"/>
              <w:left w:val="nil"/>
              <w:bottom w:val="single" w:sz="4" w:space="0" w:color="auto"/>
              <w:right w:val="single" w:sz="4" w:space="0" w:color="auto"/>
            </w:tcBorders>
            <w:noWrap/>
            <w:vAlign w:val="bottom"/>
            <w:hideMark/>
          </w:tcPr>
          <w:p w14:paraId="1E814BA5"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88</w:t>
            </w:r>
          </w:p>
        </w:tc>
        <w:tc>
          <w:tcPr>
            <w:tcW w:w="1260" w:type="dxa"/>
            <w:tcBorders>
              <w:top w:val="nil"/>
              <w:left w:val="nil"/>
              <w:bottom w:val="single" w:sz="4" w:space="0" w:color="auto"/>
              <w:right w:val="single" w:sz="4" w:space="0" w:color="auto"/>
            </w:tcBorders>
          </w:tcPr>
          <w:p w14:paraId="613FC571" w14:textId="77777777" w:rsidR="00231553" w:rsidRPr="009C440D" w:rsidRDefault="00231553" w:rsidP="00CB628F">
            <w:pPr>
              <w:spacing w:after="0"/>
              <w:contextualSpacing/>
              <w:jc w:val="right"/>
              <w:rPr>
                <w:rFonts w:ascii="Calibri" w:hAnsi="Calibri" w:cs="Calibri"/>
                <w:color w:val="000000"/>
              </w:rPr>
            </w:pPr>
            <w:r w:rsidRPr="008D4A0D">
              <w:rPr>
                <w:rFonts w:ascii="Calibri" w:hAnsi="Calibri" w:cs="Calibri"/>
                <w:color w:val="000000"/>
              </w:rPr>
              <w:t>10.73.0.10</w:t>
            </w:r>
          </w:p>
        </w:tc>
      </w:tr>
      <w:tr w:rsidR="00231553" w:rsidRPr="009C440D" w14:paraId="791272D0"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4DD1135E"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djtire.tireweblink.com</w:t>
            </w:r>
          </w:p>
        </w:tc>
        <w:tc>
          <w:tcPr>
            <w:tcW w:w="720" w:type="dxa"/>
            <w:tcBorders>
              <w:top w:val="nil"/>
              <w:left w:val="nil"/>
              <w:bottom w:val="single" w:sz="4" w:space="0" w:color="auto"/>
              <w:right w:val="single" w:sz="4" w:space="0" w:color="auto"/>
            </w:tcBorders>
            <w:noWrap/>
            <w:vAlign w:val="bottom"/>
            <w:hideMark/>
          </w:tcPr>
          <w:p w14:paraId="68E0D569"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88</w:t>
            </w:r>
          </w:p>
        </w:tc>
        <w:tc>
          <w:tcPr>
            <w:tcW w:w="1260" w:type="dxa"/>
            <w:tcBorders>
              <w:top w:val="nil"/>
              <w:left w:val="nil"/>
              <w:bottom w:val="single" w:sz="4" w:space="0" w:color="auto"/>
              <w:right w:val="single" w:sz="4" w:space="0" w:color="auto"/>
            </w:tcBorders>
          </w:tcPr>
          <w:p w14:paraId="14681C4D" w14:textId="77777777" w:rsidR="00231553" w:rsidRPr="009C440D" w:rsidRDefault="00231553" w:rsidP="00CB628F">
            <w:pPr>
              <w:spacing w:after="0"/>
              <w:contextualSpacing/>
              <w:jc w:val="right"/>
              <w:rPr>
                <w:rFonts w:ascii="Calibri" w:hAnsi="Calibri" w:cs="Calibri"/>
                <w:color w:val="000000"/>
              </w:rPr>
            </w:pPr>
            <w:r w:rsidRPr="008D4A0D">
              <w:rPr>
                <w:rFonts w:ascii="Calibri" w:hAnsi="Calibri" w:cs="Calibri"/>
                <w:color w:val="000000"/>
              </w:rPr>
              <w:t>10.73.0.10</w:t>
            </w:r>
          </w:p>
        </w:tc>
      </w:tr>
      <w:tr w:rsidR="00231553" w:rsidRPr="009C440D" w14:paraId="3B793D9A" w14:textId="77777777" w:rsidTr="00CB628F">
        <w:trPr>
          <w:trHeight w:val="300"/>
        </w:trPr>
        <w:tc>
          <w:tcPr>
            <w:tcW w:w="4045" w:type="dxa"/>
            <w:tcBorders>
              <w:top w:val="nil"/>
              <w:left w:val="single" w:sz="4" w:space="0" w:color="auto"/>
              <w:bottom w:val="single" w:sz="4" w:space="0" w:color="auto"/>
              <w:right w:val="single" w:sz="4" w:space="0" w:color="auto"/>
            </w:tcBorders>
            <w:noWrap/>
            <w:vAlign w:val="bottom"/>
            <w:hideMark/>
          </w:tcPr>
          <w:p w14:paraId="53CB8248" w14:textId="77777777" w:rsidR="00231553" w:rsidRPr="009C440D" w:rsidRDefault="00231553" w:rsidP="00CB628F">
            <w:pPr>
              <w:spacing w:after="0"/>
              <w:contextualSpacing/>
              <w:rPr>
                <w:rFonts w:ascii="Calibri" w:hAnsi="Calibri" w:cs="Calibri"/>
                <w:color w:val="000000"/>
              </w:rPr>
            </w:pPr>
            <w:r w:rsidRPr="009C440D">
              <w:rPr>
                <w:rFonts w:ascii="Calibri" w:hAnsi="Calibri" w:cs="Calibri"/>
                <w:color w:val="000000"/>
              </w:rPr>
              <w:t>Paid Site Forward</w:t>
            </w:r>
          </w:p>
        </w:tc>
        <w:tc>
          <w:tcPr>
            <w:tcW w:w="720" w:type="dxa"/>
            <w:tcBorders>
              <w:top w:val="nil"/>
              <w:left w:val="nil"/>
              <w:bottom w:val="single" w:sz="4" w:space="0" w:color="auto"/>
              <w:right w:val="single" w:sz="4" w:space="0" w:color="auto"/>
            </w:tcBorders>
            <w:noWrap/>
            <w:vAlign w:val="bottom"/>
            <w:hideMark/>
          </w:tcPr>
          <w:p w14:paraId="4151F393" w14:textId="77777777" w:rsidR="00231553" w:rsidRPr="009C440D" w:rsidRDefault="00231553" w:rsidP="00CB628F">
            <w:pPr>
              <w:spacing w:after="0"/>
              <w:contextualSpacing/>
              <w:jc w:val="right"/>
              <w:rPr>
                <w:rFonts w:ascii="Calibri" w:hAnsi="Calibri" w:cs="Calibri"/>
                <w:color w:val="000000"/>
              </w:rPr>
            </w:pPr>
            <w:r w:rsidRPr="009C440D">
              <w:rPr>
                <w:rFonts w:ascii="Calibri" w:hAnsi="Calibri" w:cs="Calibri"/>
                <w:color w:val="000000"/>
              </w:rPr>
              <w:t>90</w:t>
            </w:r>
          </w:p>
        </w:tc>
        <w:tc>
          <w:tcPr>
            <w:tcW w:w="1260" w:type="dxa"/>
            <w:tcBorders>
              <w:top w:val="nil"/>
              <w:left w:val="nil"/>
              <w:bottom w:val="single" w:sz="4" w:space="0" w:color="auto"/>
              <w:right w:val="single" w:sz="4" w:space="0" w:color="auto"/>
            </w:tcBorders>
          </w:tcPr>
          <w:p w14:paraId="7FFA2C0F" w14:textId="77777777" w:rsidR="00231553" w:rsidRPr="009C440D" w:rsidRDefault="00231553" w:rsidP="00CB628F">
            <w:pPr>
              <w:spacing w:after="0"/>
              <w:contextualSpacing/>
              <w:jc w:val="right"/>
              <w:rPr>
                <w:rFonts w:ascii="Calibri" w:hAnsi="Calibri" w:cs="Calibri"/>
                <w:color w:val="000000"/>
              </w:rPr>
            </w:pPr>
            <w:r w:rsidRPr="008D4A0D">
              <w:rPr>
                <w:rFonts w:ascii="Calibri" w:hAnsi="Calibri" w:cs="Calibri"/>
                <w:color w:val="000000"/>
              </w:rPr>
              <w:t>10.73.0.10</w:t>
            </w:r>
          </w:p>
        </w:tc>
      </w:tr>
    </w:tbl>
    <w:p w14:paraId="0B3B74A5" w14:textId="77777777" w:rsidR="00231553" w:rsidRPr="00231553" w:rsidRDefault="00231553" w:rsidP="00231553">
      <w:pPr>
        <w:rPr>
          <w:rFonts w:eastAsiaTheme="minorHAnsi" w:cs="Arial"/>
          <w:b/>
          <w:bCs/>
          <w:szCs w:val="22"/>
          <w:u w:val="single"/>
        </w:rPr>
      </w:pPr>
      <w:r w:rsidRPr="00231553">
        <w:rPr>
          <w:rFonts w:eastAsiaTheme="minorHAnsi" w:cs="Arial"/>
          <w:b/>
          <w:bCs/>
          <w:szCs w:val="22"/>
          <w:u w:val="single"/>
        </w:rPr>
        <w:t>HTTP/HTTPS Firewall Port Outline</w:t>
      </w:r>
    </w:p>
    <w:p w14:paraId="02F6A3C7" w14:textId="7B1CA4F9" w:rsidR="00231553" w:rsidRDefault="00231553" w:rsidP="00231553">
      <w:pPr>
        <w:rPr>
          <w:rFonts w:eastAsiaTheme="minorHAnsi" w:cs="Arial"/>
          <w:szCs w:val="22"/>
        </w:rPr>
      </w:pPr>
      <w:r w:rsidRPr="00231553">
        <w:rPr>
          <w:rFonts w:eastAsiaTheme="minorHAnsi" w:cs="Arial"/>
          <w:szCs w:val="22"/>
        </w:rPr>
        <w:t xml:space="preserve">Incoming traffic is port 80/443.  The port column is the internal port on the server. </w:t>
      </w:r>
    </w:p>
    <w:tbl>
      <w:tblPr>
        <w:tblW w:w="7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1275"/>
        <w:gridCol w:w="859"/>
        <w:gridCol w:w="1164"/>
      </w:tblGrid>
      <w:tr w:rsidR="00231553" w:rsidRPr="00384F92" w14:paraId="135964FC" w14:textId="77777777" w:rsidTr="00231553">
        <w:trPr>
          <w:trHeight w:val="300"/>
        </w:trPr>
        <w:tc>
          <w:tcPr>
            <w:tcW w:w="4045" w:type="dxa"/>
            <w:shd w:val="clear" w:color="auto" w:fill="DAEEF3" w:themeFill="accent5" w:themeFillTint="33"/>
            <w:noWrap/>
            <w:vAlign w:val="bottom"/>
            <w:hideMark/>
          </w:tcPr>
          <w:p w14:paraId="76D5165D"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HTTPS Site</w:t>
            </w:r>
          </w:p>
        </w:tc>
        <w:tc>
          <w:tcPr>
            <w:tcW w:w="1275" w:type="dxa"/>
            <w:shd w:val="clear" w:color="auto" w:fill="DAEEF3" w:themeFill="accent5" w:themeFillTint="33"/>
            <w:noWrap/>
            <w:vAlign w:val="bottom"/>
            <w:hideMark/>
          </w:tcPr>
          <w:p w14:paraId="67C7E897" w14:textId="77777777" w:rsidR="00231553" w:rsidRPr="00384F92" w:rsidRDefault="00231553" w:rsidP="00CB628F">
            <w:pPr>
              <w:spacing w:after="0"/>
              <w:contextualSpacing/>
              <w:rPr>
                <w:rFonts w:ascii="Calibri" w:hAnsi="Calibri" w:cs="Calibri"/>
                <w:color w:val="000000"/>
              </w:rPr>
            </w:pPr>
            <w:r>
              <w:rPr>
                <w:rFonts w:ascii="Calibri" w:hAnsi="Calibri" w:cs="Calibri"/>
                <w:color w:val="000000"/>
              </w:rPr>
              <w:t>Ext IP</w:t>
            </w:r>
          </w:p>
        </w:tc>
        <w:tc>
          <w:tcPr>
            <w:tcW w:w="859" w:type="dxa"/>
            <w:shd w:val="clear" w:color="auto" w:fill="DAEEF3" w:themeFill="accent5" w:themeFillTint="33"/>
            <w:noWrap/>
            <w:vAlign w:val="bottom"/>
            <w:hideMark/>
          </w:tcPr>
          <w:p w14:paraId="7B32DDF7"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Port</w:t>
            </w:r>
          </w:p>
        </w:tc>
        <w:tc>
          <w:tcPr>
            <w:tcW w:w="1164" w:type="dxa"/>
            <w:shd w:val="clear" w:color="auto" w:fill="DAEEF3" w:themeFill="accent5" w:themeFillTint="33"/>
          </w:tcPr>
          <w:p w14:paraId="697A4942" w14:textId="77777777" w:rsidR="00231553" w:rsidRPr="00384F92" w:rsidRDefault="00231553" w:rsidP="00CB628F">
            <w:pPr>
              <w:spacing w:after="0"/>
              <w:contextualSpacing/>
              <w:rPr>
                <w:rFonts w:ascii="Calibri" w:hAnsi="Calibri" w:cs="Calibri"/>
                <w:color w:val="000000"/>
              </w:rPr>
            </w:pPr>
            <w:r>
              <w:rPr>
                <w:rFonts w:ascii="Calibri" w:hAnsi="Calibri" w:cs="Calibri"/>
                <w:color w:val="000000"/>
              </w:rPr>
              <w:t>Server</w:t>
            </w:r>
          </w:p>
        </w:tc>
      </w:tr>
      <w:tr w:rsidR="00231553" w:rsidRPr="00384F92" w14:paraId="454579D4" w14:textId="77777777" w:rsidTr="00231553">
        <w:trPr>
          <w:trHeight w:val="300"/>
        </w:trPr>
        <w:tc>
          <w:tcPr>
            <w:tcW w:w="4045" w:type="dxa"/>
            <w:noWrap/>
            <w:vAlign w:val="bottom"/>
            <w:hideMark/>
          </w:tcPr>
          <w:p w14:paraId="6783E29F"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kmitre.com</w:t>
            </w:r>
          </w:p>
        </w:tc>
        <w:tc>
          <w:tcPr>
            <w:tcW w:w="1275" w:type="dxa"/>
            <w:noWrap/>
            <w:vAlign w:val="bottom"/>
            <w:hideMark/>
          </w:tcPr>
          <w:p w14:paraId="4999EE1D"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70.63.17.69</w:t>
            </w:r>
          </w:p>
        </w:tc>
        <w:tc>
          <w:tcPr>
            <w:tcW w:w="859" w:type="dxa"/>
            <w:noWrap/>
            <w:vAlign w:val="bottom"/>
            <w:hideMark/>
          </w:tcPr>
          <w:p w14:paraId="3150AE25" w14:textId="77777777" w:rsidR="00231553" w:rsidRPr="00834D78" w:rsidRDefault="00231553" w:rsidP="00CB628F">
            <w:pPr>
              <w:spacing w:after="0"/>
              <w:contextualSpacing/>
              <w:rPr>
                <w:rFonts w:ascii="Calibri" w:hAnsi="Calibri" w:cs="Calibri"/>
              </w:rPr>
            </w:pPr>
            <w:r w:rsidRPr="00834D78">
              <w:rPr>
                <w:rFonts w:ascii="Calibri" w:hAnsi="Calibri" w:cs="Calibri"/>
              </w:rPr>
              <w:t>444</w:t>
            </w:r>
          </w:p>
        </w:tc>
        <w:tc>
          <w:tcPr>
            <w:tcW w:w="1164" w:type="dxa"/>
          </w:tcPr>
          <w:p w14:paraId="7F359296" w14:textId="77777777" w:rsidR="00231553" w:rsidRPr="00834D78" w:rsidRDefault="00231553" w:rsidP="00CB628F">
            <w:pPr>
              <w:spacing w:after="0"/>
              <w:contextualSpacing/>
              <w:rPr>
                <w:rFonts w:ascii="Calibri" w:hAnsi="Calibri" w:cs="Calibri"/>
              </w:rPr>
            </w:pPr>
            <w:r>
              <w:rPr>
                <w:rFonts w:ascii="Calibri" w:hAnsi="Calibri" w:cs="Calibri"/>
              </w:rPr>
              <w:t>10.73.0.10</w:t>
            </w:r>
          </w:p>
        </w:tc>
      </w:tr>
      <w:tr w:rsidR="00231553" w:rsidRPr="00384F92" w14:paraId="7A7C4F18" w14:textId="77777777" w:rsidTr="00231553">
        <w:trPr>
          <w:trHeight w:val="300"/>
        </w:trPr>
        <w:tc>
          <w:tcPr>
            <w:tcW w:w="4045" w:type="dxa"/>
            <w:noWrap/>
            <w:vAlign w:val="bottom"/>
          </w:tcPr>
          <w:p w14:paraId="155FA53E" w14:textId="77777777" w:rsidR="00231553" w:rsidRPr="00384F92" w:rsidRDefault="00231553" w:rsidP="00CB628F">
            <w:pPr>
              <w:spacing w:after="0"/>
              <w:contextualSpacing/>
              <w:rPr>
                <w:rFonts w:ascii="Calibri" w:hAnsi="Calibri" w:cs="Calibri"/>
                <w:color w:val="000000"/>
              </w:rPr>
            </w:pPr>
            <w:r w:rsidRPr="009C440D">
              <w:rPr>
                <w:rFonts w:ascii="Calibri" w:hAnsi="Calibri" w:cs="Calibri"/>
                <w:color w:val="000000"/>
              </w:rPr>
              <w:t>kmtire.com</w:t>
            </w:r>
          </w:p>
        </w:tc>
        <w:tc>
          <w:tcPr>
            <w:tcW w:w="1275" w:type="dxa"/>
            <w:noWrap/>
            <w:vAlign w:val="bottom"/>
          </w:tcPr>
          <w:p w14:paraId="1152EC3B"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70.63.17.69</w:t>
            </w:r>
          </w:p>
        </w:tc>
        <w:tc>
          <w:tcPr>
            <w:tcW w:w="859" w:type="dxa"/>
            <w:noWrap/>
          </w:tcPr>
          <w:p w14:paraId="353D4975" w14:textId="77777777" w:rsidR="00231553" w:rsidRPr="00834D78" w:rsidRDefault="00231553" w:rsidP="00CB628F">
            <w:pPr>
              <w:spacing w:after="0"/>
              <w:contextualSpacing/>
              <w:rPr>
                <w:rFonts w:ascii="Calibri" w:hAnsi="Calibri" w:cs="Calibri"/>
              </w:rPr>
            </w:pPr>
            <w:r w:rsidRPr="009C440D">
              <w:rPr>
                <w:rFonts w:ascii="Calibri" w:hAnsi="Calibri" w:cs="Calibri"/>
                <w:color w:val="000000"/>
              </w:rPr>
              <w:t>84</w:t>
            </w:r>
          </w:p>
        </w:tc>
        <w:tc>
          <w:tcPr>
            <w:tcW w:w="1164" w:type="dxa"/>
          </w:tcPr>
          <w:p w14:paraId="0B37E5EC" w14:textId="77777777" w:rsidR="00231553" w:rsidRDefault="00231553" w:rsidP="00CB628F">
            <w:pPr>
              <w:spacing w:after="0"/>
              <w:contextualSpacing/>
              <w:rPr>
                <w:rFonts w:ascii="Calibri" w:hAnsi="Calibri" w:cs="Calibri"/>
              </w:rPr>
            </w:pPr>
            <w:r w:rsidRPr="008D4A0D">
              <w:rPr>
                <w:rFonts w:ascii="Calibri" w:hAnsi="Calibri" w:cs="Calibri"/>
                <w:color w:val="000000"/>
              </w:rPr>
              <w:t>10.73.0.10</w:t>
            </w:r>
          </w:p>
        </w:tc>
      </w:tr>
      <w:tr w:rsidR="00231553" w:rsidRPr="00384F92" w14:paraId="65067D4F" w14:textId="77777777" w:rsidTr="00231553">
        <w:trPr>
          <w:trHeight w:val="300"/>
        </w:trPr>
        <w:tc>
          <w:tcPr>
            <w:tcW w:w="4045" w:type="dxa"/>
            <w:noWrap/>
            <w:vAlign w:val="bottom"/>
            <w:hideMark/>
          </w:tcPr>
          <w:p w14:paraId="0DF34D0C"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exchange (webmail</w:t>
            </w:r>
            <w:r>
              <w:rPr>
                <w:rFonts w:ascii="Calibri" w:hAnsi="Calibri" w:cs="Calibri"/>
                <w:color w:val="000000"/>
              </w:rPr>
              <w:t>/owa/</w:t>
            </w:r>
            <w:r>
              <w:rPr>
                <w:rFonts w:ascii="Calibri" w:hAnsi="Calibri" w:cs="Calibri"/>
                <w:color w:val="000000"/>
              </w:rPr>
              <w:pgNum/>
            </w:r>
            <w:r>
              <w:rPr>
                <w:rFonts w:ascii="Calibri" w:hAnsi="Calibri" w:cs="Calibri"/>
                <w:color w:val="000000"/>
              </w:rPr>
              <w:t>utodiscover</w:t>
            </w:r>
            <w:r w:rsidRPr="00384F92">
              <w:rPr>
                <w:rFonts w:ascii="Calibri" w:hAnsi="Calibri" w:cs="Calibri"/>
                <w:color w:val="000000"/>
              </w:rPr>
              <w:t>)</w:t>
            </w:r>
          </w:p>
        </w:tc>
        <w:tc>
          <w:tcPr>
            <w:tcW w:w="1275" w:type="dxa"/>
            <w:noWrap/>
            <w:vAlign w:val="bottom"/>
            <w:hideMark/>
          </w:tcPr>
          <w:p w14:paraId="49DF8C9E"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70.63.17.68</w:t>
            </w:r>
          </w:p>
        </w:tc>
        <w:tc>
          <w:tcPr>
            <w:tcW w:w="859" w:type="dxa"/>
            <w:noWrap/>
            <w:vAlign w:val="bottom"/>
            <w:hideMark/>
          </w:tcPr>
          <w:p w14:paraId="20225946"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443</w:t>
            </w:r>
          </w:p>
        </w:tc>
        <w:tc>
          <w:tcPr>
            <w:tcW w:w="1164" w:type="dxa"/>
          </w:tcPr>
          <w:p w14:paraId="60C79E08" w14:textId="77777777" w:rsidR="00231553" w:rsidRPr="00384F92" w:rsidRDefault="00231553" w:rsidP="00CB628F">
            <w:pPr>
              <w:spacing w:after="0"/>
              <w:contextualSpacing/>
              <w:rPr>
                <w:rFonts w:ascii="Calibri" w:hAnsi="Calibri" w:cs="Calibri"/>
                <w:color w:val="000000"/>
              </w:rPr>
            </w:pPr>
            <w:r>
              <w:rPr>
                <w:rFonts w:ascii="Calibri" w:hAnsi="Calibri" w:cs="Calibri"/>
                <w:color w:val="000000"/>
              </w:rPr>
              <w:t>10.73.0.46</w:t>
            </w:r>
          </w:p>
        </w:tc>
      </w:tr>
      <w:tr w:rsidR="00231553" w:rsidRPr="00384F92" w14:paraId="7DC02D81" w14:textId="77777777" w:rsidTr="00231553">
        <w:trPr>
          <w:trHeight w:val="300"/>
        </w:trPr>
        <w:tc>
          <w:tcPr>
            <w:tcW w:w="4045" w:type="dxa"/>
            <w:noWrap/>
            <w:vAlign w:val="bottom"/>
          </w:tcPr>
          <w:p w14:paraId="450228D3"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exchange (webmail</w:t>
            </w:r>
            <w:r>
              <w:rPr>
                <w:rFonts w:ascii="Calibri" w:hAnsi="Calibri" w:cs="Calibri"/>
                <w:color w:val="000000"/>
              </w:rPr>
              <w:t>/owa/</w:t>
            </w:r>
            <w:r>
              <w:rPr>
                <w:rFonts w:ascii="Calibri" w:hAnsi="Calibri" w:cs="Calibri"/>
                <w:color w:val="000000"/>
              </w:rPr>
              <w:pgNum/>
            </w:r>
            <w:r>
              <w:rPr>
                <w:rFonts w:ascii="Calibri" w:hAnsi="Calibri" w:cs="Calibri"/>
                <w:color w:val="000000"/>
              </w:rPr>
              <w:t>utodiscover</w:t>
            </w:r>
            <w:r w:rsidRPr="00384F92">
              <w:rPr>
                <w:rFonts w:ascii="Calibri" w:hAnsi="Calibri" w:cs="Calibri"/>
                <w:color w:val="000000"/>
              </w:rPr>
              <w:t>)</w:t>
            </w:r>
          </w:p>
        </w:tc>
        <w:tc>
          <w:tcPr>
            <w:tcW w:w="1275" w:type="dxa"/>
            <w:noWrap/>
            <w:vAlign w:val="bottom"/>
          </w:tcPr>
          <w:p w14:paraId="7EE4FA6B"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70.63.17.68</w:t>
            </w:r>
          </w:p>
        </w:tc>
        <w:tc>
          <w:tcPr>
            <w:tcW w:w="859" w:type="dxa"/>
            <w:noWrap/>
            <w:vAlign w:val="bottom"/>
          </w:tcPr>
          <w:p w14:paraId="3167DDEC" w14:textId="77777777" w:rsidR="00231553" w:rsidRPr="00384F92" w:rsidRDefault="00231553" w:rsidP="00CB628F">
            <w:pPr>
              <w:spacing w:after="0"/>
              <w:contextualSpacing/>
              <w:rPr>
                <w:rFonts w:ascii="Calibri" w:hAnsi="Calibri" w:cs="Calibri"/>
                <w:color w:val="000000"/>
              </w:rPr>
            </w:pPr>
            <w:r>
              <w:rPr>
                <w:rFonts w:ascii="Calibri" w:hAnsi="Calibri" w:cs="Calibri"/>
                <w:color w:val="000000"/>
              </w:rPr>
              <w:t>80</w:t>
            </w:r>
          </w:p>
        </w:tc>
        <w:tc>
          <w:tcPr>
            <w:tcW w:w="1164" w:type="dxa"/>
          </w:tcPr>
          <w:p w14:paraId="78B974BB" w14:textId="77777777" w:rsidR="00231553" w:rsidRDefault="00231553" w:rsidP="00CB628F">
            <w:pPr>
              <w:spacing w:after="0"/>
              <w:contextualSpacing/>
              <w:rPr>
                <w:rFonts w:ascii="Calibri" w:hAnsi="Calibri" w:cs="Calibri"/>
                <w:color w:val="000000"/>
              </w:rPr>
            </w:pPr>
            <w:r>
              <w:rPr>
                <w:rFonts w:ascii="Calibri" w:hAnsi="Calibri" w:cs="Calibri"/>
                <w:color w:val="000000"/>
              </w:rPr>
              <w:t>10.73.0.46</w:t>
            </w:r>
          </w:p>
        </w:tc>
      </w:tr>
      <w:tr w:rsidR="00231553" w:rsidRPr="00384F92" w14:paraId="2B4A7E24" w14:textId="77777777" w:rsidTr="00231553">
        <w:trPr>
          <w:trHeight w:val="300"/>
        </w:trPr>
        <w:tc>
          <w:tcPr>
            <w:tcW w:w="4045" w:type="dxa"/>
            <w:noWrap/>
            <w:vAlign w:val="bottom"/>
            <w:hideMark/>
          </w:tcPr>
          <w:p w14:paraId="509EAC91"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weblink2.kmtire.com</w:t>
            </w:r>
          </w:p>
        </w:tc>
        <w:tc>
          <w:tcPr>
            <w:tcW w:w="1275" w:type="dxa"/>
            <w:noWrap/>
            <w:vAlign w:val="bottom"/>
            <w:hideMark/>
          </w:tcPr>
          <w:p w14:paraId="724F1682" w14:textId="77777777" w:rsidR="00231553" w:rsidRPr="00384F92" w:rsidRDefault="00231553" w:rsidP="00CB628F">
            <w:pPr>
              <w:spacing w:after="0"/>
              <w:contextualSpacing/>
              <w:rPr>
                <w:rFonts w:ascii="Calibri" w:hAnsi="Calibri" w:cs="Calibri"/>
                <w:color w:val="000000"/>
              </w:rPr>
            </w:pPr>
            <w:r w:rsidRPr="00384F92">
              <w:rPr>
                <w:rFonts w:ascii="Calibri" w:hAnsi="Calibri" w:cs="Calibri"/>
                <w:color w:val="000000"/>
              </w:rPr>
              <w:t>70.63.17.70</w:t>
            </w:r>
          </w:p>
        </w:tc>
        <w:tc>
          <w:tcPr>
            <w:tcW w:w="859" w:type="dxa"/>
            <w:noWrap/>
            <w:vAlign w:val="bottom"/>
            <w:hideMark/>
          </w:tcPr>
          <w:p w14:paraId="5F1F5F47" w14:textId="77777777" w:rsidR="00231553" w:rsidRPr="00834D78" w:rsidRDefault="00231553" w:rsidP="00CB628F">
            <w:pPr>
              <w:spacing w:after="0"/>
              <w:contextualSpacing/>
              <w:rPr>
                <w:rFonts w:ascii="Calibri" w:hAnsi="Calibri" w:cs="Calibri"/>
              </w:rPr>
            </w:pPr>
            <w:r w:rsidRPr="00834D78">
              <w:rPr>
                <w:rFonts w:ascii="Calibri" w:hAnsi="Calibri" w:cs="Calibri"/>
              </w:rPr>
              <w:t>449</w:t>
            </w:r>
          </w:p>
        </w:tc>
        <w:tc>
          <w:tcPr>
            <w:tcW w:w="1164" w:type="dxa"/>
          </w:tcPr>
          <w:p w14:paraId="51970FEB" w14:textId="77777777" w:rsidR="00231553" w:rsidRPr="00834D78" w:rsidRDefault="00231553" w:rsidP="00CB628F">
            <w:pPr>
              <w:spacing w:after="0"/>
              <w:contextualSpacing/>
              <w:rPr>
                <w:rFonts w:ascii="Calibri" w:hAnsi="Calibri" w:cs="Calibri"/>
              </w:rPr>
            </w:pPr>
            <w:r>
              <w:rPr>
                <w:rFonts w:ascii="Calibri" w:hAnsi="Calibri" w:cs="Calibri"/>
              </w:rPr>
              <w:t>10.73.0.10</w:t>
            </w:r>
          </w:p>
        </w:tc>
      </w:tr>
      <w:tr w:rsidR="00231553" w:rsidRPr="00384F92" w14:paraId="54C8D793" w14:textId="77777777" w:rsidTr="00231553">
        <w:trPr>
          <w:trHeight w:val="300"/>
        </w:trPr>
        <w:tc>
          <w:tcPr>
            <w:tcW w:w="4045" w:type="dxa"/>
            <w:noWrap/>
            <w:vAlign w:val="bottom"/>
          </w:tcPr>
          <w:p w14:paraId="63D607C3" w14:textId="77777777" w:rsidR="00231553" w:rsidRDefault="00231553" w:rsidP="00CB628F">
            <w:pPr>
              <w:spacing w:after="0"/>
              <w:contextualSpacing/>
              <w:rPr>
                <w:rFonts w:ascii="Calibri" w:hAnsi="Calibri" w:cs="Calibri"/>
                <w:color w:val="000000"/>
              </w:rPr>
            </w:pPr>
            <w:r w:rsidRPr="00384F92">
              <w:rPr>
                <w:rFonts w:ascii="Calibri" w:hAnsi="Calibri" w:cs="Calibri"/>
                <w:color w:val="000000"/>
              </w:rPr>
              <w:t>weblink2.kmtire.com</w:t>
            </w:r>
          </w:p>
        </w:tc>
        <w:tc>
          <w:tcPr>
            <w:tcW w:w="1275" w:type="dxa"/>
            <w:noWrap/>
            <w:vAlign w:val="bottom"/>
          </w:tcPr>
          <w:p w14:paraId="24F4B821" w14:textId="77777777" w:rsidR="00231553" w:rsidRDefault="00231553" w:rsidP="00CB628F">
            <w:pPr>
              <w:spacing w:after="0"/>
              <w:contextualSpacing/>
              <w:rPr>
                <w:rFonts w:ascii="Calibri" w:hAnsi="Calibri" w:cs="Calibri"/>
                <w:color w:val="000000"/>
              </w:rPr>
            </w:pPr>
            <w:r w:rsidRPr="00384F92">
              <w:rPr>
                <w:rFonts w:ascii="Calibri" w:hAnsi="Calibri" w:cs="Calibri"/>
                <w:color w:val="000000"/>
              </w:rPr>
              <w:t>70.63.17.70</w:t>
            </w:r>
          </w:p>
        </w:tc>
        <w:tc>
          <w:tcPr>
            <w:tcW w:w="859" w:type="dxa"/>
            <w:noWrap/>
            <w:vAlign w:val="bottom"/>
          </w:tcPr>
          <w:p w14:paraId="5B48A03B" w14:textId="77777777" w:rsidR="00231553" w:rsidRPr="00834D78" w:rsidRDefault="00231553" w:rsidP="00CB628F">
            <w:pPr>
              <w:spacing w:after="0"/>
              <w:contextualSpacing/>
              <w:rPr>
                <w:rFonts w:ascii="Calibri" w:hAnsi="Calibri" w:cs="Calibri"/>
              </w:rPr>
            </w:pPr>
            <w:r>
              <w:rPr>
                <w:rFonts w:ascii="Calibri" w:hAnsi="Calibri" w:cs="Calibri"/>
              </w:rPr>
              <w:t>86</w:t>
            </w:r>
          </w:p>
        </w:tc>
        <w:tc>
          <w:tcPr>
            <w:tcW w:w="1164" w:type="dxa"/>
          </w:tcPr>
          <w:p w14:paraId="0C37D3E6" w14:textId="77777777" w:rsidR="00231553" w:rsidRDefault="00231553" w:rsidP="00CB628F">
            <w:pPr>
              <w:spacing w:after="0"/>
              <w:contextualSpacing/>
              <w:rPr>
                <w:rFonts w:ascii="Calibri" w:hAnsi="Calibri" w:cs="Calibri"/>
              </w:rPr>
            </w:pPr>
            <w:r>
              <w:rPr>
                <w:rFonts w:ascii="Calibri" w:hAnsi="Calibri" w:cs="Calibri"/>
              </w:rPr>
              <w:t>10.73.0.10</w:t>
            </w:r>
          </w:p>
        </w:tc>
      </w:tr>
      <w:tr w:rsidR="00231553" w:rsidRPr="00384F92" w14:paraId="0C839D7E" w14:textId="77777777" w:rsidTr="00231553">
        <w:trPr>
          <w:trHeight w:val="300"/>
        </w:trPr>
        <w:tc>
          <w:tcPr>
            <w:tcW w:w="4045" w:type="dxa"/>
            <w:noWrap/>
            <w:vAlign w:val="bottom"/>
          </w:tcPr>
          <w:p w14:paraId="38030502" w14:textId="77777777" w:rsidR="00231553" w:rsidRPr="00384F92" w:rsidRDefault="00231553" w:rsidP="00CB628F">
            <w:pPr>
              <w:spacing w:after="0"/>
              <w:contextualSpacing/>
              <w:rPr>
                <w:rFonts w:ascii="Calibri" w:hAnsi="Calibri" w:cs="Calibri"/>
                <w:color w:val="000000"/>
              </w:rPr>
            </w:pPr>
            <w:r>
              <w:rPr>
                <w:rFonts w:ascii="Calibri" w:hAnsi="Calibri" w:cs="Calibri"/>
                <w:color w:val="000000"/>
              </w:rPr>
              <w:t>webservices.kmtire.com</w:t>
            </w:r>
          </w:p>
        </w:tc>
        <w:tc>
          <w:tcPr>
            <w:tcW w:w="1275" w:type="dxa"/>
            <w:noWrap/>
            <w:vAlign w:val="bottom"/>
          </w:tcPr>
          <w:p w14:paraId="66E3F910" w14:textId="77777777" w:rsidR="00231553" w:rsidRPr="00384F92" w:rsidRDefault="00231553" w:rsidP="00CB628F">
            <w:pPr>
              <w:spacing w:after="0"/>
              <w:contextualSpacing/>
              <w:rPr>
                <w:rFonts w:ascii="Calibri" w:hAnsi="Calibri" w:cs="Calibri"/>
                <w:color w:val="000000"/>
              </w:rPr>
            </w:pPr>
            <w:r>
              <w:rPr>
                <w:rFonts w:ascii="Calibri" w:hAnsi="Calibri" w:cs="Calibri"/>
                <w:color w:val="000000"/>
              </w:rPr>
              <w:t>70.63.17.72</w:t>
            </w:r>
          </w:p>
        </w:tc>
        <w:tc>
          <w:tcPr>
            <w:tcW w:w="859" w:type="dxa"/>
            <w:noWrap/>
            <w:vAlign w:val="bottom"/>
          </w:tcPr>
          <w:p w14:paraId="52D6C4C3" w14:textId="77777777" w:rsidR="00231553" w:rsidRPr="00834D78" w:rsidRDefault="00231553" w:rsidP="00CB628F">
            <w:pPr>
              <w:spacing w:after="0"/>
              <w:contextualSpacing/>
              <w:rPr>
                <w:rFonts w:ascii="Calibri" w:hAnsi="Calibri" w:cs="Calibri"/>
              </w:rPr>
            </w:pPr>
            <w:r w:rsidRPr="00834D78">
              <w:rPr>
                <w:rFonts w:ascii="Calibri" w:hAnsi="Calibri" w:cs="Calibri"/>
              </w:rPr>
              <w:t>45</w:t>
            </w:r>
            <w:r>
              <w:rPr>
                <w:rFonts w:ascii="Calibri" w:hAnsi="Calibri" w:cs="Calibri"/>
              </w:rPr>
              <w:t>1</w:t>
            </w:r>
          </w:p>
        </w:tc>
        <w:tc>
          <w:tcPr>
            <w:tcW w:w="1164" w:type="dxa"/>
          </w:tcPr>
          <w:p w14:paraId="1447408A" w14:textId="77777777" w:rsidR="00231553" w:rsidRPr="00834D78" w:rsidRDefault="00231553" w:rsidP="00CB628F">
            <w:pPr>
              <w:spacing w:after="0"/>
              <w:contextualSpacing/>
              <w:rPr>
                <w:rFonts w:ascii="Calibri" w:hAnsi="Calibri" w:cs="Calibri"/>
              </w:rPr>
            </w:pPr>
            <w:r>
              <w:rPr>
                <w:rFonts w:ascii="Calibri" w:hAnsi="Calibri" w:cs="Calibri"/>
              </w:rPr>
              <w:t>10.73.0.10</w:t>
            </w:r>
          </w:p>
        </w:tc>
      </w:tr>
      <w:tr w:rsidR="00231553" w:rsidRPr="00384F92" w14:paraId="03F6C294" w14:textId="77777777" w:rsidTr="00231553">
        <w:trPr>
          <w:trHeight w:val="300"/>
        </w:trPr>
        <w:tc>
          <w:tcPr>
            <w:tcW w:w="4045" w:type="dxa"/>
            <w:noWrap/>
            <w:vAlign w:val="bottom"/>
          </w:tcPr>
          <w:p w14:paraId="303D9675" w14:textId="77777777" w:rsidR="00231553" w:rsidRDefault="00231553" w:rsidP="00CB628F">
            <w:pPr>
              <w:spacing w:after="0"/>
              <w:contextualSpacing/>
              <w:rPr>
                <w:rFonts w:ascii="Calibri" w:hAnsi="Calibri" w:cs="Calibri"/>
                <w:color w:val="000000"/>
              </w:rPr>
            </w:pPr>
            <w:r>
              <w:rPr>
                <w:rFonts w:ascii="Calibri" w:hAnsi="Calibri" w:cs="Calibri"/>
                <w:color w:val="000000"/>
              </w:rPr>
              <w:t>webservices.kmtire.com</w:t>
            </w:r>
          </w:p>
        </w:tc>
        <w:tc>
          <w:tcPr>
            <w:tcW w:w="1275" w:type="dxa"/>
            <w:noWrap/>
            <w:vAlign w:val="bottom"/>
          </w:tcPr>
          <w:p w14:paraId="45C1DC5F" w14:textId="77777777" w:rsidR="00231553" w:rsidRDefault="00231553" w:rsidP="00CB628F">
            <w:pPr>
              <w:spacing w:after="0"/>
              <w:contextualSpacing/>
              <w:rPr>
                <w:rFonts w:ascii="Calibri" w:hAnsi="Calibri" w:cs="Calibri"/>
                <w:color w:val="000000"/>
              </w:rPr>
            </w:pPr>
            <w:r>
              <w:rPr>
                <w:rFonts w:ascii="Calibri" w:hAnsi="Calibri" w:cs="Calibri"/>
                <w:color w:val="000000"/>
              </w:rPr>
              <w:t>70.63.17.72</w:t>
            </w:r>
          </w:p>
        </w:tc>
        <w:tc>
          <w:tcPr>
            <w:tcW w:w="859" w:type="dxa"/>
            <w:noWrap/>
            <w:vAlign w:val="bottom"/>
          </w:tcPr>
          <w:p w14:paraId="3930087F" w14:textId="77777777" w:rsidR="00231553" w:rsidRPr="00834D78" w:rsidRDefault="00231553" w:rsidP="00CB628F">
            <w:pPr>
              <w:spacing w:after="0"/>
              <w:contextualSpacing/>
              <w:rPr>
                <w:rFonts w:ascii="Calibri" w:hAnsi="Calibri" w:cs="Calibri"/>
              </w:rPr>
            </w:pPr>
            <w:r>
              <w:rPr>
                <w:rFonts w:ascii="Calibri" w:hAnsi="Calibri" w:cs="Calibri"/>
              </w:rPr>
              <w:t>92</w:t>
            </w:r>
          </w:p>
        </w:tc>
        <w:tc>
          <w:tcPr>
            <w:tcW w:w="1164" w:type="dxa"/>
          </w:tcPr>
          <w:p w14:paraId="02C2BDC4" w14:textId="77777777" w:rsidR="00231553" w:rsidRDefault="00231553" w:rsidP="00CB628F">
            <w:pPr>
              <w:spacing w:after="0"/>
              <w:contextualSpacing/>
              <w:rPr>
                <w:rFonts w:ascii="Calibri" w:hAnsi="Calibri" w:cs="Calibri"/>
              </w:rPr>
            </w:pPr>
            <w:r>
              <w:rPr>
                <w:rFonts w:ascii="Calibri" w:hAnsi="Calibri" w:cs="Calibri"/>
              </w:rPr>
              <w:t>10.73.0.10</w:t>
            </w:r>
          </w:p>
        </w:tc>
      </w:tr>
      <w:tr w:rsidR="00231553" w:rsidRPr="00384F92" w14:paraId="2F82F9FB" w14:textId="77777777" w:rsidTr="00231553">
        <w:trPr>
          <w:trHeight w:val="300"/>
        </w:trPr>
        <w:tc>
          <w:tcPr>
            <w:tcW w:w="4045" w:type="dxa"/>
            <w:noWrap/>
            <w:vAlign w:val="bottom"/>
          </w:tcPr>
          <w:p w14:paraId="2C9347FD" w14:textId="77777777" w:rsidR="00231553" w:rsidRDefault="00231553" w:rsidP="00CB628F">
            <w:pPr>
              <w:spacing w:after="0"/>
              <w:contextualSpacing/>
              <w:rPr>
                <w:rFonts w:ascii="Calibri" w:hAnsi="Calibri" w:cs="Calibri"/>
                <w:color w:val="000000"/>
              </w:rPr>
            </w:pPr>
            <w:r>
              <w:rPr>
                <w:rFonts w:ascii="Calibri" w:hAnsi="Calibri" w:cs="Calibri"/>
                <w:color w:val="000000"/>
              </w:rPr>
              <w:t>3cx.kmtire.com</w:t>
            </w:r>
          </w:p>
        </w:tc>
        <w:tc>
          <w:tcPr>
            <w:tcW w:w="1275" w:type="dxa"/>
            <w:noWrap/>
            <w:vAlign w:val="bottom"/>
          </w:tcPr>
          <w:p w14:paraId="293D836D" w14:textId="77777777" w:rsidR="00231553" w:rsidRDefault="00231553" w:rsidP="00CB628F">
            <w:pPr>
              <w:spacing w:after="0"/>
              <w:contextualSpacing/>
              <w:rPr>
                <w:rFonts w:ascii="Calibri" w:hAnsi="Calibri" w:cs="Calibri"/>
                <w:color w:val="000000"/>
              </w:rPr>
            </w:pPr>
            <w:r>
              <w:rPr>
                <w:rFonts w:ascii="Calibri" w:hAnsi="Calibri" w:cs="Calibri"/>
                <w:color w:val="000000"/>
              </w:rPr>
              <w:t>70.63.17.73</w:t>
            </w:r>
          </w:p>
        </w:tc>
        <w:tc>
          <w:tcPr>
            <w:tcW w:w="859" w:type="dxa"/>
            <w:noWrap/>
            <w:vAlign w:val="bottom"/>
          </w:tcPr>
          <w:p w14:paraId="37E7C4FA" w14:textId="77777777" w:rsidR="00231553" w:rsidRDefault="00231553" w:rsidP="00CB628F">
            <w:pPr>
              <w:spacing w:after="0"/>
              <w:contextualSpacing/>
              <w:rPr>
                <w:rFonts w:ascii="Calibri" w:hAnsi="Calibri" w:cs="Calibri"/>
              </w:rPr>
            </w:pPr>
            <w:r>
              <w:rPr>
                <w:rFonts w:ascii="Calibri" w:hAnsi="Calibri" w:cs="Calibri"/>
              </w:rPr>
              <w:t>80/443</w:t>
            </w:r>
          </w:p>
        </w:tc>
        <w:tc>
          <w:tcPr>
            <w:tcW w:w="1164" w:type="dxa"/>
          </w:tcPr>
          <w:p w14:paraId="517C7AE1" w14:textId="77777777" w:rsidR="00231553" w:rsidRDefault="00231553" w:rsidP="00CB628F">
            <w:pPr>
              <w:spacing w:after="0"/>
              <w:contextualSpacing/>
              <w:rPr>
                <w:rFonts w:ascii="Calibri" w:hAnsi="Calibri" w:cs="Calibri"/>
              </w:rPr>
            </w:pPr>
            <w:r>
              <w:rPr>
                <w:rFonts w:ascii="Calibri" w:hAnsi="Calibri" w:cs="Calibri"/>
              </w:rPr>
              <w:t>10.73.0.22</w:t>
            </w:r>
          </w:p>
        </w:tc>
      </w:tr>
      <w:tr w:rsidR="00231553" w:rsidRPr="00384F92" w14:paraId="4AB17A0C" w14:textId="77777777" w:rsidTr="00231553">
        <w:trPr>
          <w:trHeight w:val="300"/>
        </w:trPr>
        <w:tc>
          <w:tcPr>
            <w:tcW w:w="4045" w:type="dxa"/>
            <w:noWrap/>
            <w:vAlign w:val="bottom"/>
          </w:tcPr>
          <w:p w14:paraId="4EBCEFC5" w14:textId="77777777" w:rsidR="00231553" w:rsidRDefault="00231553" w:rsidP="00CB628F">
            <w:pPr>
              <w:spacing w:after="0"/>
              <w:contextualSpacing/>
              <w:rPr>
                <w:rFonts w:ascii="Calibri" w:hAnsi="Calibri" w:cs="Calibri"/>
                <w:color w:val="000000"/>
              </w:rPr>
            </w:pPr>
            <w:r>
              <w:rPr>
                <w:rFonts w:ascii="Calibri" w:hAnsi="Calibri" w:cs="Calibri"/>
                <w:color w:val="000000"/>
              </w:rPr>
              <w:t>Big3tire / mytireoutlet Customer Portal</w:t>
            </w:r>
          </w:p>
        </w:tc>
        <w:tc>
          <w:tcPr>
            <w:tcW w:w="1275" w:type="dxa"/>
            <w:noWrap/>
            <w:vAlign w:val="bottom"/>
          </w:tcPr>
          <w:p w14:paraId="41472D63" w14:textId="77777777" w:rsidR="00231553" w:rsidRDefault="00231553" w:rsidP="00CB628F">
            <w:pPr>
              <w:spacing w:after="0"/>
              <w:contextualSpacing/>
              <w:rPr>
                <w:rFonts w:ascii="Calibri" w:hAnsi="Calibri" w:cs="Calibri"/>
                <w:color w:val="000000"/>
              </w:rPr>
            </w:pPr>
            <w:r>
              <w:rPr>
                <w:rFonts w:ascii="Calibri" w:hAnsi="Calibri" w:cs="Calibri"/>
                <w:color w:val="000000"/>
              </w:rPr>
              <w:t>70.63.17.75</w:t>
            </w:r>
          </w:p>
        </w:tc>
        <w:tc>
          <w:tcPr>
            <w:tcW w:w="859" w:type="dxa"/>
            <w:noWrap/>
            <w:vAlign w:val="bottom"/>
          </w:tcPr>
          <w:p w14:paraId="62A4FA1E" w14:textId="77777777" w:rsidR="00231553" w:rsidRDefault="00231553" w:rsidP="00CB628F">
            <w:pPr>
              <w:spacing w:after="0"/>
              <w:contextualSpacing/>
              <w:rPr>
                <w:rFonts w:ascii="Calibri" w:hAnsi="Calibri" w:cs="Calibri"/>
              </w:rPr>
            </w:pPr>
            <w:r>
              <w:rPr>
                <w:rFonts w:ascii="Calibri" w:hAnsi="Calibri" w:cs="Calibri"/>
              </w:rPr>
              <w:t>87</w:t>
            </w:r>
          </w:p>
        </w:tc>
        <w:tc>
          <w:tcPr>
            <w:tcW w:w="1164" w:type="dxa"/>
          </w:tcPr>
          <w:p w14:paraId="6E1C31DA" w14:textId="77777777" w:rsidR="00231553" w:rsidRDefault="00231553" w:rsidP="00CB628F">
            <w:pPr>
              <w:spacing w:after="0"/>
              <w:contextualSpacing/>
              <w:rPr>
                <w:rFonts w:ascii="Calibri" w:hAnsi="Calibri" w:cs="Calibri"/>
              </w:rPr>
            </w:pPr>
            <w:r>
              <w:rPr>
                <w:rFonts w:ascii="Calibri" w:hAnsi="Calibri" w:cs="Calibri"/>
              </w:rPr>
              <w:t>10.73.0.10</w:t>
            </w:r>
          </w:p>
        </w:tc>
      </w:tr>
    </w:tbl>
    <w:p w14:paraId="45F73586" w14:textId="77777777" w:rsidR="00231553" w:rsidRPr="00231553" w:rsidRDefault="00231553" w:rsidP="00231553">
      <w:pPr>
        <w:rPr>
          <w:rFonts w:eastAsiaTheme="minorHAnsi" w:cs="Arial"/>
          <w:b/>
          <w:bCs/>
          <w:szCs w:val="22"/>
          <w:u w:val="single"/>
        </w:rPr>
      </w:pPr>
      <w:r w:rsidRPr="00231553">
        <w:rPr>
          <w:rFonts w:eastAsiaTheme="minorHAnsi" w:cs="Arial"/>
          <w:b/>
          <w:bCs/>
          <w:szCs w:val="22"/>
          <w:u w:val="single"/>
        </w:rPr>
        <w:t>Customer Portal Outline</w:t>
      </w:r>
    </w:p>
    <w:tbl>
      <w:tblPr>
        <w:tblW w:w="9840" w:type="dxa"/>
        <w:tblLook w:val="04A0" w:firstRow="1" w:lastRow="0" w:firstColumn="1" w:lastColumn="0" w:noHBand="0" w:noVBand="1"/>
      </w:tblPr>
      <w:tblGrid>
        <w:gridCol w:w="3200"/>
        <w:gridCol w:w="6640"/>
      </w:tblGrid>
      <w:tr w:rsidR="00231553" w:rsidRPr="00231553" w14:paraId="4182EDCD" w14:textId="77777777" w:rsidTr="00CB628F">
        <w:trPr>
          <w:trHeight w:val="300"/>
        </w:trPr>
        <w:tc>
          <w:tcPr>
            <w:tcW w:w="3200" w:type="dxa"/>
            <w:tcBorders>
              <w:top w:val="single" w:sz="4" w:space="0" w:color="auto"/>
              <w:left w:val="single" w:sz="4" w:space="0" w:color="auto"/>
              <w:bottom w:val="single" w:sz="4" w:space="0" w:color="auto"/>
              <w:right w:val="single" w:sz="4" w:space="0" w:color="auto"/>
            </w:tcBorders>
            <w:shd w:val="clear" w:color="000000" w:fill="DDEBF7"/>
            <w:noWrap/>
            <w:vAlign w:val="bottom"/>
            <w:hideMark/>
          </w:tcPr>
          <w:p w14:paraId="6101FE0C" w14:textId="77777777" w:rsidR="00231553" w:rsidRPr="00231553" w:rsidRDefault="00231553" w:rsidP="00231553">
            <w:pPr>
              <w:rPr>
                <w:rFonts w:eastAsiaTheme="minorHAnsi" w:cs="Arial"/>
                <w:szCs w:val="22"/>
              </w:rPr>
            </w:pPr>
            <w:r w:rsidRPr="00231553">
              <w:rPr>
                <w:rFonts w:eastAsiaTheme="minorHAnsi" w:cs="Arial"/>
                <w:szCs w:val="22"/>
              </w:rPr>
              <w:t>Domain Name</w:t>
            </w:r>
          </w:p>
        </w:tc>
        <w:tc>
          <w:tcPr>
            <w:tcW w:w="6640" w:type="dxa"/>
            <w:tcBorders>
              <w:top w:val="single" w:sz="4" w:space="0" w:color="auto"/>
              <w:left w:val="nil"/>
              <w:bottom w:val="single" w:sz="4" w:space="0" w:color="auto"/>
              <w:right w:val="single" w:sz="4" w:space="0" w:color="auto"/>
            </w:tcBorders>
            <w:shd w:val="clear" w:color="000000" w:fill="DDEBF7"/>
            <w:noWrap/>
            <w:vAlign w:val="bottom"/>
            <w:hideMark/>
          </w:tcPr>
          <w:p w14:paraId="247BEEBF" w14:textId="77777777" w:rsidR="00231553" w:rsidRPr="00231553" w:rsidRDefault="00231553" w:rsidP="00231553">
            <w:pPr>
              <w:rPr>
                <w:rFonts w:eastAsiaTheme="minorHAnsi" w:cs="Arial"/>
                <w:szCs w:val="22"/>
              </w:rPr>
            </w:pPr>
            <w:r w:rsidRPr="00231553">
              <w:rPr>
                <w:rFonts w:eastAsiaTheme="minorHAnsi" w:cs="Arial"/>
                <w:szCs w:val="22"/>
              </w:rPr>
              <w:t>Forwards To</w:t>
            </w:r>
          </w:p>
        </w:tc>
      </w:tr>
      <w:tr w:rsidR="00231553" w:rsidRPr="00231553" w14:paraId="0EC543E2" w14:textId="77777777" w:rsidTr="00CB628F">
        <w:trPr>
          <w:trHeight w:val="300"/>
        </w:trPr>
        <w:tc>
          <w:tcPr>
            <w:tcW w:w="3200" w:type="dxa"/>
            <w:tcBorders>
              <w:top w:val="nil"/>
              <w:left w:val="single" w:sz="4" w:space="0" w:color="auto"/>
              <w:bottom w:val="single" w:sz="4" w:space="0" w:color="auto"/>
              <w:right w:val="single" w:sz="4" w:space="0" w:color="auto"/>
            </w:tcBorders>
            <w:noWrap/>
            <w:vAlign w:val="bottom"/>
            <w:hideMark/>
          </w:tcPr>
          <w:p w14:paraId="56E9B833" w14:textId="77777777" w:rsidR="00231553" w:rsidRPr="00231553" w:rsidRDefault="00231553" w:rsidP="00231553">
            <w:pPr>
              <w:rPr>
                <w:rFonts w:eastAsiaTheme="minorHAnsi" w:cs="Arial"/>
                <w:szCs w:val="22"/>
              </w:rPr>
            </w:pPr>
            <w:r w:rsidRPr="00231553">
              <w:rPr>
                <w:rFonts w:eastAsiaTheme="minorHAnsi" w:cs="Arial"/>
                <w:szCs w:val="22"/>
              </w:rPr>
              <w:t>cpi.mrtireoutlet.com</w:t>
            </w:r>
          </w:p>
        </w:tc>
        <w:tc>
          <w:tcPr>
            <w:tcW w:w="6640" w:type="dxa"/>
            <w:tcBorders>
              <w:top w:val="nil"/>
              <w:left w:val="nil"/>
              <w:bottom w:val="single" w:sz="4" w:space="0" w:color="auto"/>
              <w:right w:val="single" w:sz="4" w:space="0" w:color="auto"/>
            </w:tcBorders>
            <w:noWrap/>
            <w:vAlign w:val="bottom"/>
            <w:hideMark/>
          </w:tcPr>
          <w:p w14:paraId="5F4C577D" w14:textId="77777777" w:rsidR="00231553" w:rsidRPr="00231553" w:rsidRDefault="00231553" w:rsidP="00231553">
            <w:pPr>
              <w:rPr>
                <w:rFonts w:eastAsiaTheme="minorHAnsi" w:cs="Arial"/>
                <w:szCs w:val="22"/>
                <w:u w:val="single"/>
              </w:rPr>
            </w:pPr>
            <w:hyperlink r:id="rId245" w:history="1">
              <w:r w:rsidRPr="00231553">
                <w:rPr>
                  <w:rStyle w:val="Hyperlink"/>
                  <w:rFonts w:eastAsiaTheme="minorHAnsi" w:cs="Arial"/>
                  <w:szCs w:val="22"/>
                </w:rPr>
                <w:t>http://cpi.mrtireoutlet.com/mrt/cpi/index.html</w:t>
              </w:r>
            </w:hyperlink>
          </w:p>
        </w:tc>
      </w:tr>
      <w:tr w:rsidR="00231553" w:rsidRPr="00231553" w14:paraId="529341F9" w14:textId="77777777" w:rsidTr="00CB628F">
        <w:trPr>
          <w:trHeight w:val="300"/>
        </w:trPr>
        <w:tc>
          <w:tcPr>
            <w:tcW w:w="3200" w:type="dxa"/>
            <w:tcBorders>
              <w:top w:val="nil"/>
              <w:left w:val="single" w:sz="4" w:space="0" w:color="auto"/>
              <w:bottom w:val="single" w:sz="4" w:space="0" w:color="auto"/>
              <w:right w:val="single" w:sz="4" w:space="0" w:color="auto"/>
            </w:tcBorders>
            <w:noWrap/>
            <w:vAlign w:val="bottom"/>
            <w:hideMark/>
          </w:tcPr>
          <w:p w14:paraId="40C9F70A" w14:textId="77777777" w:rsidR="00231553" w:rsidRPr="00231553" w:rsidRDefault="00231553" w:rsidP="00231553">
            <w:pPr>
              <w:rPr>
                <w:rFonts w:eastAsiaTheme="minorHAnsi" w:cs="Arial"/>
                <w:szCs w:val="22"/>
              </w:rPr>
            </w:pPr>
            <w:r w:rsidRPr="00231553">
              <w:rPr>
                <w:rFonts w:eastAsiaTheme="minorHAnsi" w:cs="Arial"/>
                <w:szCs w:val="22"/>
              </w:rPr>
              <w:t>deanstire.big3tire.com</w:t>
            </w:r>
          </w:p>
        </w:tc>
        <w:tc>
          <w:tcPr>
            <w:tcW w:w="6640" w:type="dxa"/>
            <w:tcBorders>
              <w:top w:val="nil"/>
              <w:left w:val="nil"/>
              <w:bottom w:val="single" w:sz="4" w:space="0" w:color="auto"/>
              <w:right w:val="single" w:sz="4" w:space="0" w:color="auto"/>
            </w:tcBorders>
            <w:noWrap/>
            <w:vAlign w:val="bottom"/>
            <w:hideMark/>
          </w:tcPr>
          <w:p w14:paraId="1F170E7B" w14:textId="77777777" w:rsidR="00231553" w:rsidRPr="00231553" w:rsidRDefault="00231553" w:rsidP="00231553">
            <w:pPr>
              <w:rPr>
                <w:rFonts w:eastAsiaTheme="minorHAnsi" w:cs="Arial"/>
                <w:szCs w:val="22"/>
                <w:u w:val="single"/>
              </w:rPr>
            </w:pPr>
            <w:hyperlink r:id="rId246" w:history="1">
              <w:r w:rsidRPr="00231553">
                <w:rPr>
                  <w:rStyle w:val="Hyperlink"/>
                  <w:rFonts w:eastAsiaTheme="minorHAnsi" w:cs="Arial"/>
                  <w:szCs w:val="22"/>
                </w:rPr>
                <w:t>http://deanstire.big3tire.com/b3t/deanstire/index.html</w:t>
              </w:r>
            </w:hyperlink>
          </w:p>
        </w:tc>
      </w:tr>
      <w:tr w:rsidR="00231553" w:rsidRPr="00231553" w14:paraId="5CC566F6" w14:textId="77777777" w:rsidTr="00CB628F">
        <w:trPr>
          <w:trHeight w:val="300"/>
        </w:trPr>
        <w:tc>
          <w:tcPr>
            <w:tcW w:w="3200" w:type="dxa"/>
            <w:tcBorders>
              <w:top w:val="nil"/>
              <w:left w:val="single" w:sz="4" w:space="0" w:color="auto"/>
              <w:bottom w:val="single" w:sz="4" w:space="0" w:color="auto"/>
              <w:right w:val="single" w:sz="4" w:space="0" w:color="auto"/>
            </w:tcBorders>
            <w:noWrap/>
            <w:vAlign w:val="bottom"/>
            <w:hideMark/>
          </w:tcPr>
          <w:p w14:paraId="7656DD9F" w14:textId="77777777" w:rsidR="00231553" w:rsidRPr="00231553" w:rsidRDefault="00231553" w:rsidP="00231553">
            <w:pPr>
              <w:rPr>
                <w:rFonts w:eastAsiaTheme="minorHAnsi" w:cs="Arial"/>
                <w:szCs w:val="22"/>
              </w:rPr>
            </w:pPr>
            <w:r w:rsidRPr="00231553">
              <w:rPr>
                <w:rFonts w:eastAsiaTheme="minorHAnsi" w:cs="Arial"/>
                <w:szCs w:val="22"/>
              </w:rPr>
              <w:t>degenhardt.mrtireoutlet.com</w:t>
            </w:r>
          </w:p>
        </w:tc>
        <w:tc>
          <w:tcPr>
            <w:tcW w:w="6640" w:type="dxa"/>
            <w:tcBorders>
              <w:top w:val="nil"/>
              <w:left w:val="nil"/>
              <w:bottom w:val="single" w:sz="4" w:space="0" w:color="auto"/>
              <w:right w:val="single" w:sz="4" w:space="0" w:color="auto"/>
            </w:tcBorders>
            <w:noWrap/>
            <w:vAlign w:val="bottom"/>
            <w:hideMark/>
          </w:tcPr>
          <w:p w14:paraId="7D8119BD" w14:textId="77777777" w:rsidR="00231553" w:rsidRPr="00231553" w:rsidRDefault="00231553" w:rsidP="00231553">
            <w:pPr>
              <w:rPr>
                <w:rFonts w:eastAsiaTheme="minorHAnsi" w:cs="Arial"/>
                <w:szCs w:val="22"/>
                <w:u w:val="single"/>
              </w:rPr>
            </w:pPr>
            <w:hyperlink r:id="rId247" w:history="1">
              <w:r w:rsidRPr="00231553">
                <w:rPr>
                  <w:rStyle w:val="Hyperlink"/>
                  <w:rFonts w:eastAsiaTheme="minorHAnsi" w:cs="Arial"/>
                  <w:szCs w:val="22"/>
                </w:rPr>
                <w:t>http://degenhardt.mrtireoutlet.com/mrt/degenhardt/index.html</w:t>
              </w:r>
            </w:hyperlink>
          </w:p>
        </w:tc>
      </w:tr>
      <w:tr w:rsidR="00231553" w:rsidRPr="00231553" w14:paraId="1D069260" w14:textId="77777777" w:rsidTr="00CB628F">
        <w:trPr>
          <w:trHeight w:val="300"/>
        </w:trPr>
        <w:tc>
          <w:tcPr>
            <w:tcW w:w="3200" w:type="dxa"/>
            <w:tcBorders>
              <w:top w:val="nil"/>
              <w:left w:val="single" w:sz="4" w:space="0" w:color="auto"/>
              <w:bottom w:val="single" w:sz="4" w:space="0" w:color="auto"/>
              <w:right w:val="single" w:sz="4" w:space="0" w:color="auto"/>
            </w:tcBorders>
            <w:noWrap/>
            <w:vAlign w:val="bottom"/>
            <w:hideMark/>
          </w:tcPr>
          <w:p w14:paraId="1C0BDC96" w14:textId="77777777" w:rsidR="00231553" w:rsidRPr="00231553" w:rsidRDefault="00231553" w:rsidP="00231553">
            <w:pPr>
              <w:rPr>
                <w:rFonts w:eastAsiaTheme="minorHAnsi" w:cs="Arial"/>
                <w:szCs w:val="22"/>
              </w:rPr>
            </w:pPr>
            <w:r w:rsidRPr="00231553">
              <w:rPr>
                <w:rFonts w:eastAsiaTheme="minorHAnsi" w:cs="Arial"/>
                <w:szCs w:val="22"/>
              </w:rPr>
              <w:t>dickstirebarn.big3tire.com</w:t>
            </w:r>
          </w:p>
        </w:tc>
        <w:tc>
          <w:tcPr>
            <w:tcW w:w="6640" w:type="dxa"/>
            <w:tcBorders>
              <w:top w:val="nil"/>
              <w:left w:val="nil"/>
              <w:bottom w:val="single" w:sz="4" w:space="0" w:color="auto"/>
              <w:right w:val="single" w:sz="4" w:space="0" w:color="auto"/>
            </w:tcBorders>
            <w:noWrap/>
            <w:vAlign w:val="bottom"/>
            <w:hideMark/>
          </w:tcPr>
          <w:p w14:paraId="0E1A2B94" w14:textId="77777777" w:rsidR="00231553" w:rsidRPr="00231553" w:rsidRDefault="00231553" w:rsidP="00231553">
            <w:pPr>
              <w:rPr>
                <w:rFonts w:eastAsiaTheme="minorHAnsi" w:cs="Arial"/>
                <w:szCs w:val="22"/>
                <w:u w:val="single"/>
              </w:rPr>
            </w:pPr>
            <w:hyperlink r:id="rId248" w:history="1">
              <w:r w:rsidRPr="00231553">
                <w:rPr>
                  <w:rStyle w:val="Hyperlink"/>
                  <w:rFonts w:eastAsiaTheme="minorHAnsi" w:cs="Arial"/>
                  <w:szCs w:val="22"/>
                </w:rPr>
                <w:t>http://dickstirebarn.big3tire.com/b3t/dickstirebarn/index.html</w:t>
              </w:r>
            </w:hyperlink>
          </w:p>
        </w:tc>
      </w:tr>
      <w:tr w:rsidR="00231553" w:rsidRPr="00231553" w14:paraId="34BBFDE2" w14:textId="77777777" w:rsidTr="00CB628F">
        <w:trPr>
          <w:trHeight w:val="300"/>
        </w:trPr>
        <w:tc>
          <w:tcPr>
            <w:tcW w:w="3200" w:type="dxa"/>
            <w:tcBorders>
              <w:top w:val="nil"/>
              <w:left w:val="single" w:sz="4" w:space="0" w:color="auto"/>
              <w:bottom w:val="single" w:sz="4" w:space="0" w:color="auto"/>
              <w:right w:val="single" w:sz="4" w:space="0" w:color="auto"/>
            </w:tcBorders>
            <w:noWrap/>
            <w:vAlign w:val="bottom"/>
            <w:hideMark/>
          </w:tcPr>
          <w:p w14:paraId="202A3CE7" w14:textId="77777777" w:rsidR="00231553" w:rsidRPr="00231553" w:rsidRDefault="00231553" w:rsidP="00231553">
            <w:pPr>
              <w:rPr>
                <w:rFonts w:eastAsiaTheme="minorHAnsi" w:cs="Arial"/>
                <w:szCs w:val="22"/>
              </w:rPr>
            </w:pPr>
            <w:r w:rsidRPr="00231553">
              <w:rPr>
                <w:rFonts w:eastAsiaTheme="minorHAnsi" w:cs="Arial"/>
                <w:szCs w:val="22"/>
              </w:rPr>
              <w:t>jonestires.mrtireoutlet.com</w:t>
            </w:r>
          </w:p>
        </w:tc>
        <w:tc>
          <w:tcPr>
            <w:tcW w:w="6640" w:type="dxa"/>
            <w:tcBorders>
              <w:top w:val="nil"/>
              <w:left w:val="nil"/>
              <w:bottom w:val="single" w:sz="4" w:space="0" w:color="auto"/>
              <w:right w:val="single" w:sz="4" w:space="0" w:color="auto"/>
            </w:tcBorders>
            <w:noWrap/>
            <w:vAlign w:val="bottom"/>
            <w:hideMark/>
          </w:tcPr>
          <w:p w14:paraId="0F6F1D19" w14:textId="77777777" w:rsidR="00231553" w:rsidRPr="00231553" w:rsidRDefault="00231553" w:rsidP="00231553">
            <w:pPr>
              <w:rPr>
                <w:rFonts w:eastAsiaTheme="minorHAnsi" w:cs="Arial"/>
                <w:szCs w:val="22"/>
                <w:u w:val="single"/>
              </w:rPr>
            </w:pPr>
            <w:hyperlink r:id="rId249" w:history="1">
              <w:r w:rsidRPr="00231553">
                <w:rPr>
                  <w:rStyle w:val="Hyperlink"/>
                  <w:rFonts w:eastAsiaTheme="minorHAnsi" w:cs="Arial"/>
                  <w:szCs w:val="22"/>
                </w:rPr>
                <w:t>http://jonestires.mrtireoutlet.com/mrt/jonestires/index.html</w:t>
              </w:r>
            </w:hyperlink>
          </w:p>
        </w:tc>
      </w:tr>
      <w:tr w:rsidR="00231553" w:rsidRPr="00231553" w14:paraId="2B7B93AE" w14:textId="77777777" w:rsidTr="00CB628F">
        <w:trPr>
          <w:trHeight w:val="300"/>
        </w:trPr>
        <w:tc>
          <w:tcPr>
            <w:tcW w:w="3200" w:type="dxa"/>
            <w:tcBorders>
              <w:top w:val="nil"/>
              <w:left w:val="single" w:sz="4" w:space="0" w:color="auto"/>
              <w:bottom w:val="single" w:sz="4" w:space="0" w:color="auto"/>
              <w:right w:val="single" w:sz="4" w:space="0" w:color="auto"/>
            </w:tcBorders>
            <w:noWrap/>
            <w:vAlign w:val="bottom"/>
            <w:hideMark/>
          </w:tcPr>
          <w:p w14:paraId="2B078A9D" w14:textId="77777777" w:rsidR="00231553" w:rsidRPr="00231553" w:rsidRDefault="00231553" w:rsidP="00231553">
            <w:pPr>
              <w:rPr>
                <w:rFonts w:eastAsiaTheme="minorHAnsi" w:cs="Arial"/>
                <w:szCs w:val="22"/>
              </w:rPr>
            </w:pPr>
            <w:r w:rsidRPr="00231553">
              <w:rPr>
                <w:rFonts w:eastAsiaTheme="minorHAnsi" w:cs="Arial"/>
                <w:szCs w:val="22"/>
              </w:rPr>
              <w:t>trucktiresales.mrtireoutlet.com</w:t>
            </w:r>
          </w:p>
        </w:tc>
        <w:tc>
          <w:tcPr>
            <w:tcW w:w="6640" w:type="dxa"/>
            <w:tcBorders>
              <w:top w:val="nil"/>
              <w:left w:val="nil"/>
              <w:bottom w:val="single" w:sz="4" w:space="0" w:color="auto"/>
              <w:right w:val="single" w:sz="4" w:space="0" w:color="auto"/>
            </w:tcBorders>
            <w:noWrap/>
            <w:vAlign w:val="bottom"/>
            <w:hideMark/>
          </w:tcPr>
          <w:p w14:paraId="5B5D75C3" w14:textId="77777777" w:rsidR="00231553" w:rsidRPr="00231553" w:rsidRDefault="00231553" w:rsidP="00231553">
            <w:pPr>
              <w:rPr>
                <w:rFonts w:eastAsiaTheme="minorHAnsi" w:cs="Arial"/>
                <w:szCs w:val="22"/>
                <w:u w:val="single"/>
              </w:rPr>
            </w:pPr>
            <w:hyperlink r:id="rId250" w:history="1">
              <w:r w:rsidRPr="00231553">
                <w:rPr>
                  <w:rStyle w:val="Hyperlink"/>
                  <w:rFonts w:eastAsiaTheme="minorHAnsi" w:cs="Arial"/>
                  <w:szCs w:val="22"/>
                </w:rPr>
                <w:t>http://trucktiresales.mrtireoutlet.com/mrt/trucktiresales/index.html</w:t>
              </w:r>
            </w:hyperlink>
          </w:p>
        </w:tc>
      </w:tr>
    </w:tbl>
    <w:p w14:paraId="57EFC46E" w14:textId="77777777" w:rsidR="00603046" w:rsidRDefault="00603046" w:rsidP="00231553">
      <w:pPr>
        <w:rPr>
          <w:rFonts w:eastAsiaTheme="minorHAnsi" w:cs="Arial"/>
          <w:szCs w:val="22"/>
        </w:rPr>
      </w:pPr>
    </w:p>
    <w:p w14:paraId="75ACDDA7" w14:textId="3ACCE1E0" w:rsidR="00603046" w:rsidRPr="00A77493" w:rsidRDefault="00603046" w:rsidP="00A77493">
      <w:pPr>
        <w:pStyle w:val="ListParagraph"/>
        <w:numPr>
          <w:ilvl w:val="2"/>
          <w:numId w:val="32"/>
        </w:numPr>
        <w:rPr>
          <w:b/>
          <w:bCs/>
          <w:sz w:val="24"/>
          <w:szCs w:val="22"/>
        </w:rPr>
      </w:pPr>
      <w:r w:rsidRPr="00A77493">
        <w:rPr>
          <w:b/>
          <w:bCs/>
          <w:sz w:val="24"/>
          <w:szCs w:val="22"/>
        </w:rPr>
        <w:lastRenderedPageBreak/>
        <w:t>Creating NordLocker Cloud Account</w:t>
      </w:r>
    </w:p>
    <w:p w14:paraId="0E6DE796" w14:textId="77777777" w:rsidR="00603046" w:rsidRPr="00770F44" w:rsidRDefault="00603046" w:rsidP="00603046">
      <w:pPr>
        <w:rPr>
          <w:bCs/>
        </w:rPr>
      </w:pPr>
      <w:r w:rsidRPr="00FA35CC">
        <w:rPr>
          <w:bCs/>
        </w:rPr>
        <w:t>NordLocker is an encryption tool anyone can use to protect their files from snoopers, hackers, and advertisers. NordLocker can secure files and sync them via a zero-knowledge cloud for easy access at any time.</w:t>
      </w:r>
      <w:r>
        <w:rPr>
          <w:bCs/>
        </w:rPr>
        <w:t xml:space="preserve"> This is the encryption tool K&amp;M Tire requires all sensitive &amp; secure data to be encrypted through when sending through email networks</w:t>
      </w:r>
      <w:r w:rsidRPr="00770F44">
        <w:rPr>
          <w:bCs/>
        </w:rPr>
        <w:t>:</w:t>
      </w:r>
    </w:p>
    <w:p w14:paraId="7C6EBD66" w14:textId="77777777" w:rsidR="00603046" w:rsidRPr="00603046" w:rsidRDefault="00603046" w:rsidP="00603046"/>
    <w:p w14:paraId="09C5446A" w14:textId="77777777" w:rsidR="00603046" w:rsidRPr="00603046" w:rsidRDefault="00603046" w:rsidP="00FC5F85">
      <w:pPr>
        <w:pStyle w:val="ListParagraph"/>
        <w:numPr>
          <w:ilvl w:val="0"/>
          <w:numId w:val="196"/>
        </w:numPr>
        <w:rPr>
          <w:rFonts w:eastAsiaTheme="minorHAnsi"/>
        </w:rPr>
      </w:pPr>
      <w:r w:rsidRPr="00603046">
        <w:rPr>
          <w:rFonts w:eastAsiaTheme="minorHAnsi"/>
        </w:rPr>
        <w:t>Go to NordLocker website to sign up.</w:t>
      </w:r>
    </w:p>
    <w:p w14:paraId="6FDE5DE9" w14:textId="77777777" w:rsidR="00603046" w:rsidRPr="00603046" w:rsidRDefault="00603046" w:rsidP="00FC5F85">
      <w:pPr>
        <w:pStyle w:val="ListParagraph"/>
        <w:numPr>
          <w:ilvl w:val="1"/>
          <w:numId w:val="196"/>
        </w:numPr>
        <w:rPr>
          <w:rFonts w:eastAsiaTheme="minorHAnsi"/>
        </w:rPr>
      </w:pPr>
      <w:r w:rsidRPr="00603046">
        <w:rPr>
          <w:rFonts w:eastAsiaTheme="minorHAnsi"/>
        </w:rPr>
        <w:t>Cloud.nordlocker.com</w:t>
      </w:r>
    </w:p>
    <w:p w14:paraId="40C5B7D1" w14:textId="77777777" w:rsidR="00603046" w:rsidRPr="00603046" w:rsidRDefault="00603046" w:rsidP="00FC5F85">
      <w:pPr>
        <w:pStyle w:val="ListParagraph"/>
        <w:numPr>
          <w:ilvl w:val="0"/>
          <w:numId w:val="196"/>
        </w:numPr>
        <w:rPr>
          <w:rFonts w:eastAsiaTheme="minorHAnsi"/>
        </w:rPr>
      </w:pPr>
      <w:r w:rsidRPr="00603046">
        <w:rPr>
          <w:rFonts w:eastAsiaTheme="minorHAnsi"/>
        </w:rPr>
        <w:t>Select “Create Nord Account”</w:t>
      </w:r>
    </w:p>
    <w:p w14:paraId="7C29B6A5" w14:textId="77777777" w:rsidR="00603046" w:rsidRPr="00603046" w:rsidRDefault="00603046" w:rsidP="00FC5F85">
      <w:pPr>
        <w:pStyle w:val="ListParagraph"/>
        <w:numPr>
          <w:ilvl w:val="0"/>
          <w:numId w:val="196"/>
        </w:numPr>
        <w:rPr>
          <w:rFonts w:eastAsiaTheme="minorHAnsi"/>
        </w:rPr>
      </w:pPr>
      <w:r w:rsidRPr="00603046">
        <w:rPr>
          <w:rFonts w:eastAsiaTheme="minorHAnsi"/>
        </w:rPr>
        <w:t>Input your company email account.</w:t>
      </w:r>
    </w:p>
    <w:p w14:paraId="6750E375" w14:textId="77777777" w:rsidR="00603046" w:rsidRPr="00603046" w:rsidRDefault="00603046" w:rsidP="00FC5F85">
      <w:pPr>
        <w:pStyle w:val="ListParagraph"/>
        <w:numPr>
          <w:ilvl w:val="0"/>
          <w:numId w:val="196"/>
        </w:numPr>
        <w:rPr>
          <w:rFonts w:eastAsiaTheme="minorHAnsi"/>
        </w:rPr>
      </w:pPr>
      <w:r w:rsidRPr="00603046">
        <w:rPr>
          <w:rFonts w:eastAsiaTheme="minorHAnsi"/>
        </w:rPr>
        <w:t>A verification email will be sent to your email with a code you must input</w:t>
      </w:r>
    </w:p>
    <w:p w14:paraId="2532E1BD" w14:textId="77777777" w:rsidR="00603046" w:rsidRPr="00603046" w:rsidRDefault="00603046" w:rsidP="00FC5F85">
      <w:pPr>
        <w:pStyle w:val="ListParagraph"/>
        <w:numPr>
          <w:ilvl w:val="0"/>
          <w:numId w:val="196"/>
        </w:numPr>
        <w:rPr>
          <w:rFonts w:eastAsiaTheme="minorHAnsi"/>
        </w:rPr>
      </w:pPr>
      <w:r w:rsidRPr="00603046">
        <w:rPr>
          <w:rFonts w:eastAsiaTheme="minorHAnsi"/>
        </w:rPr>
        <w:t>Then you must create a password using the requirements needed (length, complexity, etc.)</w:t>
      </w:r>
    </w:p>
    <w:p w14:paraId="2C0AC828" w14:textId="77777777" w:rsidR="00603046" w:rsidRPr="00603046" w:rsidRDefault="00603046" w:rsidP="00FC5F85">
      <w:pPr>
        <w:pStyle w:val="ListParagraph"/>
        <w:numPr>
          <w:ilvl w:val="0"/>
          <w:numId w:val="196"/>
        </w:numPr>
        <w:rPr>
          <w:rFonts w:eastAsiaTheme="minorHAnsi"/>
        </w:rPr>
      </w:pPr>
      <w:r w:rsidRPr="00603046">
        <w:rPr>
          <w:rFonts w:eastAsiaTheme="minorHAnsi"/>
        </w:rPr>
        <w:t>Once logged in, you must create a NordLocker Key that will allow you to encrypt your files. This should be different from your login password.</w:t>
      </w:r>
    </w:p>
    <w:p w14:paraId="4BD60C79" w14:textId="1C90E451" w:rsidR="00603046" w:rsidRDefault="00603046" w:rsidP="00603046">
      <w:pPr>
        <w:ind w:left="360"/>
        <w:rPr>
          <w:rFonts w:eastAsiaTheme="minorHAnsi"/>
        </w:rPr>
      </w:pPr>
      <w:r w:rsidRPr="00FA35CC">
        <w:rPr>
          <w:noProof/>
        </w:rPr>
        <w:drawing>
          <wp:inline distT="0" distB="0" distL="0" distR="0" wp14:anchorId="7D93B40A" wp14:editId="266EE1D0">
            <wp:extent cx="4229690" cy="4696480"/>
            <wp:effectExtent l="0" t="0" r="0" b="8890"/>
            <wp:docPr id="1684196742"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6742" name="Picture 1" descr="Screens screenshot of a computer&#10;&#10;Description automatically generated"/>
                    <pic:cNvPicPr/>
                  </pic:nvPicPr>
                  <pic:blipFill>
                    <a:blip r:embed="rId251"/>
                    <a:stretch>
                      <a:fillRect/>
                    </a:stretch>
                  </pic:blipFill>
                  <pic:spPr>
                    <a:xfrm>
                      <a:off x="0" y="0"/>
                      <a:ext cx="4229690" cy="4696480"/>
                    </a:xfrm>
                    <a:prstGeom prst="rect">
                      <a:avLst/>
                    </a:prstGeom>
                  </pic:spPr>
                </pic:pic>
              </a:graphicData>
            </a:graphic>
          </wp:inline>
        </w:drawing>
      </w:r>
    </w:p>
    <w:p w14:paraId="155E65CD" w14:textId="77777777" w:rsidR="00603046" w:rsidRDefault="00603046" w:rsidP="00603046">
      <w:pPr>
        <w:ind w:left="360"/>
        <w:rPr>
          <w:rFonts w:eastAsiaTheme="minorHAnsi"/>
        </w:rPr>
      </w:pPr>
    </w:p>
    <w:p w14:paraId="5B1C719D" w14:textId="77777777" w:rsidR="00603046" w:rsidRDefault="00603046" w:rsidP="00FC5F85">
      <w:pPr>
        <w:pStyle w:val="ListParagraph"/>
        <w:numPr>
          <w:ilvl w:val="0"/>
          <w:numId w:val="196"/>
        </w:numPr>
        <w:rPr>
          <w:rFonts w:eastAsiaTheme="minorHAnsi"/>
        </w:rPr>
      </w:pPr>
      <w:r w:rsidRPr="00603046">
        <w:rPr>
          <w:rFonts w:eastAsiaTheme="minorHAnsi"/>
        </w:rPr>
        <w:lastRenderedPageBreak/>
        <w:t>After you create your NordLocker Key, they will provide you with a Recovery Key for your account. This is important because if you forget your key this is the ONLY way to recover your account and reset your password.</w:t>
      </w:r>
    </w:p>
    <w:p w14:paraId="659F8EE8" w14:textId="6D88B954" w:rsidR="00603046" w:rsidRPr="00603046" w:rsidRDefault="00603046" w:rsidP="00FC5F85">
      <w:pPr>
        <w:pStyle w:val="ListParagraph"/>
        <w:numPr>
          <w:ilvl w:val="0"/>
          <w:numId w:val="196"/>
        </w:numPr>
        <w:rPr>
          <w:rFonts w:eastAsiaTheme="minorHAnsi"/>
        </w:rPr>
      </w:pPr>
      <w:r>
        <w:rPr>
          <w:rFonts w:eastAsiaTheme="minorHAnsi"/>
        </w:rPr>
        <w:t xml:space="preserve">PLEASE SAVE </w:t>
      </w:r>
      <w:r w:rsidRPr="00603046">
        <w:rPr>
          <w:rFonts w:eastAsiaTheme="minorHAnsi"/>
        </w:rPr>
        <w:t>THIS KEY IN A SAFE PLACE</w:t>
      </w:r>
    </w:p>
    <w:p w14:paraId="6D3F87F2" w14:textId="021041B8" w:rsidR="00603046" w:rsidRPr="00603046" w:rsidRDefault="00603046" w:rsidP="00603046">
      <w:pPr>
        <w:pStyle w:val="ListParagraph"/>
        <w:rPr>
          <w:rFonts w:eastAsiaTheme="minorHAnsi"/>
        </w:rPr>
      </w:pPr>
      <w:r>
        <w:rPr>
          <w:rFonts w:eastAsiaTheme="minorHAnsi"/>
          <w:noProof/>
        </w:rPr>
        <w:drawing>
          <wp:inline distT="0" distB="0" distL="0" distR="0" wp14:anchorId="0A84116C" wp14:editId="0FA464FA">
            <wp:extent cx="4194175" cy="3895725"/>
            <wp:effectExtent l="0" t="0" r="0" b="9525"/>
            <wp:docPr id="71613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4194175" cy="3895725"/>
                    </a:xfrm>
                    <a:prstGeom prst="rect">
                      <a:avLst/>
                    </a:prstGeom>
                    <a:noFill/>
                  </pic:spPr>
                </pic:pic>
              </a:graphicData>
            </a:graphic>
          </wp:inline>
        </w:drawing>
      </w:r>
      <w:r w:rsidRPr="00603046">
        <w:rPr>
          <w:rFonts w:eastAsiaTheme="minorHAnsi"/>
        </w:rPr>
        <w:t>.</w:t>
      </w:r>
    </w:p>
    <w:p w14:paraId="6D80D0FA" w14:textId="1414F1F1" w:rsidR="00603046" w:rsidRDefault="00603046" w:rsidP="00603046">
      <w:pPr>
        <w:pStyle w:val="ListParagraph"/>
        <w:rPr>
          <w:rFonts w:eastAsiaTheme="minorHAnsi"/>
        </w:rPr>
      </w:pPr>
    </w:p>
    <w:p w14:paraId="3C58DF5B" w14:textId="77777777" w:rsidR="00603046" w:rsidRDefault="00603046" w:rsidP="00603046">
      <w:pPr>
        <w:pStyle w:val="ListParagraph"/>
        <w:rPr>
          <w:rFonts w:eastAsiaTheme="minorHAnsi"/>
        </w:rPr>
      </w:pPr>
    </w:p>
    <w:p w14:paraId="454BB6D1" w14:textId="77777777" w:rsidR="00603046" w:rsidRPr="00603046" w:rsidRDefault="00603046" w:rsidP="00603046">
      <w:pPr>
        <w:pStyle w:val="ListParagraph"/>
        <w:rPr>
          <w:rFonts w:eastAsiaTheme="minorHAnsi"/>
        </w:rPr>
      </w:pPr>
    </w:p>
    <w:p w14:paraId="40762AA4" w14:textId="2BB95512" w:rsidR="00603046" w:rsidRDefault="00603046" w:rsidP="00603046">
      <w:pPr>
        <w:rPr>
          <w:rFonts w:eastAsiaTheme="minorHAnsi"/>
        </w:rPr>
      </w:pPr>
      <w:r w:rsidRPr="00603046">
        <w:rPr>
          <w:rFonts w:eastAsiaTheme="minorHAnsi"/>
        </w:rPr>
        <w:t>9.</w:t>
      </w:r>
      <w:r w:rsidRPr="00603046">
        <w:rPr>
          <w:rFonts w:eastAsiaTheme="minorHAnsi"/>
        </w:rPr>
        <w:tab/>
        <w:t>After this your account is set up.</w:t>
      </w:r>
    </w:p>
    <w:p w14:paraId="5BE00303" w14:textId="77777777" w:rsidR="00603046" w:rsidRDefault="00603046" w:rsidP="00603046">
      <w:pPr>
        <w:rPr>
          <w:rFonts w:eastAsiaTheme="minorHAnsi"/>
        </w:rPr>
      </w:pPr>
    </w:p>
    <w:p w14:paraId="37AB35DA" w14:textId="77777777" w:rsidR="00A51D1F" w:rsidRDefault="00A51D1F" w:rsidP="00603046">
      <w:pPr>
        <w:rPr>
          <w:rFonts w:eastAsiaTheme="minorHAnsi"/>
        </w:rPr>
      </w:pPr>
    </w:p>
    <w:p w14:paraId="2ADEAFD6" w14:textId="77777777" w:rsidR="00A51D1F" w:rsidRDefault="00A51D1F" w:rsidP="00603046">
      <w:pPr>
        <w:rPr>
          <w:rFonts w:eastAsiaTheme="minorHAnsi"/>
        </w:rPr>
      </w:pPr>
    </w:p>
    <w:p w14:paraId="16FEFD31" w14:textId="77777777" w:rsidR="00A51D1F" w:rsidRDefault="00A51D1F" w:rsidP="00603046">
      <w:pPr>
        <w:rPr>
          <w:rFonts w:eastAsiaTheme="minorHAnsi"/>
        </w:rPr>
      </w:pPr>
    </w:p>
    <w:p w14:paraId="0C2848F7" w14:textId="77777777" w:rsidR="00A51D1F" w:rsidRDefault="00A51D1F" w:rsidP="00603046">
      <w:pPr>
        <w:rPr>
          <w:rFonts w:eastAsiaTheme="minorHAnsi"/>
        </w:rPr>
      </w:pPr>
    </w:p>
    <w:p w14:paraId="71430B5B" w14:textId="77777777" w:rsidR="00A51D1F" w:rsidRDefault="00A51D1F" w:rsidP="00603046">
      <w:pPr>
        <w:rPr>
          <w:rFonts w:eastAsiaTheme="minorHAnsi"/>
        </w:rPr>
      </w:pPr>
    </w:p>
    <w:p w14:paraId="1D91FBEB" w14:textId="77777777" w:rsidR="00A51D1F" w:rsidRDefault="00A51D1F" w:rsidP="00603046">
      <w:pPr>
        <w:rPr>
          <w:rFonts w:eastAsiaTheme="minorHAnsi"/>
        </w:rPr>
      </w:pPr>
    </w:p>
    <w:p w14:paraId="5F066CBA" w14:textId="77777777" w:rsidR="00A51D1F" w:rsidRDefault="00A51D1F" w:rsidP="00603046">
      <w:pPr>
        <w:rPr>
          <w:rFonts w:eastAsiaTheme="minorHAnsi"/>
        </w:rPr>
      </w:pPr>
    </w:p>
    <w:p w14:paraId="40846934" w14:textId="77777777" w:rsidR="00A51D1F" w:rsidRDefault="00A51D1F" w:rsidP="00603046">
      <w:pPr>
        <w:rPr>
          <w:rFonts w:eastAsiaTheme="minorHAnsi"/>
        </w:rPr>
      </w:pPr>
    </w:p>
    <w:p w14:paraId="5488D7CD" w14:textId="77777777" w:rsidR="00A51D1F" w:rsidRDefault="00A51D1F" w:rsidP="00603046">
      <w:pPr>
        <w:rPr>
          <w:rFonts w:eastAsiaTheme="minorHAnsi"/>
        </w:rPr>
      </w:pPr>
    </w:p>
    <w:p w14:paraId="5E2A71BA" w14:textId="77777777" w:rsidR="00A77493" w:rsidRDefault="00A77493" w:rsidP="00603046">
      <w:pPr>
        <w:rPr>
          <w:rFonts w:eastAsiaTheme="minorHAnsi"/>
        </w:rPr>
      </w:pPr>
    </w:p>
    <w:p w14:paraId="6C834DBE" w14:textId="77777777" w:rsidR="00A51D1F" w:rsidRDefault="00A51D1F" w:rsidP="00603046">
      <w:pPr>
        <w:rPr>
          <w:rFonts w:eastAsiaTheme="minorHAnsi"/>
        </w:rPr>
      </w:pPr>
    </w:p>
    <w:p w14:paraId="33F9C00D" w14:textId="65A4F522" w:rsidR="00603046" w:rsidRPr="00A77493" w:rsidRDefault="00603046" w:rsidP="00A77493">
      <w:pPr>
        <w:pStyle w:val="ListParagraph"/>
        <w:numPr>
          <w:ilvl w:val="2"/>
          <w:numId w:val="32"/>
        </w:numPr>
        <w:rPr>
          <w:b/>
          <w:bCs/>
          <w:sz w:val="24"/>
          <w:szCs w:val="22"/>
        </w:rPr>
      </w:pPr>
      <w:r w:rsidRPr="00A77493">
        <w:rPr>
          <w:b/>
          <w:bCs/>
          <w:sz w:val="24"/>
          <w:szCs w:val="22"/>
        </w:rPr>
        <w:lastRenderedPageBreak/>
        <w:t>Using NordLocker File Encryption</w:t>
      </w:r>
    </w:p>
    <w:p w14:paraId="3C78FF57" w14:textId="509E1C40" w:rsidR="00A51D1F" w:rsidRDefault="00A51D1F" w:rsidP="00A51D1F">
      <w:pPr>
        <w:rPr>
          <w:rFonts w:eastAsiaTheme="minorHAnsi"/>
        </w:rPr>
      </w:pPr>
      <w:r w:rsidRPr="00A51D1F">
        <w:rPr>
          <w:rFonts w:eastAsiaTheme="minorHAnsi"/>
        </w:rPr>
        <w:t>This section will spell out how and when to use your NordLocker Cloud Account for transmitting sensitive and confidential information over the company email network. This includes creating a locker, sending files through your secured link and proper communication of your encryption passwords:</w:t>
      </w:r>
    </w:p>
    <w:p w14:paraId="056B5D67" w14:textId="174F81A7" w:rsidR="00FE00E5" w:rsidRPr="00FE00E5" w:rsidRDefault="00FE00E5" w:rsidP="00FC5F85">
      <w:pPr>
        <w:pStyle w:val="ListParagraph"/>
        <w:numPr>
          <w:ilvl w:val="0"/>
          <w:numId w:val="296"/>
        </w:numPr>
        <w:rPr>
          <w:szCs w:val="22"/>
        </w:rPr>
      </w:pPr>
      <w:r w:rsidRPr="00FE00E5">
        <w:rPr>
          <w:szCs w:val="22"/>
        </w:rPr>
        <w:t>When in your NordLocker Account at cloud.nordlocker.com and after signing in, you can start with “Create a locker” option.</w:t>
      </w:r>
    </w:p>
    <w:p w14:paraId="02EAF08B" w14:textId="6D336D57" w:rsidR="00FE00E5" w:rsidRPr="00FE00E5" w:rsidRDefault="00FE00E5" w:rsidP="00FC5F85">
      <w:pPr>
        <w:pStyle w:val="ListParagraph"/>
        <w:numPr>
          <w:ilvl w:val="0"/>
          <w:numId w:val="296"/>
        </w:numPr>
        <w:rPr>
          <w:szCs w:val="22"/>
        </w:rPr>
      </w:pPr>
      <w:r w:rsidRPr="00FE00E5">
        <w:rPr>
          <w:szCs w:val="22"/>
        </w:rPr>
        <w:t>This will allow you to create a location (locker) to upload files for encryption.</w:t>
      </w:r>
    </w:p>
    <w:p w14:paraId="0A1AB9D9" w14:textId="242DBC44" w:rsidR="00FE00E5" w:rsidRPr="00FE00E5" w:rsidRDefault="00FE00E5" w:rsidP="00FC5F85">
      <w:pPr>
        <w:pStyle w:val="ListParagraph"/>
        <w:numPr>
          <w:ilvl w:val="0"/>
          <w:numId w:val="296"/>
        </w:numPr>
        <w:rPr>
          <w:szCs w:val="22"/>
        </w:rPr>
      </w:pPr>
      <w:r w:rsidRPr="00FE00E5">
        <w:rPr>
          <w:szCs w:val="22"/>
        </w:rPr>
        <w:t>Enter the name of your locker you would like to create. This is like creating a folder you would put files in on your PC.</w:t>
      </w:r>
    </w:p>
    <w:p w14:paraId="3331428A" w14:textId="6AE3ABEB" w:rsidR="00A51D1F" w:rsidRDefault="00FE00E5" w:rsidP="00FC5F85">
      <w:pPr>
        <w:pStyle w:val="ListParagraph"/>
        <w:numPr>
          <w:ilvl w:val="0"/>
          <w:numId w:val="296"/>
        </w:numPr>
        <w:rPr>
          <w:szCs w:val="22"/>
        </w:rPr>
      </w:pPr>
      <w:r w:rsidRPr="00FE00E5">
        <w:rPr>
          <w:szCs w:val="22"/>
        </w:rPr>
        <w:t>Once you have a locker setup, you can add a file or folder that would need to be encrypted for sharing by clicking the “Upload” button.</w:t>
      </w:r>
    </w:p>
    <w:p w14:paraId="22FD9ABE" w14:textId="192DA20F" w:rsidR="00FE00E5" w:rsidRDefault="00FE00E5" w:rsidP="00FE00E5">
      <w:pPr>
        <w:ind w:left="360"/>
        <w:rPr>
          <w:szCs w:val="22"/>
        </w:rPr>
      </w:pPr>
      <w:r w:rsidRPr="00B4708D">
        <w:rPr>
          <w:bCs/>
          <w:noProof/>
        </w:rPr>
        <w:drawing>
          <wp:inline distT="0" distB="0" distL="0" distR="0" wp14:anchorId="06AED732" wp14:editId="7C82400C">
            <wp:extent cx="790685" cy="419158"/>
            <wp:effectExtent l="0" t="0" r="9525" b="0"/>
            <wp:docPr id="86357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70083" name=""/>
                    <pic:cNvPicPr/>
                  </pic:nvPicPr>
                  <pic:blipFill>
                    <a:blip r:embed="rId253"/>
                    <a:stretch>
                      <a:fillRect/>
                    </a:stretch>
                  </pic:blipFill>
                  <pic:spPr>
                    <a:xfrm>
                      <a:off x="0" y="0"/>
                      <a:ext cx="790685" cy="419158"/>
                    </a:xfrm>
                    <a:prstGeom prst="rect">
                      <a:avLst/>
                    </a:prstGeom>
                  </pic:spPr>
                </pic:pic>
              </a:graphicData>
            </a:graphic>
          </wp:inline>
        </w:drawing>
      </w:r>
    </w:p>
    <w:p w14:paraId="1CAA3E0B" w14:textId="77777777" w:rsidR="00FE00E5" w:rsidRDefault="00FE00E5" w:rsidP="00FC5F85">
      <w:pPr>
        <w:numPr>
          <w:ilvl w:val="0"/>
          <w:numId w:val="296"/>
        </w:numPr>
        <w:contextualSpacing/>
      </w:pPr>
      <w:r>
        <w:t>After files are uploaded you can select the file and make sure it is check marked as shown below and then click the “Share a copy” button circled in red below.</w:t>
      </w:r>
    </w:p>
    <w:p w14:paraId="26CD1BAF" w14:textId="61482ADA" w:rsidR="00FE00E5" w:rsidRPr="008B64E8" w:rsidRDefault="00FE00E5" w:rsidP="00FE00E5">
      <w:pPr>
        <w:ind w:left="720"/>
        <w:contextualSpacing/>
      </w:pPr>
      <w:r>
        <w:rPr>
          <w:noProof/>
        </w:rPr>
        <w:drawing>
          <wp:inline distT="0" distB="0" distL="0" distR="0" wp14:anchorId="28A0DD71" wp14:editId="3E1E218B">
            <wp:extent cx="5943600" cy="859591"/>
            <wp:effectExtent l="0" t="0" r="0" b="0"/>
            <wp:docPr id="479525882" name="Picture 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25882" name="Picture 1" descr="A white rectangular object with a white border&#10;&#10;Description automatically generated"/>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943600" cy="859591"/>
                    </a:xfrm>
                    <a:prstGeom prst="rect">
                      <a:avLst/>
                    </a:prstGeom>
                    <a:noFill/>
                  </pic:spPr>
                </pic:pic>
              </a:graphicData>
            </a:graphic>
          </wp:inline>
        </w:drawing>
      </w:r>
    </w:p>
    <w:p w14:paraId="22791F16" w14:textId="77777777" w:rsidR="00FE00E5" w:rsidRPr="00FE00E5" w:rsidRDefault="00FE00E5" w:rsidP="00FC5F85">
      <w:pPr>
        <w:pStyle w:val="ListParagraph"/>
        <w:numPr>
          <w:ilvl w:val="0"/>
          <w:numId w:val="296"/>
        </w:numPr>
        <w:rPr>
          <w:szCs w:val="22"/>
        </w:rPr>
      </w:pPr>
      <w:r w:rsidRPr="00FE00E5">
        <w:rPr>
          <w:szCs w:val="22"/>
        </w:rPr>
        <w:t>When you click this it will pop up asking to Generate a Link. Click the “Generate Link” button. This will create both a link to share and a security code to open the link.</w:t>
      </w:r>
    </w:p>
    <w:p w14:paraId="47686E0B" w14:textId="77777777" w:rsidR="00FE00E5" w:rsidRDefault="00FE00E5" w:rsidP="00FE00E5">
      <w:pPr>
        <w:pStyle w:val="ListParagraph"/>
        <w:rPr>
          <w:szCs w:val="22"/>
        </w:rPr>
      </w:pPr>
    </w:p>
    <w:p w14:paraId="54FCECB2" w14:textId="77777777" w:rsidR="00FE00E5" w:rsidRDefault="00FE00E5" w:rsidP="00FE00E5">
      <w:pPr>
        <w:pStyle w:val="ListParagraph"/>
        <w:rPr>
          <w:szCs w:val="22"/>
        </w:rPr>
      </w:pPr>
    </w:p>
    <w:p w14:paraId="1BAA476A" w14:textId="22FCBD75" w:rsidR="00FE00E5" w:rsidRPr="00FE00E5" w:rsidRDefault="00FE00E5" w:rsidP="00FE00E5">
      <w:pPr>
        <w:pStyle w:val="ListParagraph"/>
        <w:rPr>
          <w:szCs w:val="22"/>
        </w:rPr>
      </w:pPr>
      <w:r>
        <w:rPr>
          <w:noProof/>
          <w:szCs w:val="22"/>
        </w:rPr>
        <w:drawing>
          <wp:inline distT="0" distB="0" distL="0" distR="0" wp14:anchorId="0DEDDEF9" wp14:editId="0DB575F3">
            <wp:extent cx="5621020" cy="2761615"/>
            <wp:effectExtent l="0" t="0" r="0" b="635"/>
            <wp:docPr id="1328938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621020" cy="2761615"/>
                    </a:xfrm>
                    <a:prstGeom prst="rect">
                      <a:avLst/>
                    </a:prstGeom>
                    <a:noFill/>
                  </pic:spPr>
                </pic:pic>
              </a:graphicData>
            </a:graphic>
          </wp:inline>
        </w:drawing>
      </w:r>
    </w:p>
    <w:p w14:paraId="0D80AE48" w14:textId="42C25401" w:rsidR="00FE00E5" w:rsidRDefault="00FE00E5" w:rsidP="00FE00E5">
      <w:pPr>
        <w:pStyle w:val="ListParagraph"/>
        <w:rPr>
          <w:szCs w:val="22"/>
        </w:rPr>
      </w:pPr>
    </w:p>
    <w:p w14:paraId="0305F85E" w14:textId="77777777" w:rsidR="00FE00E5" w:rsidRDefault="00FE00E5" w:rsidP="00FE00E5">
      <w:pPr>
        <w:pStyle w:val="ListParagraph"/>
        <w:rPr>
          <w:szCs w:val="22"/>
        </w:rPr>
      </w:pPr>
    </w:p>
    <w:p w14:paraId="6C0DAC2B" w14:textId="77777777" w:rsidR="00FE00E5" w:rsidRDefault="00FE00E5" w:rsidP="00FE00E5">
      <w:pPr>
        <w:pStyle w:val="ListParagraph"/>
        <w:rPr>
          <w:szCs w:val="22"/>
        </w:rPr>
      </w:pPr>
    </w:p>
    <w:p w14:paraId="228F1B70" w14:textId="77777777" w:rsidR="00FE00E5" w:rsidRDefault="00FE00E5" w:rsidP="00FE00E5">
      <w:pPr>
        <w:pStyle w:val="ListParagraph"/>
        <w:rPr>
          <w:szCs w:val="22"/>
        </w:rPr>
      </w:pPr>
    </w:p>
    <w:p w14:paraId="396BF3AD" w14:textId="0C2B3313" w:rsidR="00FE00E5" w:rsidRPr="00FE00E5" w:rsidRDefault="00FE00E5" w:rsidP="00FC5F85">
      <w:pPr>
        <w:pStyle w:val="ListParagraph"/>
        <w:numPr>
          <w:ilvl w:val="0"/>
          <w:numId w:val="296"/>
        </w:numPr>
        <w:rPr>
          <w:szCs w:val="22"/>
        </w:rPr>
      </w:pPr>
      <w:r w:rsidRPr="00FE00E5">
        <w:rPr>
          <w:szCs w:val="22"/>
        </w:rPr>
        <w:lastRenderedPageBreak/>
        <w:t>At this point it is important to understand that you will copy the link by clicking on the yellow highlighted button.</w:t>
      </w:r>
    </w:p>
    <w:p w14:paraId="7D6FF448" w14:textId="43C577E8" w:rsidR="00FE00E5" w:rsidRPr="00FE00E5" w:rsidRDefault="00FE00E5" w:rsidP="00FC5F85">
      <w:pPr>
        <w:pStyle w:val="ListParagraph"/>
        <w:numPr>
          <w:ilvl w:val="0"/>
          <w:numId w:val="296"/>
        </w:numPr>
        <w:rPr>
          <w:szCs w:val="22"/>
        </w:rPr>
      </w:pPr>
      <w:r w:rsidRPr="00FE00E5">
        <w:rPr>
          <w:szCs w:val="22"/>
        </w:rPr>
        <w:t>Create a new email and make sure you have verified the email address of the person you are sharing the sensitive information with.</w:t>
      </w:r>
    </w:p>
    <w:p w14:paraId="4AFB7673" w14:textId="7B1A0798" w:rsidR="00FE00E5" w:rsidRPr="00FE00E5" w:rsidRDefault="00FE00E5" w:rsidP="00FC5F85">
      <w:pPr>
        <w:pStyle w:val="ListParagraph"/>
        <w:numPr>
          <w:ilvl w:val="0"/>
          <w:numId w:val="296"/>
        </w:numPr>
        <w:rPr>
          <w:szCs w:val="22"/>
        </w:rPr>
      </w:pPr>
      <w:r w:rsidRPr="00FE00E5">
        <w:rPr>
          <w:szCs w:val="22"/>
        </w:rPr>
        <w:t>Then you will paste the link into the body of your email to whomever you need to share your encrypted file.</w:t>
      </w:r>
    </w:p>
    <w:p w14:paraId="2BFC0334" w14:textId="53BA03B9" w:rsidR="00FE00E5" w:rsidRPr="00FE00E5" w:rsidRDefault="00FE00E5" w:rsidP="00FC5F85">
      <w:pPr>
        <w:pStyle w:val="ListParagraph"/>
        <w:numPr>
          <w:ilvl w:val="0"/>
          <w:numId w:val="296"/>
        </w:numPr>
        <w:rPr>
          <w:szCs w:val="22"/>
        </w:rPr>
      </w:pPr>
      <w:r w:rsidRPr="00FE00E5">
        <w:rPr>
          <w:szCs w:val="22"/>
        </w:rPr>
        <w:t>Send the email letting the receiver know that you will need to contact them by phone to verify the link and to provide the “Security Code” to open the file.</w:t>
      </w:r>
    </w:p>
    <w:p w14:paraId="7E13AB2B" w14:textId="7CF91364" w:rsidR="00FE00E5" w:rsidRPr="00FE00E5" w:rsidRDefault="00FE00E5" w:rsidP="00FC5F85">
      <w:pPr>
        <w:pStyle w:val="ListParagraph"/>
        <w:numPr>
          <w:ilvl w:val="0"/>
          <w:numId w:val="296"/>
        </w:numPr>
        <w:rPr>
          <w:szCs w:val="22"/>
        </w:rPr>
      </w:pPr>
      <w:r w:rsidRPr="00FE00E5">
        <w:rPr>
          <w:szCs w:val="22"/>
        </w:rPr>
        <w:t>The Security Code is highlighted in Green below and will need to be sent through another channel to the receiver of your encrypted file.</w:t>
      </w:r>
    </w:p>
    <w:p w14:paraId="37B627E2" w14:textId="1C6ECBF2" w:rsidR="00FE00E5" w:rsidRDefault="00FE00E5" w:rsidP="00FC5F85">
      <w:pPr>
        <w:pStyle w:val="ListParagraph"/>
        <w:numPr>
          <w:ilvl w:val="1"/>
          <w:numId w:val="296"/>
        </w:numPr>
        <w:rPr>
          <w:szCs w:val="22"/>
        </w:rPr>
      </w:pPr>
      <w:r w:rsidRPr="00FE00E5">
        <w:rPr>
          <w:szCs w:val="22"/>
        </w:rPr>
        <w:t>Phone is best to verify the user’s voice and if you could text the code as well to the person it would be a good dual verification.</w:t>
      </w:r>
    </w:p>
    <w:p w14:paraId="411D6346" w14:textId="77777777" w:rsidR="00FE00E5" w:rsidRDefault="00FE00E5" w:rsidP="00FE00E5">
      <w:pPr>
        <w:pStyle w:val="ListParagraph"/>
        <w:rPr>
          <w:szCs w:val="22"/>
        </w:rPr>
      </w:pPr>
    </w:p>
    <w:p w14:paraId="7067FF10" w14:textId="77777777" w:rsidR="00FE00E5" w:rsidRDefault="00FE00E5" w:rsidP="00FE00E5">
      <w:pPr>
        <w:pStyle w:val="ListParagraph"/>
        <w:rPr>
          <w:szCs w:val="22"/>
        </w:rPr>
      </w:pPr>
    </w:p>
    <w:p w14:paraId="1B1BC68D" w14:textId="2656F0FE" w:rsidR="00FE00E5" w:rsidRDefault="00FE00E5" w:rsidP="00FE00E5">
      <w:pPr>
        <w:pStyle w:val="ListParagraph"/>
        <w:rPr>
          <w:szCs w:val="22"/>
        </w:rPr>
      </w:pPr>
      <w:r>
        <w:rPr>
          <w:noProof/>
          <w:szCs w:val="22"/>
        </w:rPr>
        <w:drawing>
          <wp:inline distT="0" distB="0" distL="0" distR="0" wp14:anchorId="78091914" wp14:editId="68112CE4">
            <wp:extent cx="5621020" cy="2761615"/>
            <wp:effectExtent l="0" t="0" r="0" b="635"/>
            <wp:docPr id="1016456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621020" cy="2761615"/>
                    </a:xfrm>
                    <a:prstGeom prst="rect">
                      <a:avLst/>
                    </a:prstGeom>
                    <a:noFill/>
                  </pic:spPr>
                </pic:pic>
              </a:graphicData>
            </a:graphic>
          </wp:inline>
        </w:drawing>
      </w:r>
    </w:p>
    <w:p w14:paraId="5924BFE7" w14:textId="77777777" w:rsidR="00FE00E5" w:rsidRDefault="00FE00E5" w:rsidP="00FE00E5">
      <w:pPr>
        <w:pStyle w:val="ListParagraph"/>
        <w:rPr>
          <w:szCs w:val="22"/>
        </w:rPr>
      </w:pPr>
    </w:p>
    <w:p w14:paraId="57ABFD08" w14:textId="7721DC42" w:rsidR="00FE00E5" w:rsidRPr="00FE00E5" w:rsidRDefault="00FE00E5" w:rsidP="00FC5F85">
      <w:pPr>
        <w:pStyle w:val="ListParagraph"/>
        <w:numPr>
          <w:ilvl w:val="0"/>
          <w:numId w:val="296"/>
        </w:numPr>
        <w:rPr>
          <w:szCs w:val="22"/>
        </w:rPr>
      </w:pPr>
      <w:r w:rsidRPr="00FE00E5">
        <w:rPr>
          <w:szCs w:val="22"/>
        </w:rPr>
        <w:t>It works to be speaking to the user opening the file to verify that they were able to open the file and view the confidential or sensitive information that is required.</w:t>
      </w:r>
    </w:p>
    <w:p w14:paraId="7C16F31F" w14:textId="224BF943" w:rsidR="00FE00E5" w:rsidRPr="00FE00E5" w:rsidRDefault="00FE00E5" w:rsidP="00FC5F85">
      <w:pPr>
        <w:pStyle w:val="ListParagraph"/>
        <w:numPr>
          <w:ilvl w:val="0"/>
          <w:numId w:val="296"/>
        </w:numPr>
        <w:rPr>
          <w:szCs w:val="22"/>
        </w:rPr>
      </w:pPr>
      <w:r w:rsidRPr="00FE00E5">
        <w:rPr>
          <w:szCs w:val="22"/>
        </w:rPr>
        <w:t>After you are done and the receiver does not need the link or file anymore you should go back into your NordLocker account and delete the file from your locker.</w:t>
      </w:r>
    </w:p>
    <w:p w14:paraId="1779D696" w14:textId="1E6FCCAC" w:rsidR="00FE00E5" w:rsidRPr="00FE00E5" w:rsidRDefault="00FE00E5" w:rsidP="00FC5F85">
      <w:pPr>
        <w:pStyle w:val="ListParagraph"/>
        <w:numPr>
          <w:ilvl w:val="1"/>
          <w:numId w:val="296"/>
        </w:numPr>
        <w:rPr>
          <w:szCs w:val="22"/>
        </w:rPr>
      </w:pPr>
      <w:r w:rsidRPr="00FE00E5">
        <w:rPr>
          <w:szCs w:val="22"/>
        </w:rPr>
        <w:t>This is done by selecting your file and clicking the “Delete” button.</w:t>
      </w:r>
    </w:p>
    <w:p w14:paraId="382A08BE" w14:textId="00AD8350" w:rsidR="00FE00E5" w:rsidRPr="00FE00E5" w:rsidRDefault="00FE00E5" w:rsidP="00FC5F85">
      <w:pPr>
        <w:pStyle w:val="ListParagraph"/>
        <w:numPr>
          <w:ilvl w:val="1"/>
          <w:numId w:val="296"/>
        </w:numPr>
        <w:rPr>
          <w:szCs w:val="22"/>
        </w:rPr>
      </w:pPr>
      <w:r w:rsidRPr="00FE00E5">
        <w:rPr>
          <w:szCs w:val="22"/>
        </w:rPr>
        <w:t>This will deactivate your file and link that was sent so no other person can access.</w:t>
      </w:r>
    </w:p>
    <w:p w14:paraId="2DDCF7C6" w14:textId="67C2A7F6" w:rsidR="00FE00E5" w:rsidRDefault="00FE00E5" w:rsidP="00FE00E5">
      <w:pPr>
        <w:pStyle w:val="ListParagraph"/>
        <w:rPr>
          <w:szCs w:val="22"/>
        </w:rPr>
      </w:pPr>
      <w:r>
        <w:rPr>
          <w:noProof/>
          <w:szCs w:val="22"/>
        </w:rPr>
        <w:drawing>
          <wp:inline distT="0" distB="0" distL="0" distR="0" wp14:anchorId="43FCFC70" wp14:editId="392CC1C3">
            <wp:extent cx="3639820" cy="1694815"/>
            <wp:effectExtent l="0" t="0" r="0" b="635"/>
            <wp:docPr id="606279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639820" cy="1694815"/>
                    </a:xfrm>
                    <a:prstGeom prst="rect">
                      <a:avLst/>
                    </a:prstGeom>
                    <a:noFill/>
                  </pic:spPr>
                </pic:pic>
              </a:graphicData>
            </a:graphic>
          </wp:inline>
        </w:drawing>
      </w:r>
    </w:p>
    <w:p w14:paraId="63F3DF6B" w14:textId="77777777" w:rsidR="00FE00E5" w:rsidRPr="00FE00E5" w:rsidRDefault="00FE00E5" w:rsidP="00FE00E5">
      <w:pPr>
        <w:pStyle w:val="ListParagraph"/>
        <w:rPr>
          <w:szCs w:val="22"/>
        </w:rPr>
      </w:pPr>
      <w:r w:rsidRPr="00FE00E5">
        <w:rPr>
          <w:szCs w:val="22"/>
        </w:rPr>
        <w:lastRenderedPageBreak/>
        <w:t>14.</w:t>
      </w:r>
      <w:r w:rsidRPr="00FE00E5">
        <w:rPr>
          <w:szCs w:val="22"/>
        </w:rPr>
        <w:tab/>
        <w:t>Click “Delete” and confirm and then the file will be removed from your locker.</w:t>
      </w:r>
    </w:p>
    <w:p w14:paraId="1DCEE7BC" w14:textId="77777777" w:rsidR="00FE00E5" w:rsidRPr="00FE00E5" w:rsidRDefault="00FE00E5" w:rsidP="00FE00E5">
      <w:pPr>
        <w:pStyle w:val="ListParagraph"/>
        <w:rPr>
          <w:szCs w:val="22"/>
        </w:rPr>
      </w:pPr>
      <w:r w:rsidRPr="00FE00E5">
        <w:rPr>
          <w:szCs w:val="22"/>
        </w:rPr>
        <w:t>15.</w:t>
      </w:r>
      <w:r w:rsidRPr="00FE00E5">
        <w:rPr>
          <w:szCs w:val="22"/>
        </w:rPr>
        <w:tab/>
        <w:t>The last step is to logout of your account so no one can access your information.</w:t>
      </w:r>
    </w:p>
    <w:p w14:paraId="6CCAB500" w14:textId="15796B25" w:rsidR="00FE00E5" w:rsidRDefault="00FE00E5" w:rsidP="00FC5F85">
      <w:pPr>
        <w:pStyle w:val="ListParagraph"/>
        <w:numPr>
          <w:ilvl w:val="0"/>
          <w:numId w:val="297"/>
        </w:numPr>
        <w:rPr>
          <w:szCs w:val="22"/>
        </w:rPr>
      </w:pPr>
      <w:r w:rsidRPr="00FE00E5">
        <w:rPr>
          <w:szCs w:val="22"/>
        </w:rPr>
        <w:t>Click on the circle icon at the top right and then select “Log out” as shown below.</w:t>
      </w:r>
    </w:p>
    <w:p w14:paraId="71F40EF8" w14:textId="77777777" w:rsidR="00FE00E5" w:rsidRDefault="00FE00E5" w:rsidP="00FE00E5">
      <w:pPr>
        <w:ind w:left="1080"/>
        <w:rPr>
          <w:szCs w:val="22"/>
        </w:rPr>
      </w:pPr>
    </w:p>
    <w:p w14:paraId="6D206737" w14:textId="11BC218D" w:rsidR="00FE00E5" w:rsidRPr="00FE00E5" w:rsidRDefault="00FE00E5" w:rsidP="00FE00E5">
      <w:pPr>
        <w:ind w:left="1080"/>
        <w:rPr>
          <w:szCs w:val="22"/>
        </w:rPr>
      </w:pPr>
      <w:r w:rsidRPr="00C84A75">
        <w:rPr>
          <w:noProof/>
        </w:rPr>
        <w:drawing>
          <wp:inline distT="0" distB="0" distL="0" distR="0" wp14:anchorId="795FDE93" wp14:editId="00339908">
            <wp:extent cx="2183777" cy="3733800"/>
            <wp:effectExtent l="0" t="0" r="6985" b="0"/>
            <wp:docPr id="1074260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60046" name="Picture 1" descr="A screenshot of a computer&#10;&#10;Description automatically generated"/>
                    <pic:cNvPicPr/>
                  </pic:nvPicPr>
                  <pic:blipFill>
                    <a:blip r:embed="rId257"/>
                    <a:stretch>
                      <a:fillRect/>
                    </a:stretch>
                  </pic:blipFill>
                  <pic:spPr>
                    <a:xfrm>
                      <a:off x="0" y="0"/>
                      <a:ext cx="2187185" cy="3739627"/>
                    </a:xfrm>
                    <a:prstGeom prst="rect">
                      <a:avLst/>
                    </a:prstGeom>
                  </pic:spPr>
                </pic:pic>
              </a:graphicData>
            </a:graphic>
          </wp:inline>
        </w:drawing>
      </w:r>
    </w:p>
    <w:p w14:paraId="632F7758" w14:textId="31D6E300" w:rsidR="00756611" w:rsidRDefault="00393C4D" w:rsidP="00A77493">
      <w:pPr>
        <w:pStyle w:val="Heading2"/>
        <w:numPr>
          <w:ilvl w:val="1"/>
          <w:numId w:val="32"/>
        </w:numPr>
      </w:pPr>
      <w:bookmarkStart w:id="201" w:name="_Toc212651155"/>
      <w:bookmarkEnd w:id="199"/>
      <w:r>
        <w:lastRenderedPageBreak/>
        <w:t>Sophos User Quarantine</w:t>
      </w:r>
      <w:bookmarkEnd w:id="201"/>
    </w:p>
    <w:p w14:paraId="07A2EDE6" w14:textId="5816062A" w:rsidR="00393C4D" w:rsidRDefault="00393C4D" w:rsidP="00A77493">
      <w:pPr>
        <w:pStyle w:val="ListParagraph"/>
        <w:numPr>
          <w:ilvl w:val="2"/>
          <w:numId w:val="32"/>
        </w:numPr>
        <w:rPr>
          <w:sz w:val="32"/>
          <w:szCs w:val="32"/>
        </w:rPr>
      </w:pPr>
      <w:r w:rsidRPr="00393C4D">
        <w:rPr>
          <w:b/>
          <w:bCs/>
          <w:sz w:val="32"/>
          <w:szCs w:val="32"/>
        </w:rPr>
        <w:t>Daily Emails</w:t>
      </w:r>
    </w:p>
    <w:p w14:paraId="50AF9C4C" w14:textId="08D38D92" w:rsidR="00393C4D" w:rsidRPr="00BE5B59" w:rsidRDefault="00393C4D" w:rsidP="00FC5F85">
      <w:pPr>
        <w:pStyle w:val="ListParagraph"/>
        <w:numPr>
          <w:ilvl w:val="0"/>
          <w:numId w:val="326"/>
        </w:numPr>
        <w:rPr>
          <w:szCs w:val="22"/>
        </w:rPr>
      </w:pPr>
      <w:r w:rsidRPr="00BE5B59">
        <w:rPr>
          <w:szCs w:val="22"/>
        </w:rPr>
        <w:t xml:space="preserve">At 7 am Monday – Friday, the Sophos system will email users with a list of Quarantined </w:t>
      </w:r>
      <w:r w:rsidR="00F65903" w:rsidRPr="00BE5B59">
        <w:rPr>
          <w:szCs w:val="22"/>
        </w:rPr>
        <w:t>messages.</w:t>
      </w:r>
    </w:p>
    <w:p w14:paraId="6E094203" w14:textId="5586A53E" w:rsidR="00454B98" w:rsidRDefault="00454B98" w:rsidP="00454B98">
      <w:pPr>
        <w:pStyle w:val="ListParagraph"/>
        <w:rPr>
          <w:szCs w:val="22"/>
        </w:rPr>
      </w:pPr>
      <w:r>
        <w:rPr>
          <w:noProof/>
        </w:rPr>
        <w:drawing>
          <wp:inline distT="0" distB="0" distL="0" distR="0" wp14:anchorId="6D66EED9" wp14:editId="240A4073">
            <wp:extent cx="5943600" cy="34004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0F2D0FD0" w14:textId="77777777" w:rsidR="0062413D" w:rsidRDefault="0062413D" w:rsidP="00454B98">
      <w:pPr>
        <w:pStyle w:val="ListParagraph"/>
        <w:rPr>
          <w:szCs w:val="22"/>
        </w:rPr>
      </w:pPr>
    </w:p>
    <w:p w14:paraId="1F5F0E48" w14:textId="77777777" w:rsidR="0062413D" w:rsidRDefault="0062413D" w:rsidP="00454B98">
      <w:pPr>
        <w:pStyle w:val="ListParagraph"/>
        <w:rPr>
          <w:szCs w:val="22"/>
        </w:rPr>
      </w:pPr>
    </w:p>
    <w:p w14:paraId="297E0D7F" w14:textId="35517E31" w:rsidR="00454B98" w:rsidRPr="00A77493" w:rsidRDefault="00615ED9" w:rsidP="00A77493">
      <w:pPr>
        <w:pStyle w:val="ListParagraph"/>
        <w:numPr>
          <w:ilvl w:val="2"/>
          <w:numId w:val="32"/>
        </w:numPr>
        <w:rPr>
          <w:b/>
          <w:bCs/>
          <w:sz w:val="24"/>
          <w:szCs w:val="22"/>
        </w:rPr>
      </w:pPr>
      <w:r w:rsidRPr="00A77493">
        <w:rPr>
          <w:b/>
          <w:bCs/>
          <w:sz w:val="24"/>
          <w:szCs w:val="22"/>
        </w:rPr>
        <w:t>Email</w:t>
      </w:r>
      <w:r w:rsidR="00454B98" w:rsidRPr="00A77493">
        <w:rPr>
          <w:b/>
          <w:bCs/>
          <w:sz w:val="24"/>
          <w:szCs w:val="22"/>
        </w:rPr>
        <w:t xml:space="preserve"> Contents</w:t>
      </w:r>
    </w:p>
    <w:p w14:paraId="2DCDB2D1" w14:textId="3EB76493" w:rsidR="00454B98" w:rsidRPr="00BE5B59" w:rsidRDefault="00454B98" w:rsidP="00FC5F85">
      <w:pPr>
        <w:pStyle w:val="ListParagraph"/>
        <w:numPr>
          <w:ilvl w:val="0"/>
          <w:numId w:val="197"/>
        </w:numPr>
        <w:rPr>
          <w:szCs w:val="22"/>
        </w:rPr>
      </w:pPr>
      <w:r w:rsidRPr="00BE5B59">
        <w:rPr>
          <w:szCs w:val="22"/>
        </w:rPr>
        <w:t xml:space="preserve">The email contains a table showing the Subject, From, Received Time, and Available Actions. </w:t>
      </w:r>
    </w:p>
    <w:p w14:paraId="1C9A285B" w14:textId="20FC655C" w:rsidR="00F274B9" w:rsidRDefault="00F274B9" w:rsidP="00F274B9">
      <w:pPr>
        <w:pStyle w:val="ListParagraph"/>
      </w:pPr>
      <w:r>
        <w:rPr>
          <w:noProof/>
        </w:rPr>
        <w:lastRenderedPageBreak/>
        <w:drawing>
          <wp:inline distT="0" distB="0" distL="0" distR="0" wp14:anchorId="2B2C180C" wp14:editId="517810A3">
            <wp:extent cx="5943600" cy="3400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0D4A216D" w14:textId="77777777" w:rsidR="0062413D" w:rsidRDefault="0062413D" w:rsidP="00F274B9">
      <w:pPr>
        <w:pStyle w:val="ListParagraph"/>
      </w:pPr>
    </w:p>
    <w:p w14:paraId="0DC95158" w14:textId="77777777" w:rsidR="00F274B9" w:rsidRDefault="00F274B9" w:rsidP="00F274B9">
      <w:pPr>
        <w:pStyle w:val="ListParagraph"/>
      </w:pPr>
    </w:p>
    <w:p w14:paraId="6A2EBBC3" w14:textId="0B1E4BE7" w:rsidR="00F274B9" w:rsidRPr="00F65903" w:rsidRDefault="00F274B9" w:rsidP="00A77493">
      <w:pPr>
        <w:pStyle w:val="ListParagraph"/>
        <w:numPr>
          <w:ilvl w:val="2"/>
          <w:numId w:val="32"/>
        </w:numPr>
        <w:rPr>
          <w:b/>
          <w:bCs/>
          <w:sz w:val="32"/>
          <w:szCs w:val="32"/>
        </w:rPr>
      </w:pPr>
      <w:r w:rsidRPr="00F65903">
        <w:rPr>
          <w:b/>
          <w:bCs/>
          <w:sz w:val="32"/>
          <w:szCs w:val="32"/>
        </w:rPr>
        <w:t>Release/Delete Action Links</w:t>
      </w:r>
    </w:p>
    <w:p w14:paraId="3C482DEF" w14:textId="5DBDBCC9" w:rsidR="00F274B9" w:rsidRPr="00A77493" w:rsidRDefault="00F274B9" w:rsidP="00FC5F85">
      <w:pPr>
        <w:pStyle w:val="ListParagraph"/>
        <w:numPr>
          <w:ilvl w:val="0"/>
          <w:numId w:val="327"/>
        </w:numPr>
        <w:rPr>
          <w:szCs w:val="22"/>
        </w:rPr>
      </w:pPr>
      <w:r w:rsidRPr="00BE5B59">
        <w:rPr>
          <w:szCs w:val="22"/>
        </w:rPr>
        <w:t xml:space="preserve">If a message is legitimate and you want to receive it you can click the Release link. </w:t>
      </w:r>
    </w:p>
    <w:p w14:paraId="53004263" w14:textId="6A72E647" w:rsidR="00D1750C" w:rsidRPr="00A77493" w:rsidRDefault="00D1750C" w:rsidP="00FC5F85">
      <w:pPr>
        <w:pStyle w:val="ListParagraph"/>
        <w:numPr>
          <w:ilvl w:val="0"/>
          <w:numId w:val="327"/>
        </w:numPr>
        <w:rPr>
          <w:szCs w:val="22"/>
        </w:rPr>
      </w:pPr>
      <w:r w:rsidRPr="00BE5B59">
        <w:rPr>
          <w:szCs w:val="22"/>
        </w:rPr>
        <w:t xml:space="preserve">If a message is spam and you want to remove it from the </w:t>
      </w:r>
      <w:r w:rsidR="00F65903" w:rsidRPr="00BE5B59">
        <w:rPr>
          <w:szCs w:val="22"/>
        </w:rPr>
        <w:t>quarantine,</w:t>
      </w:r>
      <w:r w:rsidRPr="00BE5B59">
        <w:rPr>
          <w:szCs w:val="22"/>
        </w:rPr>
        <w:t xml:space="preserve"> you can click the Delete link.  Messages in Quarantine are removed automatically after 30 </w:t>
      </w:r>
      <w:r w:rsidR="00F65903" w:rsidRPr="00BE5B59">
        <w:rPr>
          <w:szCs w:val="22"/>
        </w:rPr>
        <w:t>days.</w:t>
      </w:r>
    </w:p>
    <w:p w14:paraId="60D5C804" w14:textId="56892C14" w:rsidR="00E3508E" w:rsidRDefault="001E26E7" w:rsidP="001E26E7">
      <w:pPr>
        <w:rPr>
          <w:b/>
          <w:bCs/>
          <w:sz w:val="32"/>
          <w:szCs w:val="32"/>
        </w:rPr>
      </w:pPr>
      <w:r>
        <w:rPr>
          <w:noProof/>
        </w:rPr>
        <w:drawing>
          <wp:inline distT="0" distB="0" distL="0" distR="0" wp14:anchorId="258CA27A" wp14:editId="20F767BD">
            <wp:extent cx="5943600" cy="34004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676CD4CE" w14:textId="2571E1BF" w:rsidR="001E26E7" w:rsidRDefault="001E26E7" w:rsidP="00A77493">
      <w:pPr>
        <w:pStyle w:val="ListParagraph"/>
        <w:numPr>
          <w:ilvl w:val="2"/>
          <w:numId w:val="32"/>
        </w:numPr>
        <w:rPr>
          <w:b/>
          <w:bCs/>
          <w:sz w:val="32"/>
          <w:szCs w:val="32"/>
        </w:rPr>
      </w:pPr>
      <w:r>
        <w:rPr>
          <w:b/>
          <w:bCs/>
          <w:sz w:val="32"/>
          <w:szCs w:val="32"/>
        </w:rPr>
        <w:lastRenderedPageBreak/>
        <w:t>Releasing a Legitimate Message</w:t>
      </w:r>
    </w:p>
    <w:p w14:paraId="75A7E71D" w14:textId="0F33DAAB" w:rsidR="001E26E7" w:rsidRDefault="001E26E7" w:rsidP="00FC5F85">
      <w:pPr>
        <w:pStyle w:val="ListParagraph"/>
        <w:numPr>
          <w:ilvl w:val="0"/>
          <w:numId w:val="328"/>
        </w:numPr>
        <w:rPr>
          <w:szCs w:val="22"/>
        </w:rPr>
      </w:pPr>
      <w:r w:rsidRPr="00D40673">
        <w:rPr>
          <w:szCs w:val="22"/>
        </w:rPr>
        <w:t>When you find an email that was mistakenly quarantined click on the release button to send it to your mailbox</w:t>
      </w:r>
    </w:p>
    <w:p w14:paraId="4C6ABD86" w14:textId="34BDBCE1" w:rsidR="001E26E7" w:rsidRDefault="001E26E7" w:rsidP="001E26E7">
      <w:pPr>
        <w:rPr>
          <w:szCs w:val="22"/>
        </w:rPr>
      </w:pPr>
      <w:r>
        <w:rPr>
          <w:noProof/>
        </w:rPr>
        <w:drawing>
          <wp:inline distT="0" distB="0" distL="0" distR="0" wp14:anchorId="27BA88FC" wp14:editId="1E101113">
            <wp:extent cx="5943600" cy="10858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943600" cy="1085850"/>
                    </a:xfrm>
                    <a:prstGeom prst="rect">
                      <a:avLst/>
                    </a:prstGeom>
                    <a:noFill/>
                    <a:ln>
                      <a:noFill/>
                    </a:ln>
                  </pic:spPr>
                </pic:pic>
              </a:graphicData>
            </a:graphic>
          </wp:inline>
        </w:drawing>
      </w:r>
    </w:p>
    <w:p w14:paraId="6E03E1EC" w14:textId="55312D43" w:rsidR="001E26E7" w:rsidRPr="00D40673" w:rsidRDefault="001E26E7" w:rsidP="00FC5F85">
      <w:pPr>
        <w:pStyle w:val="ListParagraph"/>
        <w:numPr>
          <w:ilvl w:val="0"/>
          <w:numId w:val="198"/>
        </w:numPr>
        <w:rPr>
          <w:szCs w:val="22"/>
        </w:rPr>
      </w:pPr>
      <w:r w:rsidRPr="00D40673">
        <w:rPr>
          <w:szCs w:val="22"/>
        </w:rPr>
        <w:t>A web page will pop up letting you know the message was released.</w:t>
      </w:r>
    </w:p>
    <w:p w14:paraId="5AA23DED" w14:textId="2C66F8F9" w:rsidR="001E26E7" w:rsidRPr="001E26E7" w:rsidRDefault="001E26E7" w:rsidP="001E26E7">
      <w:pPr>
        <w:rPr>
          <w:szCs w:val="22"/>
        </w:rPr>
      </w:pPr>
      <w:r>
        <w:rPr>
          <w:noProof/>
        </w:rPr>
        <w:drawing>
          <wp:inline distT="0" distB="0" distL="0" distR="0" wp14:anchorId="056A449F" wp14:editId="007A14B4">
            <wp:extent cx="5943600" cy="22288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397CAE7F" w14:textId="43AD438A" w:rsidR="00756611" w:rsidRDefault="001E26E7" w:rsidP="00A77493">
      <w:pPr>
        <w:pStyle w:val="Heading2"/>
        <w:numPr>
          <w:ilvl w:val="1"/>
          <w:numId w:val="32"/>
        </w:numPr>
      </w:pPr>
      <w:bookmarkStart w:id="202" w:name="_Toc212651156"/>
      <w:r>
        <w:lastRenderedPageBreak/>
        <w:t>Using the Sophos Self Service Portal</w:t>
      </w:r>
      <w:bookmarkEnd w:id="202"/>
    </w:p>
    <w:p w14:paraId="6904D8AD" w14:textId="4B4F3926" w:rsidR="00317517" w:rsidRDefault="00317517" w:rsidP="00A77493">
      <w:pPr>
        <w:pStyle w:val="ListParagraph"/>
        <w:numPr>
          <w:ilvl w:val="2"/>
          <w:numId w:val="32"/>
        </w:numPr>
        <w:rPr>
          <w:b/>
          <w:bCs/>
          <w:sz w:val="32"/>
          <w:szCs w:val="32"/>
        </w:rPr>
      </w:pPr>
      <w:r>
        <w:rPr>
          <w:b/>
          <w:bCs/>
          <w:sz w:val="32"/>
          <w:szCs w:val="32"/>
        </w:rPr>
        <w:t>Log into the Sophos Portal</w:t>
      </w:r>
    </w:p>
    <w:p w14:paraId="6AD68279" w14:textId="0B2E5456" w:rsidR="00317517" w:rsidRDefault="00317517" w:rsidP="00317517">
      <w:pPr>
        <w:rPr>
          <w:szCs w:val="22"/>
        </w:rPr>
      </w:pPr>
      <w:r>
        <w:rPr>
          <w:b/>
          <w:bCs/>
          <w:sz w:val="32"/>
          <w:szCs w:val="32"/>
        </w:rPr>
        <w:tab/>
      </w:r>
      <w:r>
        <w:rPr>
          <w:szCs w:val="22"/>
        </w:rPr>
        <w:t xml:space="preserve">1.    Open </w:t>
      </w:r>
      <w:hyperlink r:id="rId263" w:history="1">
        <w:r w:rsidRPr="00317517">
          <w:rPr>
            <w:rStyle w:val="Hyperlink"/>
            <w:szCs w:val="22"/>
          </w:rPr>
          <w:t>https://cloud.sophos.com/manage/self-service</w:t>
        </w:r>
      </w:hyperlink>
      <w:r w:rsidRPr="00317517">
        <w:rPr>
          <w:szCs w:val="22"/>
        </w:rPr>
        <w:t xml:space="preserve"> in a web browser.</w:t>
      </w:r>
    </w:p>
    <w:p w14:paraId="0184F1D7" w14:textId="77777777" w:rsidR="00757C1F" w:rsidRPr="00757C1F" w:rsidRDefault="00757C1F" w:rsidP="00757C1F">
      <w:pPr>
        <w:rPr>
          <w:szCs w:val="22"/>
        </w:rPr>
      </w:pPr>
      <w:r>
        <w:rPr>
          <w:szCs w:val="22"/>
        </w:rPr>
        <w:tab/>
        <w:t xml:space="preserve">2.    </w:t>
      </w:r>
      <w:r w:rsidRPr="00757C1F">
        <w:rPr>
          <w:szCs w:val="22"/>
        </w:rPr>
        <w:t xml:space="preserve">Login with your company email address and password you set up for Sophos.  </w:t>
      </w:r>
    </w:p>
    <w:p w14:paraId="0B661554" w14:textId="1AEB1F38" w:rsidR="00757C1F" w:rsidRDefault="00757C1F" w:rsidP="00317517">
      <w:pPr>
        <w:rPr>
          <w:szCs w:val="22"/>
        </w:rPr>
      </w:pPr>
      <w:r>
        <w:rPr>
          <w:noProof/>
          <w:color w:val="000000"/>
        </w:rPr>
        <w:drawing>
          <wp:inline distT="0" distB="0" distL="0" distR="0" wp14:anchorId="7227EEAC" wp14:editId="00FC3BB8">
            <wp:extent cx="3276600" cy="45434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276600" cy="4543425"/>
                    </a:xfrm>
                    <a:prstGeom prst="rect">
                      <a:avLst/>
                    </a:prstGeom>
                    <a:noFill/>
                    <a:ln>
                      <a:noFill/>
                    </a:ln>
                  </pic:spPr>
                </pic:pic>
              </a:graphicData>
            </a:graphic>
          </wp:inline>
        </w:drawing>
      </w:r>
    </w:p>
    <w:p w14:paraId="6E0F38DB" w14:textId="77777777" w:rsidR="0062413D" w:rsidRDefault="0062413D" w:rsidP="00317517">
      <w:pPr>
        <w:rPr>
          <w:szCs w:val="22"/>
        </w:rPr>
      </w:pPr>
    </w:p>
    <w:p w14:paraId="491955A6" w14:textId="4E80291C" w:rsidR="00757C1F" w:rsidRDefault="00757C1F" w:rsidP="00A77493">
      <w:pPr>
        <w:pStyle w:val="ListParagraph"/>
        <w:numPr>
          <w:ilvl w:val="2"/>
          <w:numId w:val="32"/>
        </w:numPr>
        <w:rPr>
          <w:b/>
          <w:bCs/>
          <w:sz w:val="32"/>
          <w:szCs w:val="32"/>
        </w:rPr>
      </w:pPr>
      <w:r>
        <w:rPr>
          <w:b/>
          <w:bCs/>
          <w:sz w:val="32"/>
          <w:szCs w:val="32"/>
        </w:rPr>
        <w:t>Navigating the Sophos Self Service Portal</w:t>
      </w:r>
    </w:p>
    <w:p w14:paraId="1E0CCE35" w14:textId="661568F0" w:rsidR="00757C1F" w:rsidRPr="00D40673" w:rsidRDefault="00757C1F" w:rsidP="00317517">
      <w:pPr>
        <w:rPr>
          <w:szCs w:val="22"/>
        </w:rPr>
      </w:pPr>
      <w:r w:rsidRPr="00D40673">
        <w:rPr>
          <w:szCs w:val="22"/>
        </w:rPr>
        <w:tab/>
        <w:t>1.    In the left pane, Email should be highlighted. If it isn’t, click on email.</w:t>
      </w:r>
    </w:p>
    <w:p w14:paraId="07E08E75" w14:textId="2E8A66A3" w:rsidR="00FA3C87" w:rsidRPr="00D40673" w:rsidRDefault="00757C1F" w:rsidP="0081445B">
      <w:pPr>
        <w:rPr>
          <w:szCs w:val="22"/>
        </w:rPr>
      </w:pPr>
      <w:r w:rsidRPr="00D40673">
        <w:rPr>
          <w:szCs w:val="22"/>
        </w:rPr>
        <w:tab/>
        <w:t>2</w:t>
      </w:r>
      <w:r w:rsidRPr="00D40673">
        <w:rPr>
          <w:rFonts w:eastAsia="NSimSun" w:cs="Arial"/>
          <w:kern w:val="3"/>
          <w:szCs w:val="22"/>
          <w:lang w:eastAsia="zh-CN" w:bidi="hi-IN"/>
        </w:rPr>
        <w:t>.    Click on Quarantine (#) in the right pane.</w:t>
      </w:r>
      <w:r w:rsidR="008C755C" w:rsidRPr="00D40673">
        <w:rPr>
          <w:rFonts w:eastAsia="NSimSun" w:cs="Arial"/>
          <w:kern w:val="3"/>
          <w:szCs w:val="22"/>
          <w:lang w:eastAsia="zh-CN" w:bidi="hi-IN"/>
        </w:rPr>
        <w:t xml:space="preserve"> This will take you to view your message</w:t>
      </w:r>
      <w:r w:rsidR="00FA3C87" w:rsidRPr="00D40673">
        <w:rPr>
          <w:szCs w:val="22"/>
        </w:rPr>
        <w:t xml:space="preserve"> in Quarantine.</w:t>
      </w:r>
    </w:p>
    <w:p w14:paraId="0B09B3C5" w14:textId="20BC688B" w:rsidR="00FA3C87" w:rsidRDefault="00FA3C87" w:rsidP="00FA3C87">
      <w:pPr>
        <w:rPr>
          <w:szCs w:val="22"/>
        </w:rPr>
      </w:pPr>
      <w:r>
        <w:rPr>
          <w:noProof/>
        </w:rPr>
        <w:lastRenderedPageBreak/>
        <w:drawing>
          <wp:inline distT="0" distB="0" distL="0" distR="0" wp14:anchorId="581C1CF2" wp14:editId="4680EC76">
            <wp:extent cx="5943600" cy="310896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77035823" w14:textId="7F6A20CC" w:rsidR="00FA3C87" w:rsidRPr="00D40673" w:rsidRDefault="00FA3C87" w:rsidP="00FA3C87">
      <w:pPr>
        <w:rPr>
          <w:rFonts w:cs="Arial"/>
          <w:szCs w:val="22"/>
        </w:rPr>
      </w:pPr>
      <w:r>
        <w:rPr>
          <w:szCs w:val="22"/>
        </w:rPr>
        <w:t xml:space="preserve">3.    </w:t>
      </w:r>
      <w:r w:rsidRPr="00D40673">
        <w:rPr>
          <w:rFonts w:cs="Arial"/>
          <w:szCs w:val="22"/>
        </w:rPr>
        <w:t>You can view, Release, and Release and Allow. You can also Delete and Delete and Block.</w:t>
      </w:r>
    </w:p>
    <w:p w14:paraId="25791F6F" w14:textId="6EA9F0E6" w:rsidR="00FA3C87" w:rsidRPr="00D40673" w:rsidRDefault="00317038" w:rsidP="00FC5F85">
      <w:pPr>
        <w:pStyle w:val="Standard"/>
        <w:numPr>
          <w:ilvl w:val="1"/>
          <w:numId w:val="199"/>
        </w:numPr>
        <w:rPr>
          <w:rFonts w:ascii="Arial" w:hAnsi="Arial"/>
          <w:sz w:val="22"/>
          <w:szCs w:val="22"/>
        </w:rPr>
      </w:pPr>
      <w:r w:rsidRPr="00D40673">
        <w:rPr>
          <w:rFonts w:ascii="Arial" w:hAnsi="Arial"/>
          <w:sz w:val="22"/>
          <w:szCs w:val="22"/>
        </w:rPr>
        <w:t xml:space="preserve">Clicking the Release button will allow the message through to your </w:t>
      </w:r>
      <w:r w:rsidR="00F65903" w:rsidRPr="00D40673">
        <w:rPr>
          <w:rFonts w:ascii="Arial" w:hAnsi="Arial"/>
          <w:sz w:val="22"/>
          <w:szCs w:val="22"/>
        </w:rPr>
        <w:t>inbox.</w:t>
      </w:r>
    </w:p>
    <w:p w14:paraId="1C646F19" w14:textId="6D938306" w:rsidR="00317038" w:rsidRPr="00D40673" w:rsidRDefault="00BA1AB9" w:rsidP="00FC5F85">
      <w:pPr>
        <w:pStyle w:val="Standard"/>
        <w:numPr>
          <w:ilvl w:val="1"/>
          <w:numId w:val="199"/>
        </w:numPr>
        <w:rPr>
          <w:rFonts w:ascii="Arial" w:hAnsi="Arial"/>
          <w:sz w:val="22"/>
          <w:szCs w:val="22"/>
        </w:rPr>
      </w:pPr>
      <w:r w:rsidRPr="00D40673">
        <w:rPr>
          <w:rFonts w:ascii="Arial" w:hAnsi="Arial"/>
          <w:sz w:val="22"/>
          <w:szCs w:val="22"/>
        </w:rPr>
        <w:t>C</w:t>
      </w:r>
      <w:r w:rsidR="00317038" w:rsidRPr="00D40673">
        <w:rPr>
          <w:rFonts w:ascii="Arial" w:hAnsi="Arial"/>
          <w:sz w:val="22"/>
          <w:szCs w:val="22"/>
        </w:rPr>
        <w:t>licking the Release and Al</w:t>
      </w:r>
      <w:r w:rsidRPr="00D40673">
        <w:rPr>
          <w:rFonts w:ascii="Arial" w:hAnsi="Arial"/>
          <w:sz w:val="22"/>
          <w:szCs w:val="22"/>
        </w:rPr>
        <w:t>l</w:t>
      </w:r>
      <w:r w:rsidR="00317038" w:rsidRPr="00D40673">
        <w:rPr>
          <w:rFonts w:ascii="Arial" w:hAnsi="Arial"/>
          <w:sz w:val="22"/>
          <w:szCs w:val="22"/>
        </w:rPr>
        <w:t xml:space="preserve">ow button will release the message and add the </w:t>
      </w:r>
      <w:r w:rsidRPr="00D40673">
        <w:rPr>
          <w:rFonts w:ascii="Arial" w:hAnsi="Arial"/>
          <w:sz w:val="22"/>
          <w:szCs w:val="22"/>
        </w:rPr>
        <w:t>sender</w:t>
      </w:r>
      <w:r w:rsidR="00317038" w:rsidRPr="00D40673">
        <w:rPr>
          <w:rFonts w:ascii="Arial" w:hAnsi="Arial"/>
          <w:sz w:val="22"/>
          <w:szCs w:val="22"/>
        </w:rPr>
        <w:t xml:space="preserve"> to a </w:t>
      </w:r>
      <w:r w:rsidR="00F65903" w:rsidRPr="00D40673">
        <w:rPr>
          <w:rFonts w:ascii="Arial" w:hAnsi="Arial"/>
          <w:sz w:val="22"/>
          <w:szCs w:val="22"/>
        </w:rPr>
        <w:t>whitelist</w:t>
      </w:r>
      <w:r w:rsidR="00317038" w:rsidRPr="00D40673">
        <w:rPr>
          <w:rFonts w:ascii="Arial" w:hAnsi="Arial"/>
          <w:sz w:val="22"/>
          <w:szCs w:val="22"/>
        </w:rPr>
        <w:t xml:space="preserve"> to allow future</w:t>
      </w:r>
      <w:r w:rsidRPr="00D40673">
        <w:rPr>
          <w:rFonts w:ascii="Arial" w:hAnsi="Arial"/>
          <w:sz w:val="22"/>
          <w:szCs w:val="22"/>
        </w:rPr>
        <w:t xml:space="preserve"> messages through.</w:t>
      </w:r>
    </w:p>
    <w:p w14:paraId="4E8F3C09" w14:textId="393F1FD3" w:rsidR="00BA1AB9" w:rsidRPr="00D40673" w:rsidRDefault="00BA1AB9" w:rsidP="00FC5F85">
      <w:pPr>
        <w:pStyle w:val="Standard"/>
        <w:numPr>
          <w:ilvl w:val="1"/>
          <w:numId w:val="199"/>
        </w:numPr>
        <w:rPr>
          <w:rFonts w:ascii="Arial" w:hAnsi="Arial"/>
          <w:sz w:val="22"/>
          <w:szCs w:val="22"/>
        </w:rPr>
      </w:pPr>
      <w:r w:rsidRPr="00D40673">
        <w:rPr>
          <w:rFonts w:ascii="Arial" w:hAnsi="Arial"/>
          <w:sz w:val="22"/>
          <w:szCs w:val="22"/>
        </w:rPr>
        <w:t>Clicking the Delete button will delete the message and will not send it to your inbox.</w:t>
      </w:r>
    </w:p>
    <w:p w14:paraId="45B4ABAF" w14:textId="2F4C0C8B" w:rsidR="00B92B8A" w:rsidRPr="00D40673" w:rsidRDefault="00B92B8A" w:rsidP="00FC5F85">
      <w:pPr>
        <w:pStyle w:val="Standard"/>
        <w:numPr>
          <w:ilvl w:val="1"/>
          <w:numId w:val="199"/>
        </w:numPr>
        <w:rPr>
          <w:rFonts w:ascii="Arial" w:hAnsi="Arial"/>
          <w:sz w:val="22"/>
          <w:szCs w:val="22"/>
        </w:rPr>
      </w:pPr>
      <w:r w:rsidRPr="00D40673">
        <w:rPr>
          <w:rFonts w:ascii="Arial" w:hAnsi="Arial"/>
          <w:sz w:val="22"/>
          <w:szCs w:val="22"/>
        </w:rPr>
        <w:t xml:space="preserve">Clicking the Delete and Block button will delete the message and add the sender to a </w:t>
      </w:r>
      <w:r w:rsidR="00F65903" w:rsidRPr="00D40673">
        <w:rPr>
          <w:rFonts w:ascii="Arial" w:hAnsi="Arial"/>
          <w:sz w:val="22"/>
          <w:szCs w:val="22"/>
        </w:rPr>
        <w:t>blacklist</w:t>
      </w:r>
      <w:r w:rsidRPr="00D40673">
        <w:rPr>
          <w:rFonts w:ascii="Arial" w:hAnsi="Arial"/>
          <w:sz w:val="22"/>
          <w:szCs w:val="22"/>
        </w:rPr>
        <w:t xml:space="preserve"> to block all future messages.</w:t>
      </w:r>
    </w:p>
    <w:p w14:paraId="19FA0E4B" w14:textId="77777777" w:rsidR="00757C1F" w:rsidRPr="00317517" w:rsidRDefault="00757C1F" w:rsidP="00317517">
      <w:pPr>
        <w:rPr>
          <w:szCs w:val="22"/>
        </w:rPr>
      </w:pPr>
    </w:p>
    <w:p w14:paraId="25AE878A" w14:textId="44DB9066" w:rsidR="00317517" w:rsidRPr="0043760B" w:rsidRDefault="0043760B" w:rsidP="00060C4E">
      <w:pPr>
        <w:pStyle w:val="Heading2"/>
        <w:numPr>
          <w:ilvl w:val="1"/>
          <w:numId w:val="32"/>
        </w:numPr>
      </w:pPr>
      <w:bookmarkStart w:id="203" w:name="_Toc212651157"/>
      <w:r w:rsidRPr="0043760B">
        <w:lastRenderedPageBreak/>
        <w:t>Threats Detected on the Network</w:t>
      </w:r>
      <w:bookmarkEnd w:id="203"/>
    </w:p>
    <w:p w14:paraId="363F7FA2" w14:textId="457C4D35" w:rsidR="0043760B" w:rsidRDefault="0043760B" w:rsidP="00A77493">
      <w:pPr>
        <w:pStyle w:val="ListParagraph"/>
        <w:numPr>
          <w:ilvl w:val="2"/>
          <w:numId w:val="32"/>
        </w:numPr>
        <w:rPr>
          <w:b/>
          <w:bCs/>
          <w:sz w:val="32"/>
          <w:szCs w:val="32"/>
        </w:rPr>
      </w:pPr>
      <w:r>
        <w:rPr>
          <w:b/>
          <w:bCs/>
          <w:sz w:val="32"/>
          <w:szCs w:val="32"/>
        </w:rPr>
        <w:t>Preparation</w:t>
      </w:r>
    </w:p>
    <w:p w14:paraId="17992B67" w14:textId="77777777" w:rsidR="0043760B" w:rsidRPr="00D40673" w:rsidRDefault="0043760B" w:rsidP="00D27D15">
      <w:pPr>
        <w:pStyle w:val="Standard"/>
        <w:rPr>
          <w:rFonts w:ascii="Arial" w:hAnsi="Arial"/>
          <w:sz w:val="22"/>
          <w:szCs w:val="22"/>
        </w:rPr>
      </w:pPr>
      <w:r w:rsidRPr="00D40673">
        <w:rPr>
          <w:rFonts w:ascii="Arial" w:hAnsi="Arial"/>
          <w:sz w:val="22"/>
          <w:szCs w:val="22"/>
        </w:rPr>
        <w:t>The goal is to gather information and form a hypothesis on what is happening inside the network. IT needs to gather any observables or IOCs (Indicators of Compromise). Observables vary from case to case, and there could be many of them. Using TheHive &amp; Cortex, IT is able to analyze the following types of observables: autonomous-system, domain, file, filename, fqdn, hash, hostname, ip, mail, mail-subject, other, regexp, registry, uri_path, url, and user-agents. (Not all of these are available to analyze, due to our use of free analyzers.)    These are going to be crucial in the following stages of the investigation. This is when a case will be created inside TheHive. This will keep track of the observables and any updates on the case.</w:t>
      </w:r>
    </w:p>
    <w:p w14:paraId="6DEF962E" w14:textId="097FBFD4" w:rsidR="0043760B" w:rsidRPr="00D40673" w:rsidRDefault="0043760B" w:rsidP="0043760B">
      <w:pPr>
        <w:pStyle w:val="Standard"/>
        <w:ind w:left="720"/>
        <w:rPr>
          <w:rFonts w:ascii="Arial" w:hAnsi="Arial"/>
          <w:sz w:val="22"/>
          <w:szCs w:val="22"/>
        </w:rPr>
      </w:pPr>
    </w:p>
    <w:p w14:paraId="7209D378" w14:textId="77777777" w:rsidR="0043760B" w:rsidRPr="0043760B" w:rsidRDefault="0043760B" w:rsidP="00FC5F85">
      <w:pPr>
        <w:pStyle w:val="Standard"/>
        <w:numPr>
          <w:ilvl w:val="0"/>
          <w:numId w:val="200"/>
        </w:numPr>
        <w:rPr>
          <w:rFonts w:ascii="Arial" w:hAnsi="Arial"/>
          <w:sz w:val="22"/>
          <w:szCs w:val="22"/>
        </w:rPr>
      </w:pPr>
      <w:r w:rsidRPr="0043760B">
        <w:rPr>
          <w:rFonts w:ascii="Arial" w:hAnsi="Arial"/>
          <w:sz w:val="22"/>
          <w:szCs w:val="22"/>
          <w:u w:val="single"/>
        </w:rPr>
        <w:t>Creating Cases</w:t>
      </w:r>
      <w:r w:rsidRPr="0043760B">
        <w:rPr>
          <w:rFonts w:ascii="Arial" w:hAnsi="Arial"/>
          <w:sz w:val="22"/>
          <w:szCs w:val="22"/>
        </w:rPr>
        <w:t xml:space="preserve"> – To create a new case, login to TheHive and click “New Case” in the top left. Once the window appears, fill in the following fields:</w:t>
      </w:r>
    </w:p>
    <w:p w14:paraId="04EEEB15" w14:textId="689B69AB" w:rsidR="0043760B" w:rsidRPr="00D40673" w:rsidRDefault="00FF0A72" w:rsidP="00FC5F85">
      <w:pPr>
        <w:pStyle w:val="Standard"/>
        <w:numPr>
          <w:ilvl w:val="1"/>
          <w:numId w:val="200"/>
        </w:numPr>
        <w:rPr>
          <w:rFonts w:ascii="Arial" w:hAnsi="Arial"/>
          <w:sz w:val="22"/>
          <w:szCs w:val="22"/>
        </w:rPr>
      </w:pPr>
      <w:r w:rsidRPr="00D40673">
        <w:rPr>
          <w:rFonts w:ascii="Arial" w:hAnsi="Arial"/>
          <w:sz w:val="22"/>
          <w:szCs w:val="22"/>
        </w:rPr>
        <w:t xml:space="preserve">Title – Input a title for the </w:t>
      </w:r>
      <w:r w:rsidR="00F65903" w:rsidRPr="00D40673">
        <w:rPr>
          <w:rFonts w:ascii="Arial" w:hAnsi="Arial"/>
          <w:sz w:val="22"/>
          <w:szCs w:val="22"/>
        </w:rPr>
        <w:t>case.</w:t>
      </w:r>
    </w:p>
    <w:p w14:paraId="0547A218" w14:textId="591E08E8" w:rsidR="00FF0A72" w:rsidRPr="00D40673" w:rsidRDefault="00FF0A72" w:rsidP="00FC5F85">
      <w:pPr>
        <w:pStyle w:val="Standard"/>
        <w:numPr>
          <w:ilvl w:val="1"/>
          <w:numId w:val="200"/>
        </w:numPr>
        <w:rPr>
          <w:rFonts w:ascii="Arial" w:hAnsi="Arial"/>
          <w:sz w:val="22"/>
          <w:szCs w:val="22"/>
        </w:rPr>
      </w:pPr>
      <w:r w:rsidRPr="00D40673">
        <w:rPr>
          <w:rFonts w:ascii="Arial" w:hAnsi="Arial"/>
          <w:sz w:val="22"/>
          <w:szCs w:val="22"/>
        </w:rPr>
        <w:t xml:space="preserve">Date – The Hive automatically inputs the current date, only </w:t>
      </w:r>
      <w:r w:rsidR="00F65903" w:rsidRPr="00D40673">
        <w:rPr>
          <w:rFonts w:ascii="Arial" w:hAnsi="Arial"/>
          <w:sz w:val="22"/>
          <w:szCs w:val="22"/>
        </w:rPr>
        <w:t>changes</w:t>
      </w:r>
      <w:r w:rsidRPr="00D40673">
        <w:rPr>
          <w:rFonts w:ascii="Arial" w:hAnsi="Arial"/>
          <w:sz w:val="22"/>
          <w:szCs w:val="22"/>
        </w:rPr>
        <w:t xml:space="preserve"> if necessary. </w:t>
      </w:r>
    </w:p>
    <w:p w14:paraId="72DB8F91" w14:textId="4E796837" w:rsidR="00FF0A72" w:rsidRPr="00D40673" w:rsidRDefault="00D27D15" w:rsidP="00FC5F85">
      <w:pPr>
        <w:pStyle w:val="Standard"/>
        <w:numPr>
          <w:ilvl w:val="1"/>
          <w:numId w:val="200"/>
        </w:numPr>
        <w:rPr>
          <w:rFonts w:ascii="Arial" w:hAnsi="Arial"/>
          <w:sz w:val="22"/>
          <w:szCs w:val="22"/>
        </w:rPr>
      </w:pPr>
      <w:r w:rsidRPr="00D40673">
        <w:rPr>
          <w:rFonts w:ascii="Arial" w:hAnsi="Arial"/>
          <w:sz w:val="22"/>
          <w:szCs w:val="22"/>
        </w:rPr>
        <w:t xml:space="preserve">Severity – Select one of the severity levels (varies from case to case). Defines how the case </w:t>
      </w:r>
      <w:r w:rsidR="008868B0" w:rsidRPr="00D40673">
        <w:rPr>
          <w:rFonts w:ascii="Arial" w:hAnsi="Arial"/>
          <w:sz w:val="22"/>
          <w:szCs w:val="22"/>
        </w:rPr>
        <w:t>a</w:t>
      </w:r>
      <w:r w:rsidRPr="00D40673">
        <w:rPr>
          <w:rFonts w:ascii="Arial" w:hAnsi="Arial"/>
          <w:sz w:val="22"/>
          <w:szCs w:val="22"/>
        </w:rPr>
        <w:t>ffects the organization overall. The severity levels are as follows:</w:t>
      </w:r>
    </w:p>
    <w:p w14:paraId="7E998A48" w14:textId="66CB8ED9" w:rsidR="00D27D15" w:rsidRPr="00D40673" w:rsidRDefault="00D27D15" w:rsidP="00FC5F85">
      <w:pPr>
        <w:numPr>
          <w:ilvl w:val="0"/>
          <w:numId w:val="288"/>
        </w:numPr>
        <w:spacing w:before="0" w:after="0" w:line="276" w:lineRule="auto"/>
        <w:rPr>
          <w:rFonts w:eastAsiaTheme="minorHAnsi"/>
          <w:szCs w:val="22"/>
        </w:rPr>
      </w:pPr>
      <w:r w:rsidRPr="00D40673">
        <w:rPr>
          <w:rFonts w:eastAsiaTheme="minorHAnsi"/>
          <w:szCs w:val="22"/>
        </w:rPr>
        <w:t>Low – The case has little to no impact on the company.</w:t>
      </w:r>
    </w:p>
    <w:p w14:paraId="2A341258" w14:textId="07C05E54" w:rsidR="00D27D15" w:rsidRPr="00D40673" w:rsidRDefault="00D27D15" w:rsidP="00FC5F85">
      <w:pPr>
        <w:numPr>
          <w:ilvl w:val="0"/>
          <w:numId w:val="288"/>
        </w:numPr>
        <w:spacing w:before="0" w:after="0" w:line="276" w:lineRule="auto"/>
        <w:rPr>
          <w:rFonts w:eastAsiaTheme="minorHAnsi"/>
          <w:szCs w:val="22"/>
        </w:rPr>
      </w:pPr>
      <w:r w:rsidRPr="00D40673">
        <w:rPr>
          <w:rFonts w:eastAsiaTheme="minorHAnsi"/>
          <w:szCs w:val="22"/>
        </w:rPr>
        <w:t xml:space="preserve">Medium – The case is a priority, if left </w:t>
      </w:r>
      <w:r w:rsidR="008868B0" w:rsidRPr="00D40673">
        <w:rPr>
          <w:rFonts w:eastAsiaTheme="minorHAnsi"/>
          <w:szCs w:val="22"/>
        </w:rPr>
        <w:t>unresolved it has the potential to affect the company.</w:t>
      </w:r>
    </w:p>
    <w:p w14:paraId="04A6691F" w14:textId="5DF43290" w:rsidR="008868B0" w:rsidRPr="00D40673" w:rsidRDefault="008868B0" w:rsidP="00FC5F85">
      <w:pPr>
        <w:numPr>
          <w:ilvl w:val="0"/>
          <w:numId w:val="288"/>
        </w:numPr>
        <w:spacing w:before="0" w:after="0" w:line="276" w:lineRule="auto"/>
        <w:rPr>
          <w:rFonts w:eastAsiaTheme="minorHAnsi"/>
          <w:szCs w:val="22"/>
        </w:rPr>
      </w:pPr>
      <w:r w:rsidRPr="00D40673">
        <w:rPr>
          <w:rFonts w:eastAsiaTheme="minorHAnsi"/>
          <w:szCs w:val="22"/>
        </w:rPr>
        <w:t xml:space="preserve">High – The case is of high priority and affects some users of the </w:t>
      </w:r>
      <w:r w:rsidR="00F65903" w:rsidRPr="00D40673">
        <w:rPr>
          <w:rFonts w:eastAsiaTheme="minorHAnsi"/>
          <w:szCs w:val="22"/>
        </w:rPr>
        <w:t>company.</w:t>
      </w:r>
    </w:p>
    <w:p w14:paraId="42E677E8" w14:textId="1A643807" w:rsidR="00344DC9" w:rsidRPr="00D40673" w:rsidRDefault="00344DC9" w:rsidP="00FC5F85">
      <w:pPr>
        <w:numPr>
          <w:ilvl w:val="0"/>
          <w:numId w:val="288"/>
        </w:numPr>
        <w:spacing w:before="0" w:after="0" w:line="276" w:lineRule="auto"/>
        <w:rPr>
          <w:rFonts w:cs="Arial"/>
          <w:szCs w:val="22"/>
        </w:rPr>
      </w:pPr>
      <w:r w:rsidRPr="00D40673">
        <w:rPr>
          <w:rFonts w:eastAsiaTheme="minorHAnsi"/>
          <w:szCs w:val="22"/>
        </w:rPr>
        <w:t>Critical – The case needs resolved immediately, and directly affects</w:t>
      </w:r>
      <w:r w:rsidRPr="00D40673">
        <w:rPr>
          <w:rFonts w:cs="Arial"/>
          <w:szCs w:val="22"/>
        </w:rPr>
        <w:t xml:space="preserve"> all of the </w:t>
      </w:r>
      <w:r w:rsidR="00F65903" w:rsidRPr="00D40673">
        <w:rPr>
          <w:rFonts w:cs="Arial"/>
          <w:szCs w:val="22"/>
        </w:rPr>
        <w:t>company.</w:t>
      </w:r>
    </w:p>
    <w:p w14:paraId="42C73B26" w14:textId="0CEBCAC5" w:rsidR="00344DC9" w:rsidRPr="00D40673" w:rsidRDefault="00344DC9" w:rsidP="00FC5F85">
      <w:pPr>
        <w:pStyle w:val="Standard"/>
        <w:numPr>
          <w:ilvl w:val="1"/>
          <w:numId w:val="200"/>
        </w:numPr>
        <w:rPr>
          <w:rFonts w:ascii="Arial" w:hAnsi="Arial"/>
          <w:sz w:val="22"/>
          <w:szCs w:val="22"/>
        </w:rPr>
      </w:pPr>
      <w:r w:rsidRPr="00D40673">
        <w:rPr>
          <w:rFonts w:ascii="Arial" w:hAnsi="Arial"/>
          <w:sz w:val="22"/>
          <w:szCs w:val="22"/>
        </w:rPr>
        <w:t xml:space="preserve">TLP (Traffic Light Protocol) – Select one of the following (varies from case to case). This defines what information/observables </w:t>
      </w:r>
      <w:r w:rsidR="00F12C6A" w:rsidRPr="00D40673">
        <w:rPr>
          <w:rFonts w:ascii="Arial" w:hAnsi="Arial"/>
          <w:sz w:val="22"/>
          <w:szCs w:val="22"/>
        </w:rPr>
        <w:t>can be shared inside and outside of the Organization. Here are your options:</w:t>
      </w:r>
    </w:p>
    <w:p w14:paraId="4CCE9858" w14:textId="53A44CF7" w:rsidR="00F12C6A" w:rsidRPr="00D40673" w:rsidRDefault="00F12C6A" w:rsidP="00FC5F85">
      <w:pPr>
        <w:pStyle w:val="Standard"/>
        <w:numPr>
          <w:ilvl w:val="1"/>
          <w:numId w:val="201"/>
        </w:numPr>
        <w:rPr>
          <w:rFonts w:ascii="Arial" w:hAnsi="Arial"/>
          <w:sz w:val="22"/>
          <w:szCs w:val="22"/>
        </w:rPr>
      </w:pPr>
      <w:r w:rsidRPr="00D40673">
        <w:rPr>
          <w:rFonts w:ascii="Arial" w:hAnsi="Arial"/>
          <w:sz w:val="22"/>
          <w:szCs w:val="22"/>
        </w:rPr>
        <w:t>White – No restrictions</w:t>
      </w:r>
    </w:p>
    <w:p w14:paraId="61297B11" w14:textId="5004263F" w:rsidR="00F12C6A" w:rsidRPr="00D40673" w:rsidRDefault="00F12C6A" w:rsidP="00FC5F85">
      <w:pPr>
        <w:pStyle w:val="Standard"/>
        <w:numPr>
          <w:ilvl w:val="1"/>
          <w:numId w:val="201"/>
        </w:numPr>
        <w:rPr>
          <w:rFonts w:ascii="Arial" w:hAnsi="Arial"/>
          <w:sz w:val="22"/>
          <w:szCs w:val="22"/>
        </w:rPr>
      </w:pPr>
      <w:r w:rsidRPr="00D40673">
        <w:rPr>
          <w:rFonts w:ascii="Arial" w:hAnsi="Arial"/>
          <w:sz w:val="22"/>
          <w:szCs w:val="22"/>
        </w:rPr>
        <w:t xml:space="preserve">Green – Caution sharing information </w:t>
      </w:r>
      <w:r w:rsidR="00F65903" w:rsidRPr="00D40673">
        <w:rPr>
          <w:rFonts w:ascii="Arial" w:hAnsi="Arial"/>
          <w:sz w:val="22"/>
          <w:szCs w:val="22"/>
        </w:rPr>
        <w:t>externally.</w:t>
      </w:r>
    </w:p>
    <w:p w14:paraId="020F7204" w14:textId="77777777" w:rsidR="00AD7E11" w:rsidRPr="00D40673" w:rsidRDefault="00AD7E11" w:rsidP="00FC5F85">
      <w:pPr>
        <w:pStyle w:val="Standard"/>
        <w:numPr>
          <w:ilvl w:val="1"/>
          <w:numId w:val="201"/>
        </w:numPr>
        <w:rPr>
          <w:rFonts w:ascii="Arial" w:hAnsi="Arial"/>
          <w:sz w:val="22"/>
          <w:szCs w:val="22"/>
        </w:rPr>
      </w:pPr>
      <w:r w:rsidRPr="00D40673">
        <w:rPr>
          <w:rFonts w:ascii="Arial" w:hAnsi="Arial"/>
          <w:sz w:val="22"/>
          <w:szCs w:val="22"/>
        </w:rPr>
        <w:t>Amber – Share with ORG only</w:t>
      </w:r>
    </w:p>
    <w:p w14:paraId="420974C7" w14:textId="0D7B2E8B" w:rsidR="00AD7E11" w:rsidRPr="00D40673" w:rsidRDefault="00AD7E11" w:rsidP="00FC5F85">
      <w:pPr>
        <w:pStyle w:val="Standard"/>
        <w:numPr>
          <w:ilvl w:val="1"/>
          <w:numId w:val="201"/>
        </w:numPr>
        <w:rPr>
          <w:rFonts w:ascii="Arial" w:hAnsi="Arial"/>
          <w:sz w:val="22"/>
          <w:szCs w:val="22"/>
        </w:rPr>
      </w:pPr>
      <w:r w:rsidRPr="00D40673">
        <w:rPr>
          <w:rFonts w:ascii="Arial" w:hAnsi="Arial"/>
          <w:sz w:val="22"/>
          <w:szCs w:val="22"/>
        </w:rPr>
        <w:t xml:space="preserve">Red – Do not </w:t>
      </w:r>
      <w:r w:rsidR="00F65903" w:rsidRPr="00D40673">
        <w:rPr>
          <w:rFonts w:ascii="Arial" w:hAnsi="Arial"/>
          <w:sz w:val="22"/>
          <w:szCs w:val="22"/>
        </w:rPr>
        <w:t>interact.</w:t>
      </w:r>
    </w:p>
    <w:p w14:paraId="20FD45C0" w14:textId="6F94B47A" w:rsidR="00AD7E11" w:rsidRPr="00D40673" w:rsidRDefault="00AD7E11" w:rsidP="00FC5F85">
      <w:pPr>
        <w:pStyle w:val="Standard"/>
        <w:numPr>
          <w:ilvl w:val="1"/>
          <w:numId w:val="200"/>
        </w:numPr>
        <w:rPr>
          <w:rFonts w:ascii="Arial" w:hAnsi="Arial"/>
          <w:sz w:val="22"/>
          <w:szCs w:val="22"/>
        </w:rPr>
      </w:pPr>
      <w:r w:rsidRPr="00D40673">
        <w:rPr>
          <w:rFonts w:ascii="Arial" w:hAnsi="Arial"/>
          <w:sz w:val="22"/>
          <w:szCs w:val="22"/>
        </w:rPr>
        <w:t>PAP (Permissive Actions Protocol) – Select one of the following (varies from case to case). This defines what actions will be taken on an observable. The options are:</w:t>
      </w:r>
    </w:p>
    <w:p w14:paraId="36DCAF25" w14:textId="3C04D54E" w:rsidR="00A63681" w:rsidRPr="00D40673" w:rsidRDefault="00A63681" w:rsidP="00FC5F85">
      <w:pPr>
        <w:pStyle w:val="Standard"/>
        <w:numPr>
          <w:ilvl w:val="1"/>
          <w:numId w:val="201"/>
        </w:numPr>
        <w:rPr>
          <w:rFonts w:ascii="Arial" w:hAnsi="Arial"/>
          <w:sz w:val="22"/>
          <w:szCs w:val="22"/>
        </w:rPr>
      </w:pPr>
      <w:r w:rsidRPr="00D40673">
        <w:rPr>
          <w:rFonts w:ascii="Arial" w:hAnsi="Arial"/>
          <w:sz w:val="22"/>
          <w:szCs w:val="22"/>
        </w:rPr>
        <w:t>White</w:t>
      </w:r>
      <w:r w:rsidR="00D44293" w:rsidRPr="00D40673">
        <w:rPr>
          <w:rFonts w:ascii="Arial" w:hAnsi="Arial"/>
          <w:sz w:val="22"/>
          <w:szCs w:val="22"/>
        </w:rPr>
        <w:t xml:space="preserve"> – No restrictions</w:t>
      </w:r>
    </w:p>
    <w:p w14:paraId="2077EF99" w14:textId="7E55983D" w:rsidR="00D44293" w:rsidRPr="00D40673" w:rsidRDefault="00D44293" w:rsidP="00FC5F85">
      <w:pPr>
        <w:pStyle w:val="Standard"/>
        <w:numPr>
          <w:ilvl w:val="1"/>
          <w:numId w:val="201"/>
        </w:numPr>
        <w:rPr>
          <w:rFonts w:ascii="Arial" w:hAnsi="Arial"/>
          <w:sz w:val="22"/>
          <w:szCs w:val="22"/>
        </w:rPr>
      </w:pPr>
      <w:r w:rsidRPr="00D40673">
        <w:rPr>
          <w:rFonts w:ascii="Arial" w:hAnsi="Arial"/>
          <w:sz w:val="22"/>
          <w:szCs w:val="22"/>
        </w:rPr>
        <w:t xml:space="preserve">Green – Caution sharing information </w:t>
      </w:r>
      <w:r w:rsidR="00F65903" w:rsidRPr="00D40673">
        <w:rPr>
          <w:rFonts w:ascii="Arial" w:hAnsi="Arial"/>
          <w:sz w:val="22"/>
          <w:szCs w:val="22"/>
        </w:rPr>
        <w:t>externally.</w:t>
      </w:r>
    </w:p>
    <w:p w14:paraId="1A57577C" w14:textId="4422C504" w:rsidR="00D44293" w:rsidRPr="00D40673" w:rsidRDefault="00D44293" w:rsidP="00FC5F85">
      <w:pPr>
        <w:pStyle w:val="Standard"/>
        <w:numPr>
          <w:ilvl w:val="1"/>
          <w:numId w:val="201"/>
        </w:numPr>
        <w:rPr>
          <w:rFonts w:ascii="Arial" w:hAnsi="Arial"/>
          <w:sz w:val="22"/>
          <w:szCs w:val="22"/>
        </w:rPr>
      </w:pPr>
      <w:r w:rsidRPr="00D40673">
        <w:rPr>
          <w:rFonts w:ascii="Arial" w:hAnsi="Arial"/>
          <w:sz w:val="22"/>
          <w:szCs w:val="22"/>
        </w:rPr>
        <w:t xml:space="preserve">Amber – Indirect action permitted against the </w:t>
      </w:r>
      <w:r w:rsidR="00F65903" w:rsidRPr="00D40673">
        <w:rPr>
          <w:rFonts w:ascii="Arial" w:hAnsi="Arial"/>
          <w:sz w:val="22"/>
          <w:szCs w:val="22"/>
        </w:rPr>
        <w:t>observable.</w:t>
      </w:r>
    </w:p>
    <w:p w14:paraId="6A6620BA" w14:textId="64A3D4E0" w:rsidR="00D44293" w:rsidRPr="00D40673" w:rsidRDefault="00D44293" w:rsidP="00FC5F85">
      <w:pPr>
        <w:pStyle w:val="Standard"/>
        <w:numPr>
          <w:ilvl w:val="1"/>
          <w:numId w:val="201"/>
        </w:numPr>
        <w:rPr>
          <w:rFonts w:ascii="Arial" w:hAnsi="Arial"/>
          <w:sz w:val="22"/>
          <w:szCs w:val="22"/>
        </w:rPr>
      </w:pPr>
      <w:r w:rsidRPr="00D40673">
        <w:rPr>
          <w:rFonts w:ascii="Arial" w:hAnsi="Arial"/>
          <w:sz w:val="22"/>
          <w:szCs w:val="22"/>
        </w:rPr>
        <w:t xml:space="preserve">Red – Do not </w:t>
      </w:r>
      <w:r w:rsidR="00F65903" w:rsidRPr="00D40673">
        <w:rPr>
          <w:rFonts w:ascii="Arial" w:hAnsi="Arial"/>
          <w:sz w:val="22"/>
          <w:szCs w:val="22"/>
        </w:rPr>
        <w:t>interact.</w:t>
      </w:r>
    </w:p>
    <w:p w14:paraId="63E27829" w14:textId="15370EC2" w:rsidR="00D44293" w:rsidRPr="00D40673" w:rsidRDefault="00D44293" w:rsidP="00FC5F85">
      <w:pPr>
        <w:pStyle w:val="Standard"/>
        <w:numPr>
          <w:ilvl w:val="1"/>
          <w:numId w:val="200"/>
        </w:numPr>
        <w:rPr>
          <w:rFonts w:ascii="Arial" w:hAnsi="Arial"/>
          <w:sz w:val="22"/>
          <w:szCs w:val="22"/>
        </w:rPr>
      </w:pPr>
      <w:r w:rsidRPr="00D40673">
        <w:rPr>
          <w:rFonts w:ascii="Arial" w:hAnsi="Arial"/>
          <w:sz w:val="22"/>
          <w:szCs w:val="22"/>
        </w:rPr>
        <w:t>Tags – input tags relevant to the case.</w:t>
      </w:r>
    </w:p>
    <w:p w14:paraId="7C3DE95C" w14:textId="6D64B689" w:rsidR="00F42654" w:rsidRPr="00D40673" w:rsidRDefault="00F42654" w:rsidP="00FC5F85">
      <w:pPr>
        <w:pStyle w:val="Standard"/>
        <w:numPr>
          <w:ilvl w:val="1"/>
          <w:numId w:val="200"/>
        </w:numPr>
        <w:rPr>
          <w:rFonts w:ascii="Arial" w:hAnsi="Arial"/>
          <w:sz w:val="22"/>
          <w:szCs w:val="22"/>
        </w:rPr>
      </w:pPr>
      <w:r w:rsidRPr="00D40673">
        <w:rPr>
          <w:rFonts w:ascii="Arial" w:hAnsi="Arial"/>
          <w:sz w:val="22"/>
          <w:szCs w:val="22"/>
        </w:rPr>
        <w:t xml:space="preserve">Description – Enter a description for the </w:t>
      </w:r>
      <w:r w:rsidR="00F65903" w:rsidRPr="00D40673">
        <w:rPr>
          <w:rFonts w:ascii="Arial" w:hAnsi="Arial"/>
          <w:sz w:val="22"/>
          <w:szCs w:val="22"/>
        </w:rPr>
        <w:t>incident.</w:t>
      </w:r>
    </w:p>
    <w:p w14:paraId="379C380A" w14:textId="0FF51B23" w:rsidR="00F42654" w:rsidRPr="00D40673" w:rsidRDefault="00F42654" w:rsidP="00FC5F85">
      <w:pPr>
        <w:pStyle w:val="Standard"/>
        <w:numPr>
          <w:ilvl w:val="1"/>
          <w:numId w:val="200"/>
        </w:numPr>
        <w:rPr>
          <w:rFonts w:ascii="Arial" w:hAnsi="Arial"/>
          <w:sz w:val="22"/>
          <w:szCs w:val="22"/>
        </w:rPr>
      </w:pPr>
      <w:r w:rsidRPr="00D40673">
        <w:rPr>
          <w:rFonts w:ascii="Arial" w:hAnsi="Arial"/>
          <w:sz w:val="22"/>
          <w:szCs w:val="22"/>
        </w:rPr>
        <w:t>Case Tasks – Enter applicable case tasks. Templates can also be created.</w:t>
      </w:r>
    </w:p>
    <w:p w14:paraId="491ED0C7" w14:textId="77777777" w:rsidR="00392FE6" w:rsidRPr="00D40673" w:rsidRDefault="00392FE6" w:rsidP="00392FE6">
      <w:pPr>
        <w:pStyle w:val="Standard"/>
        <w:ind w:left="1440"/>
        <w:rPr>
          <w:rFonts w:ascii="Arial" w:hAnsi="Arial"/>
          <w:sz w:val="22"/>
          <w:szCs w:val="22"/>
        </w:rPr>
      </w:pPr>
    </w:p>
    <w:p w14:paraId="0A8B52B0" w14:textId="0620522A" w:rsidR="000870D0" w:rsidRPr="00D40673" w:rsidRDefault="000870D0" w:rsidP="00FC5F85">
      <w:pPr>
        <w:pStyle w:val="Standard"/>
        <w:numPr>
          <w:ilvl w:val="0"/>
          <w:numId w:val="200"/>
        </w:numPr>
        <w:rPr>
          <w:rFonts w:ascii="Arial" w:hAnsi="Arial"/>
          <w:sz w:val="22"/>
          <w:szCs w:val="22"/>
        </w:rPr>
      </w:pPr>
      <w:r w:rsidRPr="00D40673">
        <w:rPr>
          <w:rFonts w:ascii="Arial" w:hAnsi="Arial"/>
          <w:sz w:val="22"/>
          <w:szCs w:val="22"/>
        </w:rPr>
        <w:t>Adding observables – After a case has been created, click it to see more details. There will be</w:t>
      </w:r>
      <w:r w:rsidR="00392FE6" w:rsidRPr="00D40673">
        <w:rPr>
          <w:rFonts w:ascii="Arial" w:hAnsi="Arial"/>
          <w:sz w:val="22"/>
          <w:szCs w:val="22"/>
        </w:rPr>
        <w:t xml:space="preserve"> a tab called “observables”. This is where </w:t>
      </w:r>
      <w:r w:rsidR="00F65903" w:rsidRPr="00D40673">
        <w:rPr>
          <w:rFonts w:ascii="Arial" w:hAnsi="Arial"/>
          <w:sz w:val="22"/>
          <w:szCs w:val="22"/>
        </w:rPr>
        <w:t>they</w:t>
      </w:r>
      <w:r w:rsidR="00392FE6" w:rsidRPr="00D40673">
        <w:rPr>
          <w:rFonts w:ascii="Arial" w:hAnsi="Arial"/>
          <w:sz w:val="22"/>
          <w:szCs w:val="22"/>
        </w:rPr>
        <w:t xml:space="preserve"> are input. Creating an observable is similar to creating a case. Select the “Add Observable(s)” button, and input the following:</w:t>
      </w:r>
    </w:p>
    <w:p w14:paraId="1D120BC3" w14:textId="42F3A218" w:rsidR="00392FE6" w:rsidRPr="00D40673" w:rsidRDefault="00392FE6" w:rsidP="00FC5F85">
      <w:pPr>
        <w:pStyle w:val="Standard"/>
        <w:numPr>
          <w:ilvl w:val="1"/>
          <w:numId w:val="200"/>
        </w:numPr>
        <w:rPr>
          <w:rFonts w:ascii="Arial" w:hAnsi="Arial"/>
          <w:sz w:val="22"/>
          <w:szCs w:val="22"/>
        </w:rPr>
      </w:pPr>
      <w:r w:rsidRPr="00D40673">
        <w:rPr>
          <w:rFonts w:ascii="Arial" w:hAnsi="Arial"/>
          <w:sz w:val="22"/>
          <w:szCs w:val="22"/>
        </w:rPr>
        <w:t xml:space="preserve">Type – Choose the type of observable being </w:t>
      </w:r>
      <w:r w:rsidR="00F65903" w:rsidRPr="00D40673">
        <w:rPr>
          <w:rFonts w:ascii="Arial" w:hAnsi="Arial"/>
          <w:sz w:val="22"/>
          <w:szCs w:val="22"/>
        </w:rPr>
        <w:t>input.</w:t>
      </w:r>
    </w:p>
    <w:p w14:paraId="6A5FEDAB" w14:textId="40F5CF5B" w:rsidR="00392FE6" w:rsidRPr="00D40673" w:rsidRDefault="00392FE6" w:rsidP="00FC5F85">
      <w:pPr>
        <w:pStyle w:val="Standard"/>
        <w:numPr>
          <w:ilvl w:val="1"/>
          <w:numId w:val="200"/>
        </w:numPr>
        <w:rPr>
          <w:rFonts w:ascii="Arial" w:hAnsi="Arial"/>
          <w:sz w:val="22"/>
          <w:szCs w:val="22"/>
        </w:rPr>
      </w:pPr>
      <w:r w:rsidRPr="00D40673">
        <w:rPr>
          <w:rFonts w:ascii="Arial" w:hAnsi="Arial"/>
          <w:sz w:val="22"/>
          <w:szCs w:val="22"/>
        </w:rPr>
        <w:t xml:space="preserve">Value – Input the observable itself in this </w:t>
      </w:r>
      <w:r w:rsidR="00F65903" w:rsidRPr="00D40673">
        <w:rPr>
          <w:rFonts w:ascii="Arial" w:hAnsi="Arial"/>
          <w:sz w:val="22"/>
          <w:szCs w:val="22"/>
        </w:rPr>
        <w:t>field.</w:t>
      </w:r>
    </w:p>
    <w:p w14:paraId="455A98C0" w14:textId="50E408D4" w:rsidR="00392FE6" w:rsidRPr="00D40673" w:rsidRDefault="00392FE6" w:rsidP="00FC5F85">
      <w:pPr>
        <w:pStyle w:val="Standard"/>
        <w:numPr>
          <w:ilvl w:val="1"/>
          <w:numId w:val="200"/>
        </w:numPr>
        <w:rPr>
          <w:rFonts w:ascii="Arial" w:hAnsi="Arial"/>
          <w:sz w:val="22"/>
          <w:szCs w:val="22"/>
        </w:rPr>
      </w:pPr>
      <w:r w:rsidRPr="00D40673">
        <w:rPr>
          <w:rFonts w:ascii="Arial" w:hAnsi="Arial"/>
          <w:sz w:val="22"/>
          <w:szCs w:val="22"/>
        </w:rPr>
        <w:t xml:space="preserve">TLP – Choose the TLP level for the </w:t>
      </w:r>
      <w:r w:rsidR="00F65903" w:rsidRPr="00D40673">
        <w:rPr>
          <w:rFonts w:ascii="Arial" w:hAnsi="Arial"/>
          <w:sz w:val="22"/>
          <w:szCs w:val="22"/>
        </w:rPr>
        <w:t>observable.</w:t>
      </w:r>
    </w:p>
    <w:p w14:paraId="402CA034" w14:textId="2C47E289" w:rsidR="00392FE6" w:rsidRPr="00D40673" w:rsidRDefault="00392FE6" w:rsidP="00FC5F85">
      <w:pPr>
        <w:pStyle w:val="Standard"/>
        <w:numPr>
          <w:ilvl w:val="1"/>
          <w:numId w:val="200"/>
        </w:numPr>
        <w:rPr>
          <w:rFonts w:ascii="Arial" w:hAnsi="Arial"/>
          <w:sz w:val="22"/>
          <w:szCs w:val="22"/>
        </w:rPr>
      </w:pPr>
      <w:r w:rsidRPr="00D40673">
        <w:rPr>
          <w:rFonts w:ascii="Arial" w:hAnsi="Arial"/>
          <w:sz w:val="22"/>
          <w:szCs w:val="22"/>
        </w:rPr>
        <w:t>Is IOC?</w:t>
      </w:r>
      <w:r w:rsidR="00B17035" w:rsidRPr="00D40673">
        <w:rPr>
          <w:rFonts w:ascii="Arial" w:hAnsi="Arial"/>
          <w:sz w:val="22"/>
          <w:szCs w:val="22"/>
        </w:rPr>
        <w:t xml:space="preserve"> – If it is an IOC, click the star to collect</w:t>
      </w:r>
    </w:p>
    <w:p w14:paraId="5CCA723E" w14:textId="593E1F22" w:rsidR="00166520" w:rsidRPr="00D40673" w:rsidRDefault="00166520" w:rsidP="00FC5F85">
      <w:pPr>
        <w:pStyle w:val="Standard"/>
        <w:numPr>
          <w:ilvl w:val="1"/>
          <w:numId w:val="200"/>
        </w:numPr>
        <w:rPr>
          <w:rFonts w:ascii="Arial" w:hAnsi="Arial"/>
          <w:sz w:val="22"/>
          <w:szCs w:val="22"/>
        </w:rPr>
      </w:pPr>
      <w:r w:rsidRPr="00D40673">
        <w:rPr>
          <w:rFonts w:ascii="Arial" w:hAnsi="Arial"/>
          <w:sz w:val="22"/>
          <w:szCs w:val="22"/>
        </w:rPr>
        <w:lastRenderedPageBreak/>
        <w:t>Has been sighted? – If it has been sighted on the network, click the slider</w:t>
      </w:r>
    </w:p>
    <w:p w14:paraId="4AB31B75" w14:textId="3F1D609D" w:rsidR="00166520" w:rsidRPr="00D40673" w:rsidRDefault="00F65903" w:rsidP="00FC5F85">
      <w:pPr>
        <w:pStyle w:val="Standard"/>
        <w:numPr>
          <w:ilvl w:val="1"/>
          <w:numId w:val="200"/>
        </w:numPr>
        <w:rPr>
          <w:rFonts w:ascii="Arial" w:hAnsi="Arial"/>
          <w:sz w:val="22"/>
          <w:szCs w:val="22"/>
        </w:rPr>
      </w:pPr>
      <w:r w:rsidRPr="00D40673">
        <w:rPr>
          <w:rFonts w:ascii="Arial" w:hAnsi="Arial"/>
          <w:sz w:val="22"/>
          <w:szCs w:val="22"/>
        </w:rPr>
        <w:t>Ignore</w:t>
      </w:r>
      <w:r w:rsidR="00166520" w:rsidRPr="00D40673">
        <w:rPr>
          <w:rFonts w:ascii="Arial" w:hAnsi="Arial"/>
          <w:sz w:val="22"/>
          <w:szCs w:val="22"/>
        </w:rPr>
        <w:t xml:space="preserve"> similarity? – if set to true, it will be ignored when fetching cases similar to the </w:t>
      </w:r>
      <w:r w:rsidRPr="00D40673">
        <w:rPr>
          <w:rFonts w:ascii="Arial" w:hAnsi="Arial"/>
          <w:sz w:val="22"/>
          <w:szCs w:val="22"/>
        </w:rPr>
        <w:t>alert.</w:t>
      </w:r>
    </w:p>
    <w:p w14:paraId="47A71CAD" w14:textId="18AE32C7" w:rsidR="00166520" w:rsidRPr="00D40673" w:rsidRDefault="00166520" w:rsidP="00FC5F85">
      <w:pPr>
        <w:pStyle w:val="Standard"/>
        <w:numPr>
          <w:ilvl w:val="1"/>
          <w:numId w:val="200"/>
        </w:numPr>
        <w:rPr>
          <w:rFonts w:ascii="Arial" w:hAnsi="Arial"/>
          <w:sz w:val="22"/>
          <w:szCs w:val="22"/>
        </w:rPr>
      </w:pPr>
      <w:r w:rsidRPr="00D40673">
        <w:rPr>
          <w:rFonts w:ascii="Arial" w:hAnsi="Arial"/>
          <w:sz w:val="22"/>
          <w:szCs w:val="22"/>
        </w:rPr>
        <w:t xml:space="preserve">Tags – input tags that are relevant to the </w:t>
      </w:r>
      <w:r w:rsidR="00F65903" w:rsidRPr="00D40673">
        <w:rPr>
          <w:rFonts w:ascii="Arial" w:hAnsi="Arial"/>
          <w:sz w:val="22"/>
          <w:szCs w:val="22"/>
        </w:rPr>
        <w:t>observable.</w:t>
      </w:r>
    </w:p>
    <w:p w14:paraId="4901469F" w14:textId="316F8712" w:rsidR="00166520" w:rsidRDefault="00166520" w:rsidP="00FC5F85">
      <w:pPr>
        <w:pStyle w:val="Standard"/>
        <w:numPr>
          <w:ilvl w:val="1"/>
          <w:numId w:val="200"/>
        </w:numPr>
        <w:rPr>
          <w:rFonts w:ascii="Arial" w:hAnsi="Arial"/>
          <w:sz w:val="22"/>
          <w:szCs w:val="22"/>
        </w:rPr>
      </w:pPr>
      <w:r w:rsidRPr="00D40673">
        <w:rPr>
          <w:rFonts w:ascii="Arial" w:hAnsi="Arial"/>
          <w:sz w:val="22"/>
          <w:szCs w:val="22"/>
        </w:rPr>
        <w:t xml:space="preserve">Description – Input a description for the </w:t>
      </w:r>
      <w:r w:rsidR="00F65903" w:rsidRPr="00D40673">
        <w:rPr>
          <w:rFonts w:ascii="Arial" w:hAnsi="Arial"/>
          <w:sz w:val="22"/>
          <w:szCs w:val="22"/>
        </w:rPr>
        <w:t>observable.</w:t>
      </w:r>
    </w:p>
    <w:p w14:paraId="665DF8E1" w14:textId="77777777" w:rsidR="0062413D" w:rsidRPr="00D40673" w:rsidRDefault="0062413D" w:rsidP="0062413D">
      <w:pPr>
        <w:pStyle w:val="Standard"/>
        <w:ind w:left="1440"/>
        <w:rPr>
          <w:rFonts w:ascii="Arial" w:hAnsi="Arial"/>
          <w:sz w:val="22"/>
          <w:szCs w:val="22"/>
        </w:rPr>
      </w:pPr>
    </w:p>
    <w:p w14:paraId="29A3A6D9" w14:textId="2E5D295A" w:rsidR="00430A90" w:rsidRDefault="00430A90" w:rsidP="00A77493">
      <w:pPr>
        <w:pStyle w:val="ListParagraph"/>
        <w:numPr>
          <w:ilvl w:val="2"/>
          <w:numId w:val="32"/>
        </w:numPr>
        <w:rPr>
          <w:b/>
          <w:bCs/>
          <w:sz w:val="32"/>
          <w:szCs w:val="32"/>
        </w:rPr>
      </w:pPr>
      <w:r>
        <w:rPr>
          <w:b/>
          <w:bCs/>
          <w:sz w:val="32"/>
          <w:szCs w:val="32"/>
        </w:rPr>
        <w:t>Identification</w:t>
      </w:r>
    </w:p>
    <w:p w14:paraId="2A929206" w14:textId="77777777" w:rsidR="00430A90" w:rsidRPr="00430A90" w:rsidRDefault="00430A90" w:rsidP="00430A90">
      <w:pPr>
        <w:pStyle w:val="Standard"/>
        <w:rPr>
          <w:rFonts w:ascii="Arial" w:hAnsi="Arial"/>
          <w:b/>
          <w:bCs/>
          <w:sz w:val="32"/>
          <w:szCs w:val="32"/>
        </w:rPr>
      </w:pPr>
    </w:p>
    <w:p w14:paraId="14450521" w14:textId="11C1091D" w:rsidR="00392FE6" w:rsidRPr="00D40673" w:rsidRDefault="00430A90" w:rsidP="00FC5F85">
      <w:pPr>
        <w:pStyle w:val="Standard"/>
        <w:numPr>
          <w:ilvl w:val="0"/>
          <w:numId w:val="202"/>
        </w:numPr>
        <w:rPr>
          <w:rFonts w:ascii="Arial" w:hAnsi="Arial"/>
          <w:sz w:val="22"/>
          <w:szCs w:val="22"/>
        </w:rPr>
      </w:pPr>
      <w:r w:rsidRPr="00D40673">
        <w:rPr>
          <w:rFonts w:ascii="Arial" w:hAnsi="Arial"/>
          <w:sz w:val="22"/>
          <w:szCs w:val="22"/>
        </w:rPr>
        <w:t xml:space="preserve">Once data has been collected, IT staff is ready to begin the identification </w:t>
      </w:r>
      <w:r w:rsidR="00F65903" w:rsidRPr="00D40673">
        <w:rPr>
          <w:rFonts w:ascii="Arial" w:hAnsi="Arial"/>
          <w:sz w:val="22"/>
          <w:szCs w:val="22"/>
        </w:rPr>
        <w:t>process.</w:t>
      </w:r>
    </w:p>
    <w:p w14:paraId="6441AA25" w14:textId="04D51B52" w:rsidR="00430A90" w:rsidRPr="00D40673" w:rsidRDefault="00430A90" w:rsidP="00FC5F85">
      <w:pPr>
        <w:pStyle w:val="Standard"/>
        <w:numPr>
          <w:ilvl w:val="1"/>
          <w:numId w:val="202"/>
        </w:numPr>
        <w:rPr>
          <w:rFonts w:ascii="Arial" w:hAnsi="Arial"/>
          <w:sz w:val="22"/>
          <w:szCs w:val="22"/>
        </w:rPr>
      </w:pPr>
      <w:r w:rsidRPr="00D40673">
        <w:rPr>
          <w:rFonts w:ascii="Arial" w:hAnsi="Arial"/>
          <w:sz w:val="22"/>
          <w:szCs w:val="22"/>
        </w:rPr>
        <w:t>After creating a case on TheHive, input the observables into</w:t>
      </w:r>
      <w:r w:rsidR="00F67730" w:rsidRPr="00D40673">
        <w:rPr>
          <w:rFonts w:ascii="Arial" w:hAnsi="Arial"/>
          <w:sz w:val="22"/>
          <w:szCs w:val="22"/>
        </w:rPr>
        <w:t xml:space="preserve"> the case.</w:t>
      </w:r>
    </w:p>
    <w:p w14:paraId="6B9EEA93" w14:textId="46A11D6D" w:rsidR="00F67730" w:rsidRPr="00D40673" w:rsidRDefault="00F67730" w:rsidP="00FC5F85">
      <w:pPr>
        <w:pStyle w:val="Standard"/>
        <w:numPr>
          <w:ilvl w:val="1"/>
          <w:numId w:val="202"/>
        </w:numPr>
        <w:rPr>
          <w:rFonts w:ascii="Arial" w:hAnsi="Arial"/>
          <w:sz w:val="22"/>
          <w:szCs w:val="22"/>
        </w:rPr>
      </w:pPr>
      <w:r w:rsidRPr="00D40673">
        <w:rPr>
          <w:rFonts w:ascii="Arial" w:hAnsi="Arial"/>
          <w:sz w:val="22"/>
          <w:szCs w:val="22"/>
        </w:rPr>
        <w:t xml:space="preserve">Then run analyzers against the observables. These analyzers will search different </w:t>
      </w:r>
      <w:r w:rsidR="00F65903" w:rsidRPr="00D40673">
        <w:rPr>
          <w:rFonts w:ascii="Arial" w:hAnsi="Arial"/>
          <w:sz w:val="22"/>
          <w:szCs w:val="22"/>
        </w:rPr>
        <w:t>databases</w:t>
      </w:r>
      <w:r w:rsidRPr="00D40673">
        <w:rPr>
          <w:rFonts w:ascii="Arial" w:hAnsi="Arial"/>
          <w:sz w:val="22"/>
          <w:szCs w:val="22"/>
        </w:rPr>
        <w:t xml:space="preserve"> on the internet and report back any findings.</w:t>
      </w:r>
    </w:p>
    <w:p w14:paraId="38597838" w14:textId="6E25FFBD" w:rsidR="00F67730" w:rsidRPr="00D40673" w:rsidRDefault="00F67730" w:rsidP="00FC5F85">
      <w:pPr>
        <w:pStyle w:val="Standard"/>
        <w:numPr>
          <w:ilvl w:val="1"/>
          <w:numId w:val="202"/>
        </w:numPr>
        <w:rPr>
          <w:rFonts w:ascii="Arial" w:hAnsi="Arial"/>
          <w:sz w:val="22"/>
          <w:szCs w:val="22"/>
        </w:rPr>
      </w:pPr>
      <w:r w:rsidRPr="00D40673">
        <w:rPr>
          <w:rFonts w:ascii="Arial" w:hAnsi="Arial"/>
          <w:sz w:val="22"/>
          <w:szCs w:val="22"/>
        </w:rPr>
        <w:t xml:space="preserve">After the reports are returned, IT will analyze the findings, and possibly run more analyzers on the </w:t>
      </w:r>
      <w:r w:rsidR="00F65903" w:rsidRPr="00D40673">
        <w:rPr>
          <w:rFonts w:ascii="Arial" w:hAnsi="Arial"/>
          <w:sz w:val="22"/>
          <w:szCs w:val="22"/>
        </w:rPr>
        <w:t>observables.</w:t>
      </w:r>
    </w:p>
    <w:p w14:paraId="3302309F" w14:textId="0774B4F4" w:rsidR="009212F1" w:rsidRPr="00D40673" w:rsidRDefault="00F67730" w:rsidP="00FC5F85">
      <w:pPr>
        <w:pStyle w:val="Standard"/>
        <w:numPr>
          <w:ilvl w:val="0"/>
          <w:numId w:val="202"/>
        </w:numPr>
        <w:rPr>
          <w:rFonts w:ascii="Arial" w:hAnsi="Arial"/>
          <w:sz w:val="22"/>
          <w:szCs w:val="22"/>
        </w:rPr>
      </w:pPr>
      <w:r w:rsidRPr="00D40673">
        <w:rPr>
          <w:rFonts w:ascii="Arial" w:hAnsi="Arial"/>
          <w:sz w:val="22"/>
          <w:szCs w:val="22"/>
        </w:rPr>
        <w:t>Running Analyzers – Select the observable(s) to analyze and click the drop-down box</w:t>
      </w:r>
      <w:r w:rsidR="009212F1" w:rsidRPr="00D40673">
        <w:rPr>
          <w:rFonts w:ascii="Arial" w:hAnsi="Arial"/>
          <w:sz w:val="22"/>
          <w:szCs w:val="22"/>
        </w:rPr>
        <w:t xml:space="preserve"> right next to “Add Observables” and click “Run Analyzers”.</w:t>
      </w:r>
    </w:p>
    <w:p w14:paraId="234E9DEE" w14:textId="04086C7E" w:rsidR="009212F1" w:rsidRPr="00D40673" w:rsidRDefault="009212F1" w:rsidP="00FC5F85">
      <w:pPr>
        <w:pStyle w:val="Standard"/>
        <w:numPr>
          <w:ilvl w:val="1"/>
          <w:numId w:val="202"/>
        </w:numPr>
        <w:rPr>
          <w:rFonts w:ascii="Arial" w:hAnsi="Arial"/>
          <w:sz w:val="22"/>
          <w:szCs w:val="22"/>
        </w:rPr>
      </w:pPr>
      <w:r w:rsidRPr="00D40673">
        <w:rPr>
          <w:rFonts w:ascii="Arial" w:hAnsi="Arial"/>
          <w:sz w:val="22"/>
          <w:szCs w:val="22"/>
        </w:rPr>
        <w:t>Select analyzers from the list provided by Cortex.</w:t>
      </w:r>
    </w:p>
    <w:p w14:paraId="5236D046" w14:textId="0BCC3EEC" w:rsidR="009212F1" w:rsidRPr="00D40673" w:rsidRDefault="009212F1" w:rsidP="00FC5F85">
      <w:pPr>
        <w:pStyle w:val="Standard"/>
        <w:numPr>
          <w:ilvl w:val="2"/>
          <w:numId w:val="202"/>
        </w:numPr>
        <w:rPr>
          <w:rFonts w:ascii="Arial" w:hAnsi="Arial"/>
          <w:sz w:val="22"/>
          <w:szCs w:val="22"/>
        </w:rPr>
      </w:pPr>
      <w:r w:rsidRPr="00D40673">
        <w:rPr>
          <w:rFonts w:ascii="Arial" w:hAnsi="Arial"/>
          <w:sz w:val="22"/>
          <w:szCs w:val="22"/>
        </w:rPr>
        <w:t xml:space="preserve">Find the appropriate analyzer and click “Run </w:t>
      </w:r>
      <w:r w:rsidRPr="00D40673">
        <w:rPr>
          <w:rFonts w:ascii="Arial" w:hAnsi="Arial"/>
          <w:sz w:val="22"/>
          <w:szCs w:val="22"/>
        </w:rPr>
        <w:br/>
        <w:t xml:space="preserve">Analyzers”. </w:t>
      </w:r>
    </w:p>
    <w:p w14:paraId="359689B9" w14:textId="16E14F0D" w:rsidR="009212F1" w:rsidRPr="00D40673" w:rsidRDefault="009212F1" w:rsidP="00FC5F85">
      <w:pPr>
        <w:pStyle w:val="Standard"/>
        <w:numPr>
          <w:ilvl w:val="2"/>
          <w:numId w:val="202"/>
        </w:numPr>
        <w:rPr>
          <w:rFonts w:ascii="Arial" w:hAnsi="Arial"/>
          <w:sz w:val="22"/>
          <w:szCs w:val="22"/>
        </w:rPr>
      </w:pPr>
      <w:r w:rsidRPr="00D40673">
        <w:rPr>
          <w:rFonts w:ascii="Arial" w:hAnsi="Arial"/>
          <w:sz w:val="22"/>
          <w:szCs w:val="22"/>
        </w:rPr>
        <w:t>The job progress should be running on the right-hand pane.</w:t>
      </w:r>
    </w:p>
    <w:p w14:paraId="5CA26BB4" w14:textId="446E7FEC" w:rsidR="009212F1" w:rsidRPr="00D40673" w:rsidRDefault="009212F1" w:rsidP="00FC5F85">
      <w:pPr>
        <w:pStyle w:val="Standard"/>
        <w:numPr>
          <w:ilvl w:val="2"/>
          <w:numId w:val="202"/>
        </w:numPr>
        <w:rPr>
          <w:rFonts w:ascii="Arial" w:hAnsi="Arial"/>
          <w:sz w:val="22"/>
          <w:szCs w:val="22"/>
        </w:rPr>
      </w:pPr>
      <w:r w:rsidRPr="00D40673">
        <w:rPr>
          <w:rFonts w:ascii="Arial" w:hAnsi="Arial"/>
          <w:sz w:val="22"/>
          <w:szCs w:val="22"/>
        </w:rPr>
        <w:t>Once complete, reports are</w:t>
      </w:r>
      <w:r w:rsidR="00025EFF" w:rsidRPr="00D40673">
        <w:rPr>
          <w:rFonts w:ascii="Arial" w:hAnsi="Arial"/>
          <w:sz w:val="22"/>
          <w:szCs w:val="22"/>
        </w:rPr>
        <w:t xml:space="preserve"> </w:t>
      </w:r>
      <w:r w:rsidRPr="00D40673">
        <w:rPr>
          <w:rFonts w:ascii="Arial" w:hAnsi="Arial"/>
          <w:sz w:val="22"/>
          <w:szCs w:val="22"/>
        </w:rPr>
        <w:t>returned on the observable</w:t>
      </w:r>
      <w:r w:rsidR="00025EFF" w:rsidRPr="00D40673">
        <w:rPr>
          <w:rFonts w:ascii="Arial" w:hAnsi="Arial"/>
          <w:sz w:val="22"/>
          <w:szCs w:val="22"/>
        </w:rPr>
        <w:t>.</w:t>
      </w:r>
    </w:p>
    <w:p w14:paraId="5E2E5E2B" w14:textId="00454CBB" w:rsidR="00025EFF" w:rsidRPr="00D40673" w:rsidRDefault="00025EFF" w:rsidP="00FC5F85">
      <w:pPr>
        <w:pStyle w:val="Standard"/>
        <w:numPr>
          <w:ilvl w:val="2"/>
          <w:numId w:val="202"/>
        </w:numPr>
        <w:rPr>
          <w:rFonts w:ascii="Arial" w:hAnsi="Arial"/>
          <w:sz w:val="22"/>
          <w:szCs w:val="22"/>
        </w:rPr>
      </w:pPr>
      <w:r w:rsidRPr="00D40673">
        <w:rPr>
          <w:rFonts w:ascii="Arial" w:hAnsi="Arial"/>
          <w:sz w:val="22"/>
          <w:szCs w:val="22"/>
        </w:rPr>
        <w:t>To open and view, click the analyzer name under the observable.</w:t>
      </w:r>
    </w:p>
    <w:p w14:paraId="7D9D5747" w14:textId="7C5FE59F" w:rsidR="00025EFF" w:rsidRDefault="00025EFF" w:rsidP="00FC5F85">
      <w:pPr>
        <w:pStyle w:val="Standard"/>
        <w:numPr>
          <w:ilvl w:val="1"/>
          <w:numId w:val="202"/>
        </w:numPr>
        <w:rPr>
          <w:rFonts w:ascii="Arial" w:hAnsi="Arial"/>
          <w:sz w:val="22"/>
          <w:szCs w:val="22"/>
        </w:rPr>
      </w:pPr>
      <w:r w:rsidRPr="00D40673">
        <w:rPr>
          <w:rFonts w:ascii="Arial" w:hAnsi="Arial"/>
          <w:sz w:val="22"/>
          <w:szCs w:val="22"/>
        </w:rPr>
        <w:t>At this point in the Identification stage, IT staff will continue the investigation or be alerted if it is a false positive. If the observables come back as malicious or questionable, continue to the Containment stage of the investigation.</w:t>
      </w:r>
    </w:p>
    <w:p w14:paraId="5E58E7D5" w14:textId="77777777" w:rsidR="0062413D" w:rsidRPr="00D40673" w:rsidRDefault="0062413D" w:rsidP="0062413D">
      <w:pPr>
        <w:pStyle w:val="Standard"/>
        <w:ind w:left="1440"/>
        <w:rPr>
          <w:rFonts w:ascii="Arial" w:hAnsi="Arial"/>
          <w:sz w:val="22"/>
          <w:szCs w:val="22"/>
        </w:rPr>
      </w:pPr>
    </w:p>
    <w:p w14:paraId="05F8FD40" w14:textId="4479014B" w:rsidR="00025EFF" w:rsidRDefault="00025EFF" w:rsidP="00A77493">
      <w:pPr>
        <w:pStyle w:val="ListParagraph"/>
        <w:numPr>
          <w:ilvl w:val="2"/>
          <w:numId w:val="32"/>
        </w:numPr>
        <w:rPr>
          <w:b/>
          <w:bCs/>
          <w:sz w:val="32"/>
          <w:szCs w:val="32"/>
        </w:rPr>
      </w:pPr>
      <w:r>
        <w:rPr>
          <w:b/>
          <w:bCs/>
          <w:sz w:val="32"/>
          <w:szCs w:val="32"/>
        </w:rPr>
        <w:t>Containment</w:t>
      </w:r>
    </w:p>
    <w:p w14:paraId="15D8B327" w14:textId="7653EB20" w:rsidR="00025EFF" w:rsidRPr="00D40673" w:rsidRDefault="00025EFF" w:rsidP="00FC5F85">
      <w:pPr>
        <w:pStyle w:val="Standard"/>
        <w:numPr>
          <w:ilvl w:val="0"/>
          <w:numId w:val="203"/>
        </w:numPr>
        <w:rPr>
          <w:rFonts w:ascii="Arial" w:hAnsi="Arial"/>
          <w:b/>
          <w:bCs/>
          <w:sz w:val="22"/>
          <w:szCs w:val="22"/>
        </w:rPr>
      </w:pPr>
      <w:r w:rsidRPr="00D40673">
        <w:rPr>
          <w:rFonts w:ascii="Arial" w:hAnsi="Arial"/>
          <w:sz w:val="22"/>
          <w:szCs w:val="22"/>
        </w:rPr>
        <w:t>After the first two stages, if a malicious ac</w:t>
      </w:r>
      <w:r w:rsidR="00FA2725" w:rsidRPr="00D40673">
        <w:rPr>
          <w:rFonts w:ascii="Arial" w:hAnsi="Arial"/>
          <w:sz w:val="22"/>
          <w:szCs w:val="22"/>
        </w:rPr>
        <w:t>t</w:t>
      </w:r>
      <w:r w:rsidRPr="00D40673">
        <w:rPr>
          <w:rFonts w:ascii="Arial" w:hAnsi="Arial"/>
          <w:sz w:val="22"/>
          <w:szCs w:val="22"/>
        </w:rPr>
        <w:t>o</w:t>
      </w:r>
      <w:r w:rsidR="00FA2725" w:rsidRPr="00D40673">
        <w:rPr>
          <w:rFonts w:ascii="Arial" w:hAnsi="Arial"/>
          <w:sz w:val="22"/>
          <w:szCs w:val="22"/>
        </w:rPr>
        <w:t>r</w:t>
      </w:r>
      <w:r w:rsidRPr="00D40673">
        <w:rPr>
          <w:rFonts w:ascii="Arial" w:hAnsi="Arial"/>
          <w:sz w:val="22"/>
          <w:szCs w:val="22"/>
        </w:rPr>
        <w:t xml:space="preserve"> is found on the network or if there is sti</w:t>
      </w:r>
      <w:r w:rsidR="00FA2725" w:rsidRPr="00D40673">
        <w:rPr>
          <w:rFonts w:ascii="Arial" w:hAnsi="Arial"/>
          <w:sz w:val="22"/>
          <w:szCs w:val="22"/>
        </w:rPr>
        <w:t>l</w:t>
      </w:r>
      <w:r w:rsidRPr="00D40673">
        <w:rPr>
          <w:rFonts w:ascii="Arial" w:hAnsi="Arial"/>
          <w:sz w:val="22"/>
          <w:szCs w:val="22"/>
        </w:rPr>
        <w:t>l a leve</w:t>
      </w:r>
      <w:r w:rsidR="00FA2725" w:rsidRPr="00D40673">
        <w:rPr>
          <w:rFonts w:ascii="Arial" w:hAnsi="Arial"/>
          <w:sz w:val="22"/>
          <w:szCs w:val="22"/>
        </w:rPr>
        <w:t>l</w:t>
      </w:r>
      <w:r w:rsidRPr="00D40673">
        <w:rPr>
          <w:rFonts w:ascii="Arial" w:hAnsi="Arial"/>
          <w:sz w:val="22"/>
          <w:szCs w:val="22"/>
        </w:rPr>
        <w:t xml:space="preserve"> of suspicion, begin the contain</w:t>
      </w:r>
      <w:r w:rsidR="00FA2725" w:rsidRPr="00D40673">
        <w:rPr>
          <w:rFonts w:ascii="Arial" w:hAnsi="Arial"/>
          <w:sz w:val="22"/>
          <w:szCs w:val="22"/>
        </w:rPr>
        <w:t>ment stage.</w:t>
      </w:r>
    </w:p>
    <w:p w14:paraId="0C702057" w14:textId="112E29EC" w:rsidR="00FA2725" w:rsidRPr="00D40673" w:rsidRDefault="0012120F" w:rsidP="00FC5F85">
      <w:pPr>
        <w:pStyle w:val="Standard"/>
        <w:numPr>
          <w:ilvl w:val="1"/>
          <w:numId w:val="203"/>
        </w:numPr>
        <w:rPr>
          <w:rFonts w:ascii="Arial" w:hAnsi="Arial"/>
          <w:sz w:val="22"/>
          <w:szCs w:val="22"/>
        </w:rPr>
      </w:pPr>
      <w:r w:rsidRPr="00D40673">
        <w:rPr>
          <w:rFonts w:ascii="Arial" w:hAnsi="Arial"/>
          <w:sz w:val="22"/>
          <w:szCs w:val="22"/>
        </w:rPr>
        <w:t>If a greater threat is on one machine, it is likely that it will/has spread to others.</w:t>
      </w:r>
    </w:p>
    <w:p w14:paraId="330AF923" w14:textId="3AAE15AF" w:rsidR="0012120F" w:rsidRPr="00D40673" w:rsidRDefault="0012120F" w:rsidP="00FC5F85">
      <w:pPr>
        <w:pStyle w:val="Standard"/>
        <w:numPr>
          <w:ilvl w:val="1"/>
          <w:numId w:val="203"/>
        </w:numPr>
        <w:rPr>
          <w:rFonts w:ascii="Arial" w:hAnsi="Arial"/>
          <w:sz w:val="22"/>
          <w:szCs w:val="22"/>
        </w:rPr>
      </w:pPr>
      <w:r w:rsidRPr="00D40673">
        <w:rPr>
          <w:rFonts w:ascii="Arial" w:hAnsi="Arial"/>
          <w:sz w:val="22"/>
          <w:szCs w:val="22"/>
        </w:rPr>
        <w:t>GRR will help identify how many machines are affected.</w:t>
      </w:r>
    </w:p>
    <w:p w14:paraId="4382B65D" w14:textId="3C2E7FE1" w:rsidR="0012120F" w:rsidRPr="00D40673" w:rsidRDefault="0012120F" w:rsidP="00FC5F85">
      <w:pPr>
        <w:pStyle w:val="Standard"/>
        <w:numPr>
          <w:ilvl w:val="1"/>
          <w:numId w:val="203"/>
        </w:numPr>
        <w:rPr>
          <w:rFonts w:ascii="Arial" w:hAnsi="Arial"/>
          <w:sz w:val="22"/>
          <w:szCs w:val="22"/>
        </w:rPr>
      </w:pPr>
      <w:r w:rsidRPr="00D40673">
        <w:rPr>
          <w:rFonts w:ascii="Arial" w:hAnsi="Arial"/>
          <w:sz w:val="22"/>
          <w:szCs w:val="22"/>
        </w:rPr>
        <w:t>GRR will run hunts on the entire network by searching every device on the network for the observables/IOCs (As long as GRR client is installed on the device</w:t>
      </w:r>
      <w:r w:rsidR="005E2FCE" w:rsidRPr="00D40673">
        <w:rPr>
          <w:rFonts w:ascii="Arial" w:hAnsi="Arial"/>
          <w:sz w:val="22"/>
          <w:szCs w:val="22"/>
        </w:rPr>
        <w:t>)</w:t>
      </w:r>
      <w:r w:rsidRPr="00D40673">
        <w:rPr>
          <w:rFonts w:ascii="Arial" w:hAnsi="Arial"/>
          <w:sz w:val="22"/>
          <w:szCs w:val="22"/>
        </w:rPr>
        <w:t>.</w:t>
      </w:r>
    </w:p>
    <w:p w14:paraId="06AD0800" w14:textId="75F34F10" w:rsidR="0012120F" w:rsidRPr="00D40673" w:rsidRDefault="0012120F" w:rsidP="00FC5F85">
      <w:pPr>
        <w:pStyle w:val="Standard"/>
        <w:numPr>
          <w:ilvl w:val="0"/>
          <w:numId w:val="203"/>
        </w:numPr>
        <w:rPr>
          <w:rFonts w:ascii="Arial" w:hAnsi="Arial"/>
          <w:sz w:val="22"/>
          <w:szCs w:val="22"/>
        </w:rPr>
      </w:pPr>
      <w:r w:rsidRPr="00D40673">
        <w:rPr>
          <w:rFonts w:ascii="Arial" w:hAnsi="Arial"/>
          <w:sz w:val="22"/>
          <w:szCs w:val="22"/>
        </w:rPr>
        <w:t>Hunt Manager</w:t>
      </w:r>
      <w:r w:rsidR="005E2FCE" w:rsidRPr="00D40673">
        <w:rPr>
          <w:rFonts w:ascii="Arial" w:hAnsi="Arial"/>
          <w:sz w:val="22"/>
          <w:szCs w:val="22"/>
        </w:rPr>
        <w:t xml:space="preserve"> – All hunts will be running through the “Hunt Manager” inside of GRR.</w:t>
      </w:r>
    </w:p>
    <w:p w14:paraId="122D072F" w14:textId="60853C2D" w:rsidR="005E2FCE" w:rsidRPr="00D40673" w:rsidRDefault="005E2FCE" w:rsidP="00FC5F85">
      <w:pPr>
        <w:pStyle w:val="Standard"/>
        <w:numPr>
          <w:ilvl w:val="1"/>
          <w:numId w:val="203"/>
        </w:numPr>
        <w:rPr>
          <w:rFonts w:ascii="Arial" w:hAnsi="Arial"/>
          <w:sz w:val="22"/>
          <w:szCs w:val="22"/>
        </w:rPr>
      </w:pPr>
      <w:r w:rsidRPr="00D40673">
        <w:rPr>
          <w:rFonts w:ascii="Arial" w:hAnsi="Arial"/>
          <w:sz w:val="22"/>
          <w:szCs w:val="22"/>
        </w:rPr>
        <w:t>Once logged into GRR, Hunt Manager is found on the left sidebar.</w:t>
      </w:r>
    </w:p>
    <w:p w14:paraId="726276EA" w14:textId="2AA7E1AD" w:rsidR="005E2FCE" w:rsidRPr="00D40673" w:rsidRDefault="005E2FCE" w:rsidP="00FC5F85">
      <w:pPr>
        <w:pStyle w:val="Standard"/>
        <w:numPr>
          <w:ilvl w:val="1"/>
          <w:numId w:val="203"/>
        </w:numPr>
        <w:rPr>
          <w:rFonts w:ascii="Arial" w:hAnsi="Arial"/>
          <w:sz w:val="22"/>
          <w:szCs w:val="22"/>
        </w:rPr>
      </w:pPr>
      <w:r w:rsidRPr="00D40673">
        <w:rPr>
          <w:rFonts w:ascii="Arial" w:hAnsi="Arial"/>
          <w:sz w:val="22"/>
          <w:szCs w:val="22"/>
        </w:rPr>
        <w:t>From here, IT staff can create a new hunt, stop a hunt, modify a hunt, copy a hunt, or show automated hunts.</w:t>
      </w:r>
    </w:p>
    <w:p w14:paraId="766771E7" w14:textId="77777777" w:rsidR="0081445B" w:rsidRPr="00D40673" w:rsidRDefault="0081445B" w:rsidP="00FC5F85">
      <w:pPr>
        <w:pStyle w:val="Standard"/>
        <w:numPr>
          <w:ilvl w:val="2"/>
          <w:numId w:val="202"/>
        </w:numPr>
        <w:rPr>
          <w:rFonts w:ascii="Arial" w:hAnsi="Arial"/>
          <w:sz w:val="22"/>
          <w:szCs w:val="22"/>
        </w:rPr>
      </w:pPr>
      <w:r w:rsidRPr="00D40673">
        <w:rPr>
          <w:rFonts w:ascii="Arial" w:hAnsi="Arial"/>
          <w:sz w:val="22"/>
          <w:szCs w:val="22"/>
        </w:rPr>
        <w:t xml:space="preserve">Creating a new hunt – To create a new hunt, click “New Hunt” button. A dialogue box should appear. </w:t>
      </w:r>
    </w:p>
    <w:p w14:paraId="7989A666" w14:textId="77777777" w:rsidR="0081445B" w:rsidRPr="00D40673" w:rsidRDefault="0081445B" w:rsidP="00FC5F85">
      <w:pPr>
        <w:pStyle w:val="Standard"/>
        <w:numPr>
          <w:ilvl w:val="2"/>
          <w:numId w:val="202"/>
        </w:numPr>
        <w:rPr>
          <w:rFonts w:ascii="Arial" w:hAnsi="Arial"/>
          <w:sz w:val="22"/>
          <w:szCs w:val="22"/>
        </w:rPr>
      </w:pPr>
      <w:r w:rsidRPr="00D40673">
        <w:rPr>
          <w:rFonts w:ascii="Arial" w:hAnsi="Arial"/>
          <w:sz w:val="22"/>
          <w:szCs w:val="22"/>
        </w:rPr>
        <w:t>Begin to configure the hunt. There are many options presented and each has a description with different options that will need set.</w:t>
      </w:r>
    </w:p>
    <w:p w14:paraId="30C17E15" w14:textId="77777777" w:rsidR="0081445B" w:rsidRPr="00D40673" w:rsidRDefault="0081445B" w:rsidP="00FC5F85">
      <w:pPr>
        <w:pStyle w:val="Standard"/>
        <w:numPr>
          <w:ilvl w:val="2"/>
          <w:numId w:val="202"/>
        </w:numPr>
        <w:rPr>
          <w:rFonts w:ascii="Arial" w:hAnsi="Arial"/>
          <w:sz w:val="22"/>
          <w:szCs w:val="22"/>
        </w:rPr>
      </w:pPr>
      <w:r w:rsidRPr="00D40673">
        <w:rPr>
          <w:rFonts w:ascii="Arial" w:hAnsi="Arial"/>
          <w:sz w:val="22"/>
          <w:szCs w:val="22"/>
        </w:rPr>
        <w:t>Click next to proceed.</w:t>
      </w:r>
    </w:p>
    <w:p w14:paraId="0A0EBC2E" w14:textId="77777777" w:rsidR="0081445B" w:rsidRDefault="0081445B" w:rsidP="00FC5F85">
      <w:pPr>
        <w:pStyle w:val="Standard"/>
        <w:numPr>
          <w:ilvl w:val="2"/>
          <w:numId w:val="202"/>
        </w:numPr>
        <w:rPr>
          <w:rFonts w:ascii="Arial" w:hAnsi="Arial"/>
          <w:sz w:val="22"/>
        </w:rPr>
      </w:pPr>
      <w:r w:rsidRPr="0081445B">
        <w:rPr>
          <w:rFonts w:ascii="Arial" w:hAnsi="Arial"/>
          <w:szCs w:val="22"/>
        </w:rPr>
        <w:t>The</w:t>
      </w:r>
      <w:r w:rsidRPr="005F61D2">
        <w:rPr>
          <w:rFonts w:ascii="Arial" w:hAnsi="Arial"/>
          <w:sz w:val="22"/>
        </w:rPr>
        <w:t xml:space="preserve"> next step will be to configure the hunt parameters.</w:t>
      </w:r>
    </w:p>
    <w:p w14:paraId="7224689B" w14:textId="77777777" w:rsidR="0062413D" w:rsidRDefault="0062413D" w:rsidP="0062413D">
      <w:pPr>
        <w:pStyle w:val="Standard"/>
        <w:ind w:left="1980"/>
        <w:rPr>
          <w:rFonts w:ascii="Arial" w:hAnsi="Arial"/>
          <w:sz w:val="22"/>
        </w:rPr>
      </w:pPr>
    </w:p>
    <w:p w14:paraId="507034FD" w14:textId="77777777" w:rsidR="0062413D" w:rsidRPr="005F61D2" w:rsidRDefault="0062413D" w:rsidP="0062413D">
      <w:pPr>
        <w:pStyle w:val="Standard"/>
        <w:ind w:left="1980"/>
        <w:rPr>
          <w:rFonts w:ascii="Arial" w:hAnsi="Arial"/>
          <w:sz w:val="22"/>
        </w:rPr>
      </w:pPr>
    </w:p>
    <w:p w14:paraId="7255EE4D" w14:textId="27894C05" w:rsidR="0081445B" w:rsidRPr="005F61D2" w:rsidRDefault="0081445B" w:rsidP="00FC5F85">
      <w:pPr>
        <w:numPr>
          <w:ilvl w:val="2"/>
          <w:numId w:val="179"/>
        </w:numPr>
      </w:pPr>
      <w:r w:rsidRPr="005F61D2">
        <w:lastRenderedPageBreak/>
        <w:t xml:space="preserve">Some of these options </w:t>
      </w:r>
      <w:r w:rsidR="00F56964" w:rsidRPr="005F61D2">
        <w:t>include</w:t>
      </w:r>
      <w:r w:rsidRPr="005F61D2">
        <w:t xml:space="preserve"> Description, Client Limit, Crash Limit, Expiry </w:t>
      </w:r>
      <w:r w:rsidR="00F56964" w:rsidRPr="005F61D2">
        <w:t>Time,</w:t>
      </w:r>
      <w:r w:rsidRPr="005F61D2">
        <w:t xml:space="preserve"> and Client Rate. There are more advanced options which can be set as well, these mainly have to do with hardware and network resources. </w:t>
      </w:r>
    </w:p>
    <w:p w14:paraId="65A3E5A6" w14:textId="77777777" w:rsidR="0081445B" w:rsidRPr="0081445B" w:rsidRDefault="0081445B" w:rsidP="00FC5F85">
      <w:pPr>
        <w:pStyle w:val="Standard"/>
        <w:numPr>
          <w:ilvl w:val="2"/>
          <w:numId w:val="202"/>
        </w:numPr>
        <w:rPr>
          <w:rFonts w:ascii="Arial" w:hAnsi="Arial"/>
          <w:szCs w:val="22"/>
        </w:rPr>
      </w:pPr>
      <w:r w:rsidRPr="0081445B">
        <w:rPr>
          <w:rFonts w:ascii="Arial" w:hAnsi="Arial"/>
          <w:szCs w:val="22"/>
        </w:rPr>
        <w:t>After configuring these parameters, click next to continue.</w:t>
      </w:r>
    </w:p>
    <w:p w14:paraId="5BADFDE0" w14:textId="11F8B4DB" w:rsidR="0081445B" w:rsidRPr="005F61D2" w:rsidRDefault="0081445B" w:rsidP="00FC5F85">
      <w:pPr>
        <w:pStyle w:val="Standard"/>
        <w:numPr>
          <w:ilvl w:val="2"/>
          <w:numId w:val="202"/>
        </w:numPr>
        <w:rPr>
          <w:rFonts w:ascii="Arial" w:hAnsi="Arial"/>
          <w:sz w:val="22"/>
        </w:rPr>
      </w:pPr>
      <w:r w:rsidRPr="0081445B">
        <w:rPr>
          <w:rFonts w:ascii="Arial" w:hAnsi="Arial"/>
          <w:szCs w:val="22"/>
        </w:rPr>
        <w:t xml:space="preserve">On the next page, </w:t>
      </w:r>
      <w:r w:rsidR="00F56964" w:rsidRPr="0081445B">
        <w:rPr>
          <w:rFonts w:ascii="Arial" w:hAnsi="Arial"/>
          <w:szCs w:val="22"/>
        </w:rPr>
        <w:t>the user</w:t>
      </w:r>
      <w:r w:rsidRPr="0081445B">
        <w:rPr>
          <w:rFonts w:ascii="Arial" w:hAnsi="Arial"/>
          <w:szCs w:val="22"/>
        </w:rPr>
        <w:t xml:space="preserve"> can select output plugins. Two are currently setup,</w:t>
      </w:r>
      <w:r w:rsidRPr="005F61D2">
        <w:rPr>
          <w:rFonts w:ascii="Arial" w:hAnsi="Arial"/>
          <w:sz w:val="22"/>
        </w:rPr>
        <w:t xml:space="preserve"> BigQueryOutputPlugin and EmailOutputPlugin. </w:t>
      </w:r>
    </w:p>
    <w:p w14:paraId="3CF15BC8" w14:textId="38D86325" w:rsidR="0081445B" w:rsidRPr="005F61D2" w:rsidRDefault="0081445B" w:rsidP="00FC5F85">
      <w:pPr>
        <w:numPr>
          <w:ilvl w:val="2"/>
          <w:numId w:val="179"/>
        </w:numPr>
      </w:pPr>
      <w:r w:rsidRPr="005F61D2">
        <w:t xml:space="preserve">Select either one of </w:t>
      </w:r>
      <w:r w:rsidR="00F56964" w:rsidRPr="005F61D2">
        <w:t>these or</w:t>
      </w:r>
      <w:r w:rsidRPr="005F61D2">
        <w:t xml:space="preserve"> configure the required settings. </w:t>
      </w:r>
    </w:p>
    <w:p w14:paraId="125AE698" w14:textId="77777777" w:rsidR="0081445B" w:rsidRPr="005F61D2" w:rsidRDefault="0081445B" w:rsidP="00FC5F85">
      <w:pPr>
        <w:numPr>
          <w:ilvl w:val="2"/>
          <w:numId w:val="179"/>
        </w:numPr>
      </w:pPr>
      <w:r w:rsidRPr="005F61D2">
        <w:t>Click next to continue.</w:t>
      </w:r>
    </w:p>
    <w:p w14:paraId="444D0E04" w14:textId="7BD50F7E" w:rsidR="0081445B" w:rsidRPr="005F61D2" w:rsidRDefault="0081445B" w:rsidP="00FC5F85">
      <w:pPr>
        <w:pStyle w:val="Standard"/>
        <w:numPr>
          <w:ilvl w:val="2"/>
          <w:numId w:val="202"/>
        </w:numPr>
        <w:rPr>
          <w:rFonts w:ascii="Arial" w:hAnsi="Arial"/>
          <w:sz w:val="22"/>
        </w:rPr>
      </w:pPr>
      <w:r w:rsidRPr="005F61D2">
        <w:rPr>
          <w:rFonts w:ascii="Arial" w:hAnsi="Arial"/>
          <w:sz w:val="22"/>
        </w:rPr>
        <w:t xml:space="preserve">For the next page, </w:t>
      </w:r>
      <w:r w:rsidR="00F56964" w:rsidRPr="005F61D2">
        <w:rPr>
          <w:rFonts w:ascii="Arial" w:hAnsi="Arial"/>
          <w:sz w:val="22"/>
        </w:rPr>
        <w:t>the user</w:t>
      </w:r>
      <w:r w:rsidRPr="005F61D2">
        <w:rPr>
          <w:rFonts w:ascii="Arial" w:hAnsi="Arial"/>
          <w:sz w:val="22"/>
        </w:rPr>
        <w:t xml:space="preserve"> will configure where the hunt will run. </w:t>
      </w:r>
    </w:p>
    <w:p w14:paraId="5B1F7D27" w14:textId="77777777" w:rsidR="0081445B" w:rsidRPr="005F61D2" w:rsidRDefault="0081445B" w:rsidP="00FC5F85">
      <w:pPr>
        <w:numPr>
          <w:ilvl w:val="2"/>
          <w:numId w:val="179"/>
        </w:numPr>
      </w:pPr>
      <w:r w:rsidRPr="005F61D2">
        <w:t>There are several options for this.</w:t>
      </w:r>
    </w:p>
    <w:p w14:paraId="621128DE" w14:textId="5510A240" w:rsidR="0081445B" w:rsidRPr="005F61D2" w:rsidRDefault="0081445B" w:rsidP="00FC5F85">
      <w:pPr>
        <w:numPr>
          <w:ilvl w:val="2"/>
          <w:numId w:val="179"/>
        </w:numPr>
      </w:pPr>
      <w:r w:rsidRPr="005F61D2">
        <w:t xml:space="preserve">It can match systems with different rules such as: OS, Label, Regex, </w:t>
      </w:r>
      <w:r w:rsidR="00F56964" w:rsidRPr="005F61D2">
        <w:t>and</w:t>
      </w:r>
      <w:r w:rsidRPr="005F61D2">
        <w:t xml:space="preserve"> Integer. Configure this to fit the needs of the task.</w:t>
      </w:r>
    </w:p>
    <w:p w14:paraId="4759B579" w14:textId="77777777" w:rsidR="0081445B" w:rsidRPr="005F61D2" w:rsidRDefault="0081445B" w:rsidP="00FC5F85">
      <w:pPr>
        <w:numPr>
          <w:ilvl w:val="2"/>
          <w:numId w:val="179"/>
        </w:numPr>
      </w:pPr>
      <w:r w:rsidRPr="005F61D2">
        <w:t>Once done configuring, click next.</w:t>
      </w:r>
    </w:p>
    <w:p w14:paraId="5793C137" w14:textId="77777777" w:rsidR="0081445B" w:rsidRPr="005F61D2" w:rsidRDefault="0081445B" w:rsidP="00FC5F85">
      <w:pPr>
        <w:pStyle w:val="Standard"/>
        <w:numPr>
          <w:ilvl w:val="1"/>
          <w:numId w:val="203"/>
        </w:numPr>
        <w:rPr>
          <w:rFonts w:ascii="Arial" w:hAnsi="Arial"/>
          <w:sz w:val="22"/>
        </w:rPr>
      </w:pPr>
      <w:r w:rsidRPr="005F61D2">
        <w:rPr>
          <w:rFonts w:ascii="Arial" w:hAnsi="Arial"/>
          <w:sz w:val="22"/>
        </w:rPr>
        <w:t>The last page is a review page.</w:t>
      </w:r>
    </w:p>
    <w:p w14:paraId="5A684826" w14:textId="77777777" w:rsidR="0081445B" w:rsidRPr="005F61D2" w:rsidRDefault="0081445B" w:rsidP="00FC5F85">
      <w:pPr>
        <w:pStyle w:val="Standard"/>
        <w:numPr>
          <w:ilvl w:val="0"/>
          <w:numId w:val="289"/>
        </w:numPr>
        <w:rPr>
          <w:rFonts w:ascii="Arial" w:hAnsi="Arial"/>
          <w:sz w:val="22"/>
        </w:rPr>
      </w:pPr>
      <w:r w:rsidRPr="005F61D2">
        <w:rPr>
          <w:rFonts w:ascii="Arial" w:hAnsi="Arial"/>
          <w:sz w:val="22"/>
        </w:rPr>
        <w:t>Verify all the settings for the hunt are configured correctly.</w:t>
      </w:r>
    </w:p>
    <w:p w14:paraId="6DA4CC98" w14:textId="77777777" w:rsidR="0081445B" w:rsidRPr="005F61D2" w:rsidRDefault="0081445B" w:rsidP="00FC5F85">
      <w:pPr>
        <w:pStyle w:val="Standard"/>
        <w:numPr>
          <w:ilvl w:val="0"/>
          <w:numId w:val="289"/>
        </w:numPr>
        <w:rPr>
          <w:rFonts w:ascii="Arial" w:hAnsi="Arial"/>
          <w:sz w:val="22"/>
        </w:rPr>
      </w:pPr>
      <w:r w:rsidRPr="005F61D2">
        <w:rPr>
          <w:rFonts w:ascii="Arial" w:hAnsi="Arial"/>
          <w:sz w:val="22"/>
        </w:rPr>
        <w:t xml:space="preserve">Click “Create Hunt.” </w:t>
      </w:r>
    </w:p>
    <w:p w14:paraId="6649C78C" w14:textId="3D56B515" w:rsidR="0081445B" w:rsidRDefault="0081445B" w:rsidP="00FC5F85">
      <w:pPr>
        <w:pStyle w:val="Standard"/>
        <w:numPr>
          <w:ilvl w:val="0"/>
          <w:numId w:val="289"/>
        </w:numPr>
        <w:rPr>
          <w:rFonts w:ascii="Arial" w:hAnsi="Arial"/>
          <w:sz w:val="22"/>
        </w:rPr>
      </w:pPr>
      <w:r w:rsidRPr="005F61D2">
        <w:rPr>
          <w:rFonts w:ascii="Arial" w:hAnsi="Arial"/>
          <w:sz w:val="22"/>
        </w:rPr>
        <w:t>From here, the hunt should show up in the list in the Hunt Manager, user can run it from here.</w:t>
      </w:r>
    </w:p>
    <w:p w14:paraId="426DADE3" w14:textId="130CCBC6" w:rsidR="00EF7FE0" w:rsidRDefault="00EF7FE0" w:rsidP="00FC5F85">
      <w:pPr>
        <w:pStyle w:val="Standard"/>
        <w:numPr>
          <w:ilvl w:val="0"/>
          <w:numId w:val="202"/>
        </w:numPr>
        <w:ind w:left="0" w:firstLine="360"/>
        <w:rPr>
          <w:rFonts w:ascii="Arial" w:hAnsi="Arial"/>
          <w:sz w:val="22"/>
        </w:rPr>
      </w:pPr>
      <w:r>
        <w:rPr>
          <w:rFonts w:ascii="Arial" w:hAnsi="Arial"/>
          <w:sz w:val="22"/>
        </w:rPr>
        <w:t xml:space="preserve">This will give information needed for </w:t>
      </w:r>
      <w:r w:rsidR="00F56964">
        <w:rPr>
          <w:rFonts w:ascii="Arial" w:hAnsi="Arial"/>
          <w:sz w:val="22"/>
        </w:rPr>
        <w:t>containment.</w:t>
      </w:r>
    </w:p>
    <w:p w14:paraId="3ECA8B2C" w14:textId="77777777" w:rsidR="00EF7FE0" w:rsidRPr="005F61D2" w:rsidRDefault="00EF7FE0" w:rsidP="00FC5F85">
      <w:pPr>
        <w:pStyle w:val="Standard"/>
        <w:numPr>
          <w:ilvl w:val="1"/>
          <w:numId w:val="204"/>
        </w:numPr>
        <w:rPr>
          <w:rFonts w:ascii="Arial" w:hAnsi="Arial"/>
          <w:sz w:val="22"/>
        </w:rPr>
      </w:pPr>
      <w:r w:rsidRPr="005F61D2">
        <w:rPr>
          <w:rFonts w:ascii="Arial" w:hAnsi="Arial"/>
          <w:sz w:val="22"/>
        </w:rPr>
        <w:t>From here, depending on the situation, there are many options.</w:t>
      </w:r>
    </w:p>
    <w:p w14:paraId="7B49E4AF" w14:textId="77777777" w:rsidR="00EF7FE0" w:rsidRPr="005F61D2" w:rsidRDefault="00EF7FE0" w:rsidP="00FC5F85">
      <w:pPr>
        <w:pStyle w:val="Standard"/>
        <w:numPr>
          <w:ilvl w:val="1"/>
          <w:numId w:val="204"/>
        </w:numPr>
        <w:rPr>
          <w:rFonts w:ascii="Arial" w:hAnsi="Arial"/>
          <w:sz w:val="22"/>
        </w:rPr>
      </w:pPr>
      <w:r w:rsidRPr="005F61D2">
        <w:rPr>
          <w:rFonts w:ascii="Arial" w:hAnsi="Arial"/>
          <w:sz w:val="22"/>
        </w:rPr>
        <w:t>The main goal in any situation is to isolate any of the affected devices from the network to prevent further escalation after gathering the information from GRR.</w:t>
      </w:r>
    </w:p>
    <w:p w14:paraId="5CD6F546" w14:textId="77777777" w:rsidR="00EF7FE0" w:rsidRPr="005F61D2" w:rsidRDefault="00EF7FE0" w:rsidP="00FC5F85">
      <w:pPr>
        <w:pStyle w:val="Standard"/>
        <w:numPr>
          <w:ilvl w:val="1"/>
          <w:numId w:val="204"/>
        </w:numPr>
        <w:rPr>
          <w:rFonts w:ascii="Arial" w:hAnsi="Arial"/>
          <w:sz w:val="22"/>
        </w:rPr>
      </w:pPr>
      <w:r w:rsidRPr="005F61D2">
        <w:rPr>
          <w:rFonts w:ascii="Arial" w:hAnsi="Arial"/>
          <w:sz w:val="22"/>
        </w:rPr>
        <w:t>This needs completely quickly, before the attacker notices and reacts.</w:t>
      </w:r>
    </w:p>
    <w:p w14:paraId="3D8C6741" w14:textId="272B62A9" w:rsidR="00EF7FE0" w:rsidRDefault="00EF7FE0" w:rsidP="00FC5F85">
      <w:pPr>
        <w:pStyle w:val="Standard"/>
        <w:numPr>
          <w:ilvl w:val="1"/>
          <w:numId w:val="204"/>
        </w:numPr>
        <w:rPr>
          <w:rFonts w:ascii="Arial" w:hAnsi="Arial"/>
          <w:sz w:val="22"/>
        </w:rPr>
      </w:pPr>
      <w:r w:rsidRPr="005F61D2">
        <w:rPr>
          <w:rFonts w:ascii="Arial" w:hAnsi="Arial"/>
          <w:sz w:val="22"/>
        </w:rPr>
        <w:t xml:space="preserve">It is recommended to run another GRR hunt after we have isolated/removed the devices from the network to ensure it </w:t>
      </w:r>
      <w:r w:rsidR="00F56964" w:rsidRPr="005F61D2">
        <w:rPr>
          <w:rFonts w:ascii="Arial" w:hAnsi="Arial"/>
          <w:sz w:val="22"/>
        </w:rPr>
        <w:t>does</w:t>
      </w:r>
      <w:r w:rsidRPr="005F61D2">
        <w:rPr>
          <w:rFonts w:ascii="Arial" w:hAnsi="Arial"/>
          <w:sz w:val="22"/>
        </w:rPr>
        <w:t xml:space="preserve"> not continue to spread.</w:t>
      </w:r>
    </w:p>
    <w:p w14:paraId="38BF8C5A" w14:textId="7774DDC2" w:rsidR="00EF7FE0" w:rsidRDefault="00EF7FE0" w:rsidP="00A77493">
      <w:pPr>
        <w:pStyle w:val="ListParagraph"/>
        <w:numPr>
          <w:ilvl w:val="2"/>
          <w:numId w:val="32"/>
        </w:numPr>
        <w:rPr>
          <w:b/>
          <w:bCs/>
          <w:sz w:val="32"/>
          <w:szCs w:val="32"/>
        </w:rPr>
      </w:pPr>
      <w:r>
        <w:rPr>
          <w:b/>
          <w:bCs/>
          <w:sz w:val="32"/>
          <w:szCs w:val="32"/>
        </w:rPr>
        <w:t>Eradication</w:t>
      </w:r>
    </w:p>
    <w:p w14:paraId="151BECBA" w14:textId="1D07A660" w:rsidR="00EF7FE0" w:rsidRPr="00E027C6" w:rsidRDefault="000068A3" w:rsidP="00FC5F85">
      <w:pPr>
        <w:pStyle w:val="Standard"/>
        <w:numPr>
          <w:ilvl w:val="0"/>
          <w:numId w:val="290"/>
        </w:numPr>
        <w:rPr>
          <w:rFonts w:ascii="Arial" w:hAnsi="Arial"/>
          <w:sz w:val="22"/>
        </w:rPr>
      </w:pPr>
      <w:r w:rsidRPr="00E027C6">
        <w:rPr>
          <w:rFonts w:ascii="Arial" w:hAnsi="Arial"/>
          <w:sz w:val="22"/>
        </w:rPr>
        <w:t>After the malicious actor has been contained, begin the Eradication stage</w:t>
      </w:r>
    </w:p>
    <w:p w14:paraId="2E2DEAD5" w14:textId="77777777" w:rsidR="000068A3" w:rsidRPr="005F61D2" w:rsidRDefault="000068A3" w:rsidP="00FC5F85">
      <w:pPr>
        <w:pStyle w:val="Standard"/>
        <w:numPr>
          <w:ilvl w:val="0"/>
          <w:numId w:val="290"/>
        </w:numPr>
        <w:ind w:left="0" w:firstLine="360"/>
        <w:rPr>
          <w:rFonts w:ascii="Arial" w:hAnsi="Arial"/>
          <w:sz w:val="22"/>
        </w:rPr>
      </w:pPr>
      <w:r w:rsidRPr="005F61D2">
        <w:rPr>
          <w:rFonts w:ascii="Arial" w:hAnsi="Arial"/>
          <w:sz w:val="22"/>
        </w:rPr>
        <w:t>Eradication can be a tedious process, and it will vary depending on the situation.</w:t>
      </w:r>
    </w:p>
    <w:p w14:paraId="3296CAE4" w14:textId="77777777" w:rsidR="000068A3" w:rsidRPr="005F61D2" w:rsidRDefault="000068A3" w:rsidP="00FC5F85">
      <w:pPr>
        <w:pStyle w:val="Standard"/>
        <w:numPr>
          <w:ilvl w:val="0"/>
          <w:numId w:val="290"/>
        </w:numPr>
        <w:ind w:left="0" w:firstLine="360"/>
        <w:rPr>
          <w:rFonts w:ascii="Arial" w:hAnsi="Arial"/>
          <w:sz w:val="22"/>
        </w:rPr>
      </w:pPr>
      <w:r w:rsidRPr="005F61D2">
        <w:rPr>
          <w:rFonts w:ascii="Arial" w:hAnsi="Arial"/>
          <w:sz w:val="22"/>
        </w:rPr>
        <w:t>This will most likely require external research and possibly help from Sophos.</w:t>
      </w:r>
    </w:p>
    <w:p w14:paraId="4ABA4BE8" w14:textId="33572AFE" w:rsidR="00E027C6" w:rsidRPr="00E027C6" w:rsidRDefault="000068A3" w:rsidP="00FC5F85">
      <w:pPr>
        <w:pStyle w:val="Standard"/>
        <w:numPr>
          <w:ilvl w:val="0"/>
          <w:numId w:val="290"/>
        </w:numPr>
        <w:ind w:left="0" w:firstLine="360"/>
        <w:rPr>
          <w:rFonts w:ascii="Arial" w:hAnsi="Arial"/>
          <w:sz w:val="22"/>
        </w:rPr>
      </w:pPr>
      <w:r w:rsidRPr="005F61D2">
        <w:rPr>
          <w:rFonts w:ascii="Arial" w:hAnsi="Arial"/>
          <w:sz w:val="22"/>
        </w:rPr>
        <w:t>The process will vary, but once an eradication plan is made, the user will begin to perform the eradication process on each of the effected machines.</w:t>
      </w:r>
    </w:p>
    <w:p w14:paraId="06AC5377" w14:textId="2000A0FE" w:rsidR="00E027C6" w:rsidRDefault="00E027C6" w:rsidP="00A77493">
      <w:pPr>
        <w:pStyle w:val="ListParagraph"/>
        <w:numPr>
          <w:ilvl w:val="2"/>
          <w:numId w:val="32"/>
        </w:numPr>
        <w:rPr>
          <w:b/>
          <w:bCs/>
          <w:sz w:val="32"/>
          <w:szCs w:val="32"/>
        </w:rPr>
      </w:pPr>
      <w:r>
        <w:rPr>
          <w:b/>
          <w:bCs/>
          <w:sz w:val="32"/>
          <w:szCs w:val="32"/>
        </w:rPr>
        <w:t>Recovery</w:t>
      </w:r>
    </w:p>
    <w:p w14:paraId="363B8143" w14:textId="77777777" w:rsidR="00E027C6" w:rsidRPr="00E027C6" w:rsidRDefault="00E027C6" w:rsidP="00FC5F85">
      <w:pPr>
        <w:pStyle w:val="Standard"/>
        <w:numPr>
          <w:ilvl w:val="0"/>
          <w:numId w:val="205"/>
        </w:numPr>
        <w:rPr>
          <w:rFonts w:ascii="Arial" w:hAnsi="Arial"/>
          <w:sz w:val="22"/>
          <w:szCs w:val="22"/>
        </w:rPr>
      </w:pPr>
      <w:r w:rsidRPr="00E027C6">
        <w:rPr>
          <w:rFonts w:ascii="Arial" w:hAnsi="Arial"/>
          <w:sz w:val="22"/>
          <w:szCs w:val="22"/>
        </w:rPr>
        <w:t xml:space="preserve">After the eradication stage, it is possible that data has been lost or the attacker may have broken some of the servers. </w:t>
      </w:r>
    </w:p>
    <w:p w14:paraId="23DAAB3A" w14:textId="77777777" w:rsidR="00E027C6" w:rsidRPr="00E027C6" w:rsidRDefault="00E027C6" w:rsidP="00FC5F85">
      <w:pPr>
        <w:pStyle w:val="Standard"/>
        <w:numPr>
          <w:ilvl w:val="0"/>
          <w:numId w:val="205"/>
        </w:numPr>
        <w:rPr>
          <w:rFonts w:ascii="Arial" w:hAnsi="Arial"/>
          <w:sz w:val="22"/>
          <w:szCs w:val="22"/>
        </w:rPr>
      </w:pPr>
      <w:r w:rsidRPr="00E027C6">
        <w:rPr>
          <w:rFonts w:ascii="Arial" w:hAnsi="Arial"/>
          <w:sz w:val="22"/>
          <w:szCs w:val="22"/>
        </w:rPr>
        <w:t>The goal of the Recovery stage is to remediate all of these “post-attacker” issues.</w:t>
      </w:r>
    </w:p>
    <w:p w14:paraId="16E79947" w14:textId="77777777" w:rsidR="00E027C6" w:rsidRPr="00E027C6" w:rsidRDefault="00E027C6" w:rsidP="00FC5F85">
      <w:pPr>
        <w:pStyle w:val="Standard"/>
        <w:numPr>
          <w:ilvl w:val="0"/>
          <w:numId w:val="205"/>
        </w:numPr>
        <w:rPr>
          <w:rFonts w:ascii="Arial" w:hAnsi="Arial"/>
          <w:sz w:val="22"/>
          <w:szCs w:val="22"/>
        </w:rPr>
      </w:pPr>
      <w:r w:rsidRPr="00E027C6">
        <w:rPr>
          <w:rFonts w:ascii="Arial" w:hAnsi="Arial"/>
          <w:sz w:val="22"/>
          <w:szCs w:val="22"/>
        </w:rPr>
        <w:t>This could involve restoring from backups, reformatting, re-setting up users, etc.</w:t>
      </w:r>
    </w:p>
    <w:p w14:paraId="4DEFFE07" w14:textId="77777777" w:rsidR="00E027C6" w:rsidRPr="00E027C6" w:rsidRDefault="00E027C6" w:rsidP="00FC5F85">
      <w:pPr>
        <w:pStyle w:val="Standard"/>
        <w:numPr>
          <w:ilvl w:val="0"/>
          <w:numId w:val="205"/>
        </w:numPr>
        <w:rPr>
          <w:rFonts w:ascii="Arial" w:hAnsi="Arial"/>
          <w:sz w:val="22"/>
          <w:szCs w:val="22"/>
        </w:rPr>
      </w:pPr>
      <w:r w:rsidRPr="00E027C6">
        <w:rPr>
          <w:rFonts w:ascii="Arial" w:hAnsi="Arial"/>
          <w:sz w:val="22"/>
          <w:szCs w:val="22"/>
        </w:rPr>
        <w:t>This stage is considered complete once all of the affected devices have been cleaned of the attacker and IT has restored the machine(s) to a functional state.</w:t>
      </w:r>
    </w:p>
    <w:p w14:paraId="0AF12617" w14:textId="77777777" w:rsidR="00E027C6" w:rsidRPr="00E027C6" w:rsidRDefault="00E027C6" w:rsidP="00FC5F85">
      <w:pPr>
        <w:pStyle w:val="Standard"/>
        <w:numPr>
          <w:ilvl w:val="0"/>
          <w:numId w:val="205"/>
        </w:numPr>
        <w:rPr>
          <w:rFonts w:ascii="Arial" w:hAnsi="Arial"/>
          <w:sz w:val="22"/>
          <w:szCs w:val="22"/>
        </w:rPr>
      </w:pPr>
      <w:r w:rsidRPr="00E027C6">
        <w:rPr>
          <w:rFonts w:ascii="Arial" w:hAnsi="Arial"/>
          <w:sz w:val="22"/>
          <w:szCs w:val="22"/>
        </w:rPr>
        <w:t>User will need to verify that all systems are clean and functioning properly after the attack before being considered ‘recovered.’</w:t>
      </w:r>
    </w:p>
    <w:p w14:paraId="604F0823" w14:textId="29EFE848" w:rsidR="00E027C6" w:rsidRDefault="00E027C6" w:rsidP="00FC5F85">
      <w:pPr>
        <w:pStyle w:val="Standard"/>
        <w:numPr>
          <w:ilvl w:val="0"/>
          <w:numId w:val="205"/>
        </w:numPr>
        <w:rPr>
          <w:rFonts w:ascii="Arial" w:hAnsi="Arial"/>
          <w:sz w:val="22"/>
          <w:szCs w:val="22"/>
        </w:rPr>
      </w:pPr>
      <w:r w:rsidRPr="00E027C6">
        <w:rPr>
          <w:rFonts w:ascii="Arial" w:hAnsi="Arial"/>
          <w:sz w:val="22"/>
          <w:szCs w:val="22"/>
        </w:rPr>
        <w:t>It is recommended to perform another GRR hunt or running triage scripts, to completely verify that the attacker is no longer on the network.</w:t>
      </w:r>
    </w:p>
    <w:p w14:paraId="73AED85C" w14:textId="6657BF85" w:rsidR="00E027C6" w:rsidRDefault="00A77493" w:rsidP="00A77493">
      <w:pPr>
        <w:pStyle w:val="ListParagraph"/>
        <w:numPr>
          <w:ilvl w:val="2"/>
          <w:numId w:val="32"/>
        </w:numPr>
        <w:rPr>
          <w:b/>
          <w:bCs/>
          <w:sz w:val="32"/>
          <w:szCs w:val="32"/>
        </w:rPr>
      </w:pPr>
      <w:r>
        <w:rPr>
          <w:b/>
          <w:bCs/>
          <w:sz w:val="32"/>
          <w:szCs w:val="32"/>
        </w:rPr>
        <w:lastRenderedPageBreak/>
        <w:t>L</w:t>
      </w:r>
      <w:r w:rsidR="00E027C6">
        <w:rPr>
          <w:b/>
          <w:bCs/>
          <w:sz w:val="32"/>
          <w:szCs w:val="32"/>
        </w:rPr>
        <w:t>essons Learned</w:t>
      </w:r>
    </w:p>
    <w:p w14:paraId="34E91D76" w14:textId="77777777" w:rsidR="00E027C6" w:rsidRPr="00E027C6" w:rsidRDefault="00E027C6" w:rsidP="00FC5F85">
      <w:pPr>
        <w:pStyle w:val="Standard"/>
        <w:numPr>
          <w:ilvl w:val="0"/>
          <w:numId w:val="206"/>
        </w:numPr>
        <w:rPr>
          <w:rFonts w:ascii="Arial" w:hAnsi="Arial"/>
          <w:sz w:val="22"/>
          <w:szCs w:val="22"/>
        </w:rPr>
      </w:pPr>
      <w:r w:rsidRPr="00E027C6">
        <w:rPr>
          <w:rFonts w:ascii="Arial" w:hAnsi="Arial"/>
          <w:sz w:val="22"/>
          <w:szCs w:val="22"/>
        </w:rPr>
        <w:t>This stage is essentially a reflection on what happened.</w:t>
      </w:r>
    </w:p>
    <w:p w14:paraId="6E1C1719" w14:textId="77777777" w:rsidR="00E027C6" w:rsidRPr="00E027C6" w:rsidRDefault="00E027C6" w:rsidP="00FC5F85">
      <w:pPr>
        <w:pStyle w:val="Standard"/>
        <w:numPr>
          <w:ilvl w:val="1"/>
          <w:numId w:val="206"/>
        </w:numPr>
        <w:rPr>
          <w:rFonts w:ascii="Arial" w:hAnsi="Arial"/>
          <w:sz w:val="22"/>
          <w:szCs w:val="22"/>
        </w:rPr>
      </w:pPr>
      <w:r w:rsidRPr="00E027C6">
        <w:rPr>
          <w:rFonts w:ascii="Arial" w:hAnsi="Arial"/>
          <w:sz w:val="22"/>
          <w:szCs w:val="22"/>
        </w:rPr>
        <w:t>Why did it happen?</w:t>
      </w:r>
    </w:p>
    <w:p w14:paraId="46AF151D" w14:textId="77777777" w:rsidR="00E027C6" w:rsidRPr="00E027C6" w:rsidRDefault="00E027C6" w:rsidP="00FC5F85">
      <w:pPr>
        <w:pStyle w:val="Standard"/>
        <w:numPr>
          <w:ilvl w:val="1"/>
          <w:numId w:val="206"/>
        </w:numPr>
        <w:rPr>
          <w:rFonts w:ascii="Arial" w:hAnsi="Arial"/>
          <w:sz w:val="22"/>
          <w:szCs w:val="22"/>
        </w:rPr>
      </w:pPr>
      <w:r w:rsidRPr="00E027C6">
        <w:rPr>
          <w:rFonts w:ascii="Arial" w:hAnsi="Arial"/>
          <w:sz w:val="22"/>
          <w:szCs w:val="22"/>
        </w:rPr>
        <w:t>How can we prevent it in the future?</w:t>
      </w:r>
    </w:p>
    <w:p w14:paraId="45C9DD44" w14:textId="77777777" w:rsidR="00E027C6" w:rsidRPr="00E027C6" w:rsidRDefault="00E027C6" w:rsidP="00FC5F85">
      <w:pPr>
        <w:pStyle w:val="Standard"/>
        <w:numPr>
          <w:ilvl w:val="0"/>
          <w:numId w:val="206"/>
        </w:numPr>
        <w:rPr>
          <w:rFonts w:ascii="Arial" w:hAnsi="Arial"/>
          <w:sz w:val="22"/>
          <w:szCs w:val="22"/>
        </w:rPr>
      </w:pPr>
      <w:r w:rsidRPr="00E027C6">
        <w:rPr>
          <w:rFonts w:ascii="Arial" w:hAnsi="Arial"/>
          <w:sz w:val="22"/>
          <w:szCs w:val="22"/>
        </w:rPr>
        <w:t>It is recommended to complete an incident report that includes all of these reasons.</w:t>
      </w:r>
    </w:p>
    <w:p w14:paraId="590E1AD7" w14:textId="3BB86B4F" w:rsidR="00E027C6" w:rsidRPr="00615ED9" w:rsidRDefault="00E027C6" w:rsidP="00FC5F85">
      <w:pPr>
        <w:pStyle w:val="Standard"/>
        <w:numPr>
          <w:ilvl w:val="1"/>
          <w:numId w:val="206"/>
        </w:numPr>
        <w:rPr>
          <w:rFonts w:ascii="Arial" w:hAnsi="Arial"/>
          <w:sz w:val="22"/>
          <w:szCs w:val="22"/>
        </w:rPr>
      </w:pPr>
      <w:r w:rsidRPr="00E027C6">
        <w:rPr>
          <w:rFonts w:ascii="Arial" w:hAnsi="Arial"/>
          <w:sz w:val="22"/>
          <w:szCs w:val="22"/>
        </w:rPr>
        <w:t xml:space="preserve">Once </w:t>
      </w:r>
      <w:r w:rsidRPr="00615ED9">
        <w:rPr>
          <w:rFonts w:ascii="Arial" w:hAnsi="Arial"/>
          <w:sz w:val="22"/>
          <w:szCs w:val="22"/>
        </w:rPr>
        <w:t xml:space="preserve">comfortable with the MISP platform and sharing valuable information, </w:t>
      </w:r>
      <w:r w:rsidR="00F56964" w:rsidRPr="00615ED9">
        <w:rPr>
          <w:rFonts w:ascii="Arial" w:hAnsi="Arial"/>
          <w:sz w:val="22"/>
          <w:szCs w:val="22"/>
        </w:rPr>
        <w:t>users</w:t>
      </w:r>
      <w:r w:rsidRPr="00615ED9">
        <w:rPr>
          <w:rFonts w:ascii="Arial" w:hAnsi="Arial"/>
          <w:sz w:val="22"/>
          <w:szCs w:val="22"/>
        </w:rPr>
        <w:t xml:space="preserve"> can begin sharing the data collected with the greater Information Security community.</w:t>
      </w:r>
    </w:p>
    <w:p w14:paraId="53C45E4B" w14:textId="7151B176" w:rsidR="00A50982" w:rsidRPr="00615ED9" w:rsidRDefault="00A50982" w:rsidP="00A77493">
      <w:pPr>
        <w:pStyle w:val="ListParagraph"/>
        <w:numPr>
          <w:ilvl w:val="2"/>
          <w:numId w:val="32"/>
        </w:numPr>
        <w:rPr>
          <w:b/>
          <w:bCs/>
          <w:sz w:val="32"/>
          <w:szCs w:val="32"/>
        </w:rPr>
      </w:pPr>
      <w:r w:rsidRPr="00615ED9">
        <w:rPr>
          <w:b/>
          <w:bCs/>
          <w:sz w:val="32"/>
          <w:szCs w:val="32"/>
        </w:rPr>
        <w:t>Report Out</w:t>
      </w:r>
    </w:p>
    <w:p w14:paraId="6054BF42" w14:textId="77777777" w:rsidR="00A50982" w:rsidRPr="00615ED9" w:rsidRDefault="00A50982" w:rsidP="00FC5F85">
      <w:pPr>
        <w:pStyle w:val="Standard"/>
        <w:numPr>
          <w:ilvl w:val="0"/>
          <w:numId w:val="221"/>
        </w:numPr>
        <w:rPr>
          <w:rFonts w:ascii="Arial" w:hAnsi="Arial"/>
          <w:sz w:val="22"/>
          <w:szCs w:val="22"/>
        </w:rPr>
      </w:pPr>
      <w:r w:rsidRPr="00615ED9">
        <w:rPr>
          <w:rFonts w:ascii="Arial" w:hAnsi="Arial"/>
          <w:sz w:val="22"/>
          <w:szCs w:val="22"/>
        </w:rPr>
        <w:t>Send reflection from Stage 6 (what happened, how to prevent in the future) within 10 business days to:</w:t>
      </w:r>
    </w:p>
    <w:p w14:paraId="0B1A54C9" w14:textId="4B17AB84" w:rsidR="00A50982" w:rsidRPr="00615ED9" w:rsidRDefault="005D15CF" w:rsidP="00FC5F85">
      <w:pPr>
        <w:pStyle w:val="Standard"/>
        <w:numPr>
          <w:ilvl w:val="1"/>
          <w:numId w:val="221"/>
        </w:numPr>
        <w:rPr>
          <w:rFonts w:ascii="Arial" w:hAnsi="Arial"/>
          <w:sz w:val="22"/>
          <w:szCs w:val="22"/>
        </w:rPr>
      </w:pPr>
      <w:r w:rsidRPr="005D15CF">
        <w:rPr>
          <w:rFonts w:ascii="Arial" w:hAnsi="Arial"/>
          <w:sz w:val="22"/>
          <w:szCs w:val="22"/>
        </w:rPr>
        <w:t>IT Managing Director</w:t>
      </w:r>
    </w:p>
    <w:p w14:paraId="612A2062" w14:textId="698E1457" w:rsidR="00A50982" w:rsidRPr="00615ED9" w:rsidRDefault="00A50982" w:rsidP="00FC5F85">
      <w:pPr>
        <w:pStyle w:val="Standard"/>
        <w:numPr>
          <w:ilvl w:val="1"/>
          <w:numId w:val="221"/>
        </w:numPr>
        <w:rPr>
          <w:rFonts w:ascii="Arial" w:hAnsi="Arial"/>
          <w:sz w:val="22"/>
          <w:szCs w:val="22"/>
        </w:rPr>
      </w:pPr>
      <w:r w:rsidRPr="00615ED9">
        <w:rPr>
          <w:rFonts w:ascii="Arial" w:hAnsi="Arial"/>
          <w:sz w:val="22"/>
          <w:szCs w:val="22"/>
        </w:rPr>
        <w:t>President</w:t>
      </w:r>
    </w:p>
    <w:p w14:paraId="630CC146" w14:textId="201B145A" w:rsidR="00E027C6" w:rsidRDefault="007F1ADC" w:rsidP="00060C4E">
      <w:pPr>
        <w:pStyle w:val="Heading2"/>
        <w:numPr>
          <w:ilvl w:val="1"/>
          <w:numId w:val="32"/>
        </w:numPr>
      </w:pPr>
      <w:bookmarkStart w:id="204" w:name="_Toc212651158"/>
      <w:r w:rsidRPr="007F1ADC">
        <w:lastRenderedPageBreak/>
        <w:t>Milestone Server Set Up</w:t>
      </w:r>
      <w:bookmarkEnd w:id="204"/>
    </w:p>
    <w:p w14:paraId="49E8772B" w14:textId="254E4837" w:rsidR="007F1ADC" w:rsidRDefault="007F1ADC" w:rsidP="00A77493">
      <w:pPr>
        <w:pStyle w:val="ListParagraph"/>
        <w:numPr>
          <w:ilvl w:val="2"/>
          <w:numId w:val="32"/>
        </w:numPr>
        <w:rPr>
          <w:rFonts w:eastAsia="NSimSun"/>
          <w:b/>
          <w:bCs/>
          <w:sz w:val="32"/>
          <w:szCs w:val="32"/>
          <w:lang w:eastAsia="zh-CN" w:bidi="hi-IN"/>
        </w:rPr>
      </w:pPr>
      <w:r>
        <w:rPr>
          <w:rFonts w:eastAsia="NSimSun"/>
          <w:b/>
          <w:bCs/>
          <w:sz w:val="32"/>
          <w:szCs w:val="32"/>
          <w:lang w:eastAsia="zh-CN" w:bidi="hi-IN"/>
        </w:rPr>
        <w:t>Server Set Up</w:t>
      </w:r>
    </w:p>
    <w:p w14:paraId="10BB3995" w14:textId="2A2FBACD" w:rsidR="007F1ADC" w:rsidRPr="007F1ADC" w:rsidRDefault="007F1ADC" w:rsidP="00FC5F85">
      <w:pPr>
        <w:numPr>
          <w:ilvl w:val="0"/>
          <w:numId w:val="207"/>
        </w:numPr>
        <w:rPr>
          <w:rFonts w:eastAsia="NSimSun"/>
          <w:szCs w:val="22"/>
          <w:lang w:eastAsia="zh-CN" w:bidi="hi-IN"/>
        </w:rPr>
      </w:pPr>
      <w:r w:rsidRPr="007F1ADC">
        <w:rPr>
          <w:rFonts w:eastAsia="NSimSun"/>
          <w:szCs w:val="22"/>
          <w:lang w:eastAsia="zh-CN" w:bidi="hi-IN"/>
        </w:rPr>
        <w:t xml:space="preserve">Install windows </w:t>
      </w:r>
      <w:r w:rsidR="00F56964" w:rsidRPr="007F1ADC">
        <w:rPr>
          <w:rFonts w:eastAsia="NSimSun"/>
          <w:szCs w:val="22"/>
          <w:lang w:eastAsia="zh-CN" w:bidi="hi-IN"/>
        </w:rPr>
        <w:t>10.</w:t>
      </w:r>
    </w:p>
    <w:p w14:paraId="799CC00C" w14:textId="77777777" w:rsidR="007F1ADC" w:rsidRPr="007F1ADC" w:rsidRDefault="007F1ADC" w:rsidP="00FC5F85">
      <w:pPr>
        <w:numPr>
          <w:ilvl w:val="0"/>
          <w:numId w:val="207"/>
        </w:numPr>
        <w:rPr>
          <w:rFonts w:eastAsia="NSimSun"/>
          <w:szCs w:val="22"/>
          <w:lang w:eastAsia="zh-CN" w:bidi="hi-IN"/>
        </w:rPr>
      </w:pPr>
      <w:r w:rsidRPr="007F1ADC">
        <w:rPr>
          <w:rFonts w:eastAsia="NSimSun"/>
          <w:szCs w:val="22"/>
          <w:lang w:eastAsia="zh-CN" w:bidi="hi-IN"/>
        </w:rPr>
        <w:t>Move server to camera server AD Group</w:t>
      </w:r>
    </w:p>
    <w:p w14:paraId="0D809209" w14:textId="77777777" w:rsidR="007F1ADC" w:rsidRPr="007F1ADC" w:rsidRDefault="007F1ADC" w:rsidP="00FC5F85">
      <w:pPr>
        <w:numPr>
          <w:ilvl w:val="0"/>
          <w:numId w:val="207"/>
        </w:numPr>
        <w:rPr>
          <w:rFonts w:eastAsia="NSimSun"/>
          <w:szCs w:val="22"/>
          <w:lang w:eastAsia="zh-CN" w:bidi="hi-IN"/>
        </w:rPr>
      </w:pPr>
      <w:r w:rsidRPr="007F1ADC">
        <w:rPr>
          <w:rFonts w:eastAsia="NSimSun"/>
          <w:szCs w:val="22"/>
          <w:lang w:eastAsia="zh-CN" w:bidi="hi-IN"/>
        </w:rPr>
        <w:t>Remote on to server</w:t>
      </w:r>
    </w:p>
    <w:p w14:paraId="186F188C" w14:textId="77777777" w:rsidR="007F1ADC" w:rsidRPr="007F1ADC" w:rsidRDefault="007F1ADC" w:rsidP="00FC5F85">
      <w:pPr>
        <w:numPr>
          <w:ilvl w:val="1"/>
          <w:numId w:val="207"/>
        </w:numPr>
        <w:rPr>
          <w:rFonts w:eastAsia="NSimSun"/>
          <w:szCs w:val="22"/>
          <w:lang w:eastAsia="zh-CN" w:bidi="hi-IN"/>
        </w:rPr>
      </w:pPr>
      <w:r w:rsidRPr="007F1ADC">
        <w:rPr>
          <w:rFonts w:eastAsia="NSimSun"/>
          <w:szCs w:val="22"/>
          <w:lang w:eastAsia="zh-CN" w:bidi="hi-IN"/>
        </w:rPr>
        <w:t>Right Click Start menu – Open Disk Management.</w:t>
      </w:r>
    </w:p>
    <w:p w14:paraId="790D6BF4" w14:textId="36929130" w:rsidR="007F1ADC" w:rsidRDefault="007F1ADC" w:rsidP="00FC5F85">
      <w:pPr>
        <w:numPr>
          <w:ilvl w:val="1"/>
          <w:numId w:val="207"/>
        </w:numPr>
        <w:rPr>
          <w:rFonts w:eastAsia="NSimSun"/>
          <w:szCs w:val="22"/>
          <w:lang w:eastAsia="zh-CN" w:bidi="hi-IN"/>
        </w:rPr>
      </w:pPr>
      <w:r w:rsidRPr="007F1ADC">
        <w:rPr>
          <w:rFonts w:eastAsia="NSimSun"/>
          <w:szCs w:val="22"/>
          <w:lang w:eastAsia="zh-CN" w:bidi="hi-IN"/>
        </w:rPr>
        <w:t xml:space="preserve">Initialize Disk </w:t>
      </w:r>
      <w:r>
        <w:rPr>
          <w:rFonts w:eastAsia="NSimSun"/>
          <w:szCs w:val="22"/>
          <w:lang w:eastAsia="zh-CN" w:bidi="hi-IN"/>
        </w:rPr>
        <w:t>–</w:t>
      </w:r>
      <w:r w:rsidRPr="007F1ADC">
        <w:rPr>
          <w:rFonts w:eastAsia="NSimSun"/>
          <w:szCs w:val="22"/>
          <w:lang w:eastAsia="zh-CN" w:bidi="hi-IN"/>
        </w:rPr>
        <w:t xml:space="preserve"> </w:t>
      </w:r>
    </w:p>
    <w:p w14:paraId="2DD06D33" w14:textId="471C40F7" w:rsidR="007F1ADC" w:rsidRPr="007F1ADC" w:rsidRDefault="007F1ADC" w:rsidP="007F1ADC">
      <w:pPr>
        <w:ind w:left="1080"/>
        <w:rPr>
          <w:rFonts w:eastAsia="NSimSun"/>
          <w:szCs w:val="22"/>
          <w:lang w:eastAsia="zh-CN" w:bidi="hi-IN"/>
        </w:rPr>
      </w:pPr>
      <w:r w:rsidRPr="007F1ADC">
        <w:rPr>
          <w:rFonts w:eastAsia="NSimSun"/>
          <w:szCs w:val="22"/>
          <w:lang w:eastAsia="zh-CN" w:bidi="hi-IN"/>
        </w:rPr>
        <w:object w:dxaOrig="8251" w:dyaOrig="6472" w14:anchorId="3EAE7DC8">
          <v:rect id="_x0000_i1025" style="width:414pt;height:323.25pt" o:ole="" o:preferrelative="t" stroked="f">
            <v:imagedata r:id="rId266" o:title=""/>
          </v:rect>
          <o:OLEObject Type="Embed" ProgID="StaticMetafile" ShapeID="_x0000_i1025" DrawAspect="Content" ObjectID="_1823264006" r:id="rId267"/>
        </w:object>
      </w:r>
    </w:p>
    <w:p w14:paraId="04B50ECE" w14:textId="5BFD8EB8" w:rsidR="007F1ADC" w:rsidRPr="007F1ADC" w:rsidRDefault="007F1ADC" w:rsidP="00FC5F85">
      <w:pPr>
        <w:numPr>
          <w:ilvl w:val="0"/>
          <w:numId w:val="207"/>
        </w:numPr>
        <w:rPr>
          <w:rFonts w:eastAsia="NSimSun"/>
          <w:szCs w:val="22"/>
          <w:lang w:eastAsia="zh-CN" w:bidi="hi-IN"/>
        </w:rPr>
      </w:pPr>
      <w:r w:rsidRPr="007F1ADC">
        <w:rPr>
          <w:rFonts w:eastAsia="NSimSun"/>
          <w:szCs w:val="22"/>
          <w:lang w:eastAsia="zh-CN" w:bidi="hi-IN"/>
        </w:rPr>
        <w:t xml:space="preserve">Create </w:t>
      </w:r>
      <w:r w:rsidR="00F56964" w:rsidRPr="007F1ADC">
        <w:rPr>
          <w:rFonts w:eastAsia="NSimSun"/>
          <w:szCs w:val="22"/>
          <w:lang w:eastAsia="zh-CN" w:bidi="hi-IN"/>
        </w:rPr>
        <w:t>a new</w:t>
      </w:r>
      <w:r w:rsidRPr="007F1ADC">
        <w:rPr>
          <w:rFonts w:eastAsia="NSimSun"/>
          <w:szCs w:val="22"/>
          <w:lang w:eastAsia="zh-CN" w:bidi="hi-IN"/>
        </w:rPr>
        <w:t xml:space="preserve"> </w:t>
      </w:r>
      <w:r w:rsidR="00F56964" w:rsidRPr="007F1ADC">
        <w:rPr>
          <w:rFonts w:eastAsia="NSimSun"/>
          <w:szCs w:val="22"/>
          <w:lang w:eastAsia="zh-CN" w:bidi="hi-IN"/>
        </w:rPr>
        <w:t>Volume.</w:t>
      </w:r>
      <w:r w:rsidRPr="007F1ADC">
        <w:rPr>
          <w:rFonts w:eastAsia="NSimSun"/>
          <w:szCs w:val="22"/>
          <w:lang w:eastAsia="zh-CN" w:bidi="hi-IN"/>
        </w:rPr>
        <w:t xml:space="preserve"> </w:t>
      </w:r>
    </w:p>
    <w:p w14:paraId="310598E1" w14:textId="1234FEB6" w:rsidR="007F1ADC" w:rsidRPr="007F1ADC" w:rsidRDefault="007F1ADC" w:rsidP="00FC5F85">
      <w:pPr>
        <w:numPr>
          <w:ilvl w:val="1"/>
          <w:numId w:val="207"/>
        </w:numPr>
        <w:rPr>
          <w:rFonts w:eastAsia="NSimSun"/>
          <w:szCs w:val="22"/>
          <w:lang w:eastAsia="zh-CN" w:bidi="hi-IN"/>
        </w:rPr>
      </w:pPr>
      <w:r w:rsidRPr="007F1ADC">
        <w:rPr>
          <w:rFonts w:eastAsia="NSimSun"/>
          <w:szCs w:val="22"/>
          <w:lang w:eastAsia="zh-CN" w:bidi="hi-IN"/>
        </w:rPr>
        <w:t xml:space="preserve">Lager locations Get 3 </w:t>
      </w:r>
      <w:r w:rsidR="00F56964" w:rsidRPr="007F1ADC">
        <w:rPr>
          <w:rFonts w:eastAsia="NSimSun"/>
          <w:szCs w:val="22"/>
          <w:lang w:eastAsia="zh-CN" w:bidi="hi-IN"/>
        </w:rPr>
        <w:t>drives.</w:t>
      </w:r>
      <w:r w:rsidRPr="007F1ADC">
        <w:rPr>
          <w:rFonts w:eastAsia="NSimSun"/>
          <w:szCs w:val="22"/>
          <w:lang w:eastAsia="zh-CN" w:bidi="hi-IN"/>
        </w:rPr>
        <w:t xml:space="preserve"> </w:t>
      </w:r>
    </w:p>
    <w:p w14:paraId="3EC6B160" w14:textId="77777777" w:rsidR="007F1ADC" w:rsidRPr="007F1ADC" w:rsidRDefault="007F1ADC" w:rsidP="00FC5F85">
      <w:pPr>
        <w:numPr>
          <w:ilvl w:val="2"/>
          <w:numId w:val="207"/>
        </w:numPr>
        <w:rPr>
          <w:rFonts w:eastAsia="NSimSun"/>
          <w:szCs w:val="22"/>
          <w:lang w:eastAsia="zh-CN" w:bidi="hi-IN"/>
        </w:rPr>
      </w:pPr>
      <w:r w:rsidRPr="007F1ADC">
        <w:rPr>
          <w:rFonts w:eastAsia="NSimSun"/>
          <w:szCs w:val="22"/>
          <w:lang w:eastAsia="zh-CN" w:bidi="hi-IN"/>
        </w:rPr>
        <w:t>2 spanned to create larger Live Recording Drive - D:</w:t>
      </w:r>
    </w:p>
    <w:p w14:paraId="678F8E35" w14:textId="77777777" w:rsidR="007F1ADC" w:rsidRPr="007F1ADC" w:rsidRDefault="007F1ADC" w:rsidP="00FC5F85">
      <w:pPr>
        <w:numPr>
          <w:ilvl w:val="2"/>
          <w:numId w:val="207"/>
        </w:numPr>
        <w:rPr>
          <w:rFonts w:eastAsia="NSimSun"/>
          <w:szCs w:val="22"/>
          <w:lang w:eastAsia="zh-CN" w:bidi="hi-IN"/>
        </w:rPr>
      </w:pPr>
      <w:r w:rsidRPr="007F1ADC">
        <w:rPr>
          <w:rFonts w:eastAsia="NSimSun"/>
          <w:szCs w:val="22"/>
          <w:lang w:eastAsia="zh-CN" w:bidi="hi-IN"/>
        </w:rPr>
        <w:t>1 Simple Volume to Archive Drive - E:</w:t>
      </w:r>
    </w:p>
    <w:p w14:paraId="094F7B65" w14:textId="6138FE2A" w:rsidR="007F1ADC" w:rsidRPr="007F1ADC" w:rsidRDefault="007F1ADC" w:rsidP="00FC5F85">
      <w:pPr>
        <w:numPr>
          <w:ilvl w:val="1"/>
          <w:numId w:val="207"/>
        </w:numPr>
        <w:rPr>
          <w:rFonts w:eastAsia="NSimSun"/>
          <w:szCs w:val="22"/>
          <w:lang w:eastAsia="zh-CN" w:bidi="hi-IN"/>
        </w:rPr>
      </w:pPr>
      <w:r w:rsidRPr="007F1ADC">
        <w:rPr>
          <w:rFonts w:eastAsia="NSimSun"/>
          <w:szCs w:val="22"/>
          <w:lang w:eastAsia="zh-CN" w:bidi="hi-IN"/>
        </w:rPr>
        <w:t xml:space="preserve">Smaller locations Get 2 </w:t>
      </w:r>
      <w:r w:rsidR="00F56964" w:rsidRPr="007F1ADC">
        <w:rPr>
          <w:rFonts w:eastAsia="NSimSun"/>
          <w:szCs w:val="22"/>
          <w:lang w:eastAsia="zh-CN" w:bidi="hi-IN"/>
        </w:rPr>
        <w:t>drives.</w:t>
      </w:r>
      <w:r w:rsidRPr="007F1ADC">
        <w:rPr>
          <w:rFonts w:eastAsia="NSimSun"/>
          <w:szCs w:val="22"/>
          <w:lang w:eastAsia="zh-CN" w:bidi="hi-IN"/>
        </w:rPr>
        <w:t xml:space="preserve"> </w:t>
      </w:r>
    </w:p>
    <w:p w14:paraId="493D99FF" w14:textId="77777777" w:rsidR="007F1ADC" w:rsidRPr="007F1ADC" w:rsidRDefault="007F1ADC" w:rsidP="00FC5F85">
      <w:pPr>
        <w:numPr>
          <w:ilvl w:val="2"/>
          <w:numId w:val="207"/>
        </w:numPr>
        <w:rPr>
          <w:rFonts w:eastAsia="NSimSun"/>
          <w:szCs w:val="22"/>
          <w:lang w:eastAsia="zh-CN" w:bidi="hi-IN"/>
        </w:rPr>
      </w:pPr>
      <w:r w:rsidRPr="007F1ADC">
        <w:rPr>
          <w:rFonts w:eastAsia="NSimSun"/>
          <w:szCs w:val="22"/>
          <w:lang w:eastAsia="zh-CN" w:bidi="hi-IN"/>
        </w:rPr>
        <w:t>1 Simple Volume for Live Recording Drive - D:</w:t>
      </w:r>
    </w:p>
    <w:p w14:paraId="5B49B057" w14:textId="77777777" w:rsidR="007F1ADC" w:rsidRPr="007F1ADC" w:rsidRDefault="007F1ADC" w:rsidP="00FC5F85">
      <w:pPr>
        <w:numPr>
          <w:ilvl w:val="2"/>
          <w:numId w:val="207"/>
        </w:numPr>
        <w:rPr>
          <w:rFonts w:eastAsia="NSimSun"/>
          <w:szCs w:val="22"/>
          <w:lang w:eastAsia="zh-CN" w:bidi="hi-IN"/>
        </w:rPr>
      </w:pPr>
      <w:r w:rsidRPr="007F1ADC">
        <w:rPr>
          <w:rFonts w:eastAsia="NSimSun"/>
          <w:szCs w:val="22"/>
          <w:lang w:eastAsia="zh-CN" w:bidi="hi-IN"/>
        </w:rPr>
        <w:t>1 Simple Volume for Archive Drive - E:</w:t>
      </w:r>
    </w:p>
    <w:p w14:paraId="34FED83E" w14:textId="3DE0C768" w:rsidR="007F1ADC" w:rsidRPr="007F1ADC" w:rsidRDefault="007F1ADC" w:rsidP="00FC5F85">
      <w:pPr>
        <w:numPr>
          <w:ilvl w:val="1"/>
          <w:numId w:val="207"/>
        </w:numPr>
        <w:rPr>
          <w:rFonts w:eastAsia="NSimSun"/>
          <w:szCs w:val="22"/>
          <w:lang w:eastAsia="zh-CN" w:bidi="hi-IN"/>
        </w:rPr>
      </w:pPr>
      <w:r w:rsidRPr="007F1ADC">
        <w:rPr>
          <w:rFonts w:eastAsia="NSimSun"/>
          <w:szCs w:val="22"/>
          <w:lang w:eastAsia="zh-CN" w:bidi="hi-IN"/>
        </w:rPr>
        <w:t xml:space="preserve">Use default volume </w:t>
      </w:r>
      <w:r w:rsidR="00F56964" w:rsidRPr="007F1ADC">
        <w:rPr>
          <w:rFonts w:eastAsia="NSimSun"/>
          <w:szCs w:val="22"/>
          <w:lang w:eastAsia="zh-CN" w:bidi="hi-IN"/>
        </w:rPr>
        <w:t>size.</w:t>
      </w:r>
    </w:p>
    <w:p w14:paraId="2FBA85CF" w14:textId="46703A76" w:rsidR="007F1ADC" w:rsidRPr="007F1ADC" w:rsidRDefault="007F1ADC" w:rsidP="00FC5F85">
      <w:pPr>
        <w:numPr>
          <w:ilvl w:val="1"/>
          <w:numId w:val="207"/>
        </w:numPr>
        <w:rPr>
          <w:rFonts w:eastAsia="NSimSun"/>
          <w:szCs w:val="22"/>
          <w:lang w:eastAsia="zh-CN" w:bidi="hi-IN"/>
        </w:rPr>
      </w:pPr>
      <w:r w:rsidRPr="007F1ADC">
        <w:rPr>
          <w:rFonts w:eastAsia="NSimSun"/>
          <w:szCs w:val="22"/>
          <w:lang w:eastAsia="zh-CN" w:bidi="hi-IN"/>
        </w:rPr>
        <w:t xml:space="preserve">Verify correct drive </w:t>
      </w:r>
      <w:r w:rsidR="00F56964" w:rsidRPr="007F1ADC">
        <w:rPr>
          <w:rFonts w:eastAsia="NSimSun"/>
          <w:szCs w:val="22"/>
          <w:lang w:eastAsia="zh-CN" w:bidi="hi-IN"/>
        </w:rPr>
        <w:t>letter.</w:t>
      </w:r>
    </w:p>
    <w:p w14:paraId="21AC3463" w14:textId="77777777" w:rsidR="007F1ADC" w:rsidRPr="007F1ADC" w:rsidRDefault="007F1ADC" w:rsidP="00FC5F85">
      <w:pPr>
        <w:numPr>
          <w:ilvl w:val="1"/>
          <w:numId w:val="207"/>
        </w:numPr>
        <w:rPr>
          <w:rFonts w:eastAsia="NSimSun"/>
          <w:szCs w:val="22"/>
          <w:lang w:eastAsia="zh-CN" w:bidi="hi-IN"/>
        </w:rPr>
      </w:pPr>
      <w:r w:rsidRPr="007F1ADC">
        <w:rPr>
          <w:rFonts w:eastAsia="NSimSun"/>
          <w:szCs w:val="22"/>
          <w:lang w:eastAsia="zh-CN" w:bidi="hi-IN"/>
        </w:rPr>
        <w:lastRenderedPageBreak/>
        <w:t>Format volume wizard</w:t>
      </w:r>
    </w:p>
    <w:p w14:paraId="0BCE1655" w14:textId="130345B4" w:rsidR="00615ED9" w:rsidRPr="00615ED9" w:rsidRDefault="007F1ADC" w:rsidP="00FC5F85">
      <w:pPr>
        <w:pStyle w:val="ListParagraph"/>
        <w:numPr>
          <w:ilvl w:val="2"/>
          <w:numId w:val="207"/>
        </w:numPr>
        <w:rPr>
          <w:rFonts w:eastAsia="Calibri" w:cs="Arial"/>
          <w:szCs w:val="22"/>
        </w:rPr>
      </w:pPr>
      <w:r w:rsidRPr="00615ED9">
        <w:rPr>
          <w:rFonts w:eastAsia="Calibri" w:cs="Arial"/>
          <w:szCs w:val="22"/>
        </w:rPr>
        <w:t xml:space="preserve">Change allocation unit size to </w:t>
      </w:r>
      <w:r w:rsidR="00F56964" w:rsidRPr="00615ED9">
        <w:rPr>
          <w:rFonts w:eastAsia="Calibri" w:cs="Arial"/>
          <w:szCs w:val="22"/>
        </w:rPr>
        <w:t>64K.</w:t>
      </w:r>
    </w:p>
    <w:p w14:paraId="1D39F4E3" w14:textId="5E88B74B" w:rsidR="00D45BA9" w:rsidRPr="00C40436" w:rsidRDefault="00D45BA9" w:rsidP="00FC5F85">
      <w:pPr>
        <w:pStyle w:val="ListParagraph"/>
        <w:numPr>
          <w:ilvl w:val="2"/>
          <w:numId w:val="207"/>
        </w:numPr>
        <w:rPr>
          <w:rFonts w:eastAsia="Calibri" w:cs="Arial"/>
          <w:szCs w:val="22"/>
        </w:rPr>
      </w:pPr>
      <w:r w:rsidRPr="00C40436">
        <w:rPr>
          <w:rFonts w:eastAsia="Calibri" w:cs="Arial"/>
          <w:szCs w:val="22"/>
        </w:rPr>
        <w:t xml:space="preserve">Change Volume </w:t>
      </w:r>
      <w:r w:rsidR="00F56964" w:rsidRPr="00C40436">
        <w:rPr>
          <w:rFonts w:eastAsia="Calibri" w:cs="Arial"/>
          <w:szCs w:val="22"/>
        </w:rPr>
        <w:t>label.</w:t>
      </w:r>
      <w:r w:rsidRPr="00C40436">
        <w:rPr>
          <w:rFonts w:eastAsia="Calibri" w:cs="Arial"/>
          <w:szCs w:val="22"/>
        </w:rPr>
        <w:t xml:space="preserve"> </w:t>
      </w:r>
    </w:p>
    <w:p w14:paraId="5374671B" w14:textId="6D1D2892" w:rsidR="00D45BA9" w:rsidRPr="00C40436" w:rsidRDefault="00615ED9" w:rsidP="00FC5F85">
      <w:pPr>
        <w:pStyle w:val="ListParagraph"/>
        <w:numPr>
          <w:ilvl w:val="2"/>
          <w:numId w:val="207"/>
        </w:numPr>
        <w:rPr>
          <w:rFonts w:eastAsia="Calibri" w:cs="Arial"/>
          <w:szCs w:val="22"/>
        </w:rPr>
      </w:pPr>
      <w:r w:rsidRPr="00C40436">
        <w:rPr>
          <w:rFonts w:eastAsia="Calibri" w:cs="Arial"/>
          <w:szCs w:val="22"/>
        </w:rPr>
        <w:t>Check</w:t>
      </w:r>
      <w:r>
        <w:rPr>
          <w:rFonts w:eastAsia="Calibri" w:cs="Arial"/>
          <w:szCs w:val="22"/>
        </w:rPr>
        <w:t xml:space="preserve"> the box</w:t>
      </w:r>
      <w:r w:rsidRPr="00C40436">
        <w:rPr>
          <w:rFonts w:eastAsia="Calibri" w:cs="Arial"/>
          <w:szCs w:val="22"/>
        </w:rPr>
        <w:t xml:space="preserve"> </w:t>
      </w:r>
      <w:r>
        <w:rPr>
          <w:rFonts w:eastAsia="Calibri" w:cs="Arial"/>
          <w:szCs w:val="22"/>
        </w:rPr>
        <w:t>“P</w:t>
      </w:r>
      <w:r w:rsidRPr="00C40436">
        <w:rPr>
          <w:rFonts w:eastAsia="Calibri" w:cs="Arial"/>
          <w:szCs w:val="22"/>
        </w:rPr>
        <w:t>erform</w:t>
      </w:r>
      <w:r w:rsidR="00D45BA9" w:rsidRPr="00C40436">
        <w:rPr>
          <w:rFonts w:eastAsia="Calibri" w:cs="Arial"/>
          <w:szCs w:val="22"/>
        </w:rPr>
        <w:t xml:space="preserve"> a quick </w:t>
      </w:r>
      <w:r w:rsidR="00F56964" w:rsidRPr="00C40436">
        <w:rPr>
          <w:rFonts w:eastAsia="Calibri" w:cs="Arial"/>
          <w:szCs w:val="22"/>
        </w:rPr>
        <w:t>format</w:t>
      </w:r>
      <w:r w:rsidR="00F56964">
        <w:rPr>
          <w:rFonts w:eastAsia="Calibri" w:cs="Arial"/>
          <w:szCs w:val="22"/>
        </w:rPr>
        <w:t>.”</w:t>
      </w:r>
    </w:p>
    <w:p w14:paraId="33A44AF4" w14:textId="77777777" w:rsidR="00D45BA9" w:rsidRPr="00C40436" w:rsidRDefault="00D45BA9" w:rsidP="00FC5F85">
      <w:pPr>
        <w:pStyle w:val="ListParagraph"/>
        <w:numPr>
          <w:ilvl w:val="2"/>
          <w:numId w:val="207"/>
        </w:numPr>
        <w:rPr>
          <w:rFonts w:eastAsia="Calibri" w:cs="Arial"/>
          <w:szCs w:val="22"/>
        </w:rPr>
      </w:pPr>
      <w:r w:rsidRPr="00C40436">
        <w:rPr>
          <w:rFonts w:eastAsia="Calibri" w:cs="Arial"/>
          <w:szCs w:val="22"/>
        </w:rPr>
        <w:t>See below screen shot.</w:t>
      </w:r>
    </w:p>
    <w:p w14:paraId="506DE0CE" w14:textId="16B8F330" w:rsidR="007F1ADC" w:rsidRPr="007F1ADC" w:rsidRDefault="00D45BA9" w:rsidP="00D45BA9">
      <w:pPr>
        <w:ind w:left="1440"/>
        <w:rPr>
          <w:rFonts w:eastAsia="NSimSun"/>
          <w:b/>
          <w:bCs/>
          <w:sz w:val="32"/>
          <w:szCs w:val="32"/>
          <w:lang w:eastAsia="zh-CN" w:bidi="hi-IN"/>
        </w:rPr>
      </w:pPr>
      <w:r w:rsidRPr="00D45BA9">
        <w:rPr>
          <w:rFonts w:eastAsia="NSimSun"/>
          <w:b/>
          <w:bCs/>
          <w:sz w:val="32"/>
          <w:szCs w:val="32"/>
          <w:lang w:eastAsia="zh-CN" w:bidi="hi-IN"/>
        </w:rPr>
        <w:object w:dxaOrig="7143" w:dyaOrig="5616" w14:anchorId="14262728">
          <v:rect id="_x0000_i1026" style="width:357pt;height:281.25pt" o:ole="" o:preferrelative="t" stroked="f">
            <v:imagedata r:id="rId268" o:title=""/>
          </v:rect>
          <o:OLEObject Type="Embed" ProgID="StaticMetafile" ShapeID="_x0000_i1026" DrawAspect="Content" ObjectID="_1823264007" r:id="rId269"/>
        </w:object>
      </w:r>
    </w:p>
    <w:p w14:paraId="451B3999" w14:textId="7E47826B" w:rsidR="00D45BA9" w:rsidRPr="00D45BA9" w:rsidRDefault="00D45BA9" w:rsidP="00FC5F85">
      <w:pPr>
        <w:pStyle w:val="ListParagraph"/>
        <w:numPr>
          <w:ilvl w:val="2"/>
          <w:numId w:val="207"/>
        </w:numPr>
        <w:rPr>
          <w:szCs w:val="22"/>
        </w:rPr>
      </w:pPr>
      <w:r w:rsidRPr="00D45BA9">
        <w:rPr>
          <w:szCs w:val="22"/>
        </w:rPr>
        <w:t xml:space="preserve">Repeat for Archive </w:t>
      </w:r>
      <w:r w:rsidR="00F56964" w:rsidRPr="00D45BA9">
        <w:rPr>
          <w:szCs w:val="22"/>
        </w:rPr>
        <w:t>drive.</w:t>
      </w:r>
    </w:p>
    <w:p w14:paraId="407D882F" w14:textId="397B27ED" w:rsidR="00D45BA9" w:rsidRPr="00D45BA9" w:rsidRDefault="00D45BA9" w:rsidP="00FC5F85">
      <w:pPr>
        <w:pStyle w:val="Standard"/>
        <w:numPr>
          <w:ilvl w:val="0"/>
          <w:numId w:val="207"/>
        </w:numPr>
        <w:rPr>
          <w:rFonts w:ascii="Arial" w:hAnsi="Arial"/>
          <w:sz w:val="22"/>
          <w:szCs w:val="22"/>
        </w:rPr>
      </w:pPr>
      <w:r w:rsidRPr="00D45BA9">
        <w:rPr>
          <w:rFonts w:ascii="Arial" w:hAnsi="Arial"/>
          <w:sz w:val="22"/>
          <w:szCs w:val="22"/>
        </w:rPr>
        <w:t xml:space="preserve">Set Time and date to proper </w:t>
      </w:r>
      <w:r w:rsidR="00F56964" w:rsidRPr="00D45BA9">
        <w:rPr>
          <w:rFonts w:ascii="Arial" w:hAnsi="Arial"/>
          <w:sz w:val="22"/>
          <w:szCs w:val="22"/>
        </w:rPr>
        <w:t>region.</w:t>
      </w:r>
    </w:p>
    <w:p w14:paraId="2ADE589B" w14:textId="77777777" w:rsidR="00D45BA9" w:rsidRPr="00D45BA9" w:rsidRDefault="00D45BA9" w:rsidP="00FC5F85">
      <w:pPr>
        <w:pStyle w:val="Standard"/>
        <w:numPr>
          <w:ilvl w:val="0"/>
          <w:numId w:val="207"/>
        </w:numPr>
        <w:rPr>
          <w:rFonts w:ascii="Arial" w:hAnsi="Arial"/>
          <w:sz w:val="22"/>
          <w:szCs w:val="22"/>
        </w:rPr>
      </w:pPr>
      <w:r w:rsidRPr="00D45BA9">
        <w:rPr>
          <w:rFonts w:ascii="Arial" w:hAnsi="Arial"/>
          <w:sz w:val="22"/>
          <w:szCs w:val="22"/>
        </w:rPr>
        <w:t>Check Power setting to make sure system is not set to turn off or go to sleep.</w:t>
      </w:r>
    </w:p>
    <w:p w14:paraId="2EF9EA82" w14:textId="50624599" w:rsidR="00D45BA9" w:rsidRPr="00D45BA9" w:rsidRDefault="00D45BA9" w:rsidP="00FC5F85">
      <w:pPr>
        <w:pStyle w:val="Standard"/>
        <w:numPr>
          <w:ilvl w:val="0"/>
          <w:numId w:val="207"/>
        </w:numPr>
        <w:rPr>
          <w:rFonts w:ascii="Arial" w:hAnsi="Arial"/>
          <w:sz w:val="22"/>
          <w:szCs w:val="22"/>
        </w:rPr>
      </w:pPr>
      <w:r w:rsidRPr="00D45BA9">
        <w:rPr>
          <w:rFonts w:ascii="Arial" w:hAnsi="Arial"/>
          <w:sz w:val="22"/>
          <w:szCs w:val="22"/>
        </w:rPr>
        <w:t xml:space="preserve">Copy install file to new folder on </w:t>
      </w:r>
      <w:r w:rsidR="00F56964" w:rsidRPr="00D45BA9">
        <w:rPr>
          <w:rFonts w:ascii="Arial" w:hAnsi="Arial"/>
          <w:sz w:val="22"/>
          <w:szCs w:val="22"/>
        </w:rPr>
        <w:t>Desktop.</w:t>
      </w:r>
    </w:p>
    <w:p w14:paraId="44A6398B" w14:textId="77777777" w:rsidR="00D45BA9" w:rsidRPr="00D45BA9" w:rsidRDefault="00D45BA9" w:rsidP="00FC5F85">
      <w:pPr>
        <w:pStyle w:val="Standard"/>
        <w:numPr>
          <w:ilvl w:val="1"/>
          <w:numId w:val="207"/>
        </w:numPr>
        <w:rPr>
          <w:rFonts w:ascii="Arial" w:hAnsi="Arial"/>
          <w:sz w:val="22"/>
          <w:szCs w:val="22"/>
        </w:rPr>
      </w:pPr>
      <w:r w:rsidRPr="00D45BA9">
        <w:rPr>
          <w:rFonts w:ascii="Arial" w:hAnsi="Arial"/>
          <w:sz w:val="22"/>
          <w:szCs w:val="22"/>
        </w:rPr>
        <w:t>F:\Information Technology\Public\Approved Applications\Milestone</w:t>
      </w:r>
    </w:p>
    <w:p w14:paraId="37FA6BCE" w14:textId="77777777" w:rsidR="00D45BA9" w:rsidRPr="00D45BA9" w:rsidRDefault="00D45BA9" w:rsidP="00FC5F85">
      <w:pPr>
        <w:pStyle w:val="Standard"/>
        <w:numPr>
          <w:ilvl w:val="2"/>
          <w:numId w:val="207"/>
        </w:numPr>
        <w:rPr>
          <w:rFonts w:ascii="Arial" w:hAnsi="Arial"/>
          <w:sz w:val="22"/>
          <w:szCs w:val="22"/>
        </w:rPr>
      </w:pPr>
      <w:r w:rsidRPr="00D45BA9">
        <w:rPr>
          <w:rFonts w:ascii="Arial" w:hAnsi="Arial"/>
          <w:sz w:val="22"/>
          <w:szCs w:val="22"/>
        </w:rPr>
        <w:t>MilestoneXProtectRecordingServerInstaller_x64</w:t>
      </w:r>
    </w:p>
    <w:p w14:paraId="1D067D4D" w14:textId="77777777" w:rsidR="00D45BA9" w:rsidRPr="00D45BA9" w:rsidRDefault="00D45BA9" w:rsidP="00FC5F85">
      <w:pPr>
        <w:pStyle w:val="Standard"/>
        <w:numPr>
          <w:ilvl w:val="2"/>
          <w:numId w:val="207"/>
        </w:numPr>
        <w:rPr>
          <w:rFonts w:ascii="Arial" w:hAnsi="Arial"/>
          <w:sz w:val="22"/>
          <w:szCs w:val="22"/>
        </w:rPr>
      </w:pPr>
      <w:r w:rsidRPr="00D45BA9">
        <w:rPr>
          <w:rFonts w:ascii="Arial" w:hAnsi="Arial"/>
          <w:sz w:val="22"/>
          <w:szCs w:val="22"/>
        </w:rPr>
        <w:t>MilestoneXProtectVMSLegacyDriverInstaller21b23067854</w:t>
      </w:r>
    </w:p>
    <w:p w14:paraId="1D01C70B" w14:textId="1F121981" w:rsidR="00D45BA9" w:rsidRPr="00D45BA9" w:rsidRDefault="00D45BA9" w:rsidP="00FC5F85">
      <w:pPr>
        <w:pStyle w:val="Standard"/>
        <w:numPr>
          <w:ilvl w:val="0"/>
          <w:numId w:val="207"/>
        </w:numPr>
        <w:rPr>
          <w:rFonts w:ascii="Arial" w:hAnsi="Arial"/>
          <w:sz w:val="22"/>
          <w:szCs w:val="22"/>
        </w:rPr>
      </w:pPr>
      <w:r w:rsidRPr="00D45BA9">
        <w:rPr>
          <w:rFonts w:ascii="Arial" w:hAnsi="Arial"/>
          <w:sz w:val="22"/>
          <w:szCs w:val="22"/>
        </w:rPr>
        <w:t xml:space="preserve">Run the </w:t>
      </w:r>
      <w:r w:rsidR="00F56964" w:rsidRPr="00D45BA9">
        <w:rPr>
          <w:rFonts w:ascii="Arial" w:hAnsi="Arial"/>
          <w:sz w:val="22"/>
          <w:szCs w:val="22"/>
        </w:rPr>
        <w:t>installers.</w:t>
      </w:r>
    </w:p>
    <w:p w14:paraId="683DC331" w14:textId="77777777" w:rsidR="00D45BA9" w:rsidRPr="00D45BA9" w:rsidRDefault="00D45BA9" w:rsidP="00FC5F85">
      <w:pPr>
        <w:pStyle w:val="Standard"/>
        <w:numPr>
          <w:ilvl w:val="1"/>
          <w:numId w:val="207"/>
        </w:numPr>
        <w:rPr>
          <w:rFonts w:ascii="Arial" w:hAnsi="Arial"/>
          <w:sz w:val="22"/>
          <w:szCs w:val="22"/>
        </w:rPr>
      </w:pPr>
      <w:r w:rsidRPr="00D45BA9">
        <w:rPr>
          <w:rFonts w:ascii="Arial" w:hAnsi="Arial"/>
          <w:sz w:val="22"/>
          <w:szCs w:val="22"/>
        </w:rPr>
        <w:t>MilestoneXProtectRecordingServerInstaller_x64</w:t>
      </w:r>
    </w:p>
    <w:p w14:paraId="2476129B" w14:textId="77777777" w:rsidR="00D45BA9" w:rsidRPr="00D45BA9" w:rsidRDefault="00D45BA9" w:rsidP="00FC5F85">
      <w:pPr>
        <w:pStyle w:val="Standard"/>
        <w:numPr>
          <w:ilvl w:val="2"/>
          <w:numId w:val="207"/>
        </w:numPr>
        <w:rPr>
          <w:rFonts w:ascii="Arial" w:hAnsi="Arial"/>
          <w:sz w:val="22"/>
          <w:szCs w:val="22"/>
        </w:rPr>
      </w:pPr>
      <w:r w:rsidRPr="00D45BA9">
        <w:rPr>
          <w:rFonts w:ascii="Arial" w:hAnsi="Arial"/>
          <w:sz w:val="22"/>
          <w:szCs w:val="22"/>
        </w:rPr>
        <w:t>Typical – Install</w:t>
      </w:r>
    </w:p>
    <w:p w14:paraId="60B49C0C" w14:textId="77777777" w:rsidR="00D45BA9" w:rsidRPr="00D45BA9" w:rsidRDefault="00D45BA9" w:rsidP="00FC5F85">
      <w:pPr>
        <w:pStyle w:val="Standard"/>
        <w:numPr>
          <w:ilvl w:val="2"/>
          <w:numId w:val="207"/>
        </w:numPr>
        <w:rPr>
          <w:rFonts w:ascii="Arial" w:hAnsi="Arial"/>
          <w:sz w:val="22"/>
          <w:szCs w:val="22"/>
        </w:rPr>
      </w:pPr>
      <w:r w:rsidRPr="00D45BA9">
        <w:rPr>
          <w:rFonts w:ascii="Arial" w:hAnsi="Arial"/>
          <w:sz w:val="22"/>
          <w:szCs w:val="22"/>
        </w:rPr>
        <w:t>Settings</w:t>
      </w:r>
    </w:p>
    <w:p w14:paraId="0BD36D1A" w14:textId="77777777" w:rsidR="00D45BA9" w:rsidRPr="00D45BA9" w:rsidRDefault="00D45BA9" w:rsidP="00FC5F85">
      <w:pPr>
        <w:pStyle w:val="Standard"/>
        <w:numPr>
          <w:ilvl w:val="3"/>
          <w:numId w:val="207"/>
        </w:numPr>
        <w:rPr>
          <w:rFonts w:ascii="Arial" w:hAnsi="Arial"/>
          <w:sz w:val="22"/>
          <w:szCs w:val="22"/>
        </w:rPr>
      </w:pPr>
      <w:r w:rsidRPr="00D45BA9">
        <w:rPr>
          <w:rFonts w:ascii="Arial" w:hAnsi="Arial"/>
          <w:sz w:val="22"/>
          <w:szCs w:val="22"/>
        </w:rPr>
        <w:t>Change Management name to CAM-MGMT</w:t>
      </w:r>
    </w:p>
    <w:p w14:paraId="490D31C5" w14:textId="18C6885A" w:rsidR="00D45BA9" w:rsidRPr="00D45BA9" w:rsidRDefault="00D45BA9" w:rsidP="00FC5F85">
      <w:pPr>
        <w:pStyle w:val="Standard"/>
        <w:numPr>
          <w:ilvl w:val="3"/>
          <w:numId w:val="207"/>
        </w:numPr>
        <w:rPr>
          <w:rFonts w:ascii="Arial" w:hAnsi="Arial"/>
          <w:sz w:val="22"/>
          <w:szCs w:val="22"/>
        </w:rPr>
      </w:pPr>
      <w:r w:rsidRPr="00D45BA9">
        <w:rPr>
          <w:rFonts w:ascii="Arial" w:hAnsi="Arial"/>
          <w:sz w:val="22"/>
          <w:szCs w:val="22"/>
        </w:rPr>
        <w:t xml:space="preserve">Verify Media database </w:t>
      </w:r>
      <w:r w:rsidR="00F56964" w:rsidRPr="00D45BA9">
        <w:rPr>
          <w:rFonts w:ascii="Arial" w:hAnsi="Arial"/>
          <w:sz w:val="22"/>
          <w:szCs w:val="22"/>
        </w:rPr>
        <w:t>location.</w:t>
      </w:r>
    </w:p>
    <w:p w14:paraId="1A3B3CAB" w14:textId="177AA000" w:rsidR="00D45BA9" w:rsidRPr="00D45BA9" w:rsidRDefault="00D45BA9" w:rsidP="00FC5F85">
      <w:pPr>
        <w:pStyle w:val="Standard"/>
        <w:numPr>
          <w:ilvl w:val="3"/>
          <w:numId w:val="207"/>
        </w:numPr>
        <w:rPr>
          <w:rFonts w:ascii="Arial" w:hAnsi="Arial"/>
          <w:sz w:val="22"/>
          <w:szCs w:val="22"/>
        </w:rPr>
      </w:pPr>
      <w:r w:rsidRPr="00D45BA9">
        <w:rPr>
          <w:rFonts w:ascii="Arial" w:hAnsi="Arial"/>
          <w:sz w:val="22"/>
          <w:szCs w:val="22"/>
        </w:rPr>
        <w:t xml:space="preserve">Set retention time to 30 </w:t>
      </w:r>
      <w:r w:rsidR="00F56964" w:rsidRPr="00D45BA9">
        <w:rPr>
          <w:rFonts w:ascii="Arial" w:hAnsi="Arial"/>
          <w:sz w:val="22"/>
          <w:szCs w:val="22"/>
        </w:rPr>
        <w:t>days.</w:t>
      </w:r>
    </w:p>
    <w:p w14:paraId="0302C729" w14:textId="5F5342DB" w:rsidR="00E027C6" w:rsidRDefault="00D45BA9" w:rsidP="00E027C6">
      <w:pPr>
        <w:pStyle w:val="Standard"/>
        <w:rPr>
          <w:rFonts w:hint="eastAsia"/>
          <w:szCs w:val="22"/>
        </w:rPr>
      </w:pPr>
      <w:r w:rsidRPr="00C40436">
        <w:rPr>
          <w:szCs w:val="22"/>
        </w:rPr>
        <w:object w:dxaOrig="8985" w:dyaOrig="7417" w14:anchorId="68D1A47E">
          <v:rect id="_x0000_i1027" style="width:450.75pt;height:369.75pt" o:ole="" o:preferrelative="t" stroked="f">
            <v:imagedata r:id="rId270" o:title=""/>
          </v:rect>
          <o:OLEObject Type="Embed" ProgID="StaticMetafile" ShapeID="_x0000_i1027" DrawAspect="Content" ObjectID="_1823264008" r:id="rId271"/>
        </w:object>
      </w:r>
    </w:p>
    <w:p w14:paraId="3B9571F0" w14:textId="77777777" w:rsidR="00D45BA9" w:rsidRPr="00D45BA9" w:rsidRDefault="00D45BA9" w:rsidP="00FC5F85">
      <w:pPr>
        <w:pStyle w:val="Standard"/>
        <w:numPr>
          <w:ilvl w:val="0"/>
          <w:numId w:val="208"/>
        </w:numPr>
        <w:rPr>
          <w:rFonts w:ascii="Arial" w:hAnsi="Arial"/>
          <w:sz w:val="22"/>
          <w:szCs w:val="22"/>
        </w:rPr>
      </w:pPr>
      <w:r w:rsidRPr="00D45BA9">
        <w:rPr>
          <w:rFonts w:ascii="Arial" w:hAnsi="Arial"/>
          <w:sz w:val="22"/>
          <w:szCs w:val="22"/>
        </w:rPr>
        <w:t>Encryption</w:t>
      </w:r>
    </w:p>
    <w:p w14:paraId="6F40E30B" w14:textId="090C3431"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 xml:space="preserve">Uncheck both </w:t>
      </w:r>
      <w:r w:rsidR="00F56964" w:rsidRPr="00D45BA9">
        <w:rPr>
          <w:rFonts w:ascii="Arial" w:hAnsi="Arial"/>
          <w:sz w:val="22"/>
          <w:szCs w:val="22"/>
        </w:rPr>
        <w:t>boxes.</w:t>
      </w:r>
      <w:r w:rsidRPr="00D45BA9">
        <w:rPr>
          <w:rFonts w:ascii="Arial" w:hAnsi="Arial"/>
          <w:sz w:val="22"/>
          <w:szCs w:val="22"/>
        </w:rPr>
        <w:t xml:space="preserve"> </w:t>
      </w:r>
    </w:p>
    <w:p w14:paraId="27531B8D" w14:textId="77777777"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 xml:space="preserve">File location </w:t>
      </w:r>
    </w:p>
    <w:p w14:paraId="3A54C21F" w14:textId="655D05D2" w:rsidR="00D45BA9" w:rsidRPr="00D45BA9" w:rsidRDefault="00D45BA9" w:rsidP="00FC5F85">
      <w:pPr>
        <w:pStyle w:val="Standard"/>
        <w:numPr>
          <w:ilvl w:val="2"/>
          <w:numId w:val="208"/>
        </w:numPr>
        <w:rPr>
          <w:rFonts w:ascii="Arial" w:hAnsi="Arial"/>
          <w:sz w:val="22"/>
          <w:szCs w:val="22"/>
        </w:rPr>
      </w:pPr>
      <w:r w:rsidRPr="00D45BA9">
        <w:rPr>
          <w:rFonts w:ascii="Arial" w:hAnsi="Arial"/>
          <w:sz w:val="22"/>
          <w:szCs w:val="22"/>
        </w:rPr>
        <w:t xml:space="preserve">Leave default </w:t>
      </w:r>
      <w:r w:rsidR="00F56964" w:rsidRPr="00D45BA9">
        <w:rPr>
          <w:rFonts w:ascii="Arial" w:hAnsi="Arial"/>
          <w:sz w:val="22"/>
          <w:szCs w:val="22"/>
        </w:rPr>
        <w:t>location.</w:t>
      </w:r>
    </w:p>
    <w:p w14:paraId="60A7E731" w14:textId="77777777" w:rsidR="00D45BA9" w:rsidRPr="00D45BA9" w:rsidRDefault="00D45BA9" w:rsidP="00FC5F85">
      <w:pPr>
        <w:pStyle w:val="Standard"/>
        <w:numPr>
          <w:ilvl w:val="3"/>
          <w:numId w:val="208"/>
        </w:numPr>
        <w:rPr>
          <w:rFonts w:ascii="Arial" w:hAnsi="Arial"/>
          <w:sz w:val="22"/>
          <w:szCs w:val="22"/>
        </w:rPr>
      </w:pPr>
      <w:r w:rsidRPr="00D45BA9">
        <w:rPr>
          <w:rFonts w:ascii="Arial" w:hAnsi="Arial"/>
          <w:sz w:val="22"/>
          <w:szCs w:val="22"/>
        </w:rPr>
        <w:t>C:\Program Files\Milestone/</w:t>
      </w:r>
    </w:p>
    <w:p w14:paraId="245D2B07" w14:textId="348B5BFD"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 xml:space="preserve">Click </w:t>
      </w:r>
      <w:r w:rsidR="00F56964" w:rsidRPr="00D45BA9">
        <w:rPr>
          <w:rFonts w:ascii="Arial" w:hAnsi="Arial"/>
          <w:sz w:val="22"/>
          <w:szCs w:val="22"/>
        </w:rPr>
        <w:t>install.</w:t>
      </w:r>
    </w:p>
    <w:p w14:paraId="2548786C" w14:textId="0E9B9FFE" w:rsidR="00D45BA9" w:rsidRPr="00D45BA9" w:rsidRDefault="00D45BA9" w:rsidP="00FC5F85">
      <w:pPr>
        <w:pStyle w:val="Standard"/>
        <w:numPr>
          <w:ilvl w:val="0"/>
          <w:numId w:val="208"/>
        </w:numPr>
        <w:rPr>
          <w:rFonts w:ascii="Arial" w:hAnsi="Arial"/>
          <w:sz w:val="22"/>
          <w:szCs w:val="22"/>
        </w:rPr>
      </w:pPr>
      <w:r w:rsidRPr="00D45BA9">
        <w:rPr>
          <w:rFonts w:ascii="Arial" w:hAnsi="Arial"/>
          <w:sz w:val="22"/>
          <w:szCs w:val="22"/>
        </w:rPr>
        <w:t xml:space="preserve">Install Device Driver </w:t>
      </w:r>
      <w:r w:rsidR="00F56964" w:rsidRPr="00D45BA9">
        <w:rPr>
          <w:rFonts w:ascii="Arial" w:hAnsi="Arial"/>
          <w:sz w:val="22"/>
          <w:szCs w:val="22"/>
        </w:rPr>
        <w:t>pack.</w:t>
      </w:r>
    </w:p>
    <w:p w14:paraId="684088A5" w14:textId="44286C4F"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 xml:space="preserve">Use default File </w:t>
      </w:r>
      <w:r w:rsidR="00F56964" w:rsidRPr="00D45BA9">
        <w:rPr>
          <w:rFonts w:ascii="Arial" w:hAnsi="Arial"/>
          <w:sz w:val="22"/>
          <w:szCs w:val="22"/>
        </w:rPr>
        <w:t>location.</w:t>
      </w:r>
    </w:p>
    <w:p w14:paraId="0EC711BD" w14:textId="77777777"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Basic Recording Server is complete – Change IP after setting it up on Management server!</w:t>
      </w:r>
    </w:p>
    <w:p w14:paraId="06003371" w14:textId="77777777" w:rsidR="00D45BA9" w:rsidRPr="00D45BA9" w:rsidRDefault="00D45BA9" w:rsidP="00FC5F85">
      <w:pPr>
        <w:pStyle w:val="Standard"/>
        <w:numPr>
          <w:ilvl w:val="0"/>
          <w:numId w:val="208"/>
        </w:numPr>
        <w:rPr>
          <w:rFonts w:ascii="Arial" w:hAnsi="Arial"/>
          <w:sz w:val="22"/>
          <w:szCs w:val="22"/>
        </w:rPr>
      </w:pPr>
      <w:r w:rsidRPr="00D45BA9">
        <w:rPr>
          <w:rFonts w:ascii="Arial" w:hAnsi="Arial"/>
          <w:sz w:val="22"/>
          <w:szCs w:val="22"/>
        </w:rPr>
        <w:t>Set up Server on CAM_MGMT</w:t>
      </w:r>
    </w:p>
    <w:p w14:paraId="50C216DE" w14:textId="77777777"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Open Management Client</w:t>
      </w:r>
      <w:r w:rsidRPr="00D45BA9">
        <w:rPr>
          <w:rFonts w:ascii="Arial" w:hAnsi="Arial"/>
          <w:sz w:val="22"/>
          <w:szCs w:val="22"/>
        </w:rPr>
        <w:tab/>
      </w:r>
    </w:p>
    <w:p w14:paraId="40F431EB" w14:textId="77777777" w:rsidR="00D45BA9" w:rsidRPr="00D45BA9" w:rsidRDefault="00D45BA9" w:rsidP="00FC5F85">
      <w:pPr>
        <w:pStyle w:val="Standard"/>
        <w:numPr>
          <w:ilvl w:val="2"/>
          <w:numId w:val="208"/>
        </w:numPr>
        <w:rPr>
          <w:rFonts w:ascii="Arial" w:hAnsi="Arial"/>
          <w:sz w:val="22"/>
          <w:szCs w:val="22"/>
        </w:rPr>
      </w:pPr>
      <w:r w:rsidRPr="00D45BA9">
        <w:rPr>
          <w:rFonts w:ascii="Arial" w:hAnsi="Arial"/>
          <w:sz w:val="22"/>
          <w:szCs w:val="22"/>
        </w:rPr>
        <w:t>Servers</w:t>
      </w:r>
    </w:p>
    <w:p w14:paraId="732BD418" w14:textId="77777777" w:rsidR="00D45BA9" w:rsidRPr="00D45BA9" w:rsidRDefault="00D45BA9" w:rsidP="00FC5F85">
      <w:pPr>
        <w:pStyle w:val="Standard"/>
        <w:numPr>
          <w:ilvl w:val="3"/>
          <w:numId w:val="208"/>
        </w:numPr>
        <w:rPr>
          <w:rFonts w:ascii="Arial" w:hAnsi="Arial"/>
          <w:sz w:val="22"/>
          <w:szCs w:val="22"/>
        </w:rPr>
      </w:pPr>
      <w:r w:rsidRPr="00D45BA9">
        <w:rPr>
          <w:rFonts w:ascii="Arial" w:hAnsi="Arial"/>
          <w:sz w:val="22"/>
          <w:szCs w:val="22"/>
        </w:rPr>
        <w:t>Recording servers</w:t>
      </w:r>
    </w:p>
    <w:p w14:paraId="737480BF" w14:textId="3F5B3B95" w:rsidR="00D45BA9" w:rsidRPr="00D45BA9" w:rsidRDefault="00D45BA9" w:rsidP="00FC5F85">
      <w:pPr>
        <w:pStyle w:val="Standard"/>
        <w:numPr>
          <w:ilvl w:val="4"/>
          <w:numId w:val="208"/>
        </w:numPr>
        <w:rPr>
          <w:rFonts w:ascii="Arial" w:hAnsi="Arial"/>
          <w:sz w:val="22"/>
          <w:szCs w:val="22"/>
        </w:rPr>
      </w:pPr>
      <w:r w:rsidRPr="00D45BA9">
        <w:rPr>
          <w:rFonts w:ascii="Arial" w:hAnsi="Arial"/>
          <w:sz w:val="22"/>
          <w:szCs w:val="22"/>
        </w:rPr>
        <w:t xml:space="preserve">F5 to refresh if server is not in the </w:t>
      </w:r>
      <w:r w:rsidR="00F56964" w:rsidRPr="00D45BA9">
        <w:rPr>
          <w:rFonts w:ascii="Arial" w:hAnsi="Arial"/>
          <w:sz w:val="22"/>
          <w:szCs w:val="22"/>
        </w:rPr>
        <w:t>list.</w:t>
      </w:r>
    </w:p>
    <w:p w14:paraId="577C0C1B" w14:textId="6CC53DE2"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 xml:space="preserve">Click on the server you are setting </w:t>
      </w:r>
      <w:r w:rsidR="00F56964" w:rsidRPr="00D45BA9">
        <w:rPr>
          <w:rFonts w:ascii="Arial" w:hAnsi="Arial"/>
          <w:sz w:val="22"/>
          <w:szCs w:val="22"/>
        </w:rPr>
        <w:t>up.</w:t>
      </w:r>
    </w:p>
    <w:p w14:paraId="4CE9573A" w14:textId="419D4D7C" w:rsidR="00D45BA9" w:rsidRPr="00D45BA9" w:rsidRDefault="00D45BA9" w:rsidP="00FC5F85">
      <w:pPr>
        <w:pStyle w:val="Standard"/>
        <w:numPr>
          <w:ilvl w:val="2"/>
          <w:numId w:val="208"/>
        </w:numPr>
        <w:rPr>
          <w:rFonts w:ascii="Arial" w:hAnsi="Arial"/>
          <w:sz w:val="22"/>
          <w:szCs w:val="22"/>
        </w:rPr>
      </w:pPr>
      <w:r w:rsidRPr="00D45BA9">
        <w:rPr>
          <w:rFonts w:ascii="Arial" w:hAnsi="Arial"/>
          <w:sz w:val="22"/>
          <w:szCs w:val="22"/>
        </w:rPr>
        <w:t xml:space="preserve">Open the storage </w:t>
      </w:r>
      <w:r w:rsidR="00F56964" w:rsidRPr="00D45BA9">
        <w:rPr>
          <w:rFonts w:ascii="Arial" w:hAnsi="Arial"/>
          <w:sz w:val="22"/>
          <w:szCs w:val="22"/>
        </w:rPr>
        <w:t>tab.</w:t>
      </w:r>
      <w:r w:rsidRPr="00D45BA9">
        <w:rPr>
          <w:rFonts w:ascii="Arial" w:hAnsi="Arial"/>
          <w:sz w:val="22"/>
          <w:szCs w:val="22"/>
        </w:rPr>
        <w:t xml:space="preserve"> </w:t>
      </w:r>
    </w:p>
    <w:p w14:paraId="2EC429BB" w14:textId="77777777" w:rsidR="00D45BA9" w:rsidRPr="00D45BA9" w:rsidRDefault="00D45BA9" w:rsidP="00FC5F85">
      <w:pPr>
        <w:pStyle w:val="Standard"/>
        <w:numPr>
          <w:ilvl w:val="3"/>
          <w:numId w:val="208"/>
        </w:numPr>
        <w:rPr>
          <w:rFonts w:ascii="Arial" w:hAnsi="Arial"/>
          <w:sz w:val="22"/>
          <w:szCs w:val="22"/>
        </w:rPr>
      </w:pPr>
      <w:r w:rsidRPr="00D45BA9">
        <w:rPr>
          <w:rFonts w:ascii="Arial" w:hAnsi="Arial"/>
          <w:sz w:val="22"/>
          <w:szCs w:val="22"/>
        </w:rPr>
        <w:t>Double Click the Recording tab to open settings</w:t>
      </w:r>
    </w:p>
    <w:p w14:paraId="3681C6B9" w14:textId="39F5309E" w:rsidR="00D45BA9" w:rsidRPr="00D45BA9" w:rsidRDefault="00D45BA9" w:rsidP="00FC5F85">
      <w:pPr>
        <w:pStyle w:val="Standard"/>
        <w:numPr>
          <w:ilvl w:val="4"/>
          <w:numId w:val="208"/>
        </w:numPr>
        <w:rPr>
          <w:rFonts w:ascii="Arial" w:hAnsi="Arial"/>
          <w:sz w:val="22"/>
          <w:szCs w:val="22"/>
        </w:rPr>
      </w:pPr>
      <w:r w:rsidRPr="00D45BA9">
        <w:rPr>
          <w:rFonts w:ascii="Arial" w:hAnsi="Arial"/>
          <w:sz w:val="22"/>
          <w:szCs w:val="22"/>
        </w:rPr>
        <w:t xml:space="preserve">Change max Size to match recording database </w:t>
      </w:r>
      <w:r w:rsidR="00F56964" w:rsidRPr="00D45BA9">
        <w:rPr>
          <w:rFonts w:ascii="Arial" w:hAnsi="Arial"/>
          <w:sz w:val="22"/>
          <w:szCs w:val="22"/>
        </w:rPr>
        <w:t>Size.</w:t>
      </w:r>
    </w:p>
    <w:p w14:paraId="2BB16E3E" w14:textId="77777777" w:rsidR="00D45BA9" w:rsidRPr="00D45BA9" w:rsidRDefault="00D45BA9" w:rsidP="00FC5F85">
      <w:pPr>
        <w:pStyle w:val="Standard"/>
        <w:numPr>
          <w:ilvl w:val="5"/>
          <w:numId w:val="208"/>
        </w:numPr>
        <w:rPr>
          <w:rFonts w:ascii="Arial" w:hAnsi="Arial"/>
          <w:sz w:val="22"/>
          <w:szCs w:val="22"/>
        </w:rPr>
      </w:pPr>
      <w:r w:rsidRPr="00D45BA9">
        <w:rPr>
          <w:rFonts w:ascii="Arial" w:hAnsi="Arial"/>
          <w:sz w:val="22"/>
          <w:szCs w:val="22"/>
        </w:rPr>
        <w:t>7000 GB for larger locations</w:t>
      </w:r>
    </w:p>
    <w:p w14:paraId="50DEFB7E" w14:textId="77777777" w:rsidR="00D45BA9" w:rsidRPr="00D45BA9" w:rsidRDefault="00D45BA9" w:rsidP="00FC5F85">
      <w:pPr>
        <w:pStyle w:val="Standard"/>
        <w:numPr>
          <w:ilvl w:val="5"/>
          <w:numId w:val="208"/>
        </w:numPr>
        <w:rPr>
          <w:rFonts w:ascii="Arial" w:hAnsi="Arial"/>
          <w:sz w:val="22"/>
          <w:szCs w:val="22"/>
        </w:rPr>
      </w:pPr>
      <w:r w:rsidRPr="00D45BA9">
        <w:rPr>
          <w:rFonts w:ascii="Arial" w:hAnsi="Arial"/>
          <w:sz w:val="22"/>
          <w:szCs w:val="22"/>
        </w:rPr>
        <w:t>3500 GB for smaller location</w:t>
      </w:r>
    </w:p>
    <w:p w14:paraId="1562E8BE" w14:textId="1C4B4C12" w:rsidR="00D45BA9" w:rsidRPr="00D45BA9" w:rsidRDefault="00D45BA9" w:rsidP="00FC5F85">
      <w:pPr>
        <w:pStyle w:val="Standard"/>
        <w:numPr>
          <w:ilvl w:val="4"/>
          <w:numId w:val="208"/>
        </w:numPr>
        <w:rPr>
          <w:rFonts w:ascii="Arial" w:hAnsi="Arial"/>
          <w:sz w:val="22"/>
          <w:szCs w:val="22"/>
        </w:rPr>
      </w:pPr>
      <w:r w:rsidRPr="00D45BA9">
        <w:rPr>
          <w:rFonts w:ascii="Arial" w:hAnsi="Arial"/>
          <w:sz w:val="22"/>
          <w:szCs w:val="22"/>
        </w:rPr>
        <w:lastRenderedPageBreak/>
        <w:t xml:space="preserve">Add </w:t>
      </w:r>
      <w:r w:rsidR="00F56964" w:rsidRPr="00D45BA9">
        <w:rPr>
          <w:rFonts w:ascii="Arial" w:hAnsi="Arial"/>
          <w:sz w:val="22"/>
          <w:szCs w:val="22"/>
        </w:rPr>
        <w:t>archive.</w:t>
      </w:r>
      <w:r w:rsidRPr="00D45BA9">
        <w:rPr>
          <w:rFonts w:ascii="Arial" w:hAnsi="Arial"/>
          <w:sz w:val="22"/>
          <w:szCs w:val="22"/>
        </w:rPr>
        <w:t xml:space="preserve"> </w:t>
      </w:r>
    </w:p>
    <w:p w14:paraId="0E877DF2" w14:textId="77777777" w:rsidR="00D45BA9" w:rsidRPr="00D45BA9" w:rsidRDefault="00D45BA9" w:rsidP="00FC5F85">
      <w:pPr>
        <w:pStyle w:val="Standard"/>
        <w:numPr>
          <w:ilvl w:val="5"/>
          <w:numId w:val="208"/>
        </w:numPr>
        <w:rPr>
          <w:rFonts w:ascii="Arial" w:hAnsi="Arial"/>
          <w:sz w:val="22"/>
          <w:szCs w:val="22"/>
        </w:rPr>
      </w:pPr>
      <w:r w:rsidRPr="00D45BA9">
        <w:rPr>
          <w:rFonts w:ascii="Arial" w:hAnsi="Arial"/>
          <w:sz w:val="22"/>
          <w:szCs w:val="22"/>
        </w:rPr>
        <w:t>Set path to E:</w:t>
      </w:r>
    </w:p>
    <w:p w14:paraId="7EF753E0" w14:textId="77777777" w:rsidR="00D45BA9" w:rsidRPr="00D45BA9" w:rsidRDefault="00D45BA9" w:rsidP="00FC5F85">
      <w:pPr>
        <w:pStyle w:val="Standard"/>
        <w:numPr>
          <w:ilvl w:val="5"/>
          <w:numId w:val="208"/>
        </w:numPr>
        <w:rPr>
          <w:rFonts w:ascii="Arial" w:hAnsi="Arial"/>
          <w:sz w:val="22"/>
          <w:szCs w:val="22"/>
        </w:rPr>
      </w:pPr>
      <w:r w:rsidRPr="00D45BA9">
        <w:rPr>
          <w:rFonts w:ascii="Arial" w:hAnsi="Arial"/>
          <w:sz w:val="22"/>
          <w:szCs w:val="22"/>
        </w:rPr>
        <w:t>Retention Time 31 days</w:t>
      </w:r>
    </w:p>
    <w:p w14:paraId="7159A398" w14:textId="77777777" w:rsidR="00D45BA9" w:rsidRPr="00D45BA9" w:rsidRDefault="00D45BA9" w:rsidP="00FC5F85">
      <w:pPr>
        <w:pStyle w:val="Standard"/>
        <w:numPr>
          <w:ilvl w:val="5"/>
          <w:numId w:val="208"/>
        </w:numPr>
        <w:rPr>
          <w:rFonts w:ascii="Arial" w:hAnsi="Arial"/>
          <w:sz w:val="22"/>
          <w:szCs w:val="22"/>
        </w:rPr>
      </w:pPr>
      <w:r w:rsidRPr="00D45BA9">
        <w:rPr>
          <w:rFonts w:ascii="Arial" w:hAnsi="Arial"/>
          <w:sz w:val="22"/>
          <w:szCs w:val="22"/>
        </w:rPr>
        <w:t>Max Size 3500 GB</w:t>
      </w:r>
    </w:p>
    <w:p w14:paraId="16E5FBBA" w14:textId="77777777" w:rsidR="00D45BA9" w:rsidRPr="00D45BA9" w:rsidRDefault="00D45BA9" w:rsidP="00FC5F85">
      <w:pPr>
        <w:pStyle w:val="Standard"/>
        <w:numPr>
          <w:ilvl w:val="0"/>
          <w:numId w:val="208"/>
        </w:numPr>
        <w:rPr>
          <w:rFonts w:ascii="Arial" w:hAnsi="Arial"/>
          <w:sz w:val="22"/>
          <w:szCs w:val="22"/>
        </w:rPr>
      </w:pPr>
      <w:r w:rsidRPr="00D45BA9">
        <w:rPr>
          <w:rFonts w:ascii="Arial" w:hAnsi="Arial"/>
          <w:sz w:val="22"/>
          <w:szCs w:val="22"/>
        </w:rPr>
        <w:t>Add View Group</w:t>
      </w:r>
    </w:p>
    <w:p w14:paraId="0FF6CBA4" w14:textId="5F2998AE"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 xml:space="preserve">Add a View Group to match </w:t>
      </w:r>
      <w:r w:rsidR="00F56964" w:rsidRPr="00D45BA9">
        <w:rPr>
          <w:rFonts w:ascii="Arial" w:hAnsi="Arial"/>
          <w:sz w:val="22"/>
          <w:szCs w:val="22"/>
        </w:rPr>
        <w:t>location.</w:t>
      </w:r>
    </w:p>
    <w:p w14:paraId="09EF077B" w14:textId="77777777" w:rsidR="00D45BA9" w:rsidRPr="00D45BA9" w:rsidRDefault="00D45BA9" w:rsidP="00FC5F85">
      <w:pPr>
        <w:pStyle w:val="Standard"/>
        <w:numPr>
          <w:ilvl w:val="0"/>
          <w:numId w:val="208"/>
        </w:numPr>
        <w:rPr>
          <w:rFonts w:ascii="Arial" w:hAnsi="Arial"/>
          <w:sz w:val="22"/>
          <w:szCs w:val="22"/>
        </w:rPr>
      </w:pPr>
      <w:r w:rsidRPr="00D45BA9">
        <w:rPr>
          <w:rFonts w:ascii="Arial" w:hAnsi="Arial"/>
          <w:sz w:val="22"/>
          <w:szCs w:val="22"/>
        </w:rPr>
        <w:t>Add Device Group Folder</w:t>
      </w:r>
    </w:p>
    <w:p w14:paraId="31FEB64D" w14:textId="77777777" w:rsidR="00D45BA9" w:rsidRPr="00D45BA9" w:rsidRDefault="00D45BA9" w:rsidP="00FC5F85">
      <w:pPr>
        <w:pStyle w:val="Standard"/>
        <w:numPr>
          <w:ilvl w:val="1"/>
          <w:numId w:val="208"/>
        </w:numPr>
        <w:rPr>
          <w:rFonts w:ascii="Arial" w:hAnsi="Arial"/>
          <w:sz w:val="22"/>
          <w:szCs w:val="22"/>
        </w:rPr>
      </w:pPr>
      <w:r w:rsidRPr="00D45BA9">
        <w:rPr>
          <w:rFonts w:ascii="Arial" w:hAnsi="Arial"/>
          <w:sz w:val="22"/>
          <w:szCs w:val="22"/>
        </w:rPr>
        <w:t>Device</w:t>
      </w:r>
    </w:p>
    <w:p w14:paraId="13A47FCB" w14:textId="77777777" w:rsidR="00D45BA9" w:rsidRPr="00D45BA9" w:rsidRDefault="00D45BA9" w:rsidP="00FC5F85">
      <w:pPr>
        <w:pStyle w:val="Standard"/>
        <w:numPr>
          <w:ilvl w:val="2"/>
          <w:numId w:val="208"/>
        </w:numPr>
        <w:rPr>
          <w:rFonts w:ascii="Arial" w:hAnsi="Arial"/>
          <w:sz w:val="22"/>
          <w:szCs w:val="22"/>
        </w:rPr>
      </w:pPr>
      <w:r w:rsidRPr="00D45BA9">
        <w:rPr>
          <w:rFonts w:ascii="Arial" w:hAnsi="Arial"/>
          <w:sz w:val="22"/>
          <w:szCs w:val="22"/>
        </w:rPr>
        <w:t>Cameras</w:t>
      </w:r>
    </w:p>
    <w:p w14:paraId="28C73DBA" w14:textId="77777777" w:rsidR="00D45BA9" w:rsidRPr="00D45BA9" w:rsidRDefault="00D45BA9" w:rsidP="00FC5F85">
      <w:pPr>
        <w:pStyle w:val="Standard"/>
        <w:numPr>
          <w:ilvl w:val="3"/>
          <w:numId w:val="208"/>
        </w:numPr>
        <w:rPr>
          <w:rFonts w:ascii="Arial" w:hAnsi="Arial"/>
          <w:sz w:val="22"/>
          <w:szCs w:val="22"/>
        </w:rPr>
      </w:pPr>
      <w:r w:rsidRPr="00D45BA9">
        <w:rPr>
          <w:rFonts w:ascii="Arial" w:hAnsi="Arial"/>
          <w:sz w:val="22"/>
          <w:szCs w:val="22"/>
        </w:rPr>
        <w:t>Right Click Cameras</w:t>
      </w:r>
    </w:p>
    <w:p w14:paraId="7E97DE23" w14:textId="6FD46BD9" w:rsidR="00D45BA9" w:rsidRPr="00D40673" w:rsidRDefault="00D45BA9" w:rsidP="00FC5F85">
      <w:pPr>
        <w:pStyle w:val="Standard"/>
        <w:numPr>
          <w:ilvl w:val="4"/>
          <w:numId w:val="208"/>
        </w:numPr>
        <w:rPr>
          <w:rFonts w:ascii="Arial" w:hAnsi="Arial"/>
          <w:sz w:val="22"/>
          <w:szCs w:val="22"/>
        </w:rPr>
      </w:pPr>
      <w:r w:rsidRPr="00D45BA9">
        <w:rPr>
          <w:rFonts w:ascii="Arial" w:hAnsi="Arial"/>
          <w:sz w:val="22"/>
          <w:szCs w:val="22"/>
        </w:rPr>
        <w:t xml:space="preserve">ADD Device Group to match the </w:t>
      </w:r>
      <w:r w:rsidR="00F56964" w:rsidRPr="00D45BA9">
        <w:rPr>
          <w:rFonts w:ascii="Arial" w:hAnsi="Arial"/>
          <w:sz w:val="22"/>
          <w:szCs w:val="22"/>
        </w:rPr>
        <w:t>location.</w:t>
      </w:r>
    </w:p>
    <w:p w14:paraId="40471822" w14:textId="6A179B70" w:rsidR="00D45BA9" w:rsidRDefault="00D45BA9" w:rsidP="00060C4E">
      <w:pPr>
        <w:pStyle w:val="Heading2"/>
        <w:numPr>
          <w:ilvl w:val="1"/>
          <w:numId w:val="32"/>
        </w:numPr>
      </w:pPr>
      <w:bookmarkStart w:id="205" w:name="_Toc212651159"/>
      <w:r>
        <w:lastRenderedPageBreak/>
        <w:t>Zebra Label Ordering</w:t>
      </w:r>
      <w:bookmarkEnd w:id="205"/>
    </w:p>
    <w:p w14:paraId="26B3041C" w14:textId="5126D323" w:rsidR="000E60DF" w:rsidRDefault="000364B3" w:rsidP="000E60DF">
      <w:pPr>
        <w:rPr>
          <w:rFonts w:eastAsia="Calibri"/>
          <w:lang w:eastAsia="zh-CN" w:bidi="hi-IN"/>
        </w:rPr>
      </w:pPr>
      <w:r>
        <w:rPr>
          <w:rFonts w:eastAsia="Calibri"/>
          <w:lang w:eastAsia="zh-CN" w:bidi="hi-IN"/>
        </w:rPr>
        <w:t>Summary: To identify what the labels are used for and when to order.</w:t>
      </w:r>
    </w:p>
    <w:p w14:paraId="597EB80F" w14:textId="5A1B1A61" w:rsidR="000364B3" w:rsidRDefault="000364B3" w:rsidP="00A77493">
      <w:pPr>
        <w:pStyle w:val="ListParagraph"/>
        <w:numPr>
          <w:ilvl w:val="2"/>
          <w:numId w:val="32"/>
        </w:numPr>
        <w:rPr>
          <w:rFonts w:eastAsia="Calibri"/>
          <w:b/>
          <w:bCs/>
          <w:sz w:val="32"/>
          <w:szCs w:val="32"/>
          <w:lang w:eastAsia="zh-CN" w:bidi="hi-IN"/>
        </w:rPr>
      </w:pPr>
      <w:r w:rsidRPr="000364B3">
        <w:rPr>
          <w:rFonts w:eastAsia="Calibri"/>
          <w:b/>
          <w:bCs/>
          <w:sz w:val="32"/>
          <w:szCs w:val="32"/>
          <w:lang w:eastAsia="zh-CN" w:bidi="hi-IN"/>
        </w:rPr>
        <w:t>Identify what is ordered and its use</w:t>
      </w:r>
    </w:p>
    <w:p w14:paraId="1C437E7C" w14:textId="77777777" w:rsidR="00D4147F" w:rsidRPr="00D4147F" w:rsidRDefault="00D4147F" w:rsidP="00FC5F85">
      <w:pPr>
        <w:numPr>
          <w:ilvl w:val="0"/>
          <w:numId w:val="209"/>
        </w:numPr>
        <w:rPr>
          <w:rFonts w:eastAsia="Calibri"/>
          <w:szCs w:val="22"/>
          <w:lang w:eastAsia="zh-CN" w:bidi="hi-IN"/>
        </w:rPr>
      </w:pPr>
      <w:bookmarkStart w:id="206" w:name="_Hlk69281732"/>
      <w:r w:rsidRPr="00D4147F">
        <w:rPr>
          <w:rFonts w:eastAsia="Calibri"/>
          <w:szCs w:val="22"/>
          <w:lang w:eastAsia="zh-CN" w:bidi="hi-IN"/>
        </w:rPr>
        <w:t>Roll of 4” Ribbon</w:t>
      </w:r>
    </w:p>
    <w:p w14:paraId="6458145D" w14:textId="09B9FC3F"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 xml:space="preserve">Used in ZT400 label printer for 3” and 4” Label </w:t>
      </w:r>
      <w:r w:rsidR="00A53E2F" w:rsidRPr="00D4147F">
        <w:rPr>
          <w:rFonts w:eastAsia="Calibri"/>
          <w:szCs w:val="22"/>
          <w:lang w:eastAsia="zh-CN" w:bidi="hi-IN"/>
        </w:rPr>
        <w:t>printing.</w:t>
      </w:r>
    </w:p>
    <w:bookmarkEnd w:id="206"/>
    <w:p w14:paraId="22123244" w14:textId="77777777" w:rsidR="00D4147F" w:rsidRPr="00D4147F" w:rsidRDefault="00D4147F" w:rsidP="00FC5F85">
      <w:pPr>
        <w:numPr>
          <w:ilvl w:val="0"/>
          <w:numId w:val="209"/>
        </w:numPr>
        <w:rPr>
          <w:rFonts w:eastAsia="Calibri"/>
          <w:szCs w:val="22"/>
          <w:lang w:eastAsia="zh-CN" w:bidi="hi-IN"/>
        </w:rPr>
      </w:pPr>
      <w:r w:rsidRPr="00D4147F">
        <w:rPr>
          <w:rFonts w:eastAsia="Calibri"/>
          <w:szCs w:val="22"/>
          <w:lang w:eastAsia="zh-CN" w:bidi="hi-IN"/>
        </w:rPr>
        <w:t xml:space="preserve">Roll of 3x5 White </w:t>
      </w:r>
    </w:p>
    <w:p w14:paraId="2F1F258F" w14:textId="55488439"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 xml:space="preserve">Used for Bin labels for wise </w:t>
      </w:r>
      <w:r w:rsidR="00A53E2F" w:rsidRPr="00D4147F">
        <w:rPr>
          <w:rFonts w:eastAsia="Calibri"/>
          <w:szCs w:val="22"/>
          <w:lang w:eastAsia="zh-CN" w:bidi="hi-IN"/>
        </w:rPr>
        <w:t>system.</w:t>
      </w:r>
    </w:p>
    <w:p w14:paraId="58F0A408" w14:textId="77777777"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Standard B, C, and D levels</w:t>
      </w:r>
    </w:p>
    <w:p w14:paraId="22D1B2E1" w14:textId="77777777" w:rsidR="00D4147F" w:rsidRPr="00D4147F" w:rsidRDefault="00D4147F" w:rsidP="00FC5F85">
      <w:pPr>
        <w:numPr>
          <w:ilvl w:val="0"/>
          <w:numId w:val="209"/>
        </w:numPr>
        <w:rPr>
          <w:rFonts w:eastAsia="Calibri"/>
          <w:szCs w:val="22"/>
          <w:lang w:eastAsia="zh-CN" w:bidi="hi-IN"/>
        </w:rPr>
      </w:pPr>
      <w:r w:rsidRPr="00D4147F">
        <w:rPr>
          <w:rFonts w:eastAsia="Calibri"/>
          <w:szCs w:val="22"/>
          <w:lang w:eastAsia="zh-CN" w:bidi="hi-IN"/>
        </w:rPr>
        <w:t xml:space="preserve">Roll of 3x5 Yellow </w:t>
      </w:r>
    </w:p>
    <w:p w14:paraId="61C831C3" w14:textId="2E6D29E5"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 xml:space="preserve">Used for Bin labels for wise </w:t>
      </w:r>
      <w:r w:rsidR="00A53E2F" w:rsidRPr="00D4147F">
        <w:rPr>
          <w:rFonts w:eastAsia="Calibri"/>
          <w:szCs w:val="22"/>
          <w:lang w:eastAsia="zh-CN" w:bidi="hi-IN"/>
        </w:rPr>
        <w:t>system.</w:t>
      </w:r>
    </w:p>
    <w:p w14:paraId="5829DF61" w14:textId="77777777"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Standard A Level</w:t>
      </w:r>
    </w:p>
    <w:p w14:paraId="596B6866" w14:textId="77777777" w:rsidR="00D4147F" w:rsidRPr="00D4147F" w:rsidRDefault="00D4147F" w:rsidP="00FC5F85">
      <w:pPr>
        <w:numPr>
          <w:ilvl w:val="0"/>
          <w:numId w:val="209"/>
        </w:numPr>
        <w:rPr>
          <w:rFonts w:eastAsia="Calibri"/>
          <w:szCs w:val="22"/>
          <w:lang w:eastAsia="zh-CN" w:bidi="hi-IN"/>
        </w:rPr>
      </w:pPr>
      <w:r w:rsidRPr="00D4147F">
        <w:rPr>
          <w:rFonts w:eastAsia="Calibri"/>
          <w:szCs w:val="22"/>
          <w:lang w:eastAsia="zh-CN" w:bidi="hi-IN"/>
        </w:rPr>
        <w:t xml:space="preserve">Roll of 3x5 Light Blue </w:t>
      </w:r>
    </w:p>
    <w:p w14:paraId="0890FAEF" w14:textId="5B5CA23B"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 xml:space="preserve">Used for Bin labels for wise </w:t>
      </w:r>
      <w:r w:rsidR="00A53E2F" w:rsidRPr="00D4147F">
        <w:rPr>
          <w:rFonts w:eastAsia="Calibri"/>
          <w:szCs w:val="22"/>
          <w:lang w:eastAsia="zh-CN" w:bidi="hi-IN"/>
        </w:rPr>
        <w:t>system.</w:t>
      </w:r>
    </w:p>
    <w:p w14:paraId="3CF74930" w14:textId="3A8002F5"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 xml:space="preserve">Standard Temp Label on bins that are scheduled to be </w:t>
      </w:r>
      <w:r w:rsidR="00A53E2F" w:rsidRPr="00D4147F">
        <w:rPr>
          <w:rFonts w:eastAsia="Calibri"/>
          <w:szCs w:val="22"/>
          <w:lang w:eastAsia="zh-CN" w:bidi="hi-IN"/>
        </w:rPr>
        <w:t>moved.</w:t>
      </w:r>
    </w:p>
    <w:p w14:paraId="75BF9046" w14:textId="77777777" w:rsidR="00D4147F" w:rsidRPr="00D4147F" w:rsidRDefault="00D4147F" w:rsidP="00FC5F85">
      <w:pPr>
        <w:numPr>
          <w:ilvl w:val="0"/>
          <w:numId w:val="209"/>
        </w:numPr>
        <w:rPr>
          <w:rFonts w:eastAsia="Calibri"/>
          <w:szCs w:val="22"/>
          <w:lang w:eastAsia="zh-CN" w:bidi="hi-IN"/>
        </w:rPr>
      </w:pPr>
      <w:r w:rsidRPr="00D4147F">
        <w:rPr>
          <w:rFonts w:eastAsia="Calibri"/>
          <w:szCs w:val="22"/>
          <w:lang w:eastAsia="zh-CN" w:bidi="hi-IN"/>
        </w:rPr>
        <w:t>Box of 4x6 White (Extra Sticky)</w:t>
      </w:r>
    </w:p>
    <w:p w14:paraId="510EC577" w14:textId="31EC24D1"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 xml:space="preserve">Used for Identification Tags and Shipping labels on </w:t>
      </w:r>
      <w:r w:rsidR="00A53E2F" w:rsidRPr="00D4147F">
        <w:rPr>
          <w:rFonts w:eastAsia="Calibri"/>
          <w:szCs w:val="22"/>
          <w:lang w:eastAsia="zh-CN" w:bidi="hi-IN"/>
        </w:rPr>
        <w:t>Tires.</w:t>
      </w:r>
    </w:p>
    <w:p w14:paraId="3EBA3FC5" w14:textId="7680CE5F"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 xml:space="preserve">Locations with wise or Locations that ship </w:t>
      </w:r>
      <w:r w:rsidR="00A53E2F" w:rsidRPr="00D4147F">
        <w:rPr>
          <w:rFonts w:eastAsia="Calibri"/>
          <w:szCs w:val="22"/>
          <w:lang w:eastAsia="zh-CN" w:bidi="hi-IN"/>
        </w:rPr>
        <w:t>Ecommerce.</w:t>
      </w:r>
      <w:r w:rsidRPr="00D4147F">
        <w:rPr>
          <w:rFonts w:eastAsia="Calibri"/>
          <w:szCs w:val="22"/>
          <w:lang w:eastAsia="zh-CN" w:bidi="hi-IN"/>
        </w:rPr>
        <w:t xml:space="preserve"> </w:t>
      </w:r>
    </w:p>
    <w:p w14:paraId="0A2D44BB" w14:textId="77777777" w:rsidR="00D4147F" w:rsidRPr="00D4147F" w:rsidRDefault="00D4147F" w:rsidP="00FC5F85">
      <w:pPr>
        <w:numPr>
          <w:ilvl w:val="0"/>
          <w:numId w:val="209"/>
        </w:numPr>
        <w:rPr>
          <w:rFonts w:eastAsia="Calibri"/>
          <w:szCs w:val="22"/>
          <w:lang w:eastAsia="zh-CN" w:bidi="hi-IN"/>
        </w:rPr>
      </w:pPr>
      <w:r w:rsidRPr="00D4147F">
        <w:rPr>
          <w:rFonts w:eastAsia="Calibri"/>
          <w:szCs w:val="22"/>
          <w:lang w:eastAsia="zh-CN" w:bidi="hi-IN"/>
        </w:rPr>
        <w:t xml:space="preserve">Roll of 4x6 Red </w:t>
      </w:r>
    </w:p>
    <w:p w14:paraId="05B27D73" w14:textId="77777777" w:rsidR="00D4147F" w:rsidRPr="00D4147F" w:rsidRDefault="00D4147F" w:rsidP="00FC5F85">
      <w:pPr>
        <w:numPr>
          <w:ilvl w:val="1"/>
          <w:numId w:val="209"/>
        </w:numPr>
        <w:rPr>
          <w:rFonts w:eastAsia="Calibri"/>
          <w:szCs w:val="22"/>
          <w:lang w:eastAsia="zh-CN" w:bidi="hi-IN"/>
        </w:rPr>
      </w:pPr>
      <w:r w:rsidRPr="00D4147F">
        <w:rPr>
          <w:rFonts w:eastAsia="Calibri"/>
          <w:szCs w:val="22"/>
          <w:lang w:eastAsia="zh-CN" w:bidi="hi-IN"/>
        </w:rPr>
        <w:t>Used for RAR Labels</w:t>
      </w:r>
    </w:p>
    <w:p w14:paraId="2B834B24" w14:textId="350FA18F" w:rsidR="00D4147F" w:rsidRDefault="00D4147F" w:rsidP="00FC5F85">
      <w:pPr>
        <w:numPr>
          <w:ilvl w:val="1"/>
          <w:numId w:val="209"/>
        </w:numPr>
        <w:rPr>
          <w:rFonts w:eastAsia="Calibri"/>
          <w:szCs w:val="22"/>
          <w:lang w:eastAsia="zh-CN" w:bidi="hi-IN"/>
        </w:rPr>
      </w:pPr>
      <w:r w:rsidRPr="00D4147F">
        <w:rPr>
          <w:rFonts w:eastAsia="Calibri"/>
          <w:szCs w:val="22"/>
          <w:lang w:eastAsia="zh-CN" w:bidi="hi-IN"/>
        </w:rPr>
        <w:t xml:space="preserve">Adjustments use them to mark tires to be returned to </w:t>
      </w:r>
      <w:r w:rsidR="00A53E2F" w:rsidRPr="00D4147F">
        <w:rPr>
          <w:rFonts w:eastAsia="Calibri"/>
          <w:szCs w:val="22"/>
          <w:lang w:eastAsia="zh-CN" w:bidi="hi-IN"/>
        </w:rPr>
        <w:t>Customer.</w:t>
      </w:r>
      <w:r w:rsidRPr="00D4147F">
        <w:rPr>
          <w:rFonts w:eastAsia="Calibri"/>
          <w:szCs w:val="22"/>
          <w:lang w:eastAsia="zh-CN" w:bidi="hi-IN"/>
        </w:rPr>
        <w:t xml:space="preserve"> </w:t>
      </w:r>
    </w:p>
    <w:p w14:paraId="712766E7" w14:textId="77777777" w:rsidR="0062413D" w:rsidRDefault="0062413D" w:rsidP="0062413D">
      <w:pPr>
        <w:ind w:left="1080"/>
        <w:rPr>
          <w:rFonts w:eastAsia="Calibri"/>
          <w:szCs w:val="22"/>
          <w:lang w:eastAsia="zh-CN" w:bidi="hi-IN"/>
        </w:rPr>
      </w:pPr>
    </w:p>
    <w:p w14:paraId="7CE34107" w14:textId="2124A688" w:rsidR="00D4147F" w:rsidRDefault="00D4147F" w:rsidP="00A77493">
      <w:pPr>
        <w:pStyle w:val="ListParagraph"/>
        <w:numPr>
          <w:ilvl w:val="2"/>
          <w:numId w:val="32"/>
        </w:numPr>
        <w:rPr>
          <w:rFonts w:eastAsia="Calibri"/>
          <w:b/>
          <w:bCs/>
          <w:sz w:val="32"/>
          <w:szCs w:val="32"/>
          <w:lang w:eastAsia="zh-CN" w:bidi="hi-IN"/>
        </w:rPr>
      </w:pPr>
      <w:r w:rsidRPr="00D4147F">
        <w:rPr>
          <w:rFonts w:eastAsia="Calibri"/>
          <w:b/>
          <w:bCs/>
          <w:sz w:val="32"/>
          <w:szCs w:val="32"/>
          <w:lang w:eastAsia="zh-CN" w:bidi="hi-IN"/>
        </w:rPr>
        <w:t xml:space="preserve">When to order and what </w:t>
      </w:r>
      <w:r w:rsidR="00A53E2F" w:rsidRPr="00D4147F">
        <w:rPr>
          <w:rFonts w:eastAsia="Calibri"/>
          <w:b/>
          <w:bCs/>
          <w:sz w:val="32"/>
          <w:szCs w:val="32"/>
          <w:lang w:eastAsia="zh-CN" w:bidi="hi-IN"/>
        </w:rPr>
        <w:t>quantities.</w:t>
      </w:r>
    </w:p>
    <w:p w14:paraId="624DF77D" w14:textId="77777777" w:rsidR="00D4147F" w:rsidRPr="00D4147F" w:rsidRDefault="00D4147F" w:rsidP="00FC5F85">
      <w:pPr>
        <w:numPr>
          <w:ilvl w:val="0"/>
          <w:numId w:val="210"/>
        </w:numPr>
        <w:rPr>
          <w:rFonts w:eastAsia="Calibri"/>
          <w:szCs w:val="22"/>
          <w:lang w:eastAsia="zh-CN" w:bidi="hi-IN"/>
        </w:rPr>
      </w:pPr>
      <w:r w:rsidRPr="00D4147F">
        <w:rPr>
          <w:rFonts w:eastAsia="Calibri"/>
          <w:szCs w:val="22"/>
          <w:lang w:eastAsia="zh-CN" w:bidi="hi-IN"/>
        </w:rPr>
        <w:t>4” Ribbon - Comes in a case of 24</w:t>
      </w:r>
    </w:p>
    <w:p w14:paraId="641C4F6C" w14:textId="59BCF162" w:rsidR="00D4147F" w:rsidRPr="00D4147F" w:rsidRDefault="00D4147F" w:rsidP="00FC5F85">
      <w:pPr>
        <w:numPr>
          <w:ilvl w:val="1"/>
          <w:numId w:val="210"/>
        </w:numPr>
        <w:rPr>
          <w:rFonts w:eastAsia="Calibri"/>
          <w:szCs w:val="22"/>
          <w:lang w:eastAsia="zh-CN" w:bidi="hi-IN"/>
        </w:rPr>
      </w:pPr>
      <w:r w:rsidRPr="00D4147F">
        <w:rPr>
          <w:rFonts w:eastAsia="Calibri"/>
          <w:bCs/>
          <w:szCs w:val="22"/>
          <w:lang w:eastAsia="zh-CN" w:bidi="hi-IN"/>
        </w:rPr>
        <w:t xml:space="preserve">Try to keep enough on hand to match the number of labels we have on </w:t>
      </w:r>
      <w:r w:rsidR="00A53E2F" w:rsidRPr="00D4147F">
        <w:rPr>
          <w:rFonts w:eastAsia="Calibri"/>
          <w:bCs/>
          <w:szCs w:val="22"/>
          <w:lang w:eastAsia="zh-CN" w:bidi="hi-IN"/>
        </w:rPr>
        <w:t>hand.</w:t>
      </w:r>
    </w:p>
    <w:p w14:paraId="2D1FDA59" w14:textId="77777777" w:rsidR="00D4147F" w:rsidRPr="00D4147F" w:rsidRDefault="00D4147F" w:rsidP="00FC5F85">
      <w:pPr>
        <w:numPr>
          <w:ilvl w:val="1"/>
          <w:numId w:val="210"/>
        </w:numPr>
        <w:rPr>
          <w:rFonts w:eastAsia="Calibri"/>
          <w:szCs w:val="22"/>
          <w:lang w:eastAsia="zh-CN" w:bidi="hi-IN"/>
        </w:rPr>
      </w:pPr>
      <w:r w:rsidRPr="00D4147F">
        <w:rPr>
          <w:rFonts w:eastAsia="Calibri"/>
          <w:bCs/>
          <w:szCs w:val="22"/>
          <w:lang w:eastAsia="zh-CN" w:bidi="hi-IN"/>
        </w:rPr>
        <w:t>1 roll = case or Box of Labels</w:t>
      </w:r>
    </w:p>
    <w:p w14:paraId="3A084254" w14:textId="5AB1AD67" w:rsidR="00D4147F" w:rsidRPr="00D4147F" w:rsidRDefault="00D4147F" w:rsidP="00FC5F85">
      <w:pPr>
        <w:numPr>
          <w:ilvl w:val="0"/>
          <w:numId w:val="210"/>
        </w:numPr>
        <w:rPr>
          <w:rFonts w:eastAsia="Calibri"/>
          <w:bCs/>
          <w:szCs w:val="22"/>
          <w:lang w:eastAsia="zh-CN" w:bidi="hi-IN"/>
        </w:rPr>
      </w:pPr>
      <w:r w:rsidRPr="00D4147F">
        <w:rPr>
          <w:rFonts w:eastAsia="Calibri"/>
          <w:bCs/>
          <w:szCs w:val="22"/>
          <w:lang w:eastAsia="zh-CN" w:bidi="hi-IN"/>
        </w:rPr>
        <w:t xml:space="preserve">3x5 bin labels </w:t>
      </w:r>
      <w:r w:rsidR="00A53E2F" w:rsidRPr="00D4147F">
        <w:rPr>
          <w:rFonts w:eastAsia="Calibri"/>
          <w:bCs/>
          <w:szCs w:val="22"/>
          <w:lang w:eastAsia="zh-CN" w:bidi="hi-IN"/>
        </w:rPr>
        <w:t>come</w:t>
      </w:r>
      <w:r w:rsidRPr="00D4147F">
        <w:rPr>
          <w:rFonts w:eastAsia="Calibri"/>
          <w:bCs/>
          <w:szCs w:val="22"/>
          <w:lang w:eastAsia="zh-CN" w:bidi="hi-IN"/>
        </w:rPr>
        <w:t xml:space="preserve"> in a case of 8 </w:t>
      </w:r>
      <w:r w:rsidR="00A53E2F" w:rsidRPr="00D4147F">
        <w:rPr>
          <w:rFonts w:eastAsia="Calibri"/>
          <w:bCs/>
          <w:szCs w:val="22"/>
          <w:lang w:eastAsia="zh-CN" w:bidi="hi-IN"/>
        </w:rPr>
        <w:t>rolls.</w:t>
      </w:r>
    </w:p>
    <w:p w14:paraId="69E55A9E" w14:textId="47EC873C" w:rsidR="00D4147F" w:rsidRPr="00D4147F" w:rsidRDefault="00D4147F" w:rsidP="00FC5F85">
      <w:pPr>
        <w:numPr>
          <w:ilvl w:val="1"/>
          <w:numId w:val="210"/>
        </w:numPr>
        <w:rPr>
          <w:rFonts w:eastAsia="Calibri"/>
          <w:bCs/>
          <w:szCs w:val="22"/>
          <w:lang w:eastAsia="zh-CN" w:bidi="hi-IN"/>
        </w:rPr>
      </w:pPr>
      <w:r w:rsidRPr="00D4147F">
        <w:rPr>
          <w:rFonts w:eastAsia="Calibri"/>
          <w:bCs/>
          <w:szCs w:val="22"/>
          <w:lang w:eastAsia="zh-CN" w:bidi="hi-IN"/>
        </w:rPr>
        <w:t xml:space="preserve">Order when a case is getting </w:t>
      </w:r>
      <w:r w:rsidR="00A53E2F" w:rsidRPr="00D4147F">
        <w:rPr>
          <w:rFonts w:eastAsia="Calibri"/>
          <w:bCs/>
          <w:szCs w:val="22"/>
          <w:lang w:eastAsia="zh-CN" w:bidi="hi-IN"/>
        </w:rPr>
        <w:t>low.</w:t>
      </w:r>
    </w:p>
    <w:p w14:paraId="1ED251E4" w14:textId="0F068820" w:rsidR="00D4147F" w:rsidRPr="00D4147F" w:rsidRDefault="00D4147F" w:rsidP="00FC5F85">
      <w:pPr>
        <w:numPr>
          <w:ilvl w:val="1"/>
          <w:numId w:val="210"/>
        </w:numPr>
        <w:rPr>
          <w:rFonts w:eastAsia="Calibri"/>
          <w:bCs/>
          <w:szCs w:val="22"/>
          <w:lang w:eastAsia="zh-CN" w:bidi="hi-IN"/>
        </w:rPr>
      </w:pPr>
      <w:r w:rsidRPr="00D4147F">
        <w:rPr>
          <w:rFonts w:eastAsia="Calibri"/>
          <w:bCs/>
          <w:szCs w:val="22"/>
          <w:lang w:eastAsia="zh-CN" w:bidi="hi-IN"/>
        </w:rPr>
        <w:t xml:space="preserve">Labels are printed approximately one month prior to wise go </w:t>
      </w:r>
      <w:r w:rsidR="00A53E2F" w:rsidRPr="00D4147F">
        <w:rPr>
          <w:rFonts w:eastAsia="Calibri"/>
          <w:bCs/>
          <w:szCs w:val="22"/>
          <w:lang w:eastAsia="zh-CN" w:bidi="hi-IN"/>
        </w:rPr>
        <w:t>live.</w:t>
      </w:r>
      <w:r w:rsidRPr="00D4147F">
        <w:rPr>
          <w:rFonts w:eastAsia="Calibri"/>
          <w:bCs/>
          <w:szCs w:val="22"/>
          <w:lang w:eastAsia="zh-CN" w:bidi="hi-IN"/>
        </w:rPr>
        <w:t xml:space="preserve"> </w:t>
      </w:r>
    </w:p>
    <w:p w14:paraId="059C604A" w14:textId="77777777" w:rsidR="00D4147F" w:rsidRPr="00D4147F" w:rsidRDefault="00D4147F" w:rsidP="00FC5F85">
      <w:pPr>
        <w:numPr>
          <w:ilvl w:val="2"/>
          <w:numId w:val="210"/>
        </w:numPr>
        <w:rPr>
          <w:rFonts w:eastAsia="Calibri"/>
          <w:bCs/>
          <w:szCs w:val="22"/>
          <w:lang w:eastAsia="zh-CN" w:bidi="hi-IN"/>
        </w:rPr>
      </w:pPr>
      <w:r w:rsidRPr="00D4147F">
        <w:rPr>
          <w:rFonts w:eastAsia="Calibri"/>
          <w:bCs/>
          <w:szCs w:val="22"/>
          <w:lang w:eastAsia="zh-CN" w:bidi="hi-IN"/>
        </w:rPr>
        <w:t>Plan for 5-6 wise locations per year</w:t>
      </w:r>
    </w:p>
    <w:p w14:paraId="5B269CCC" w14:textId="77777777" w:rsidR="00D4147F" w:rsidRPr="00D4147F" w:rsidRDefault="00D4147F" w:rsidP="00FC5F85">
      <w:pPr>
        <w:numPr>
          <w:ilvl w:val="1"/>
          <w:numId w:val="210"/>
        </w:numPr>
        <w:rPr>
          <w:rFonts w:eastAsia="Calibri"/>
          <w:bCs/>
          <w:szCs w:val="22"/>
          <w:lang w:eastAsia="zh-CN" w:bidi="hi-IN"/>
        </w:rPr>
      </w:pPr>
      <w:r w:rsidRPr="00D4147F">
        <w:rPr>
          <w:rFonts w:eastAsia="Calibri"/>
          <w:bCs/>
          <w:szCs w:val="22"/>
          <w:lang w:eastAsia="zh-CN" w:bidi="hi-IN"/>
        </w:rPr>
        <w:t>4X6 White (Extra Sticky)</w:t>
      </w:r>
    </w:p>
    <w:p w14:paraId="735A1480" w14:textId="77777777" w:rsidR="00D4147F" w:rsidRPr="00D4147F" w:rsidRDefault="00D4147F" w:rsidP="00FC5F85">
      <w:pPr>
        <w:numPr>
          <w:ilvl w:val="2"/>
          <w:numId w:val="210"/>
        </w:numPr>
        <w:rPr>
          <w:rFonts w:eastAsia="Calibri"/>
          <w:bCs/>
          <w:szCs w:val="22"/>
          <w:lang w:eastAsia="zh-CN" w:bidi="hi-IN"/>
        </w:rPr>
      </w:pPr>
      <w:r w:rsidRPr="00D4147F">
        <w:rPr>
          <w:rFonts w:eastAsia="Calibri"/>
          <w:bCs/>
          <w:szCs w:val="22"/>
          <w:lang w:eastAsia="zh-CN" w:bidi="hi-IN"/>
        </w:rPr>
        <w:t>Order 40 cases</w:t>
      </w:r>
    </w:p>
    <w:p w14:paraId="61D15CE5" w14:textId="73A28428" w:rsidR="00D4147F" w:rsidRDefault="00D4147F" w:rsidP="00FC5F85">
      <w:pPr>
        <w:numPr>
          <w:ilvl w:val="2"/>
          <w:numId w:val="210"/>
        </w:numPr>
        <w:rPr>
          <w:rFonts w:eastAsia="Calibri"/>
          <w:bCs/>
          <w:szCs w:val="22"/>
          <w:lang w:eastAsia="zh-CN" w:bidi="hi-IN"/>
        </w:rPr>
      </w:pPr>
      <w:r w:rsidRPr="00D4147F">
        <w:rPr>
          <w:rFonts w:eastAsia="Calibri"/>
          <w:bCs/>
          <w:szCs w:val="22"/>
          <w:lang w:eastAsia="zh-CN" w:bidi="hi-IN"/>
        </w:rPr>
        <w:t xml:space="preserve">Labels are ordered when we are down to about 5 or 6 left since we send 4 cases to a location at a </w:t>
      </w:r>
      <w:r w:rsidR="00A53E2F" w:rsidRPr="00D4147F">
        <w:rPr>
          <w:rFonts w:eastAsia="Calibri"/>
          <w:bCs/>
          <w:szCs w:val="22"/>
          <w:lang w:eastAsia="zh-CN" w:bidi="hi-IN"/>
        </w:rPr>
        <w:t>time.</w:t>
      </w:r>
    </w:p>
    <w:p w14:paraId="0707211D" w14:textId="3029F6CA" w:rsidR="00D4147F" w:rsidRDefault="00D4147F" w:rsidP="00D4147F">
      <w:pPr>
        <w:rPr>
          <w:rFonts w:eastAsia="Calibri"/>
          <w:bCs/>
          <w:szCs w:val="22"/>
          <w:lang w:eastAsia="zh-CN" w:bidi="hi-IN"/>
        </w:rPr>
      </w:pPr>
    </w:p>
    <w:p w14:paraId="54ED77C1" w14:textId="78EFB282" w:rsidR="00D4147F" w:rsidRDefault="00D4147F" w:rsidP="00D4147F">
      <w:pPr>
        <w:rPr>
          <w:rFonts w:eastAsia="Calibri"/>
          <w:bCs/>
          <w:szCs w:val="22"/>
          <w:lang w:eastAsia="zh-CN" w:bidi="hi-IN"/>
        </w:rPr>
      </w:pPr>
    </w:p>
    <w:p w14:paraId="1EA02A87" w14:textId="5607C061" w:rsidR="00D4147F" w:rsidRDefault="00D4147F" w:rsidP="00A77493">
      <w:pPr>
        <w:pStyle w:val="ListParagraph"/>
        <w:numPr>
          <w:ilvl w:val="2"/>
          <w:numId w:val="32"/>
        </w:numPr>
        <w:rPr>
          <w:rFonts w:eastAsia="Calibri"/>
          <w:szCs w:val="22"/>
          <w:lang w:eastAsia="zh-CN" w:bidi="hi-IN"/>
        </w:rPr>
      </w:pPr>
      <w:r w:rsidRPr="00D4147F">
        <w:rPr>
          <w:rFonts w:eastAsia="Calibri"/>
          <w:b/>
          <w:bCs/>
          <w:sz w:val="32"/>
          <w:szCs w:val="32"/>
          <w:lang w:eastAsia="zh-CN" w:bidi="hi-IN"/>
        </w:rPr>
        <w:t xml:space="preserve">Where and how to </w:t>
      </w:r>
      <w:r w:rsidR="00A53E2F" w:rsidRPr="00D4147F">
        <w:rPr>
          <w:rFonts w:eastAsia="Calibri"/>
          <w:b/>
          <w:bCs/>
          <w:sz w:val="32"/>
          <w:szCs w:val="32"/>
          <w:lang w:eastAsia="zh-CN" w:bidi="hi-IN"/>
        </w:rPr>
        <w:t>order.</w:t>
      </w:r>
    </w:p>
    <w:p w14:paraId="65312AB3" w14:textId="09CC1CC2" w:rsidR="00060E37" w:rsidRPr="00060E37" w:rsidRDefault="00615ED9" w:rsidP="00FC5F85">
      <w:pPr>
        <w:numPr>
          <w:ilvl w:val="0"/>
          <w:numId w:val="211"/>
        </w:numPr>
        <w:rPr>
          <w:rFonts w:eastAsia="Calibri"/>
          <w:szCs w:val="22"/>
          <w:lang w:eastAsia="zh-CN" w:bidi="hi-IN"/>
        </w:rPr>
      </w:pPr>
      <w:r w:rsidRPr="00060E37">
        <w:rPr>
          <w:rFonts w:eastAsia="Calibri"/>
          <w:szCs w:val="22"/>
          <w:lang w:eastAsia="zh-CN" w:bidi="hi-IN"/>
        </w:rPr>
        <w:t>unitedlabel.com -</w:t>
      </w:r>
      <w:r w:rsidR="00060E37" w:rsidRPr="00060E37">
        <w:rPr>
          <w:rFonts w:eastAsia="Calibri"/>
          <w:szCs w:val="22"/>
          <w:lang w:eastAsia="zh-CN" w:bidi="hi-IN"/>
        </w:rPr>
        <w:t xml:space="preserve"> email Pete and Kelly for orders</w:t>
      </w:r>
    </w:p>
    <w:p w14:paraId="2A3FF516" w14:textId="77777777" w:rsidR="00060E37" w:rsidRPr="00060E37" w:rsidRDefault="00060E37" w:rsidP="00FC5F85">
      <w:pPr>
        <w:numPr>
          <w:ilvl w:val="1"/>
          <w:numId w:val="211"/>
        </w:numPr>
        <w:rPr>
          <w:rFonts w:eastAsia="Calibri"/>
          <w:szCs w:val="22"/>
          <w:lang w:eastAsia="zh-CN" w:bidi="hi-IN"/>
        </w:rPr>
      </w:pPr>
      <w:hyperlink r:id="rId272" w:history="1">
        <w:r w:rsidRPr="00060E37">
          <w:rPr>
            <w:rStyle w:val="Hyperlink"/>
            <w:rFonts w:eastAsia="Calibri"/>
            <w:szCs w:val="22"/>
            <w:lang w:eastAsia="zh-CN" w:bidi="hi-IN"/>
          </w:rPr>
          <w:t>jmurphy@unitedlabel.com</w:t>
        </w:r>
      </w:hyperlink>
    </w:p>
    <w:p w14:paraId="72AA2195" w14:textId="77777777" w:rsidR="00060E37" w:rsidRPr="00060E37" w:rsidRDefault="00060E37" w:rsidP="00FC5F85">
      <w:pPr>
        <w:numPr>
          <w:ilvl w:val="2"/>
          <w:numId w:val="211"/>
        </w:numPr>
        <w:rPr>
          <w:rFonts w:eastAsia="Calibri"/>
          <w:szCs w:val="22"/>
          <w:lang w:eastAsia="zh-CN" w:bidi="hi-IN"/>
        </w:rPr>
      </w:pPr>
      <w:r w:rsidRPr="00060E37">
        <w:rPr>
          <w:rFonts w:eastAsia="Calibri"/>
          <w:szCs w:val="22"/>
          <w:lang w:eastAsia="zh-CN" w:bidi="hi-IN"/>
        </w:rPr>
        <w:t>John Murphy - shipping</w:t>
      </w:r>
    </w:p>
    <w:p w14:paraId="03D7541C" w14:textId="77777777" w:rsidR="00060E37" w:rsidRPr="00060E37" w:rsidRDefault="00060E37" w:rsidP="00FC5F85">
      <w:pPr>
        <w:numPr>
          <w:ilvl w:val="1"/>
          <w:numId w:val="211"/>
        </w:numPr>
        <w:rPr>
          <w:rFonts w:eastAsia="Calibri"/>
          <w:szCs w:val="22"/>
          <w:lang w:eastAsia="zh-CN" w:bidi="hi-IN"/>
        </w:rPr>
      </w:pPr>
      <w:hyperlink r:id="rId273" w:tgtFrame="_blank" w:history="1">
        <w:r w:rsidRPr="00060E37">
          <w:rPr>
            <w:rStyle w:val="Hyperlink"/>
            <w:rFonts w:eastAsia="Calibri"/>
            <w:szCs w:val="22"/>
            <w:lang w:eastAsia="zh-CN" w:bidi="hi-IN"/>
          </w:rPr>
          <w:t>pmurphy@unitedlabel.com</w:t>
        </w:r>
      </w:hyperlink>
    </w:p>
    <w:p w14:paraId="76C256C3" w14:textId="77777777" w:rsidR="00060E37" w:rsidRPr="00060E37" w:rsidRDefault="00060E37" w:rsidP="00FC5F85">
      <w:pPr>
        <w:numPr>
          <w:ilvl w:val="2"/>
          <w:numId w:val="211"/>
        </w:numPr>
        <w:rPr>
          <w:rFonts w:eastAsia="Calibri"/>
          <w:szCs w:val="22"/>
          <w:lang w:eastAsia="zh-CN" w:bidi="hi-IN"/>
        </w:rPr>
      </w:pPr>
      <w:r w:rsidRPr="00060E37">
        <w:rPr>
          <w:rFonts w:eastAsia="Calibri"/>
          <w:szCs w:val="22"/>
          <w:lang w:eastAsia="zh-CN" w:bidi="hi-IN"/>
        </w:rPr>
        <w:t>Pete Murphy – sales</w:t>
      </w:r>
    </w:p>
    <w:p w14:paraId="18877792" w14:textId="77777777" w:rsidR="00060E37" w:rsidRPr="00060E37" w:rsidRDefault="00060E37" w:rsidP="00FC5F85">
      <w:pPr>
        <w:numPr>
          <w:ilvl w:val="1"/>
          <w:numId w:val="211"/>
        </w:numPr>
        <w:rPr>
          <w:rFonts w:eastAsia="Calibri"/>
          <w:szCs w:val="22"/>
          <w:lang w:eastAsia="zh-CN" w:bidi="hi-IN"/>
        </w:rPr>
      </w:pPr>
      <w:hyperlink r:id="rId274" w:tgtFrame="_blank" w:history="1">
        <w:r w:rsidRPr="00060E37">
          <w:rPr>
            <w:rStyle w:val="Hyperlink"/>
            <w:rFonts w:eastAsia="Calibri"/>
            <w:szCs w:val="22"/>
            <w:lang w:eastAsia="zh-CN" w:bidi="hi-IN"/>
          </w:rPr>
          <w:t>kcarr@unitedlabel.com</w:t>
        </w:r>
      </w:hyperlink>
    </w:p>
    <w:p w14:paraId="2002D1EA" w14:textId="77777777" w:rsidR="00060E37" w:rsidRPr="00060E37" w:rsidRDefault="00060E37" w:rsidP="00FC5F85">
      <w:pPr>
        <w:numPr>
          <w:ilvl w:val="2"/>
          <w:numId w:val="211"/>
        </w:numPr>
        <w:rPr>
          <w:rFonts w:eastAsia="Calibri"/>
          <w:szCs w:val="22"/>
          <w:lang w:eastAsia="zh-CN" w:bidi="hi-IN"/>
        </w:rPr>
      </w:pPr>
      <w:r w:rsidRPr="00060E37">
        <w:rPr>
          <w:rFonts w:eastAsia="Calibri"/>
          <w:szCs w:val="22"/>
          <w:lang w:eastAsia="zh-CN" w:bidi="hi-IN"/>
        </w:rPr>
        <w:t>Kelly Carr – customer service</w:t>
      </w:r>
    </w:p>
    <w:p w14:paraId="20D4948D" w14:textId="77777777" w:rsidR="00060E37" w:rsidRPr="00D4147F" w:rsidRDefault="00060E37" w:rsidP="00D4147F">
      <w:pPr>
        <w:rPr>
          <w:rFonts w:eastAsia="Calibri"/>
          <w:szCs w:val="22"/>
          <w:lang w:eastAsia="zh-CN" w:bidi="hi-IN"/>
        </w:rPr>
      </w:pPr>
    </w:p>
    <w:p w14:paraId="5CF9A675" w14:textId="77777777" w:rsidR="00D4147F" w:rsidRPr="00D4147F" w:rsidRDefault="00D4147F" w:rsidP="00D4147F">
      <w:pPr>
        <w:rPr>
          <w:rFonts w:eastAsia="Calibri"/>
          <w:szCs w:val="22"/>
          <w:lang w:eastAsia="zh-CN" w:bidi="hi-IN"/>
        </w:rPr>
      </w:pPr>
    </w:p>
    <w:p w14:paraId="224A590A" w14:textId="77777777" w:rsidR="000364B3" w:rsidRPr="00D45BA9" w:rsidRDefault="000364B3" w:rsidP="000E60DF">
      <w:pPr>
        <w:rPr>
          <w:rFonts w:eastAsia="Calibri"/>
          <w:szCs w:val="22"/>
          <w:lang w:eastAsia="zh-CN" w:bidi="hi-IN"/>
        </w:rPr>
      </w:pPr>
    </w:p>
    <w:p w14:paraId="1838B343" w14:textId="77777777" w:rsidR="00D45BA9" w:rsidRPr="00E027C6" w:rsidRDefault="00D45BA9" w:rsidP="00E027C6">
      <w:pPr>
        <w:pStyle w:val="Standard"/>
        <w:rPr>
          <w:rFonts w:ascii="Arial" w:hAnsi="Arial"/>
          <w:sz w:val="22"/>
          <w:szCs w:val="22"/>
        </w:rPr>
      </w:pPr>
    </w:p>
    <w:p w14:paraId="77CEA57E" w14:textId="766A9F4D" w:rsidR="00E027C6" w:rsidRDefault="00060E37" w:rsidP="00060C4E">
      <w:pPr>
        <w:pStyle w:val="Heading2"/>
        <w:numPr>
          <w:ilvl w:val="1"/>
          <w:numId w:val="32"/>
        </w:numPr>
      </w:pPr>
      <w:bookmarkStart w:id="207" w:name="_Toc212651160"/>
      <w:r>
        <w:lastRenderedPageBreak/>
        <w:t>Existing User Requests</w:t>
      </w:r>
      <w:bookmarkEnd w:id="207"/>
    </w:p>
    <w:p w14:paraId="363412D5" w14:textId="77777777" w:rsidR="00060E37" w:rsidRPr="005C5685" w:rsidRDefault="00060E37" w:rsidP="00060E37">
      <w:pPr>
        <w:pStyle w:val="NoSpacing"/>
        <w:rPr>
          <w:rFonts w:ascii="Arial" w:hAnsi="Arial" w:cs="Arial"/>
          <w:bCs/>
        </w:rPr>
      </w:pPr>
      <w:r w:rsidRPr="005C5685">
        <w:rPr>
          <w:rFonts w:ascii="Arial" w:hAnsi="Arial" w:cs="Arial"/>
          <w:bCs/>
        </w:rPr>
        <w:t xml:space="preserve">Summary: The user access request is a critical process within the IT department so security standards can be maintained. As a general rule, IT should always error on the side of caution when giving access to new data and be vigilant in questioning anything that may raise red flags. </w:t>
      </w:r>
    </w:p>
    <w:p w14:paraId="736E3C63" w14:textId="2712DD4C" w:rsidR="00060E37" w:rsidRDefault="00060E37" w:rsidP="00A77493">
      <w:pPr>
        <w:pStyle w:val="ListParagraph"/>
        <w:numPr>
          <w:ilvl w:val="2"/>
          <w:numId w:val="32"/>
        </w:numPr>
        <w:rPr>
          <w:szCs w:val="22"/>
        </w:rPr>
      </w:pPr>
      <w:r w:rsidRPr="00060E37">
        <w:rPr>
          <w:b/>
          <w:bCs/>
          <w:sz w:val="32"/>
          <w:szCs w:val="32"/>
        </w:rPr>
        <w:t xml:space="preserve">Requests should be brought to the attention of their supervisor or </w:t>
      </w:r>
      <w:r w:rsidR="00A53E2F" w:rsidRPr="00060E37">
        <w:rPr>
          <w:b/>
          <w:bCs/>
          <w:sz w:val="32"/>
          <w:szCs w:val="32"/>
        </w:rPr>
        <w:t>manager.</w:t>
      </w:r>
    </w:p>
    <w:p w14:paraId="693247C2" w14:textId="77777777" w:rsidR="00060E37" w:rsidRPr="00060E37" w:rsidRDefault="00060E37" w:rsidP="00FC5F85">
      <w:pPr>
        <w:numPr>
          <w:ilvl w:val="0"/>
          <w:numId w:val="212"/>
        </w:numPr>
        <w:rPr>
          <w:szCs w:val="22"/>
        </w:rPr>
      </w:pPr>
      <w:r w:rsidRPr="00060E37">
        <w:rPr>
          <w:szCs w:val="22"/>
        </w:rPr>
        <w:t>Based on the request</w:t>
      </w:r>
    </w:p>
    <w:p w14:paraId="48F7B9A3" w14:textId="0C511471" w:rsidR="00060E37" w:rsidRPr="00060E37" w:rsidRDefault="00060E37" w:rsidP="00FC5F85">
      <w:pPr>
        <w:numPr>
          <w:ilvl w:val="1"/>
          <w:numId w:val="212"/>
        </w:numPr>
        <w:rPr>
          <w:szCs w:val="22"/>
        </w:rPr>
      </w:pPr>
      <w:r w:rsidRPr="00060E37">
        <w:rPr>
          <w:szCs w:val="22"/>
        </w:rPr>
        <w:t xml:space="preserve">Manager can approve the </w:t>
      </w:r>
      <w:r w:rsidR="00A53E2F" w:rsidRPr="00060E37">
        <w:rPr>
          <w:szCs w:val="22"/>
        </w:rPr>
        <w:t>request.</w:t>
      </w:r>
    </w:p>
    <w:p w14:paraId="62998C16" w14:textId="5E9EE4C5" w:rsidR="00060E37" w:rsidRDefault="00060E37" w:rsidP="00FC5F85">
      <w:pPr>
        <w:numPr>
          <w:ilvl w:val="1"/>
          <w:numId w:val="212"/>
        </w:numPr>
        <w:rPr>
          <w:szCs w:val="22"/>
        </w:rPr>
      </w:pPr>
      <w:r w:rsidRPr="00060E37">
        <w:rPr>
          <w:szCs w:val="22"/>
        </w:rPr>
        <w:t>Or the manager can take the request to the next level.</w:t>
      </w:r>
    </w:p>
    <w:p w14:paraId="10BB4AB6" w14:textId="2313EF53" w:rsidR="00060E37" w:rsidRDefault="005C5685" w:rsidP="00A77493">
      <w:pPr>
        <w:pStyle w:val="ListParagraph"/>
        <w:numPr>
          <w:ilvl w:val="2"/>
          <w:numId w:val="32"/>
        </w:numPr>
        <w:rPr>
          <w:rFonts w:eastAsia="Calibri"/>
          <w:b/>
          <w:bCs/>
          <w:sz w:val="32"/>
          <w:szCs w:val="32"/>
          <w:lang w:eastAsia="zh-CN" w:bidi="hi-IN"/>
        </w:rPr>
      </w:pPr>
      <w:r w:rsidRPr="00A77493">
        <w:rPr>
          <w:b/>
          <w:bCs/>
          <w:sz w:val="32"/>
          <w:szCs w:val="32"/>
        </w:rPr>
        <w:t>If</w:t>
      </w:r>
      <w:r w:rsidRPr="005C5685">
        <w:rPr>
          <w:rFonts w:eastAsia="Calibri"/>
          <w:b/>
          <w:bCs/>
          <w:sz w:val="32"/>
          <w:szCs w:val="32"/>
          <w:lang w:eastAsia="zh-CN" w:bidi="hi-IN"/>
        </w:rPr>
        <w:t xml:space="preserve"> </w:t>
      </w:r>
      <w:r w:rsidR="00A53E2F" w:rsidRPr="005C5685">
        <w:rPr>
          <w:rFonts w:eastAsia="Calibri"/>
          <w:b/>
          <w:bCs/>
          <w:sz w:val="32"/>
          <w:szCs w:val="32"/>
          <w:lang w:eastAsia="zh-CN" w:bidi="hi-IN"/>
        </w:rPr>
        <w:t>approved.</w:t>
      </w:r>
    </w:p>
    <w:p w14:paraId="6DEB2CDD" w14:textId="3C2FFBEE" w:rsidR="005C5685" w:rsidRPr="005C5685" w:rsidRDefault="00A53E2F" w:rsidP="00FC5F85">
      <w:pPr>
        <w:numPr>
          <w:ilvl w:val="0"/>
          <w:numId w:val="213"/>
        </w:numPr>
        <w:rPr>
          <w:rFonts w:eastAsia="Calibri"/>
          <w:szCs w:val="22"/>
          <w:lang w:eastAsia="zh-CN" w:bidi="hi-IN"/>
        </w:rPr>
      </w:pPr>
      <w:r w:rsidRPr="005C5685">
        <w:rPr>
          <w:rFonts w:eastAsia="Calibri"/>
          <w:szCs w:val="22"/>
          <w:lang w:eastAsia="zh-CN" w:bidi="hi-IN"/>
        </w:rPr>
        <w:t>Requests</w:t>
      </w:r>
      <w:r w:rsidR="005C5685" w:rsidRPr="005C5685">
        <w:rPr>
          <w:rFonts w:eastAsia="Calibri"/>
          <w:szCs w:val="22"/>
          <w:lang w:eastAsia="zh-CN" w:bidi="hi-IN"/>
        </w:rPr>
        <w:t xml:space="preserve"> should be sent to IT </w:t>
      </w:r>
      <w:r w:rsidRPr="005C5685">
        <w:rPr>
          <w:rFonts w:eastAsia="Calibri"/>
          <w:szCs w:val="22"/>
          <w:lang w:eastAsia="zh-CN" w:bidi="hi-IN"/>
        </w:rPr>
        <w:t>Support,</w:t>
      </w:r>
      <w:r w:rsidR="005C5685" w:rsidRPr="005C5685">
        <w:rPr>
          <w:rFonts w:eastAsia="Calibri"/>
          <w:szCs w:val="22"/>
          <w:lang w:eastAsia="zh-CN" w:bidi="hi-IN"/>
        </w:rPr>
        <w:t xml:space="preserve"> and they can either make the </w:t>
      </w:r>
      <w:r w:rsidRPr="005C5685">
        <w:rPr>
          <w:rFonts w:eastAsia="Calibri"/>
          <w:szCs w:val="22"/>
          <w:lang w:eastAsia="zh-CN" w:bidi="hi-IN"/>
        </w:rPr>
        <w:t>change.</w:t>
      </w:r>
    </w:p>
    <w:p w14:paraId="72250E59" w14:textId="22272961" w:rsidR="005C5685" w:rsidRDefault="005C5685" w:rsidP="00FC5F85">
      <w:pPr>
        <w:numPr>
          <w:ilvl w:val="0"/>
          <w:numId w:val="213"/>
        </w:numPr>
        <w:rPr>
          <w:rFonts w:eastAsia="Calibri"/>
          <w:szCs w:val="22"/>
          <w:lang w:eastAsia="zh-CN" w:bidi="hi-IN"/>
        </w:rPr>
      </w:pPr>
      <w:r w:rsidRPr="005C5685">
        <w:rPr>
          <w:rFonts w:eastAsia="Calibri"/>
          <w:szCs w:val="22"/>
          <w:lang w:eastAsia="zh-CN" w:bidi="hi-IN"/>
        </w:rPr>
        <w:t>Or escalate approval process to President.</w:t>
      </w:r>
    </w:p>
    <w:p w14:paraId="536B26CF" w14:textId="0F56A803" w:rsidR="005C5685" w:rsidRDefault="005C5685" w:rsidP="00A77493">
      <w:pPr>
        <w:pStyle w:val="ListParagraph"/>
        <w:numPr>
          <w:ilvl w:val="2"/>
          <w:numId w:val="32"/>
        </w:numPr>
        <w:rPr>
          <w:rFonts w:eastAsia="Calibri"/>
          <w:b/>
          <w:bCs/>
          <w:sz w:val="32"/>
          <w:szCs w:val="32"/>
          <w:lang w:eastAsia="zh-CN" w:bidi="hi-IN"/>
        </w:rPr>
      </w:pPr>
      <w:r w:rsidRPr="005C5685">
        <w:rPr>
          <w:rFonts w:eastAsia="Calibri"/>
          <w:b/>
          <w:bCs/>
          <w:sz w:val="32"/>
          <w:szCs w:val="32"/>
          <w:lang w:eastAsia="zh-CN" w:bidi="hi-IN"/>
        </w:rPr>
        <w:t xml:space="preserve">If supervisor is </w:t>
      </w:r>
      <w:r w:rsidR="00A53E2F" w:rsidRPr="005C5685">
        <w:rPr>
          <w:rFonts w:eastAsia="Calibri"/>
          <w:b/>
          <w:bCs/>
          <w:sz w:val="32"/>
          <w:szCs w:val="32"/>
          <w:lang w:eastAsia="zh-CN" w:bidi="hi-IN"/>
        </w:rPr>
        <w:t>unsure.</w:t>
      </w:r>
    </w:p>
    <w:p w14:paraId="7FC58335" w14:textId="0A819FD9" w:rsidR="005C5685" w:rsidRPr="005C5685" w:rsidRDefault="005C5685" w:rsidP="00FC5F85">
      <w:pPr>
        <w:numPr>
          <w:ilvl w:val="0"/>
          <w:numId w:val="214"/>
        </w:numPr>
        <w:rPr>
          <w:rFonts w:eastAsia="Calibri"/>
          <w:szCs w:val="22"/>
          <w:lang w:eastAsia="zh-CN" w:bidi="hi-IN"/>
        </w:rPr>
      </w:pPr>
      <w:r w:rsidRPr="005C5685">
        <w:rPr>
          <w:rFonts w:eastAsia="Calibri"/>
          <w:szCs w:val="22"/>
          <w:lang w:eastAsia="zh-CN" w:bidi="hi-IN"/>
        </w:rPr>
        <w:t xml:space="preserve">They can request explanation of request or further </w:t>
      </w:r>
      <w:r w:rsidR="00A53E2F" w:rsidRPr="005C5685">
        <w:rPr>
          <w:rFonts w:eastAsia="Calibri"/>
          <w:szCs w:val="22"/>
          <w:lang w:eastAsia="zh-CN" w:bidi="hi-IN"/>
        </w:rPr>
        <w:t>authorization.</w:t>
      </w:r>
    </w:p>
    <w:p w14:paraId="5747920C" w14:textId="686F6C98" w:rsidR="005C5685" w:rsidRDefault="005C5685" w:rsidP="00FC5F85">
      <w:pPr>
        <w:numPr>
          <w:ilvl w:val="0"/>
          <w:numId w:val="214"/>
        </w:numPr>
        <w:rPr>
          <w:rFonts w:eastAsia="Calibri"/>
          <w:szCs w:val="22"/>
          <w:lang w:eastAsia="zh-CN" w:bidi="hi-IN"/>
        </w:rPr>
      </w:pPr>
      <w:r w:rsidRPr="005C5685">
        <w:rPr>
          <w:rFonts w:eastAsia="Calibri"/>
          <w:szCs w:val="22"/>
          <w:lang w:eastAsia="zh-CN" w:bidi="hi-IN"/>
        </w:rPr>
        <w:t>Can look at people that do similar work and compare acces</w:t>
      </w:r>
      <w:r w:rsidR="00432BCB">
        <w:rPr>
          <w:rFonts w:eastAsia="Calibri"/>
          <w:szCs w:val="22"/>
          <w:lang w:eastAsia="zh-CN" w:bidi="hi-IN"/>
        </w:rPr>
        <w:t>s</w:t>
      </w:r>
      <w:r w:rsidRPr="005C5685">
        <w:rPr>
          <w:rFonts w:eastAsia="Calibri"/>
          <w:szCs w:val="22"/>
          <w:lang w:eastAsia="zh-CN" w:bidi="hi-IN"/>
        </w:rPr>
        <w:t>.</w:t>
      </w:r>
    </w:p>
    <w:p w14:paraId="243EC614" w14:textId="0C94199B" w:rsidR="005C5685" w:rsidRDefault="005C5685" w:rsidP="00A77493">
      <w:pPr>
        <w:pStyle w:val="ListParagraph"/>
        <w:numPr>
          <w:ilvl w:val="2"/>
          <w:numId w:val="32"/>
        </w:numPr>
        <w:rPr>
          <w:rFonts w:eastAsia="Calibri"/>
          <w:b/>
          <w:bCs/>
          <w:sz w:val="32"/>
          <w:szCs w:val="32"/>
          <w:lang w:eastAsia="zh-CN" w:bidi="hi-IN"/>
        </w:rPr>
      </w:pPr>
      <w:r w:rsidRPr="005C5685">
        <w:rPr>
          <w:rFonts w:eastAsia="Calibri"/>
          <w:b/>
          <w:bCs/>
          <w:sz w:val="32"/>
          <w:szCs w:val="32"/>
          <w:lang w:eastAsia="zh-CN" w:bidi="hi-IN"/>
        </w:rPr>
        <w:t xml:space="preserve">If </w:t>
      </w:r>
      <w:r w:rsidR="00A53E2F" w:rsidRPr="005C5685">
        <w:rPr>
          <w:rFonts w:eastAsia="Calibri"/>
          <w:b/>
          <w:bCs/>
          <w:sz w:val="32"/>
          <w:szCs w:val="32"/>
          <w:lang w:eastAsia="zh-CN" w:bidi="hi-IN"/>
        </w:rPr>
        <w:t>denied.</w:t>
      </w:r>
    </w:p>
    <w:p w14:paraId="6FFDB433" w14:textId="3FCD8165" w:rsidR="005C5685" w:rsidRPr="005C5685" w:rsidRDefault="005C5685" w:rsidP="00FC5F85">
      <w:pPr>
        <w:numPr>
          <w:ilvl w:val="0"/>
          <w:numId w:val="215"/>
        </w:numPr>
        <w:rPr>
          <w:rFonts w:eastAsia="Calibri"/>
          <w:szCs w:val="22"/>
          <w:lang w:eastAsia="zh-CN" w:bidi="hi-IN"/>
        </w:rPr>
      </w:pPr>
      <w:r w:rsidRPr="005C5685">
        <w:rPr>
          <w:rFonts w:eastAsia="Calibri"/>
          <w:szCs w:val="22"/>
          <w:lang w:eastAsia="zh-CN" w:bidi="hi-IN"/>
        </w:rPr>
        <w:t xml:space="preserve">Supervisor should question why user needs the access they </w:t>
      </w:r>
      <w:r w:rsidR="00A53E2F" w:rsidRPr="005C5685">
        <w:rPr>
          <w:rFonts w:eastAsia="Calibri"/>
          <w:szCs w:val="22"/>
          <w:lang w:eastAsia="zh-CN" w:bidi="hi-IN"/>
        </w:rPr>
        <w:t>requested.</w:t>
      </w:r>
    </w:p>
    <w:p w14:paraId="72F70CB3" w14:textId="17BF5FAF" w:rsidR="005C5685" w:rsidRDefault="005C5685" w:rsidP="00FC5F85">
      <w:pPr>
        <w:numPr>
          <w:ilvl w:val="1"/>
          <w:numId w:val="215"/>
        </w:numPr>
        <w:rPr>
          <w:rFonts w:eastAsia="Calibri"/>
          <w:szCs w:val="22"/>
          <w:lang w:eastAsia="zh-CN" w:bidi="hi-IN"/>
        </w:rPr>
      </w:pPr>
      <w:r w:rsidRPr="005C5685">
        <w:rPr>
          <w:rFonts w:eastAsia="Calibri"/>
          <w:szCs w:val="22"/>
          <w:lang w:eastAsia="zh-CN" w:bidi="hi-IN"/>
        </w:rPr>
        <w:t>Are there any security concerns?</w:t>
      </w:r>
    </w:p>
    <w:p w14:paraId="23C672F9" w14:textId="0D1A10C5" w:rsidR="005C5685" w:rsidRDefault="008B5C6C" w:rsidP="00A77493">
      <w:pPr>
        <w:pStyle w:val="ListParagraph"/>
        <w:numPr>
          <w:ilvl w:val="2"/>
          <w:numId w:val="32"/>
        </w:numPr>
        <w:rPr>
          <w:rFonts w:eastAsia="Calibri"/>
          <w:szCs w:val="22"/>
          <w:lang w:eastAsia="zh-CN" w:bidi="hi-IN"/>
        </w:rPr>
      </w:pPr>
      <w:r w:rsidRPr="008B5C6C">
        <w:rPr>
          <w:rFonts w:eastAsia="Calibri"/>
          <w:b/>
          <w:bCs/>
          <w:sz w:val="32"/>
          <w:szCs w:val="32"/>
          <w:lang w:eastAsia="zh-CN" w:bidi="hi-IN"/>
        </w:rPr>
        <w:t xml:space="preserve">IT should review all </w:t>
      </w:r>
      <w:r w:rsidR="00A53E2F" w:rsidRPr="008B5C6C">
        <w:rPr>
          <w:rFonts w:eastAsia="Calibri"/>
          <w:b/>
          <w:bCs/>
          <w:sz w:val="32"/>
          <w:szCs w:val="32"/>
          <w:lang w:eastAsia="zh-CN" w:bidi="hi-IN"/>
        </w:rPr>
        <w:t>requests.</w:t>
      </w:r>
    </w:p>
    <w:p w14:paraId="536C7233" w14:textId="77777777" w:rsidR="008B5C6C" w:rsidRPr="008B5C6C" w:rsidRDefault="008B5C6C" w:rsidP="00FC5F85">
      <w:pPr>
        <w:numPr>
          <w:ilvl w:val="0"/>
          <w:numId w:val="216"/>
        </w:numPr>
        <w:rPr>
          <w:rFonts w:eastAsia="Calibri"/>
          <w:szCs w:val="22"/>
          <w:lang w:eastAsia="zh-CN" w:bidi="hi-IN"/>
        </w:rPr>
      </w:pPr>
      <w:r w:rsidRPr="008B5C6C">
        <w:rPr>
          <w:rFonts w:eastAsia="Calibri"/>
          <w:szCs w:val="22"/>
          <w:lang w:eastAsia="zh-CN" w:bidi="hi-IN"/>
        </w:rPr>
        <w:t>If there are any concerns, they should bring the concern to their immediate supervisor for verification and approval.</w:t>
      </w:r>
    </w:p>
    <w:p w14:paraId="4FE23677" w14:textId="21E4FC66" w:rsidR="008B5C6C" w:rsidRPr="005C5685" w:rsidRDefault="008B5C6C" w:rsidP="005C5685">
      <w:pPr>
        <w:rPr>
          <w:rFonts w:eastAsia="Calibri"/>
          <w:szCs w:val="22"/>
          <w:lang w:eastAsia="zh-CN" w:bidi="hi-IN"/>
        </w:rPr>
      </w:pPr>
    </w:p>
    <w:p w14:paraId="6F2B3212" w14:textId="77777777" w:rsidR="005C5685" w:rsidRPr="005C5685" w:rsidRDefault="005C5685" w:rsidP="005C5685">
      <w:pPr>
        <w:rPr>
          <w:rFonts w:eastAsia="Calibri"/>
          <w:szCs w:val="22"/>
          <w:lang w:eastAsia="zh-CN" w:bidi="hi-IN"/>
        </w:rPr>
      </w:pPr>
    </w:p>
    <w:p w14:paraId="3B5064CB" w14:textId="77777777" w:rsidR="005C5685" w:rsidRPr="005C5685" w:rsidRDefault="005C5685" w:rsidP="005C5685">
      <w:pPr>
        <w:rPr>
          <w:rFonts w:eastAsia="Calibri"/>
          <w:szCs w:val="22"/>
          <w:lang w:eastAsia="zh-CN" w:bidi="hi-IN"/>
        </w:rPr>
      </w:pPr>
    </w:p>
    <w:p w14:paraId="0B815EBB" w14:textId="77777777" w:rsidR="005C5685" w:rsidRPr="00060E37" w:rsidRDefault="005C5685" w:rsidP="00060E37">
      <w:pPr>
        <w:rPr>
          <w:rFonts w:eastAsia="Calibri"/>
          <w:b/>
          <w:bCs/>
          <w:sz w:val="32"/>
          <w:szCs w:val="32"/>
          <w:lang w:eastAsia="zh-CN" w:bidi="hi-IN"/>
        </w:rPr>
      </w:pPr>
    </w:p>
    <w:p w14:paraId="1DC2665D" w14:textId="1D4857D9" w:rsidR="00060E37" w:rsidRDefault="00F85E52" w:rsidP="00F85E52">
      <w:pPr>
        <w:pStyle w:val="Heading2"/>
        <w:numPr>
          <w:ilvl w:val="1"/>
          <w:numId w:val="32"/>
        </w:numPr>
        <w:rPr>
          <w:szCs w:val="22"/>
        </w:rPr>
      </w:pPr>
      <w:bookmarkStart w:id="208" w:name="_Toc212651161"/>
      <w:r>
        <w:rPr>
          <w:szCs w:val="22"/>
        </w:rPr>
        <w:lastRenderedPageBreak/>
        <w:t>Daily System Check</w:t>
      </w:r>
      <w:bookmarkEnd w:id="208"/>
    </w:p>
    <w:p w14:paraId="5266A292" w14:textId="4B537375" w:rsidR="00F85E52" w:rsidRPr="00A53E2F" w:rsidRDefault="00F85E52" w:rsidP="00A77493">
      <w:pPr>
        <w:pStyle w:val="ListParagraph"/>
        <w:numPr>
          <w:ilvl w:val="2"/>
          <w:numId w:val="32"/>
        </w:numPr>
        <w:rPr>
          <w:b/>
          <w:bCs/>
          <w:sz w:val="32"/>
          <w:szCs w:val="32"/>
        </w:rPr>
      </w:pPr>
      <w:r w:rsidRPr="00A53E2F">
        <w:rPr>
          <w:b/>
          <w:bCs/>
          <w:sz w:val="32"/>
          <w:szCs w:val="32"/>
        </w:rPr>
        <w:t xml:space="preserve">Log into as400 admin account </w:t>
      </w:r>
    </w:p>
    <w:p w14:paraId="440E5C22" w14:textId="39F65EE1" w:rsidR="00F85E52" w:rsidRDefault="00F85E52" w:rsidP="00FC5F85">
      <w:pPr>
        <w:pStyle w:val="ListParagraph"/>
        <w:numPr>
          <w:ilvl w:val="0"/>
          <w:numId w:val="291"/>
        </w:numPr>
      </w:pPr>
      <w:r>
        <w:t xml:space="preserve">Check System Account message logs. </w:t>
      </w:r>
    </w:p>
    <w:p w14:paraId="691798B5" w14:textId="25BD38FE" w:rsidR="00F85E52" w:rsidRPr="00F85E52" w:rsidRDefault="00F85E52" w:rsidP="00FC5F85">
      <w:pPr>
        <w:pStyle w:val="Standard"/>
        <w:numPr>
          <w:ilvl w:val="2"/>
          <w:numId w:val="238"/>
        </w:numPr>
        <w:rPr>
          <w:rFonts w:ascii="Arial" w:hAnsi="Arial"/>
          <w:sz w:val="22"/>
        </w:rPr>
      </w:pPr>
      <w:r w:rsidRPr="00F85E52">
        <w:rPr>
          <w:rFonts w:ascii="Arial" w:hAnsi="Arial"/>
          <w:sz w:val="22"/>
        </w:rPr>
        <w:t>DSPMSG MSGQ(QSYSOPR)</w:t>
      </w:r>
    </w:p>
    <w:p w14:paraId="17293266" w14:textId="12D5F118" w:rsidR="00F85E52" w:rsidRPr="00F85E52" w:rsidRDefault="00F85E52" w:rsidP="00FC5F85">
      <w:pPr>
        <w:pStyle w:val="Standard"/>
        <w:numPr>
          <w:ilvl w:val="2"/>
          <w:numId w:val="238"/>
        </w:numPr>
        <w:rPr>
          <w:rFonts w:ascii="Arial" w:hAnsi="Arial"/>
          <w:sz w:val="22"/>
        </w:rPr>
      </w:pPr>
      <w:r w:rsidRPr="00F85E52">
        <w:rPr>
          <w:rFonts w:ascii="Arial" w:hAnsi="Arial"/>
          <w:sz w:val="22"/>
        </w:rPr>
        <w:t>DSPMSG MSGQ(U273UPDATE)</w:t>
      </w:r>
    </w:p>
    <w:p w14:paraId="40CA6924" w14:textId="0DB0D483" w:rsidR="00F85E52" w:rsidRPr="00F85E52" w:rsidRDefault="00F85E52" w:rsidP="009D0DD9">
      <w:pPr>
        <w:pStyle w:val="ListParagraph"/>
        <w:ind w:left="1800" w:firstLine="1080"/>
      </w:pPr>
    </w:p>
    <w:p w14:paraId="54504E73" w14:textId="52073A98" w:rsidR="000068A3" w:rsidRDefault="00F85E52" w:rsidP="00FC5F85">
      <w:pPr>
        <w:pStyle w:val="ListParagraph"/>
        <w:numPr>
          <w:ilvl w:val="0"/>
          <w:numId w:val="291"/>
        </w:numPr>
      </w:pPr>
      <w:r>
        <w:t xml:space="preserve">Make sure there are no Errors that are waiting or stuck in the message queues. </w:t>
      </w:r>
    </w:p>
    <w:p w14:paraId="0DAE8F6B" w14:textId="7DF8132F" w:rsidR="00F85E52" w:rsidRDefault="00F85E52" w:rsidP="00FC5F85">
      <w:pPr>
        <w:pStyle w:val="Standard"/>
        <w:numPr>
          <w:ilvl w:val="2"/>
          <w:numId w:val="293"/>
        </w:numPr>
        <w:rPr>
          <w:rFonts w:ascii="Arial" w:hAnsi="Arial"/>
          <w:sz w:val="22"/>
        </w:rPr>
      </w:pPr>
      <w:r>
        <w:rPr>
          <w:rFonts w:ascii="Arial" w:hAnsi="Arial"/>
          <w:sz w:val="22"/>
        </w:rPr>
        <w:t xml:space="preserve">If </w:t>
      </w:r>
      <w:r w:rsidR="000129EC">
        <w:rPr>
          <w:rFonts w:ascii="Arial" w:hAnsi="Arial"/>
          <w:sz w:val="22"/>
        </w:rPr>
        <w:t>so</w:t>
      </w:r>
      <w:r w:rsidR="00D302D6">
        <w:rPr>
          <w:rFonts w:ascii="Arial" w:hAnsi="Arial"/>
          <w:sz w:val="22"/>
        </w:rPr>
        <w:t>,</w:t>
      </w:r>
      <w:r>
        <w:rPr>
          <w:rFonts w:ascii="Arial" w:hAnsi="Arial"/>
          <w:sz w:val="22"/>
        </w:rPr>
        <w:t xml:space="preserve"> notify developers of Said </w:t>
      </w:r>
      <w:r w:rsidR="000129EC">
        <w:rPr>
          <w:rFonts w:ascii="Arial" w:hAnsi="Arial"/>
          <w:sz w:val="22"/>
        </w:rPr>
        <w:t>error.</w:t>
      </w:r>
    </w:p>
    <w:p w14:paraId="3E7F3EEC" w14:textId="53D56D12" w:rsidR="005F6C36" w:rsidRDefault="005F6C36" w:rsidP="00FC5F85">
      <w:pPr>
        <w:pStyle w:val="ListParagraph"/>
        <w:numPr>
          <w:ilvl w:val="0"/>
          <w:numId w:val="291"/>
        </w:numPr>
      </w:pPr>
      <w:r>
        <w:t>Check Active Jobs running in QBatch</w:t>
      </w:r>
    </w:p>
    <w:p w14:paraId="0D9D9FEC" w14:textId="638BA43E" w:rsidR="009D0DD9" w:rsidRDefault="009D0DD9" w:rsidP="00FC5F85">
      <w:pPr>
        <w:pStyle w:val="Standard"/>
        <w:numPr>
          <w:ilvl w:val="2"/>
          <w:numId w:val="294"/>
        </w:numPr>
        <w:rPr>
          <w:rFonts w:ascii="Arial" w:hAnsi="Arial"/>
          <w:sz w:val="22"/>
        </w:rPr>
      </w:pPr>
      <w:r>
        <w:rPr>
          <w:rFonts w:ascii="Arial" w:hAnsi="Arial"/>
          <w:sz w:val="22"/>
        </w:rPr>
        <w:t xml:space="preserve">Wrkactiob </w:t>
      </w:r>
    </w:p>
    <w:p w14:paraId="0023F5AD" w14:textId="7D24A4BE" w:rsidR="009D0DD9" w:rsidRDefault="009D0DD9" w:rsidP="00FC5F85">
      <w:pPr>
        <w:pStyle w:val="Standard"/>
        <w:numPr>
          <w:ilvl w:val="3"/>
          <w:numId w:val="294"/>
        </w:numPr>
        <w:rPr>
          <w:rFonts w:ascii="Arial" w:hAnsi="Arial"/>
          <w:sz w:val="22"/>
        </w:rPr>
      </w:pPr>
      <w:r>
        <w:rPr>
          <w:rFonts w:ascii="Arial" w:hAnsi="Arial"/>
          <w:sz w:val="22"/>
        </w:rPr>
        <w:t>Should have the following maddenco Jobs running.</w:t>
      </w:r>
    </w:p>
    <w:p w14:paraId="0CD958B7" w14:textId="564A6BEB" w:rsidR="009D0DD9" w:rsidRDefault="009D0DD9" w:rsidP="00FC5F85">
      <w:pPr>
        <w:pStyle w:val="Standard"/>
        <w:numPr>
          <w:ilvl w:val="4"/>
          <w:numId w:val="239"/>
        </w:numPr>
        <w:rPr>
          <w:rFonts w:ascii="Arial" w:hAnsi="Arial"/>
          <w:sz w:val="22"/>
        </w:rPr>
      </w:pPr>
      <w:r>
        <w:rPr>
          <w:rFonts w:ascii="Arial" w:hAnsi="Arial"/>
          <w:sz w:val="22"/>
        </w:rPr>
        <w:t>FROMMCI</w:t>
      </w:r>
    </w:p>
    <w:p w14:paraId="5BED6386" w14:textId="121ECBF8" w:rsidR="009D0DD9" w:rsidRDefault="009D0DD9" w:rsidP="00FC5F85">
      <w:pPr>
        <w:pStyle w:val="Standard"/>
        <w:numPr>
          <w:ilvl w:val="4"/>
          <w:numId w:val="239"/>
        </w:numPr>
        <w:rPr>
          <w:rFonts w:ascii="Arial" w:hAnsi="Arial"/>
          <w:sz w:val="22"/>
        </w:rPr>
      </w:pPr>
      <w:r>
        <w:rPr>
          <w:rFonts w:ascii="Arial" w:hAnsi="Arial"/>
          <w:sz w:val="22"/>
        </w:rPr>
        <w:t>TOMCI</w:t>
      </w:r>
    </w:p>
    <w:p w14:paraId="44EECB46" w14:textId="5511C62F" w:rsidR="009D0DD9" w:rsidRDefault="009D0DD9" w:rsidP="00FC5F85">
      <w:pPr>
        <w:pStyle w:val="Standard"/>
        <w:numPr>
          <w:ilvl w:val="3"/>
          <w:numId w:val="294"/>
        </w:numPr>
        <w:rPr>
          <w:rFonts w:ascii="Arial" w:hAnsi="Arial"/>
          <w:sz w:val="22"/>
        </w:rPr>
      </w:pPr>
      <w:r>
        <w:rPr>
          <w:rFonts w:ascii="Arial" w:hAnsi="Arial"/>
          <w:sz w:val="22"/>
        </w:rPr>
        <w:t xml:space="preserve">Anything else is an active job and should eventually clear out. </w:t>
      </w:r>
    </w:p>
    <w:p w14:paraId="04E1110C" w14:textId="07C44C06" w:rsidR="009D0DD9" w:rsidRDefault="009D0DD9" w:rsidP="00FC5F85">
      <w:pPr>
        <w:pStyle w:val="Standard"/>
        <w:numPr>
          <w:ilvl w:val="4"/>
          <w:numId w:val="294"/>
        </w:numPr>
        <w:rPr>
          <w:rFonts w:ascii="Arial" w:hAnsi="Arial"/>
          <w:sz w:val="22"/>
        </w:rPr>
      </w:pPr>
      <w:r>
        <w:rPr>
          <w:rFonts w:ascii="Arial" w:hAnsi="Arial"/>
          <w:sz w:val="22"/>
        </w:rPr>
        <w:t>WRKJOBQ</w:t>
      </w:r>
    </w:p>
    <w:p w14:paraId="28F699EC" w14:textId="39F8F084" w:rsidR="009D0DD9" w:rsidRDefault="009D0DD9" w:rsidP="00FC5F85">
      <w:pPr>
        <w:pStyle w:val="Standard"/>
        <w:numPr>
          <w:ilvl w:val="5"/>
          <w:numId w:val="294"/>
        </w:numPr>
        <w:rPr>
          <w:rFonts w:ascii="Arial" w:hAnsi="Arial"/>
          <w:sz w:val="22"/>
        </w:rPr>
      </w:pPr>
      <w:r>
        <w:rPr>
          <w:rFonts w:ascii="Arial" w:hAnsi="Arial"/>
          <w:sz w:val="22"/>
        </w:rPr>
        <w:t>Put a 5 on Queue QBATCH</w:t>
      </w:r>
    </w:p>
    <w:p w14:paraId="45746A56" w14:textId="7F2686C6" w:rsidR="005710E0" w:rsidRDefault="009D0DD9" w:rsidP="00FC5F85">
      <w:pPr>
        <w:pStyle w:val="Standard"/>
        <w:numPr>
          <w:ilvl w:val="5"/>
          <w:numId w:val="294"/>
        </w:numPr>
        <w:rPr>
          <w:rFonts w:ascii="Arial" w:hAnsi="Arial"/>
          <w:sz w:val="22"/>
        </w:rPr>
      </w:pPr>
      <w:r>
        <w:rPr>
          <w:rFonts w:ascii="Arial" w:hAnsi="Arial"/>
          <w:sz w:val="22"/>
        </w:rPr>
        <w:t xml:space="preserve">To edit the jobs run at priority </w:t>
      </w:r>
      <w:r w:rsidR="005710E0">
        <w:rPr>
          <w:rFonts w:ascii="Arial" w:hAnsi="Arial"/>
          <w:sz w:val="22"/>
        </w:rPr>
        <w:t>use option 2.</w:t>
      </w:r>
    </w:p>
    <w:p w14:paraId="784B7793" w14:textId="10ACE901" w:rsidR="005710E0" w:rsidRDefault="005710E0" w:rsidP="00FC5F85">
      <w:pPr>
        <w:pStyle w:val="Standard"/>
        <w:numPr>
          <w:ilvl w:val="6"/>
          <w:numId w:val="294"/>
        </w:numPr>
        <w:rPr>
          <w:rFonts w:ascii="Arial" w:hAnsi="Arial"/>
          <w:sz w:val="22"/>
        </w:rPr>
      </w:pPr>
      <w:r>
        <w:rPr>
          <w:rFonts w:ascii="Arial" w:hAnsi="Arial"/>
          <w:sz w:val="22"/>
        </w:rPr>
        <w:t xml:space="preserve">Normal jobs run at priority 5. </w:t>
      </w:r>
    </w:p>
    <w:p w14:paraId="1D10A1F3" w14:textId="7411A3CE" w:rsidR="005710E0" w:rsidRDefault="005710E0" w:rsidP="00FC5F85">
      <w:pPr>
        <w:pStyle w:val="Standard"/>
        <w:numPr>
          <w:ilvl w:val="6"/>
          <w:numId w:val="294"/>
        </w:numPr>
        <w:rPr>
          <w:rFonts w:ascii="Arial" w:hAnsi="Arial"/>
          <w:sz w:val="22"/>
        </w:rPr>
      </w:pPr>
      <w:r>
        <w:rPr>
          <w:rFonts w:ascii="Arial" w:hAnsi="Arial"/>
          <w:sz w:val="22"/>
        </w:rPr>
        <w:t xml:space="preserve"> To push a job to the front of the user choose priority 4. </w:t>
      </w:r>
    </w:p>
    <w:p w14:paraId="3C220DA0" w14:textId="626FCF15" w:rsidR="005710E0" w:rsidRDefault="005710E0" w:rsidP="00FC5F85">
      <w:pPr>
        <w:pStyle w:val="ListParagraph"/>
        <w:numPr>
          <w:ilvl w:val="0"/>
          <w:numId w:val="291"/>
        </w:numPr>
      </w:pPr>
      <w:r>
        <w:t xml:space="preserve">Check UPC Mailbox for emails of missing </w:t>
      </w:r>
      <w:r w:rsidR="00D302D6">
        <w:t>UPC</w:t>
      </w:r>
      <w:r>
        <w:t>’s.</w:t>
      </w:r>
    </w:p>
    <w:p w14:paraId="161815AE" w14:textId="7A4FAD3B" w:rsidR="005710E0" w:rsidRDefault="005710E0" w:rsidP="00FC5F85">
      <w:pPr>
        <w:pStyle w:val="Standard"/>
        <w:numPr>
          <w:ilvl w:val="1"/>
          <w:numId w:val="292"/>
        </w:numPr>
        <w:rPr>
          <w:rFonts w:ascii="Arial" w:hAnsi="Arial"/>
          <w:sz w:val="22"/>
        </w:rPr>
      </w:pPr>
      <w:r>
        <w:rPr>
          <w:rFonts w:ascii="Arial" w:hAnsi="Arial"/>
          <w:sz w:val="22"/>
        </w:rPr>
        <w:t>Use the following web program to correct UPC’s.</w:t>
      </w:r>
    </w:p>
    <w:p w14:paraId="442F9B78" w14:textId="7EA352A2" w:rsidR="005710E0" w:rsidRPr="005710E0" w:rsidRDefault="005710E0" w:rsidP="00FC5F85">
      <w:pPr>
        <w:pStyle w:val="Standard"/>
        <w:numPr>
          <w:ilvl w:val="2"/>
          <w:numId w:val="292"/>
        </w:numPr>
        <w:rPr>
          <w:rFonts w:ascii="Arial" w:hAnsi="Arial"/>
          <w:sz w:val="22"/>
        </w:rPr>
      </w:pPr>
      <w:hyperlink r:id="rId275" w:history="1">
        <w:r w:rsidRPr="00E12BCB">
          <w:rPr>
            <w:rStyle w:val="Hyperlink"/>
            <w:rFonts w:cs="Times New Roman"/>
            <w:szCs w:val="22"/>
          </w:rPr>
          <w:t>http://winphptest.kmtire.local/wise/FixUPC.php</w:t>
        </w:r>
      </w:hyperlink>
    </w:p>
    <w:p w14:paraId="0B45C15D" w14:textId="1A061021" w:rsidR="005710E0" w:rsidRPr="005710E0" w:rsidRDefault="005710E0" w:rsidP="00FC5F85">
      <w:pPr>
        <w:pStyle w:val="Standard"/>
        <w:numPr>
          <w:ilvl w:val="3"/>
          <w:numId w:val="292"/>
        </w:numPr>
        <w:rPr>
          <w:rFonts w:ascii="Arial" w:hAnsi="Arial"/>
          <w:sz w:val="22"/>
        </w:rPr>
      </w:pPr>
      <w:r>
        <w:rPr>
          <w:rFonts w:ascii="Arial" w:hAnsi="Arial" w:cs="Times New Roman"/>
          <w:sz w:val="22"/>
          <w:szCs w:val="22"/>
        </w:rPr>
        <w:t xml:space="preserve">Enter part number that needs corrected. </w:t>
      </w:r>
    </w:p>
    <w:p w14:paraId="23E315BD" w14:textId="4013EE5B" w:rsidR="005710E0" w:rsidRPr="00D302D6" w:rsidRDefault="005710E0" w:rsidP="00FC5F85">
      <w:pPr>
        <w:pStyle w:val="Standard"/>
        <w:numPr>
          <w:ilvl w:val="3"/>
          <w:numId w:val="292"/>
        </w:numPr>
        <w:rPr>
          <w:rFonts w:ascii="Arial" w:hAnsi="Arial"/>
          <w:sz w:val="22"/>
        </w:rPr>
      </w:pPr>
      <w:r>
        <w:rPr>
          <w:rFonts w:ascii="Arial" w:hAnsi="Arial" w:cs="Times New Roman"/>
          <w:sz w:val="22"/>
          <w:szCs w:val="22"/>
        </w:rPr>
        <w:t xml:space="preserve">Add or correct UPC or Alias </w:t>
      </w:r>
    </w:p>
    <w:p w14:paraId="612AF36A" w14:textId="77777777" w:rsidR="00D302D6" w:rsidRPr="005710E0" w:rsidRDefault="00D302D6" w:rsidP="00D302D6">
      <w:pPr>
        <w:pStyle w:val="Standard"/>
        <w:ind w:left="2520"/>
        <w:rPr>
          <w:rFonts w:ascii="Arial" w:hAnsi="Arial"/>
          <w:sz w:val="22"/>
        </w:rPr>
      </w:pPr>
    </w:p>
    <w:p w14:paraId="7CC02196" w14:textId="77777777" w:rsidR="005710E0" w:rsidRDefault="005710E0" w:rsidP="005710E0">
      <w:pPr>
        <w:pStyle w:val="Standard"/>
        <w:ind w:left="3240"/>
        <w:rPr>
          <w:rFonts w:ascii="Arial" w:hAnsi="Arial"/>
          <w:sz w:val="22"/>
        </w:rPr>
      </w:pPr>
    </w:p>
    <w:p w14:paraId="23E53081" w14:textId="3EA73CC9" w:rsidR="005710E0" w:rsidRPr="005710E0" w:rsidRDefault="005710E0" w:rsidP="005710E0">
      <w:pPr>
        <w:pStyle w:val="Standard"/>
        <w:ind w:left="2160"/>
        <w:rPr>
          <w:rFonts w:ascii="Arial" w:hAnsi="Arial"/>
          <w:sz w:val="22"/>
        </w:rPr>
      </w:pPr>
    </w:p>
    <w:p w14:paraId="47C13A0D" w14:textId="3E4E2974" w:rsidR="009D0DD9" w:rsidRDefault="009D0DD9" w:rsidP="009D0DD9">
      <w:pPr>
        <w:pStyle w:val="Standard"/>
        <w:ind w:left="3600"/>
        <w:rPr>
          <w:rFonts w:ascii="Arial" w:hAnsi="Arial"/>
          <w:sz w:val="22"/>
        </w:rPr>
      </w:pPr>
      <w:r>
        <w:rPr>
          <w:rFonts w:ascii="Arial" w:hAnsi="Arial"/>
          <w:sz w:val="22"/>
        </w:rPr>
        <w:t xml:space="preserve"> </w:t>
      </w:r>
    </w:p>
    <w:p w14:paraId="16AD9053" w14:textId="605F42CB" w:rsidR="009D0DD9" w:rsidRDefault="009D0DD9" w:rsidP="009D0DD9">
      <w:pPr>
        <w:pStyle w:val="Standard"/>
        <w:ind w:left="3600"/>
        <w:rPr>
          <w:rFonts w:ascii="Arial" w:hAnsi="Arial"/>
          <w:sz w:val="22"/>
        </w:rPr>
      </w:pPr>
    </w:p>
    <w:p w14:paraId="387D0510" w14:textId="4FF95FBE" w:rsidR="005F6C36" w:rsidRPr="005F61D2" w:rsidRDefault="005F6C36" w:rsidP="009D0DD9">
      <w:pPr>
        <w:pStyle w:val="Standard"/>
        <w:ind w:left="3600"/>
        <w:rPr>
          <w:rFonts w:ascii="Arial" w:hAnsi="Arial"/>
          <w:sz w:val="22"/>
        </w:rPr>
      </w:pPr>
    </w:p>
    <w:p w14:paraId="4986773B" w14:textId="77777777" w:rsidR="000068A3" w:rsidRPr="00EF7FE0" w:rsidRDefault="000068A3" w:rsidP="000068A3">
      <w:pPr>
        <w:pStyle w:val="Standard"/>
        <w:ind w:left="720"/>
        <w:rPr>
          <w:rFonts w:ascii="Arial" w:hAnsi="Arial"/>
        </w:rPr>
      </w:pPr>
    </w:p>
    <w:p w14:paraId="64B02506" w14:textId="77777777" w:rsidR="00EF7FE0" w:rsidRPr="005F61D2" w:rsidRDefault="00EF7FE0" w:rsidP="00EF7FE0">
      <w:pPr>
        <w:pStyle w:val="Standard"/>
        <w:ind w:left="1440"/>
        <w:rPr>
          <w:rFonts w:ascii="Arial" w:hAnsi="Arial"/>
          <w:sz w:val="22"/>
        </w:rPr>
      </w:pPr>
    </w:p>
    <w:p w14:paraId="65693F0F" w14:textId="77777777" w:rsidR="00EF7FE0" w:rsidRPr="0012120F" w:rsidRDefault="00EF7FE0" w:rsidP="0081445B">
      <w:pPr>
        <w:pStyle w:val="Standard"/>
        <w:ind w:left="1440"/>
        <w:rPr>
          <w:rFonts w:ascii="Arial" w:hAnsi="Arial"/>
        </w:rPr>
      </w:pPr>
    </w:p>
    <w:p w14:paraId="7E85CBD0" w14:textId="3DC63051" w:rsidR="00F67730" w:rsidRPr="0012120F" w:rsidRDefault="00F67730" w:rsidP="009D0DD9">
      <w:pPr>
        <w:pStyle w:val="Standard"/>
        <w:ind w:firstLine="60"/>
        <w:rPr>
          <w:rFonts w:ascii="Arial" w:hAnsi="Arial"/>
        </w:rPr>
      </w:pPr>
    </w:p>
    <w:p w14:paraId="73ECF6AD" w14:textId="77777777" w:rsidR="00430A90" w:rsidRPr="0012120F" w:rsidRDefault="00430A90" w:rsidP="00430A90">
      <w:pPr>
        <w:pStyle w:val="Standard"/>
        <w:rPr>
          <w:rFonts w:ascii="Arial" w:hAnsi="Arial"/>
        </w:rPr>
      </w:pPr>
    </w:p>
    <w:p w14:paraId="1433A138" w14:textId="615A800F" w:rsidR="000870D0" w:rsidRDefault="00442509" w:rsidP="00442509">
      <w:pPr>
        <w:pStyle w:val="Heading2"/>
        <w:numPr>
          <w:ilvl w:val="1"/>
          <w:numId w:val="32"/>
        </w:numPr>
      </w:pPr>
      <w:bookmarkStart w:id="209" w:name="_Toc212651162"/>
      <w:r>
        <w:lastRenderedPageBreak/>
        <w:t>Monthly System Clean UP</w:t>
      </w:r>
      <w:bookmarkEnd w:id="209"/>
      <w:r>
        <w:t xml:space="preserve"> </w:t>
      </w:r>
    </w:p>
    <w:p w14:paraId="7FBD71AD" w14:textId="78BE8D11" w:rsidR="000129EC" w:rsidRPr="000129EC" w:rsidRDefault="000129EC" w:rsidP="000129EC">
      <w:pPr>
        <w:pStyle w:val="ListParagraph"/>
        <w:numPr>
          <w:ilvl w:val="2"/>
          <w:numId w:val="32"/>
        </w:numPr>
        <w:rPr>
          <w:b/>
          <w:bCs/>
          <w:sz w:val="32"/>
          <w:szCs w:val="32"/>
        </w:rPr>
      </w:pPr>
      <w:r w:rsidRPr="000129EC">
        <w:rPr>
          <w:b/>
          <w:bCs/>
          <w:sz w:val="32"/>
          <w:szCs w:val="32"/>
        </w:rPr>
        <w:t>Clean Up</w:t>
      </w:r>
    </w:p>
    <w:p w14:paraId="3959B9B3" w14:textId="6F17572E" w:rsidR="0043760B" w:rsidRPr="000129EC" w:rsidRDefault="00442509" w:rsidP="00FC5F85">
      <w:pPr>
        <w:pStyle w:val="ListParagraph"/>
        <w:numPr>
          <w:ilvl w:val="0"/>
          <w:numId w:val="295"/>
        </w:numPr>
        <w:rPr>
          <w:szCs w:val="22"/>
        </w:rPr>
      </w:pPr>
      <w:r w:rsidRPr="000129EC">
        <w:rPr>
          <w:szCs w:val="22"/>
        </w:rPr>
        <w:t xml:space="preserve">The easiest way to check for excessive spooled files is to browse through your output queues by using the Work with Output Queues (WRKOUTQ) command, like this: </w:t>
      </w:r>
    </w:p>
    <w:p w14:paraId="44533A17" w14:textId="77777777" w:rsidR="00D302D6" w:rsidRPr="00D302D6" w:rsidRDefault="00D302D6" w:rsidP="00D302D6">
      <w:pPr>
        <w:pStyle w:val="ListParagraph"/>
        <w:rPr>
          <w:szCs w:val="22"/>
        </w:rPr>
      </w:pPr>
    </w:p>
    <w:p w14:paraId="36AB1AD5" w14:textId="2E09ED78" w:rsidR="00442509" w:rsidRDefault="00442509" w:rsidP="0043760B">
      <w:pPr>
        <w:rPr>
          <w:sz w:val="32"/>
          <w:szCs w:val="32"/>
        </w:rPr>
      </w:pPr>
      <w:r w:rsidRPr="00442509">
        <w:rPr>
          <w:noProof/>
          <w:sz w:val="32"/>
          <w:szCs w:val="32"/>
        </w:rPr>
        <w:drawing>
          <wp:inline distT="0" distB="0" distL="0" distR="0" wp14:anchorId="5A0B177C" wp14:editId="6FCEA70F">
            <wp:extent cx="5943600" cy="2526665"/>
            <wp:effectExtent l="0" t="0" r="0" b="6985"/>
            <wp:docPr id="14134080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08086" name="Picture 1" descr="A screenshot of a computer program&#10;&#10;Description automatically generated"/>
                    <pic:cNvPicPr/>
                  </pic:nvPicPr>
                  <pic:blipFill>
                    <a:blip r:embed="rId276"/>
                    <a:stretch>
                      <a:fillRect/>
                    </a:stretch>
                  </pic:blipFill>
                  <pic:spPr>
                    <a:xfrm>
                      <a:off x="0" y="0"/>
                      <a:ext cx="5943600" cy="2526665"/>
                    </a:xfrm>
                    <a:prstGeom prst="rect">
                      <a:avLst/>
                    </a:prstGeom>
                  </pic:spPr>
                </pic:pic>
              </a:graphicData>
            </a:graphic>
          </wp:inline>
        </w:drawing>
      </w:r>
    </w:p>
    <w:p w14:paraId="43A5CBE6" w14:textId="77777777" w:rsidR="00D302D6" w:rsidRDefault="00D302D6" w:rsidP="0043760B">
      <w:pPr>
        <w:rPr>
          <w:sz w:val="32"/>
          <w:szCs w:val="32"/>
        </w:rPr>
      </w:pPr>
    </w:p>
    <w:p w14:paraId="59017258" w14:textId="679CDF25" w:rsidR="00442509" w:rsidRPr="00D00799" w:rsidRDefault="00442509" w:rsidP="00D00799">
      <w:pPr>
        <w:pStyle w:val="ListParagraph"/>
        <w:numPr>
          <w:ilvl w:val="2"/>
          <w:numId w:val="32"/>
        </w:numPr>
        <w:rPr>
          <w:b/>
          <w:bCs/>
          <w:sz w:val="24"/>
          <w:szCs w:val="22"/>
        </w:rPr>
      </w:pPr>
      <w:r w:rsidRPr="00D00799">
        <w:rPr>
          <w:b/>
          <w:bCs/>
          <w:sz w:val="24"/>
          <w:szCs w:val="22"/>
        </w:rPr>
        <w:t xml:space="preserve">Check the below </w:t>
      </w:r>
      <w:r w:rsidR="002C5015" w:rsidRPr="00D00799">
        <w:rPr>
          <w:b/>
          <w:bCs/>
          <w:sz w:val="24"/>
          <w:szCs w:val="22"/>
        </w:rPr>
        <w:t xml:space="preserve">two for </w:t>
      </w:r>
      <w:r w:rsidRPr="00D00799">
        <w:rPr>
          <w:b/>
          <w:bCs/>
          <w:sz w:val="24"/>
          <w:szCs w:val="22"/>
        </w:rPr>
        <w:t xml:space="preserve">any large queues and clean up. </w:t>
      </w:r>
    </w:p>
    <w:p w14:paraId="5D1AB101" w14:textId="39D9982F" w:rsidR="00442509" w:rsidRPr="002C5015" w:rsidRDefault="00442509" w:rsidP="00FC5F85">
      <w:pPr>
        <w:pStyle w:val="ListParagraph"/>
        <w:numPr>
          <w:ilvl w:val="0"/>
          <w:numId w:val="241"/>
        </w:numPr>
        <w:rPr>
          <w:szCs w:val="22"/>
        </w:rPr>
      </w:pPr>
      <w:r w:rsidRPr="002C5015">
        <w:rPr>
          <w:szCs w:val="22"/>
        </w:rPr>
        <w:t>DSPOBJD OBJ(*LIBL/*ALL) OBJTYPE(*MSGQ)</w:t>
      </w:r>
    </w:p>
    <w:p w14:paraId="7CF3445E" w14:textId="56584892" w:rsidR="00442509" w:rsidRPr="002C5015" w:rsidRDefault="00442509" w:rsidP="00FC5F85">
      <w:pPr>
        <w:pStyle w:val="ListParagraph"/>
        <w:numPr>
          <w:ilvl w:val="0"/>
          <w:numId w:val="241"/>
        </w:numPr>
        <w:rPr>
          <w:szCs w:val="22"/>
        </w:rPr>
      </w:pPr>
      <w:r w:rsidRPr="002C5015">
        <w:rPr>
          <w:szCs w:val="22"/>
        </w:rPr>
        <w:t>DSPOBJD OBJ(QUSRSYS/*ALL) OBJTYPE(*MSGQ)</w:t>
      </w:r>
    </w:p>
    <w:p w14:paraId="2604F345" w14:textId="77777777" w:rsidR="00442509" w:rsidRDefault="00442509" w:rsidP="0043760B">
      <w:pPr>
        <w:rPr>
          <w:sz w:val="32"/>
          <w:szCs w:val="32"/>
        </w:rPr>
      </w:pPr>
    </w:p>
    <w:p w14:paraId="1D20BF05" w14:textId="25F712A4" w:rsidR="00442509" w:rsidRPr="00D00799" w:rsidRDefault="00442509" w:rsidP="00D00799">
      <w:pPr>
        <w:pStyle w:val="ListParagraph"/>
        <w:numPr>
          <w:ilvl w:val="2"/>
          <w:numId w:val="32"/>
        </w:numPr>
        <w:rPr>
          <w:b/>
          <w:bCs/>
          <w:sz w:val="24"/>
          <w:szCs w:val="22"/>
        </w:rPr>
      </w:pPr>
      <w:r w:rsidRPr="00D00799">
        <w:rPr>
          <w:b/>
          <w:bCs/>
          <w:sz w:val="24"/>
          <w:szCs w:val="22"/>
        </w:rPr>
        <w:t>Clear by doing the following.</w:t>
      </w:r>
    </w:p>
    <w:p w14:paraId="686E4B55" w14:textId="4BCC637C" w:rsidR="00442509" w:rsidRDefault="00442509" w:rsidP="00FC5F85">
      <w:pPr>
        <w:pStyle w:val="ListParagraph"/>
        <w:numPr>
          <w:ilvl w:val="0"/>
          <w:numId w:val="240"/>
        </w:numPr>
        <w:rPr>
          <w:szCs w:val="22"/>
        </w:rPr>
      </w:pPr>
      <w:r w:rsidRPr="002C5015">
        <w:rPr>
          <w:szCs w:val="22"/>
          <w:highlight w:val="yellow"/>
        </w:rPr>
        <w:t>dspmsg printers</w:t>
      </w:r>
    </w:p>
    <w:p w14:paraId="3061CFAA" w14:textId="1ABCFB0E" w:rsidR="00442509" w:rsidRPr="00D302D6" w:rsidRDefault="002C5015" w:rsidP="00FC5F85">
      <w:pPr>
        <w:pStyle w:val="ListParagraph"/>
        <w:numPr>
          <w:ilvl w:val="0"/>
          <w:numId w:val="240"/>
        </w:numPr>
        <w:rPr>
          <w:b/>
        </w:rPr>
      </w:pPr>
      <w:r w:rsidRPr="002C5015">
        <w:rPr>
          <w:szCs w:val="22"/>
        </w:rPr>
        <w:t>Then Shift+F1 (F13=Remove all)</w:t>
      </w:r>
    </w:p>
    <w:p w14:paraId="4DBECDA5" w14:textId="484E8E89" w:rsidR="008C3A0D" w:rsidRDefault="008C3A0D" w:rsidP="008C3A0D">
      <w:pPr>
        <w:pStyle w:val="BackMatterHeading"/>
        <w:rPr>
          <w:rFonts w:ascii="Arial" w:hAnsi="Arial" w:cs="Arial"/>
        </w:rPr>
      </w:pPr>
      <w:bookmarkStart w:id="210" w:name="_Toc396111633"/>
      <w:bookmarkStart w:id="211" w:name="_Toc443996757"/>
      <w:bookmarkStart w:id="212" w:name="_Toc444160461"/>
      <w:bookmarkStart w:id="213" w:name="AppH"/>
      <w:bookmarkStart w:id="214" w:name="_Toc452625197"/>
      <w:bookmarkStart w:id="215" w:name="_Toc452632335"/>
      <w:bookmarkStart w:id="216" w:name="_Toc52187715"/>
      <w:bookmarkStart w:id="217" w:name="_Toc490026795"/>
      <w:bookmarkStart w:id="218" w:name="_Toc363205563"/>
      <w:bookmarkStart w:id="219" w:name="_Toc212651163"/>
      <w:bookmarkEnd w:id="43"/>
      <w:bookmarkEnd w:id="44"/>
      <w:bookmarkEnd w:id="45"/>
      <w:r>
        <w:rPr>
          <w:rFonts w:ascii="Arial" w:hAnsi="Arial" w:cs="Arial"/>
        </w:rPr>
        <w:lastRenderedPageBreak/>
        <w:t xml:space="preserve">Appendix </w:t>
      </w:r>
      <w:r w:rsidR="002C5015">
        <w:rPr>
          <w:rFonts w:ascii="Arial" w:hAnsi="Arial" w:cs="Arial"/>
        </w:rPr>
        <w:t>A</w:t>
      </w:r>
      <w:r>
        <w:rPr>
          <w:rFonts w:ascii="Arial" w:hAnsi="Arial" w:cs="Arial"/>
        </w:rPr>
        <w:t>: Revision History</w:t>
      </w:r>
      <w:bookmarkEnd w:id="210"/>
      <w:bookmarkEnd w:id="211"/>
      <w:bookmarkEnd w:id="212"/>
      <w:bookmarkEnd w:id="213"/>
      <w:bookmarkEnd w:id="214"/>
      <w:bookmarkEnd w:id="215"/>
      <w:r>
        <w:rPr>
          <w:rFonts w:ascii="Arial" w:hAnsi="Arial" w:cs="Arial"/>
        </w:rPr>
        <w:t xml:space="preserve"> Tracking</w:t>
      </w:r>
      <w:bookmarkEnd w:id="216"/>
      <w:bookmarkEnd w:id="219"/>
    </w:p>
    <w:p w14:paraId="2BE41A1F" w14:textId="77777777" w:rsidR="008C3A0D" w:rsidRDefault="008C3A0D" w:rsidP="008C3A0D">
      <w:pPr>
        <w:pStyle w:val="InstructionalText"/>
        <w:rPr>
          <w:rFonts w:cs="Arial"/>
          <w:i w:val="0"/>
          <w:color w:val="auto"/>
        </w:rPr>
      </w:pPr>
      <w:r>
        <w:rPr>
          <w:rFonts w:cs="Arial"/>
          <w:i w:val="0"/>
          <w:color w:val="auto"/>
        </w:rPr>
        <w:t xml:space="preserve">The following table records information regarding changes made to the Operations Binder. </w:t>
      </w:r>
    </w:p>
    <w:p w14:paraId="68CACF4E" w14:textId="77777777" w:rsidR="008C3A0D" w:rsidRDefault="008C3A0D" w:rsidP="008C3A0D">
      <w:pPr>
        <w:pStyle w:val="BodyText"/>
        <w:rPr>
          <w:lang w:eastAsia="ar-SA"/>
        </w:rPr>
      </w:pPr>
    </w:p>
    <w:p w14:paraId="477FDE71" w14:textId="77777777" w:rsidR="008C3A0D" w:rsidRDefault="008C3A0D" w:rsidP="008C3A0D">
      <w:pPr>
        <w:pStyle w:val="Caption"/>
        <w:rPr>
          <w:rFonts w:ascii="Arial" w:hAnsi="Arial" w:cs="Arial"/>
        </w:rPr>
      </w:pPr>
      <w:bookmarkStart w:id="220" w:name="_Toc444160470"/>
      <w:bookmarkStart w:id="221" w:name="_Toc452632341"/>
      <w:bookmarkStart w:id="222" w:name="_Toc962253"/>
      <w:r>
        <w:rPr>
          <w:rFonts w:ascii="Arial" w:hAnsi="Arial" w:cs="Arial"/>
        </w:rPr>
        <w:t xml:space="preserve">Table </w:t>
      </w:r>
      <w:r>
        <w:fldChar w:fldCharType="begin"/>
      </w:r>
      <w:r>
        <w:rPr>
          <w:rFonts w:ascii="Arial" w:hAnsi="Arial" w:cs="Arial"/>
        </w:rPr>
        <w:instrText xml:space="preserve"> SEQ Table \* ARABIC </w:instrText>
      </w:r>
      <w:r>
        <w:fldChar w:fldCharType="separate"/>
      </w:r>
      <w:r w:rsidR="00BA58C7">
        <w:rPr>
          <w:rFonts w:ascii="Arial" w:hAnsi="Arial" w:cs="Arial"/>
          <w:noProof/>
        </w:rPr>
        <w:t>6</w:t>
      </w:r>
      <w:r>
        <w:fldChar w:fldCharType="end"/>
      </w:r>
      <w:r>
        <w:rPr>
          <w:rFonts w:ascii="Arial" w:hAnsi="Arial" w:cs="Arial"/>
        </w:rPr>
        <w:t xml:space="preserve"> - Revision History</w:t>
      </w:r>
      <w:bookmarkEnd w:id="220"/>
      <w:bookmarkEnd w:id="221"/>
      <w:r>
        <w:rPr>
          <w:rFonts w:ascii="Arial" w:hAnsi="Arial" w:cs="Arial"/>
        </w:rPr>
        <w:t xml:space="preserve"> Tracking</w:t>
      </w:r>
      <w:bookmarkEnd w:id="222"/>
    </w:p>
    <w:tbl>
      <w:tblPr>
        <w:tblStyle w:val="TableGrid"/>
        <w:tblW w:w="4900" w:type="pct"/>
        <w:tblLayout w:type="fixed"/>
        <w:tblLook w:val="04A0" w:firstRow="1" w:lastRow="0" w:firstColumn="1" w:lastColumn="0" w:noHBand="0" w:noVBand="1"/>
        <w:tblCaption w:val="XLC Template Revision History"/>
        <w:tblDescription w:val="This table presents the following revision history information for this template:&#10;&#10;* Version Number&#10;* Date&#10;* Author/Owner&#10;* Description of Change"/>
      </w:tblPr>
      <w:tblGrid>
        <w:gridCol w:w="1048"/>
        <w:gridCol w:w="1222"/>
        <w:gridCol w:w="2797"/>
        <w:gridCol w:w="4096"/>
      </w:tblGrid>
      <w:tr w:rsidR="008C3A0D" w14:paraId="707D2E1F" w14:textId="77777777" w:rsidTr="00A01908">
        <w:trPr>
          <w:cantSplit/>
          <w:tblHeader/>
        </w:trPr>
        <w:tc>
          <w:tcPr>
            <w:tcW w:w="1048"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0F857F9A" w14:textId="77777777" w:rsidR="008C3A0D" w:rsidRDefault="008C3A0D">
            <w:pPr>
              <w:pStyle w:val="TableText10HeaderCenter"/>
              <w:rPr>
                <w:rFonts w:cs="Arial"/>
              </w:rPr>
            </w:pPr>
            <w:r>
              <w:rPr>
                <w:rFonts w:cs="Arial"/>
              </w:rPr>
              <w:t>Version Number</w:t>
            </w:r>
          </w:p>
        </w:tc>
        <w:tc>
          <w:tcPr>
            <w:tcW w:w="1222"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0F7CF5AA" w14:textId="77777777" w:rsidR="008C3A0D" w:rsidRDefault="008C3A0D">
            <w:pPr>
              <w:pStyle w:val="TableText10HeaderCenter"/>
              <w:rPr>
                <w:rFonts w:cs="Arial"/>
              </w:rPr>
            </w:pPr>
            <w:r>
              <w:rPr>
                <w:rFonts w:cs="Arial"/>
              </w:rPr>
              <w:t>Date</w:t>
            </w:r>
          </w:p>
        </w:tc>
        <w:tc>
          <w:tcPr>
            <w:tcW w:w="2797"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47E92F82" w14:textId="77777777" w:rsidR="008C3A0D" w:rsidRDefault="008C3A0D">
            <w:pPr>
              <w:pStyle w:val="TableText10HeaderCenter"/>
              <w:rPr>
                <w:rFonts w:cs="Arial"/>
              </w:rPr>
            </w:pPr>
            <w:r>
              <w:rPr>
                <w:rFonts w:cs="Arial"/>
              </w:rPr>
              <w:t>Author/Owner</w:t>
            </w:r>
          </w:p>
        </w:tc>
        <w:tc>
          <w:tcPr>
            <w:tcW w:w="4096"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57D06345" w14:textId="77777777" w:rsidR="008C3A0D" w:rsidRDefault="008C3A0D">
            <w:pPr>
              <w:pStyle w:val="TableText10HeaderCenter"/>
              <w:rPr>
                <w:rFonts w:cs="Arial"/>
              </w:rPr>
            </w:pPr>
            <w:r>
              <w:rPr>
                <w:rFonts w:cs="Arial"/>
              </w:rPr>
              <w:t>Description of Change</w:t>
            </w:r>
          </w:p>
        </w:tc>
      </w:tr>
      <w:bookmarkEnd w:id="217"/>
      <w:bookmarkEnd w:id="218"/>
      <w:tr w:rsidR="00A01908" w14:paraId="6EAC4839"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0D5F5639" w14:textId="64141FAE" w:rsidR="00A01908" w:rsidRDefault="00A01908" w:rsidP="00A01908">
            <w:pPr>
              <w:pStyle w:val="TableText10"/>
              <w:rPr>
                <w:rFonts w:cs="Arial"/>
              </w:rPr>
            </w:pPr>
            <w:r>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1D7B7F08" w14:textId="2BD28C06"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25C523D5" w14:textId="1A1349C6"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16FC78A0" w14:textId="320B7FF6" w:rsidR="00A01908" w:rsidRDefault="00A01908" w:rsidP="00A01908">
            <w:pPr>
              <w:pStyle w:val="TableText10"/>
              <w:rPr>
                <w:rFonts w:cs="Arial"/>
              </w:rPr>
            </w:pPr>
            <w:r w:rsidRPr="0081592A">
              <w:t>ENTIRE SOP – Updated ‘VP of IT’ to ‘IT Managing Director’</w:t>
            </w:r>
          </w:p>
        </w:tc>
      </w:tr>
      <w:tr w:rsidR="00A01908" w14:paraId="27E8F281"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625B9217" w14:textId="28456277"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6E005F09" w14:textId="2B7427DC"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1F4ABE94" w14:textId="2229F771"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117DF33C" w14:textId="7E38C66C" w:rsidR="00A01908" w:rsidRDefault="00A01908" w:rsidP="00A01908">
            <w:pPr>
              <w:pStyle w:val="TableText10"/>
              <w:rPr>
                <w:rFonts w:cs="Arial"/>
              </w:rPr>
            </w:pPr>
            <w:r w:rsidRPr="0081592A">
              <w:t>PAGE 10 – 7.1 – Removed ‘Security’ &amp; ‘A full camera outage a location’ (LYNDSAY)</w:t>
            </w:r>
          </w:p>
        </w:tc>
      </w:tr>
      <w:tr w:rsidR="00A01908" w14:paraId="252F1604"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2EAC1110" w14:textId="08DF3D4F"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1A175042" w14:textId="3F067FB2"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0B6EA55C" w14:textId="775D9ABD"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2ECA626F" w14:textId="63211711" w:rsidR="00A01908" w:rsidRDefault="00A01908" w:rsidP="00A01908">
            <w:pPr>
              <w:pStyle w:val="TableText10"/>
              <w:rPr>
                <w:rFonts w:cs="Arial"/>
              </w:rPr>
            </w:pPr>
            <w:r w:rsidRPr="0081592A">
              <w:t>PAGE 8 – 6.1 – Removed Outlook as an SOP source (LYNDSAY &amp; DOUG)</w:t>
            </w:r>
          </w:p>
        </w:tc>
      </w:tr>
      <w:tr w:rsidR="00A01908" w14:paraId="07F9CC14"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1A6C5B31" w14:textId="773FBD83"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49F32212" w14:textId="5D064503"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0F6EDA05" w14:textId="549263C6"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2AAE9E40" w14:textId="077ECE81" w:rsidR="00A01908" w:rsidRDefault="00A01908" w:rsidP="00A01908">
            <w:pPr>
              <w:pStyle w:val="TableText10Bullet"/>
              <w:numPr>
                <w:ilvl w:val="0"/>
                <w:numId w:val="0"/>
              </w:numPr>
              <w:tabs>
                <w:tab w:val="left" w:pos="720"/>
              </w:tabs>
              <w:rPr>
                <w:rFonts w:cs="Arial"/>
              </w:rPr>
            </w:pPr>
            <w:r w:rsidRPr="0081592A">
              <w:t>PAGE 12 – Added Step Five: Summary of Incident sent to VP IT and President within 3 business days.</w:t>
            </w:r>
          </w:p>
        </w:tc>
      </w:tr>
      <w:tr w:rsidR="00A01908" w14:paraId="2A33AF28"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07B896CE" w14:textId="6356452C"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4F7E0539" w14:textId="0F0A7B0C"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309B31E0" w14:textId="201F4637"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4CD533DE" w14:textId="26C4F0D9" w:rsidR="00A01908" w:rsidRDefault="00A01908" w:rsidP="00A01908">
            <w:pPr>
              <w:pStyle w:val="TableText10Bullet"/>
              <w:numPr>
                <w:ilvl w:val="0"/>
                <w:numId w:val="0"/>
              </w:numPr>
              <w:tabs>
                <w:tab w:val="left" w:pos="720"/>
              </w:tabs>
              <w:rPr>
                <w:rFonts w:cs="Arial"/>
              </w:rPr>
            </w:pPr>
            <w:r w:rsidRPr="0081592A">
              <w:t>PAGE 11 – 7.2 – Listed the IT Managing Director and Director of IT to be notified on all communications about High Priority Issues. (TIM)</w:t>
            </w:r>
          </w:p>
        </w:tc>
      </w:tr>
      <w:tr w:rsidR="00A01908" w14:paraId="1CD36BEF"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58D1BC92" w14:textId="7FA8891D"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013C04C9" w14:textId="6AD57110"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76903B07" w14:textId="195F5EC9"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16357B99" w14:textId="6C588155" w:rsidR="00A01908" w:rsidRDefault="00A01908" w:rsidP="00A01908">
            <w:pPr>
              <w:pStyle w:val="TableText10Bullet"/>
              <w:numPr>
                <w:ilvl w:val="0"/>
                <w:numId w:val="0"/>
              </w:numPr>
              <w:tabs>
                <w:tab w:val="left" w:pos="720"/>
              </w:tabs>
              <w:rPr>
                <w:rFonts w:cs="Arial"/>
              </w:rPr>
            </w:pPr>
            <w:r w:rsidRPr="0081592A">
              <w:t>PAGE 14 – Added Section “8.3 - Only Admins, President, Managing Director of IT, Director of IT, Director of Support Services, Help Desk Manager, and other designated users are allowed to use Corporate wide distribution lists.” (TIM)</w:t>
            </w:r>
          </w:p>
        </w:tc>
      </w:tr>
      <w:tr w:rsidR="00A01908" w14:paraId="63256F31"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65E0B158" w14:textId="7FA11F75"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78007214" w14:textId="7AC4151D"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42565CC" w14:textId="4F6B0068"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69BF18C0" w14:textId="1A66852E" w:rsidR="00A01908" w:rsidRDefault="00A01908" w:rsidP="00A01908">
            <w:pPr>
              <w:pStyle w:val="TableText10Bullet"/>
              <w:numPr>
                <w:ilvl w:val="0"/>
                <w:numId w:val="0"/>
              </w:numPr>
              <w:tabs>
                <w:tab w:val="left" w:pos="720"/>
              </w:tabs>
              <w:rPr>
                <w:rFonts w:cs="Arial"/>
              </w:rPr>
            </w:pPr>
            <w:r w:rsidRPr="0081592A">
              <w:t>PAGE 19 – Changed minimum number of vendors to receive quotes from 2 to 3. (TIM)</w:t>
            </w:r>
          </w:p>
        </w:tc>
      </w:tr>
      <w:tr w:rsidR="00A01908" w14:paraId="72C1FB79"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6311481D" w14:textId="6340CA81"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29086AA3" w14:textId="56FB6DD2"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2EFAA7C" w14:textId="06B0FB8B"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7F6C2485" w14:textId="6A0FED61" w:rsidR="00A01908" w:rsidRDefault="00A01908" w:rsidP="00A01908">
            <w:pPr>
              <w:pStyle w:val="TableText10Bullet"/>
              <w:numPr>
                <w:ilvl w:val="0"/>
                <w:numId w:val="0"/>
              </w:numPr>
              <w:tabs>
                <w:tab w:val="left" w:pos="720"/>
              </w:tabs>
              <w:rPr>
                <w:rFonts w:cs="Arial"/>
              </w:rPr>
            </w:pPr>
            <w:r w:rsidRPr="0081592A">
              <w:t>PAGE 20 – 11.2.2 – Changed to ‘Select add new users’ (LYNDSAY)</w:t>
            </w:r>
          </w:p>
        </w:tc>
      </w:tr>
      <w:tr w:rsidR="00A01908" w14:paraId="31774F51"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2CF4A86F" w14:textId="47A5B292"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40EE6631" w14:textId="4EAEA656"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14D344AA" w14:textId="1D301CD7"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07FDDF97" w14:textId="0012A0DF" w:rsidR="00A01908" w:rsidRDefault="00A01908" w:rsidP="00A01908">
            <w:pPr>
              <w:pStyle w:val="TableText10Bullet"/>
              <w:numPr>
                <w:ilvl w:val="0"/>
                <w:numId w:val="0"/>
              </w:numPr>
              <w:tabs>
                <w:tab w:val="left" w:pos="720"/>
              </w:tabs>
              <w:rPr>
                <w:rFonts w:cs="Arial"/>
              </w:rPr>
            </w:pPr>
            <w:r w:rsidRPr="0081592A">
              <w:t>PAGE 36 – 12.1 – Changed to state the Help Desk receives the email from HR. (LYNDSAY)</w:t>
            </w:r>
          </w:p>
        </w:tc>
      </w:tr>
      <w:tr w:rsidR="00A01908" w14:paraId="24C02AA2"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6EDBB9CA" w14:textId="3AC0609C"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7E735AE3" w14:textId="59CF37A6"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2A72B4DF" w14:textId="7D96C972"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0D9192FA" w14:textId="65B23D70" w:rsidR="00A01908" w:rsidRDefault="00A01908" w:rsidP="00A01908">
            <w:pPr>
              <w:pStyle w:val="TableText10Bullet"/>
              <w:numPr>
                <w:ilvl w:val="0"/>
                <w:numId w:val="0"/>
              </w:numPr>
              <w:tabs>
                <w:tab w:val="left" w:pos="720"/>
              </w:tabs>
              <w:rPr>
                <w:rFonts w:cs="Arial"/>
              </w:rPr>
            </w:pPr>
            <w:r w:rsidRPr="0081592A">
              <w:t>PAGE 36 – 12.2 – Modified to state what events would trigger a ticket to be created for a New Hire. (LYNDSAY)</w:t>
            </w:r>
          </w:p>
        </w:tc>
      </w:tr>
      <w:tr w:rsidR="00A01908" w14:paraId="1DECDAF0"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4F32B814" w14:textId="014704C9"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67CCABDC" w14:textId="1CBB1B12"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31E9F389" w14:textId="510A305E"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773095B9" w14:textId="01EBD4E6" w:rsidR="00A01908" w:rsidRDefault="00A01908" w:rsidP="00A01908">
            <w:pPr>
              <w:pStyle w:val="TableText10Bullet"/>
              <w:numPr>
                <w:ilvl w:val="0"/>
                <w:numId w:val="0"/>
              </w:numPr>
              <w:tabs>
                <w:tab w:val="left" w:pos="720"/>
              </w:tabs>
              <w:rPr>
                <w:rFonts w:cs="Arial"/>
              </w:rPr>
            </w:pPr>
            <w:r w:rsidRPr="0081592A">
              <w:t>PAGE 46 – 13 – Added new SOP for Terminations</w:t>
            </w:r>
          </w:p>
        </w:tc>
      </w:tr>
      <w:tr w:rsidR="00A01908" w14:paraId="564CED19"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347BC947" w14:textId="1C8F4AC5"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0BE56C88" w14:textId="0EEE7426"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7B8158AC" w14:textId="6CEA7BCA"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2C33B253" w14:textId="4F53292F" w:rsidR="00A01908" w:rsidRDefault="00A01908" w:rsidP="00A01908">
            <w:pPr>
              <w:pStyle w:val="TableText10Bullet"/>
              <w:numPr>
                <w:ilvl w:val="0"/>
                <w:numId w:val="0"/>
              </w:numPr>
              <w:tabs>
                <w:tab w:val="left" w:pos="720"/>
              </w:tabs>
              <w:rPr>
                <w:rFonts w:cs="Arial"/>
              </w:rPr>
            </w:pPr>
            <w:r w:rsidRPr="0081592A">
              <w:t>PAGE 39 – A link was added to a Role Access Chart. Provides assistance to hiring managers when granting IT access.</w:t>
            </w:r>
          </w:p>
        </w:tc>
      </w:tr>
      <w:tr w:rsidR="00A01908" w14:paraId="5B120A39"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2F356451" w14:textId="40342070" w:rsidR="00A01908" w:rsidRDefault="00A01908" w:rsidP="00A01908">
            <w:pPr>
              <w:pStyle w:val="TableText10"/>
              <w:rPr>
                <w:rFonts w:cs="Arial"/>
              </w:rPr>
            </w:pPr>
            <w:r w:rsidRPr="003100AF">
              <w:rPr>
                <w:rFonts w:cs="Arial"/>
              </w:rPr>
              <w:lastRenderedPageBreak/>
              <w:t>1</w:t>
            </w:r>
          </w:p>
        </w:tc>
        <w:tc>
          <w:tcPr>
            <w:tcW w:w="1222" w:type="dxa"/>
            <w:tcBorders>
              <w:top w:val="single" w:sz="4" w:space="0" w:color="auto"/>
              <w:left w:val="single" w:sz="4" w:space="0" w:color="auto"/>
              <w:bottom w:val="single" w:sz="4" w:space="0" w:color="auto"/>
              <w:right w:val="single" w:sz="4" w:space="0" w:color="auto"/>
            </w:tcBorders>
          </w:tcPr>
          <w:p w14:paraId="2E564E6B" w14:textId="7A9BF81A"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00B344A" w14:textId="4C8A0A3C"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08E1D76C" w14:textId="445FE1AB" w:rsidR="00A01908" w:rsidRDefault="00A01908" w:rsidP="00A01908">
            <w:pPr>
              <w:pStyle w:val="TableText10Bullet"/>
              <w:numPr>
                <w:ilvl w:val="0"/>
                <w:numId w:val="0"/>
              </w:numPr>
              <w:tabs>
                <w:tab w:val="left" w:pos="720"/>
              </w:tabs>
              <w:rPr>
                <w:rFonts w:cs="Arial"/>
              </w:rPr>
            </w:pPr>
            <w:r w:rsidRPr="0081592A">
              <w:t>PAGE 40 – Bullet point added to section C. – A copy of the user profile should be sent to the hiring manager for review and approval.</w:t>
            </w:r>
          </w:p>
        </w:tc>
      </w:tr>
      <w:tr w:rsidR="00A01908" w14:paraId="6769344E"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19D826C3" w14:textId="2ACD48DC"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1453D6CB" w14:textId="66B78553"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6F63D5F4" w14:textId="29829FB7"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6413D1EC" w14:textId="2D6135B0" w:rsidR="00A01908" w:rsidRDefault="00A01908" w:rsidP="00A01908">
            <w:pPr>
              <w:pStyle w:val="TableText10Bullet"/>
              <w:numPr>
                <w:ilvl w:val="0"/>
                <w:numId w:val="0"/>
              </w:numPr>
              <w:tabs>
                <w:tab w:val="left" w:pos="720"/>
              </w:tabs>
              <w:rPr>
                <w:rFonts w:cs="Arial"/>
              </w:rPr>
            </w:pPr>
            <w:r w:rsidRPr="0081592A">
              <w:t>PAGE 44 – ‘Adding Door Access and Alarm Arm/Disarm’ Section Removed. (LYNDSAY)</w:t>
            </w:r>
          </w:p>
        </w:tc>
      </w:tr>
      <w:tr w:rsidR="00A01908" w14:paraId="226AC194"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42F82803" w14:textId="2070EBC0"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4523C81E" w14:textId="1335EBCD"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08C0F640" w14:textId="16A3D36B"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6DB3B66F" w14:textId="05556F3E" w:rsidR="00A01908" w:rsidRDefault="00A01908" w:rsidP="00A01908">
            <w:pPr>
              <w:pStyle w:val="TableText10Bullet"/>
              <w:numPr>
                <w:ilvl w:val="0"/>
                <w:numId w:val="0"/>
              </w:numPr>
              <w:tabs>
                <w:tab w:val="left" w:pos="720"/>
              </w:tabs>
              <w:rPr>
                <w:rFonts w:cs="Arial"/>
              </w:rPr>
            </w:pPr>
            <w:r w:rsidRPr="0081592A">
              <w:t>PAGE 44 – ‘Security Access’ bullet points removed. (LYNDSAY)</w:t>
            </w:r>
          </w:p>
        </w:tc>
      </w:tr>
      <w:tr w:rsidR="00A01908" w14:paraId="1C2A9A05"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3A8E64C7" w14:textId="2710F7B3"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03BCF964" w14:textId="25F26F56"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03B835AB" w14:textId="60A60A4F"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4CEF8769" w14:textId="399949E2" w:rsidR="00A01908" w:rsidRDefault="00A01908" w:rsidP="00A01908">
            <w:pPr>
              <w:pStyle w:val="TableText10Bullet"/>
              <w:numPr>
                <w:ilvl w:val="0"/>
                <w:numId w:val="0"/>
              </w:numPr>
              <w:tabs>
                <w:tab w:val="left" w:pos="720"/>
              </w:tabs>
              <w:rPr>
                <w:rFonts w:cs="Arial"/>
              </w:rPr>
            </w:pPr>
            <w:r w:rsidRPr="0081592A">
              <w:t>PAGE 45 – 9. ManageEngine – updated to state a Project is created and ticket is closed upon completion of Project. (LYNDSAY)</w:t>
            </w:r>
          </w:p>
        </w:tc>
      </w:tr>
      <w:tr w:rsidR="00A01908" w14:paraId="47CA1416"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3AD04199" w14:textId="104D587F"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6271538F" w14:textId="0248AB39"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309F9201" w14:textId="38DD6E31"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74B11045" w14:textId="48B42AF5" w:rsidR="00A01908" w:rsidRDefault="00A01908" w:rsidP="00A01908">
            <w:pPr>
              <w:pStyle w:val="TableText10Bullet"/>
              <w:numPr>
                <w:ilvl w:val="0"/>
                <w:numId w:val="0"/>
              </w:numPr>
              <w:tabs>
                <w:tab w:val="left" w:pos="720"/>
              </w:tabs>
              <w:rPr>
                <w:rFonts w:cs="Arial"/>
              </w:rPr>
            </w:pPr>
            <w:r w:rsidRPr="0081592A">
              <w:t>PAGE 49 – Step Four modified to state the status should be changed to ‘Resolved.’ It was listed to change it to ‘Closed.’ (LYNDSAY)</w:t>
            </w:r>
          </w:p>
        </w:tc>
      </w:tr>
      <w:tr w:rsidR="00A01908" w14:paraId="4851FAF0"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7A5B32ED" w14:textId="22EF65F6"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17BDBA11" w14:textId="61FB4043"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6497DD57" w14:textId="08DAFB2F"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3113312B" w14:textId="42E0DA43" w:rsidR="00A01908" w:rsidRDefault="00A01908" w:rsidP="00A01908">
            <w:pPr>
              <w:pStyle w:val="TableText10Bullet"/>
              <w:numPr>
                <w:ilvl w:val="0"/>
                <w:numId w:val="0"/>
              </w:numPr>
              <w:tabs>
                <w:tab w:val="left" w:pos="720"/>
              </w:tabs>
              <w:rPr>
                <w:rFonts w:cs="Arial"/>
              </w:rPr>
            </w:pPr>
            <w:r w:rsidRPr="0081592A">
              <w:t>PAGE 50 - Step b. removed. (LYNDSAY)</w:t>
            </w:r>
          </w:p>
        </w:tc>
      </w:tr>
      <w:tr w:rsidR="00A01908" w14:paraId="077EAE9C"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45B47FE7" w14:textId="53E2E528"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389BAB77" w14:textId="427E1A61"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70DD94F" w14:textId="7AC6D5D3"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795686CF" w14:textId="47220D56" w:rsidR="00A01908" w:rsidRDefault="00A01908" w:rsidP="00A01908">
            <w:pPr>
              <w:pStyle w:val="TableText10Bullet"/>
              <w:numPr>
                <w:ilvl w:val="0"/>
                <w:numId w:val="0"/>
              </w:numPr>
              <w:tabs>
                <w:tab w:val="left" w:pos="720"/>
              </w:tabs>
              <w:rPr>
                <w:rFonts w:cs="Arial"/>
              </w:rPr>
            </w:pPr>
            <w:r w:rsidRPr="0081592A">
              <w:t>PAGE 57 – Security section removed (LYNDSAY)</w:t>
            </w:r>
          </w:p>
        </w:tc>
      </w:tr>
      <w:tr w:rsidR="00A01908" w14:paraId="6E3F8C71"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777CD192" w14:textId="3905F0A5"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0A80BC69" w14:textId="33EDC07C"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07C8D10E" w14:textId="42FE2705"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3E08AF72" w14:textId="006683A6" w:rsidR="00A01908" w:rsidRDefault="00A01908" w:rsidP="00A01908">
            <w:pPr>
              <w:pStyle w:val="TableText10Bullet"/>
              <w:numPr>
                <w:ilvl w:val="0"/>
                <w:numId w:val="0"/>
              </w:numPr>
              <w:tabs>
                <w:tab w:val="left" w:pos="720"/>
              </w:tabs>
              <w:rPr>
                <w:rFonts w:cs="Arial"/>
              </w:rPr>
            </w:pPr>
            <w:r w:rsidRPr="0081592A">
              <w:t>PAGE 57 – Added to dispose returned equipment over 6 years old. (LYNDSAY/TIM)</w:t>
            </w:r>
          </w:p>
        </w:tc>
      </w:tr>
      <w:tr w:rsidR="00A01908" w14:paraId="1BC4DF71"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1F9DD68E" w14:textId="2B2BB9B8" w:rsidR="00A01908" w:rsidRDefault="00A01908" w:rsidP="00A01908">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053CC74D" w14:textId="47808596" w:rsidR="00A01908" w:rsidRDefault="00A01908" w:rsidP="00A01908">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07B693EB" w14:textId="289198BF" w:rsidR="00A01908" w:rsidRDefault="00A01908" w:rsidP="00A01908">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025541AB" w14:textId="77D51DE4" w:rsidR="00A01908" w:rsidRDefault="00A01908" w:rsidP="00A01908">
            <w:pPr>
              <w:pStyle w:val="TableText10Bullet"/>
              <w:numPr>
                <w:ilvl w:val="0"/>
                <w:numId w:val="0"/>
              </w:numPr>
              <w:tabs>
                <w:tab w:val="left" w:pos="720"/>
              </w:tabs>
              <w:rPr>
                <w:rFonts w:cs="Arial"/>
              </w:rPr>
            </w:pPr>
            <w:r w:rsidRPr="0081592A">
              <w:t>PAGE 62 – Added WICCLSYN (LYNDSAY)</w:t>
            </w:r>
          </w:p>
        </w:tc>
      </w:tr>
      <w:tr w:rsidR="00C34B30" w14:paraId="4A026854"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37E7A023" w14:textId="4F8490FA"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4BF721A0" w14:textId="2BBAA681"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62D1D8D4" w14:textId="32927AFB"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277837D3" w14:textId="56849BE1" w:rsidR="00C34B30" w:rsidRPr="0081592A" w:rsidRDefault="00C34B30" w:rsidP="00C34B30">
            <w:pPr>
              <w:pStyle w:val="TableText10Bullet"/>
              <w:numPr>
                <w:ilvl w:val="0"/>
                <w:numId w:val="0"/>
              </w:numPr>
              <w:tabs>
                <w:tab w:val="left" w:pos="720"/>
              </w:tabs>
            </w:pPr>
            <w:r w:rsidRPr="00074B65">
              <w:t>PAGE 64 – Updated section 18.5 to state contracts should be sent to Admin for uploading to the proper folder. (TIM)</w:t>
            </w:r>
          </w:p>
        </w:tc>
      </w:tr>
      <w:tr w:rsidR="00C34B30" w14:paraId="5EAA6C52"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0FCC8405" w14:textId="3884BA0A"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33F168DE" w14:textId="56E1D6B7"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F50D734" w14:textId="30F71674"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6B5CB576" w14:textId="385CE8E5" w:rsidR="00C34B30" w:rsidRPr="0081592A" w:rsidRDefault="00C34B30" w:rsidP="00C34B30">
            <w:pPr>
              <w:pStyle w:val="TableText10Bullet"/>
              <w:numPr>
                <w:ilvl w:val="0"/>
                <w:numId w:val="0"/>
              </w:numPr>
              <w:tabs>
                <w:tab w:val="left" w:pos="720"/>
              </w:tabs>
            </w:pPr>
            <w:r w:rsidRPr="00074B65">
              <w:t>PAGE 69 – Added SOP for Pre-Go Live RDP Sessions for WISE</w:t>
            </w:r>
          </w:p>
        </w:tc>
      </w:tr>
      <w:tr w:rsidR="00C34B30" w14:paraId="009C50B2"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5E4B139E" w14:textId="1225302B"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013C83D2" w14:textId="37B594CC"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0999C697" w14:textId="4C1A3245"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6B644447" w14:textId="5F5F7115" w:rsidR="00C34B30" w:rsidRPr="0081592A" w:rsidRDefault="00C34B30" w:rsidP="00C34B30">
            <w:pPr>
              <w:pStyle w:val="TableText10Bullet"/>
              <w:numPr>
                <w:ilvl w:val="0"/>
                <w:numId w:val="0"/>
              </w:numPr>
              <w:tabs>
                <w:tab w:val="left" w:pos="720"/>
              </w:tabs>
            </w:pPr>
            <w:r w:rsidRPr="00074B65">
              <w:t>PAGE 67 – Added TWP Bins. (LYNDSAY)</w:t>
            </w:r>
          </w:p>
        </w:tc>
      </w:tr>
      <w:tr w:rsidR="00C34B30" w14:paraId="06A1B876"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797D4C41" w14:textId="24076AF1"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56E35D69" w14:textId="4B9E6C47"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6B837276" w14:textId="17ACB9A3"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2CCB1998" w14:textId="6B820EF0" w:rsidR="00C34B30" w:rsidRPr="0081592A" w:rsidRDefault="00C34B30" w:rsidP="00C34B30">
            <w:pPr>
              <w:pStyle w:val="TableText10Bullet"/>
              <w:numPr>
                <w:ilvl w:val="0"/>
                <w:numId w:val="0"/>
              </w:numPr>
              <w:tabs>
                <w:tab w:val="left" w:pos="720"/>
              </w:tabs>
            </w:pPr>
            <w:r w:rsidRPr="00074B65">
              <w:t>PAGE 67 – Updated link for Print Pack IDs (http://10.73.0.10:10100/scheduledJobs/walmart/barcodepack.php)</w:t>
            </w:r>
          </w:p>
        </w:tc>
      </w:tr>
      <w:tr w:rsidR="00C34B30" w14:paraId="50D86281"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5D36CCBA" w14:textId="585A4D86"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1A58D6D6" w14:textId="1B5CE712"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5D368C5C" w14:textId="56196BC3"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10B37D3E" w14:textId="778404FF" w:rsidR="00C34B30" w:rsidRPr="0081592A" w:rsidRDefault="00C34B30" w:rsidP="00C34B30">
            <w:pPr>
              <w:pStyle w:val="TableText10Bullet"/>
              <w:numPr>
                <w:ilvl w:val="0"/>
                <w:numId w:val="0"/>
              </w:numPr>
              <w:tabs>
                <w:tab w:val="left" w:pos="720"/>
              </w:tabs>
            </w:pPr>
            <w:r w:rsidRPr="00074B65">
              <w:t>PAGE 68 – Changed contact name and email for ordering licenses for Royal 4.  We no longer will go through Peter Carlino. We now need to go through Luz Barragan.</w:t>
            </w:r>
          </w:p>
        </w:tc>
      </w:tr>
      <w:tr w:rsidR="00C34B30" w14:paraId="32DC9B37"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146E0CF7" w14:textId="284809F5"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5CF42DA8" w14:textId="6EB2C7FB"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1E885C47" w14:textId="5BAEC911"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7048C5E3" w14:textId="1EC09590" w:rsidR="00C34B30" w:rsidRPr="0081592A" w:rsidRDefault="00C34B30" w:rsidP="00C34B30">
            <w:pPr>
              <w:pStyle w:val="TableText10Bullet"/>
              <w:numPr>
                <w:ilvl w:val="0"/>
                <w:numId w:val="0"/>
              </w:numPr>
              <w:tabs>
                <w:tab w:val="left" w:pos="720"/>
              </w:tabs>
            </w:pPr>
            <w:r w:rsidRPr="00074B65">
              <w:t>PAGE 77 – (REVIEWED BY FORRY)</w:t>
            </w:r>
            <w:r w:rsidRPr="00074B65">
              <w:br/>
              <w:t>12) Recounts if necessary – a line was added to reference changes can be made as a WISE Only Adjustment.</w:t>
            </w:r>
          </w:p>
        </w:tc>
      </w:tr>
      <w:tr w:rsidR="00C34B30" w14:paraId="4C5DAFBE"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66FA55A2" w14:textId="5B6465C5" w:rsidR="00C34B30" w:rsidRPr="003100AF" w:rsidRDefault="00C34B30" w:rsidP="00C34B30">
            <w:pPr>
              <w:pStyle w:val="TableText10"/>
              <w:rPr>
                <w:rFonts w:cs="Arial"/>
              </w:rPr>
            </w:pPr>
            <w:r w:rsidRPr="003100AF">
              <w:rPr>
                <w:rFonts w:cs="Arial"/>
              </w:rPr>
              <w:lastRenderedPageBreak/>
              <w:t>1</w:t>
            </w:r>
          </w:p>
        </w:tc>
        <w:tc>
          <w:tcPr>
            <w:tcW w:w="1222" w:type="dxa"/>
            <w:tcBorders>
              <w:top w:val="single" w:sz="4" w:space="0" w:color="auto"/>
              <w:left w:val="single" w:sz="4" w:space="0" w:color="auto"/>
              <w:bottom w:val="single" w:sz="4" w:space="0" w:color="auto"/>
              <w:right w:val="single" w:sz="4" w:space="0" w:color="auto"/>
            </w:tcBorders>
          </w:tcPr>
          <w:p w14:paraId="2CB40EE1" w14:textId="35A1132E"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12AB9E37" w14:textId="7F6992AA"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5CE15A9A" w14:textId="5D367094" w:rsidR="00C34B30" w:rsidRPr="0081592A" w:rsidRDefault="00C34B30" w:rsidP="00C34B30">
            <w:pPr>
              <w:pStyle w:val="TableText10Bullet"/>
              <w:numPr>
                <w:ilvl w:val="0"/>
                <w:numId w:val="0"/>
              </w:numPr>
              <w:tabs>
                <w:tab w:val="left" w:pos="720"/>
              </w:tabs>
            </w:pPr>
            <w:r w:rsidRPr="00074B65">
              <w:t>PAGE 77 – (REVIEWED BY BOCKRATH)</w:t>
            </w:r>
            <w:r w:rsidRPr="00074B65">
              <w:br/>
              <w:t>13) Paragraph was restructured and rewritten.</w:t>
            </w:r>
          </w:p>
        </w:tc>
      </w:tr>
      <w:tr w:rsidR="00C34B30" w14:paraId="065E9ECE"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74559CD2" w14:textId="102C847D"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136E1D60" w14:textId="16E36549"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0269B3BC" w14:textId="2CB16C00"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2C20EE31" w14:textId="0C89D19C" w:rsidR="00C34B30" w:rsidRPr="0081592A" w:rsidRDefault="00C34B30" w:rsidP="00C34B30">
            <w:pPr>
              <w:pStyle w:val="TableText10Bullet"/>
              <w:numPr>
                <w:ilvl w:val="0"/>
                <w:numId w:val="0"/>
              </w:numPr>
              <w:tabs>
                <w:tab w:val="left" w:pos="720"/>
              </w:tabs>
            </w:pPr>
            <w:r w:rsidRPr="00074B65">
              <w:t>PAGE 87 – (REVIEWED BY BOCKRATH)</w:t>
            </w:r>
            <w:r w:rsidRPr="00074B65">
              <w:br/>
              <w:t>q. Added direction to contact Marketing to update information.</w:t>
            </w:r>
          </w:p>
        </w:tc>
      </w:tr>
      <w:tr w:rsidR="00C34B30" w14:paraId="27E6FB9A"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22E53DA5" w14:textId="2D89049B"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4F7A9957" w14:textId="7C828885"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2D597380" w14:textId="36BC4AD5"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5BB0C79F" w14:textId="1E3AFA1B" w:rsidR="00C34B30" w:rsidRPr="0081592A" w:rsidRDefault="00C34B30" w:rsidP="00C34B30">
            <w:pPr>
              <w:pStyle w:val="TableText10Bullet"/>
              <w:numPr>
                <w:ilvl w:val="0"/>
                <w:numId w:val="0"/>
              </w:numPr>
              <w:tabs>
                <w:tab w:val="left" w:pos="720"/>
              </w:tabs>
            </w:pPr>
            <w:r w:rsidRPr="00074B65">
              <w:t>PAGE 90 – Updated 23.4 to state contracts should be sent to Admin for uploading to the proper folder. (TIM)</w:t>
            </w:r>
          </w:p>
        </w:tc>
      </w:tr>
      <w:tr w:rsidR="00C34B30" w14:paraId="77C99248"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7D1350DD" w14:textId="708F923C"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69122D23" w14:textId="4EEA053A"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795A857B" w14:textId="02D75E9C"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20BFC3DC" w14:textId="5799ACA2" w:rsidR="00C34B30" w:rsidRPr="0081592A" w:rsidRDefault="00C34B30" w:rsidP="00C34B30">
            <w:pPr>
              <w:pStyle w:val="TableText10Bullet"/>
              <w:numPr>
                <w:ilvl w:val="0"/>
                <w:numId w:val="0"/>
              </w:numPr>
              <w:tabs>
                <w:tab w:val="left" w:pos="720"/>
              </w:tabs>
            </w:pPr>
            <w:r w:rsidRPr="00074B65">
              <w:t>PAGE 91 - Updated 24.3 to state contracts should be sent to Admin for uploading to the proper folder. (TIM)</w:t>
            </w:r>
          </w:p>
        </w:tc>
      </w:tr>
      <w:tr w:rsidR="00C34B30" w14:paraId="13934E81"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499BD1FB" w14:textId="1B5546AA"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79D37567" w14:textId="31849FE2"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04BEDD9" w14:textId="47F66D74"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3BF07A5E" w14:textId="3D809FFD" w:rsidR="00C34B30" w:rsidRPr="0081592A" w:rsidRDefault="00C34B30" w:rsidP="00C34B30">
            <w:pPr>
              <w:pStyle w:val="TableText10Bullet"/>
              <w:numPr>
                <w:ilvl w:val="0"/>
                <w:numId w:val="0"/>
              </w:numPr>
              <w:tabs>
                <w:tab w:val="left" w:pos="720"/>
              </w:tabs>
            </w:pPr>
            <w:r w:rsidRPr="00074B65">
              <w:t>PAGE 92 – Removed that OE Connection is set up by Programming (LYNDSAY)</w:t>
            </w:r>
          </w:p>
        </w:tc>
      </w:tr>
      <w:tr w:rsidR="00C34B30" w14:paraId="094631E8"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0B8C6737" w14:textId="53D1D880"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24606261" w14:textId="346B8CC7"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20AADBF6" w14:textId="1D0485D0"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55C53319" w14:textId="0A867E49" w:rsidR="00C34B30" w:rsidRPr="0081592A" w:rsidRDefault="00C34B30" w:rsidP="00C34B30">
            <w:pPr>
              <w:pStyle w:val="TableText10Bullet"/>
              <w:numPr>
                <w:ilvl w:val="0"/>
                <w:numId w:val="0"/>
              </w:numPr>
              <w:tabs>
                <w:tab w:val="left" w:pos="720"/>
              </w:tabs>
            </w:pPr>
            <w:r w:rsidRPr="00074B65">
              <w:t>PAGE 99 – Added a note that Age of cell phone should be considered prior to making any decisions to discard the phone.</w:t>
            </w:r>
          </w:p>
        </w:tc>
      </w:tr>
      <w:tr w:rsidR="00C34B30" w14:paraId="5BCAAD9A"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27B05D9F" w14:textId="518E3608"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3404710F" w14:textId="57BBB6F5"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29720D30" w14:textId="5766BDFA"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1770C1E2" w14:textId="64A77409" w:rsidR="00C34B30" w:rsidRPr="0081592A" w:rsidRDefault="00C34B30" w:rsidP="00C34B30">
            <w:pPr>
              <w:pStyle w:val="TableText10Bullet"/>
              <w:numPr>
                <w:ilvl w:val="0"/>
                <w:numId w:val="0"/>
              </w:numPr>
              <w:tabs>
                <w:tab w:val="left" w:pos="720"/>
              </w:tabs>
            </w:pPr>
            <w:r w:rsidRPr="00074B65">
              <w:t>PAGE 103 – Added a link to the Adding Access for New Users section of the SOP.</w:t>
            </w:r>
          </w:p>
        </w:tc>
      </w:tr>
      <w:tr w:rsidR="00C34B30" w14:paraId="59BC74E4"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7E860A4B" w14:textId="1B930C05"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7745D182" w14:textId="7340DA61"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C836894" w14:textId="1A06AEC8"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684FD572" w14:textId="071B5BFC" w:rsidR="00C34B30" w:rsidRPr="0081592A" w:rsidRDefault="00C34B30" w:rsidP="00C34B30">
            <w:pPr>
              <w:pStyle w:val="TableText10Bullet"/>
              <w:numPr>
                <w:ilvl w:val="0"/>
                <w:numId w:val="0"/>
              </w:numPr>
              <w:tabs>
                <w:tab w:val="left" w:pos="720"/>
              </w:tabs>
            </w:pPr>
            <w:r w:rsidRPr="00074B65">
              <w:t>PAGE 106 – Send a confirmation to VP of Finance, Controller and Credit Manager.</w:t>
            </w:r>
          </w:p>
        </w:tc>
      </w:tr>
      <w:tr w:rsidR="00C34B30" w14:paraId="0C6D5FC5"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2BBBE2D5" w14:textId="2FA146ED"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61F9D660" w14:textId="592AB9E1"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8A20847" w14:textId="5729C707"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0B2458BF" w14:textId="64FBF730" w:rsidR="00C34B30" w:rsidRPr="00074B65" w:rsidRDefault="00C34B30" w:rsidP="00C34B30">
            <w:pPr>
              <w:pStyle w:val="TableText10Bullet"/>
              <w:numPr>
                <w:ilvl w:val="0"/>
                <w:numId w:val="0"/>
              </w:numPr>
              <w:tabs>
                <w:tab w:val="left" w:pos="720"/>
              </w:tabs>
            </w:pPr>
            <w:r w:rsidRPr="009707B4">
              <w:t>PAGE 108 – Added a link to the Adding Access for New Users section of the SOP.</w:t>
            </w:r>
          </w:p>
        </w:tc>
      </w:tr>
      <w:tr w:rsidR="00C34B30" w14:paraId="04F5569A"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441F892A" w14:textId="78C52CA9" w:rsidR="00C34B30" w:rsidRPr="003100AF" w:rsidRDefault="00C34B30" w:rsidP="00C34B30">
            <w:pPr>
              <w:pStyle w:val="TableText10"/>
              <w:rPr>
                <w:rFonts w:cs="Arial"/>
              </w:rPr>
            </w:pPr>
            <w:r w:rsidRPr="003100AF">
              <w:rPr>
                <w:rFonts w:cs="Arial"/>
              </w:rPr>
              <w:t>1</w:t>
            </w:r>
          </w:p>
        </w:tc>
        <w:tc>
          <w:tcPr>
            <w:tcW w:w="1222" w:type="dxa"/>
            <w:tcBorders>
              <w:top w:val="single" w:sz="4" w:space="0" w:color="auto"/>
              <w:left w:val="single" w:sz="4" w:space="0" w:color="auto"/>
              <w:bottom w:val="single" w:sz="4" w:space="0" w:color="auto"/>
              <w:right w:val="single" w:sz="4" w:space="0" w:color="auto"/>
            </w:tcBorders>
          </w:tcPr>
          <w:p w14:paraId="08DDF185" w14:textId="3F4F366C" w:rsidR="00C34B30" w:rsidRDefault="00C34B30" w:rsidP="00C34B30">
            <w:pPr>
              <w:pStyle w:val="TableText10"/>
              <w:rPr>
                <w:rFonts w:cs="Arial"/>
              </w:rPr>
            </w:pPr>
            <w:r>
              <w:rPr>
                <w:rFonts w:cs="Arial"/>
              </w:rPr>
              <w:t>7-14-2021</w:t>
            </w:r>
          </w:p>
        </w:tc>
        <w:tc>
          <w:tcPr>
            <w:tcW w:w="2797" w:type="dxa"/>
            <w:tcBorders>
              <w:top w:val="single" w:sz="4" w:space="0" w:color="auto"/>
              <w:left w:val="single" w:sz="4" w:space="0" w:color="auto"/>
              <w:bottom w:val="single" w:sz="4" w:space="0" w:color="auto"/>
              <w:right w:val="single" w:sz="4" w:space="0" w:color="auto"/>
            </w:tcBorders>
          </w:tcPr>
          <w:p w14:paraId="45873CF4" w14:textId="5CE79DC8" w:rsidR="00C34B30" w:rsidRDefault="00C34B30" w:rsidP="00C34B30">
            <w:pPr>
              <w:pStyle w:val="TableText10"/>
              <w:rPr>
                <w:rFonts w:cs="Arial"/>
              </w:rPr>
            </w:pPr>
            <w:r>
              <w:rPr>
                <w:rFonts w:cs="Arial"/>
              </w:rPr>
              <w:t>Joni Zerkel</w:t>
            </w:r>
          </w:p>
        </w:tc>
        <w:tc>
          <w:tcPr>
            <w:tcW w:w="4096" w:type="dxa"/>
            <w:tcBorders>
              <w:top w:val="single" w:sz="4" w:space="0" w:color="auto"/>
              <w:left w:val="single" w:sz="4" w:space="0" w:color="auto"/>
              <w:bottom w:val="single" w:sz="4" w:space="0" w:color="auto"/>
              <w:right w:val="single" w:sz="4" w:space="0" w:color="auto"/>
            </w:tcBorders>
          </w:tcPr>
          <w:p w14:paraId="703A3AF9" w14:textId="3146D843" w:rsidR="00C34B30" w:rsidRPr="00074B65" w:rsidRDefault="00C34B30" w:rsidP="00C34B30">
            <w:pPr>
              <w:pStyle w:val="TableText10Bullet"/>
              <w:numPr>
                <w:ilvl w:val="0"/>
                <w:numId w:val="0"/>
              </w:numPr>
              <w:tabs>
                <w:tab w:val="left" w:pos="720"/>
              </w:tabs>
            </w:pPr>
            <w:r w:rsidRPr="009707B4">
              <w:t>PAGE 124 – Added Stage 7: to send Reflection to VP of IT and President within 10 business days.</w:t>
            </w:r>
          </w:p>
        </w:tc>
      </w:tr>
      <w:tr w:rsidR="00C34B30" w14:paraId="4CFD81FA"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5E99CC46" w14:textId="77777777" w:rsidR="00C34B30" w:rsidRPr="003100AF" w:rsidRDefault="00C34B30"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4D3E8447" w14:textId="5D4981E7" w:rsidR="00C34B30" w:rsidRDefault="00856C17" w:rsidP="00C34B30">
            <w:pPr>
              <w:pStyle w:val="TableText10"/>
              <w:rPr>
                <w:rFonts w:cs="Arial"/>
              </w:rPr>
            </w:pPr>
            <w:r>
              <w:rPr>
                <w:rFonts w:cs="Arial"/>
              </w:rPr>
              <w:t>6/14/23</w:t>
            </w:r>
          </w:p>
        </w:tc>
        <w:tc>
          <w:tcPr>
            <w:tcW w:w="2797" w:type="dxa"/>
            <w:tcBorders>
              <w:top w:val="single" w:sz="4" w:space="0" w:color="auto"/>
              <w:left w:val="single" w:sz="4" w:space="0" w:color="auto"/>
              <w:bottom w:val="single" w:sz="4" w:space="0" w:color="auto"/>
              <w:right w:val="single" w:sz="4" w:space="0" w:color="auto"/>
            </w:tcBorders>
          </w:tcPr>
          <w:p w14:paraId="72657261" w14:textId="72E5EC93" w:rsidR="00C34B30" w:rsidRDefault="00856C17" w:rsidP="00C34B30">
            <w:pPr>
              <w:pStyle w:val="TableText10"/>
              <w:rPr>
                <w:rFonts w:cs="Arial"/>
              </w:rPr>
            </w:pPr>
            <w:r>
              <w:rPr>
                <w:rFonts w:cs="Arial"/>
              </w:rPr>
              <w:t>Kayla Perrine</w:t>
            </w:r>
          </w:p>
        </w:tc>
        <w:tc>
          <w:tcPr>
            <w:tcW w:w="4096" w:type="dxa"/>
            <w:tcBorders>
              <w:top w:val="single" w:sz="4" w:space="0" w:color="auto"/>
              <w:left w:val="single" w:sz="4" w:space="0" w:color="auto"/>
              <w:bottom w:val="single" w:sz="4" w:space="0" w:color="auto"/>
              <w:right w:val="single" w:sz="4" w:space="0" w:color="auto"/>
            </w:tcBorders>
          </w:tcPr>
          <w:p w14:paraId="38E1E43B" w14:textId="77777777" w:rsidR="00C34B30" w:rsidRPr="00074B65" w:rsidRDefault="00856C17" w:rsidP="00C34B30">
            <w:pPr>
              <w:pStyle w:val="TableText10Bullet"/>
              <w:numPr>
                <w:ilvl w:val="0"/>
                <w:numId w:val="0"/>
              </w:numPr>
              <w:tabs>
                <w:tab w:val="left" w:pos="720"/>
              </w:tabs>
            </w:pPr>
            <w:r>
              <w:t>Added Revised Creating an invoice for shipping an Item</w:t>
            </w:r>
          </w:p>
        </w:tc>
      </w:tr>
      <w:tr w:rsidR="00C34B30" w14:paraId="6F073371"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1BA72262" w14:textId="77777777" w:rsidR="00C34B30" w:rsidRPr="003100AF" w:rsidRDefault="00C34B30"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75DEDD12" w14:textId="0C0EE9ED" w:rsidR="00C34B30" w:rsidRDefault="003E176C" w:rsidP="00C34B30">
            <w:pPr>
              <w:pStyle w:val="TableText10"/>
              <w:rPr>
                <w:rFonts w:cs="Arial"/>
              </w:rPr>
            </w:pPr>
            <w:r>
              <w:rPr>
                <w:rFonts w:cs="Arial"/>
              </w:rPr>
              <w:t>7/14/23</w:t>
            </w:r>
          </w:p>
        </w:tc>
        <w:tc>
          <w:tcPr>
            <w:tcW w:w="2797" w:type="dxa"/>
            <w:tcBorders>
              <w:top w:val="single" w:sz="4" w:space="0" w:color="auto"/>
              <w:left w:val="single" w:sz="4" w:space="0" w:color="auto"/>
              <w:bottom w:val="single" w:sz="4" w:space="0" w:color="auto"/>
              <w:right w:val="single" w:sz="4" w:space="0" w:color="auto"/>
            </w:tcBorders>
          </w:tcPr>
          <w:p w14:paraId="01D3E2B8" w14:textId="3D2790D3" w:rsidR="00C34B30" w:rsidRDefault="003E176C" w:rsidP="00C34B30">
            <w:pPr>
              <w:pStyle w:val="TableText10"/>
              <w:rPr>
                <w:rFonts w:cs="Arial"/>
              </w:rPr>
            </w:pPr>
            <w:r>
              <w:rPr>
                <w:rFonts w:cs="Arial"/>
              </w:rPr>
              <w:t>Kayla Perrine</w:t>
            </w:r>
          </w:p>
        </w:tc>
        <w:tc>
          <w:tcPr>
            <w:tcW w:w="4096" w:type="dxa"/>
            <w:tcBorders>
              <w:top w:val="single" w:sz="4" w:space="0" w:color="auto"/>
              <w:left w:val="single" w:sz="4" w:space="0" w:color="auto"/>
              <w:bottom w:val="single" w:sz="4" w:space="0" w:color="auto"/>
              <w:right w:val="single" w:sz="4" w:space="0" w:color="auto"/>
            </w:tcBorders>
          </w:tcPr>
          <w:p w14:paraId="38AD64F7" w14:textId="77777777" w:rsidR="00C34B30" w:rsidRPr="00074B65" w:rsidRDefault="003E176C" w:rsidP="00C34B30">
            <w:pPr>
              <w:pStyle w:val="TableText10Bullet"/>
              <w:numPr>
                <w:ilvl w:val="0"/>
                <w:numId w:val="0"/>
              </w:numPr>
              <w:tabs>
                <w:tab w:val="left" w:pos="720"/>
              </w:tabs>
            </w:pPr>
            <w:r>
              <w:t>Added New Hire SOP- Section 12</w:t>
            </w:r>
          </w:p>
        </w:tc>
      </w:tr>
      <w:tr w:rsidR="00C34B30" w14:paraId="4D362375"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5D7F3210" w14:textId="77777777" w:rsidR="00C34B30" w:rsidRPr="003100AF" w:rsidRDefault="00C34B30"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73B06980" w14:textId="4C368416" w:rsidR="00C34B30" w:rsidRDefault="00D302D6" w:rsidP="00C34B30">
            <w:pPr>
              <w:pStyle w:val="TableText10"/>
              <w:rPr>
                <w:rFonts w:cs="Arial"/>
              </w:rPr>
            </w:pPr>
            <w:r>
              <w:rPr>
                <w:rFonts w:cs="Arial"/>
              </w:rPr>
              <w:t>10/19/2023</w:t>
            </w:r>
          </w:p>
        </w:tc>
        <w:tc>
          <w:tcPr>
            <w:tcW w:w="2797" w:type="dxa"/>
            <w:tcBorders>
              <w:top w:val="single" w:sz="4" w:space="0" w:color="auto"/>
              <w:left w:val="single" w:sz="4" w:space="0" w:color="auto"/>
              <w:bottom w:val="single" w:sz="4" w:space="0" w:color="auto"/>
              <w:right w:val="single" w:sz="4" w:space="0" w:color="auto"/>
            </w:tcBorders>
          </w:tcPr>
          <w:p w14:paraId="51CC3D99" w14:textId="47817136" w:rsidR="00C34B30" w:rsidRDefault="00D302D6" w:rsidP="00C34B30">
            <w:pPr>
              <w:pStyle w:val="TableText10"/>
              <w:rPr>
                <w:rFonts w:cs="Arial"/>
              </w:rPr>
            </w:pPr>
            <w:r w:rsidRPr="00D302D6">
              <w:rPr>
                <w:rFonts w:cs="Arial"/>
              </w:rPr>
              <w:t>Kayla Perrine</w:t>
            </w:r>
          </w:p>
        </w:tc>
        <w:tc>
          <w:tcPr>
            <w:tcW w:w="4096" w:type="dxa"/>
            <w:tcBorders>
              <w:top w:val="single" w:sz="4" w:space="0" w:color="auto"/>
              <w:left w:val="single" w:sz="4" w:space="0" w:color="auto"/>
              <w:bottom w:val="single" w:sz="4" w:space="0" w:color="auto"/>
              <w:right w:val="single" w:sz="4" w:space="0" w:color="auto"/>
            </w:tcBorders>
          </w:tcPr>
          <w:p w14:paraId="2363F837" w14:textId="77777777" w:rsidR="00C34B30" w:rsidRPr="00074B65" w:rsidRDefault="00D302D6" w:rsidP="00C34B30">
            <w:pPr>
              <w:pStyle w:val="TableText10Bullet"/>
              <w:numPr>
                <w:ilvl w:val="0"/>
                <w:numId w:val="0"/>
              </w:numPr>
              <w:tabs>
                <w:tab w:val="left" w:pos="720"/>
              </w:tabs>
            </w:pPr>
            <w:r>
              <w:t>Added Daily System Check &amp; Monthly System Clean up</w:t>
            </w:r>
          </w:p>
        </w:tc>
      </w:tr>
      <w:tr w:rsidR="00C34B30" w14:paraId="1EFC2268"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288EBA59" w14:textId="77777777" w:rsidR="00C34B30" w:rsidRPr="003100AF" w:rsidRDefault="00C34B30"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068FC0AD" w14:textId="5877AA18" w:rsidR="00C34B30" w:rsidRDefault="002C5015" w:rsidP="00C34B30">
            <w:pPr>
              <w:pStyle w:val="TableText10"/>
              <w:rPr>
                <w:rFonts w:cs="Arial"/>
              </w:rPr>
            </w:pPr>
            <w:r>
              <w:rPr>
                <w:rFonts w:cs="Arial"/>
              </w:rPr>
              <w:t>11/16/23</w:t>
            </w:r>
          </w:p>
        </w:tc>
        <w:tc>
          <w:tcPr>
            <w:tcW w:w="2797" w:type="dxa"/>
            <w:tcBorders>
              <w:top w:val="single" w:sz="4" w:space="0" w:color="auto"/>
              <w:left w:val="single" w:sz="4" w:space="0" w:color="auto"/>
              <w:bottom w:val="single" w:sz="4" w:space="0" w:color="auto"/>
              <w:right w:val="single" w:sz="4" w:space="0" w:color="auto"/>
            </w:tcBorders>
          </w:tcPr>
          <w:p w14:paraId="53DF663E" w14:textId="7272F424" w:rsidR="00C34B30" w:rsidRDefault="002C5015" w:rsidP="00C34B30">
            <w:pPr>
              <w:pStyle w:val="TableText10"/>
              <w:rPr>
                <w:rFonts w:cs="Arial"/>
              </w:rPr>
            </w:pPr>
            <w:r>
              <w:rPr>
                <w:rFonts w:cs="Arial"/>
              </w:rPr>
              <w:t>Donna Burgei</w:t>
            </w:r>
          </w:p>
        </w:tc>
        <w:tc>
          <w:tcPr>
            <w:tcW w:w="4096" w:type="dxa"/>
            <w:tcBorders>
              <w:top w:val="single" w:sz="4" w:space="0" w:color="auto"/>
              <w:left w:val="single" w:sz="4" w:space="0" w:color="auto"/>
              <w:bottom w:val="single" w:sz="4" w:space="0" w:color="auto"/>
              <w:right w:val="single" w:sz="4" w:space="0" w:color="auto"/>
            </w:tcBorders>
          </w:tcPr>
          <w:p w14:paraId="3C62379C" w14:textId="748139A8" w:rsidR="00C34B30" w:rsidRPr="00074B65" w:rsidRDefault="002C5015" w:rsidP="00C34B30">
            <w:pPr>
              <w:pStyle w:val="TableText10Bullet"/>
              <w:numPr>
                <w:ilvl w:val="0"/>
                <w:numId w:val="0"/>
              </w:numPr>
              <w:tabs>
                <w:tab w:val="left" w:pos="720"/>
              </w:tabs>
            </w:pPr>
            <w:r>
              <w:t>Fixed all the numbering issues</w:t>
            </w:r>
          </w:p>
        </w:tc>
      </w:tr>
      <w:tr w:rsidR="002C5015" w14:paraId="3BCE4DDD"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4E5656B1" w14:textId="77777777" w:rsidR="002C5015" w:rsidRPr="003100AF" w:rsidRDefault="002C5015"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6148A269" w14:textId="799B26CA" w:rsidR="002C5015" w:rsidRDefault="00D77CEB" w:rsidP="00C34B30">
            <w:pPr>
              <w:pStyle w:val="TableText10"/>
              <w:rPr>
                <w:rFonts w:cs="Arial"/>
              </w:rPr>
            </w:pPr>
            <w:r>
              <w:rPr>
                <w:rFonts w:cs="Arial"/>
              </w:rPr>
              <w:t>5/16/24</w:t>
            </w:r>
          </w:p>
        </w:tc>
        <w:tc>
          <w:tcPr>
            <w:tcW w:w="2797" w:type="dxa"/>
            <w:tcBorders>
              <w:top w:val="single" w:sz="4" w:space="0" w:color="auto"/>
              <w:left w:val="single" w:sz="4" w:space="0" w:color="auto"/>
              <w:bottom w:val="single" w:sz="4" w:space="0" w:color="auto"/>
              <w:right w:val="single" w:sz="4" w:space="0" w:color="auto"/>
            </w:tcBorders>
          </w:tcPr>
          <w:p w14:paraId="3A8B7561" w14:textId="154351B9" w:rsidR="002C5015" w:rsidRDefault="00D77CEB" w:rsidP="00C34B30">
            <w:pPr>
              <w:pStyle w:val="TableText10"/>
              <w:rPr>
                <w:rFonts w:cs="Arial"/>
              </w:rPr>
            </w:pPr>
            <w:r>
              <w:rPr>
                <w:rFonts w:cs="Arial"/>
              </w:rPr>
              <w:t>Shaina Johnson</w:t>
            </w:r>
          </w:p>
        </w:tc>
        <w:tc>
          <w:tcPr>
            <w:tcW w:w="4096" w:type="dxa"/>
            <w:tcBorders>
              <w:top w:val="single" w:sz="4" w:space="0" w:color="auto"/>
              <w:left w:val="single" w:sz="4" w:space="0" w:color="auto"/>
              <w:bottom w:val="single" w:sz="4" w:space="0" w:color="auto"/>
              <w:right w:val="single" w:sz="4" w:space="0" w:color="auto"/>
            </w:tcBorders>
          </w:tcPr>
          <w:p w14:paraId="1322DEE9" w14:textId="1B8FED3C" w:rsidR="002C5015" w:rsidRDefault="00D77CEB" w:rsidP="00C34B30">
            <w:pPr>
              <w:pStyle w:val="TableText10Bullet"/>
              <w:numPr>
                <w:ilvl w:val="0"/>
                <w:numId w:val="0"/>
              </w:numPr>
              <w:tabs>
                <w:tab w:val="left" w:pos="720"/>
              </w:tabs>
            </w:pPr>
            <w:r>
              <w:t>Added section 36.5 &amp; 36.6</w:t>
            </w:r>
          </w:p>
        </w:tc>
      </w:tr>
      <w:tr w:rsidR="002C5015" w14:paraId="4ABE1849"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70BA7105" w14:textId="77777777" w:rsidR="002C5015" w:rsidRPr="003100AF" w:rsidRDefault="002C5015"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3B8EC4C7" w14:textId="592BAC1C" w:rsidR="002C5015" w:rsidRDefault="009D3DA5" w:rsidP="00C34B30">
            <w:pPr>
              <w:pStyle w:val="TableText10"/>
              <w:rPr>
                <w:rFonts w:cs="Arial"/>
              </w:rPr>
            </w:pPr>
            <w:r>
              <w:rPr>
                <w:rFonts w:cs="Arial"/>
              </w:rPr>
              <w:t>8/21/24</w:t>
            </w:r>
          </w:p>
        </w:tc>
        <w:tc>
          <w:tcPr>
            <w:tcW w:w="2797" w:type="dxa"/>
            <w:tcBorders>
              <w:top w:val="single" w:sz="4" w:space="0" w:color="auto"/>
              <w:left w:val="single" w:sz="4" w:space="0" w:color="auto"/>
              <w:bottom w:val="single" w:sz="4" w:space="0" w:color="auto"/>
              <w:right w:val="single" w:sz="4" w:space="0" w:color="auto"/>
            </w:tcBorders>
          </w:tcPr>
          <w:p w14:paraId="6F1FD8C9" w14:textId="1C68070D" w:rsidR="002C5015" w:rsidRDefault="009D3DA5" w:rsidP="00C34B30">
            <w:pPr>
              <w:pStyle w:val="TableText10"/>
              <w:rPr>
                <w:rFonts w:cs="Arial"/>
              </w:rPr>
            </w:pPr>
            <w:r>
              <w:rPr>
                <w:rFonts w:cs="Arial"/>
              </w:rPr>
              <w:t>Kayla Perrine</w:t>
            </w:r>
          </w:p>
        </w:tc>
        <w:tc>
          <w:tcPr>
            <w:tcW w:w="4096" w:type="dxa"/>
            <w:tcBorders>
              <w:top w:val="single" w:sz="4" w:space="0" w:color="auto"/>
              <w:left w:val="single" w:sz="4" w:space="0" w:color="auto"/>
              <w:bottom w:val="single" w:sz="4" w:space="0" w:color="auto"/>
              <w:right w:val="single" w:sz="4" w:space="0" w:color="auto"/>
            </w:tcBorders>
          </w:tcPr>
          <w:p w14:paraId="33CC96B3" w14:textId="6F699568" w:rsidR="002C5015" w:rsidRDefault="009D3DA5" w:rsidP="00C34B30">
            <w:pPr>
              <w:pStyle w:val="TableText10Bullet"/>
              <w:numPr>
                <w:ilvl w:val="0"/>
                <w:numId w:val="0"/>
              </w:numPr>
              <w:tabs>
                <w:tab w:val="left" w:pos="720"/>
              </w:tabs>
            </w:pPr>
            <w:r>
              <w:t>Updated SOP Management and added Computer Setup</w:t>
            </w:r>
          </w:p>
        </w:tc>
      </w:tr>
      <w:tr w:rsidR="002C5015" w14:paraId="48E51A0D"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2F616B6A" w14:textId="77777777" w:rsidR="002C5015" w:rsidRPr="003100AF" w:rsidRDefault="002C5015"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476288C4" w14:textId="0889372F" w:rsidR="002C5015" w:rsidRDefault="00FE2A60" w:rsidP="00C34B30">
            <w:pPr>
              <w:pStyle w:val="TableText10"/>
              <w:rPr>
                <w:rFonts w:cs="Arial"/>
              </w:rPr>
            </w:pPr>
            <w:r>
              <w:rPr>
                <w:rFonts w:cs="Arial"/>
              </w:rPr>
              <w:t>9/17/2024</w:t>
            </w:r>
          </w:p>
        </w:tc>
        <w:tc>
          <w:tcPr>
            <w:tcW w:w="2797" w:type="dxa"/>
            <w:tcBorders>
              <w:top w:val="single" w:sz="4" w:space="0" w:color="auto"/>
              <w:left w:val="single" w:sz="4" w:space="0" w:color="auto"/>
              <w:bottom w:val="single" w:sz="4" w:space="0" w:color="auto"/>
              <w:right w:val="single" w:sz="4" w:space="0" w:color="auto"/>
            </w:tcBorders>
          </w:tcPr>
          <w:p w14:paraId="2A259714" w14:textId="3EDD526A" w:rsidR="002C5015" w:rsidRDefault="00FE2A60" w:rsidP="00C34B30">
            <w:pPr>
              <w:pStyle w:val="TableText10"/>
              <w:rPr>
                <w:rFonts w:cs="Arial"/>
              </w:rPr>
            </w:pPr>
            <w:r>
              <w:rPr>
                <w:rFonts w:cs="Arial"/>
              </w:rPr>
              <w:t>Shaina Johnson</w:t>
            </w:r>
          </w:p>
        </w:tc>
        <w:tc>
          <w:tcPr>
            <w:tcW w:w="4096" w:type="dxa"/>
            <w:tcBorders>
              <w:top w:val="single" w:sz="4" w:space="0" w:color="auto"/>
              <w:left w:val="single" w:sz="4" w:space="0" w:color="auto"/>
              <w:bottom w:val="single" w:sz="4" w:space="0" w:color="auto"/>
              <w:right w:val="single" w:sz="4" w:space="0" w:color="auto"/>
            </w:tcBorders>
          </w:tcPr>
          <w:p w14:paraId="7F21A5DD" w14:textId="2E4AAF73" w:rsidR="002C5015" w:rsidRDefault="00FE2A60" w:rsidP="00C34B30">
            <w:pPr>
              <w:pStyle w:val="TableText10Bullet"/>
              <w:numPr>
                <w:ilvl w:val="0"/>
                <w:numId w:val="0"/>
              </w:numPr>
              <w:tabs>
                <w:tab w:val="left" w:pos="720"/>
              </w:tabs>
            </w:pPr>
            <w:r>
              <w:t>Update Section 33.5</w:t>
            </w:r>
          </w:p>
        </w:tc>
      </w:tr>
      <w:tr w:rsidR="002C5015" w14:paraId="43F5A295"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52E90B92" w14:textId="77777777" w:rsidR="002C5015" w:rsidRPr="003100AF" w:rsidRDefault="002C5015"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516DBEE6" w14:textId="38FF020A" w:rsidR="002C5015" w:rsidRDefault="009F4A6F" w:rsidP="00C34B30">
            <w:pPr>
              <w:pStyle w:val="TableText10"/>
              <w:rPr>
                <w:rFonts w:cs="Arial"/>
              </w:rPr>
            </w:pPr>
            <w:r>
              <w:rPr>
                <w:rFonts w:cs="Arial"/>
              </w:rPr>
              <w:t>9/27/24</w:t>
            </w:r>
          </w:p>
        </w:tc>
        <w:tc>
          <w:tcPr>
            <w:tcW w:w="2797" w:type="dxa"/>
            <w:tcBorders>
              <w:top w:val="single" w:sz="4" w:space="0" w:color="auto"/>
              <w:left w:val="single" w:sz="4" w:space="0" w:color="auto"/>
              <w:bottom w:val="single" w:sz="4" w:space="0" w:color="auto"/>
              <w:right w:val="single" w:sz="4" w:space="0" w:color="auto"/>
            </w:tcBorders>
          </w:tcPr>
          <w:p w14:paraId="7A4155BE" w14:textId="268DD68E" w:rsidR="002C5015" w:rsidRDefault="009F4A6F" w:rsidP="00C34B30">
            <w:pPr>
              <w:pStyle w:val="TableText10"/>
              <w:rPr>
                <w:rFonts w:cs="Arial"/>
              </w:rPr>
            </w:pPr>
            <w:r>
              <w:rPr>
                <w:rFonts w:cs="Arial"/>
              </w:rPr>
              <w:t>Kayla Perrine</w:t>
            </w:r>
          </w:p>
        </w:tc>
        <w:tc>
          <w:tcPr>
            <w:tcW w:w="4096" w:type="dxa"/>
            <w:tcBorders>
              <w:top w:val="single" w:sz="4" w:space="0" w:color="auto"/>
              <w:left w:val="single" w:sz="4" w:space="0" w:color="auto"/>
              <w:bottom w:val="single" w:sz="4" w:space="0" w:color="auto"/>
              <w:right w:val="single" w:sz="4" w:space="0" w:color="auto"/>
            </w:tcBorders>
          </w:tcPr>
          <w:p w14:paraId="37835236" w14:textId="7AD29BF6" w:rsidR="002C5015" w:rsidRDefault="009F4A6F" w:rsidP="00C34B30">
            <w:pPr>
              <w:pStyle w:val="TableText10Bullet"/>
              <w:numPr>
                <w:ilvl w:val="0"/>
                <w:numId w:val="0"/>
              </w:numPr>
              <w:tabs>
                <w:tab w:val="left" w:pos="720"/>
              </w:tabs>
            </w:pPr>
            <w:r>
              <w:t>Updated Section 18.</w:t>
            </w:r>
          </w:p>
        </w:tc>
      </w:tr>
      <w:tr w:rsidR="002C5015" w14:paraId="7E693E30"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66AEF46E" w14:textId="77777777" w:rsidR="002C5015" w:rsidRPr="003100AF" w:rsidRDefault="002C5015"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60E40F14" w14:textId="7B5FEF3A" w:rsidR="002C5015" w:rsidRDefault="007C322A" w:rsidP="00C34B30">
            <w:pPr>
              <w:pStyle w:val="TableText10"/>
              <w:rPr>
                <w:rFonts w:cs="Arial"/>
              </w:rPr>
            </w:pPr>
            <w:r>
              <w:rPr>
                <w:rFonts w:cs="Arial"/>
              </w:rPr>
              <w:t>12-5-24</w:t>
            </w:r>
          </w:p>
        </w:tc>
        <w:tc>
          <w:tcPr>
            <w:tcW w:w="2797" w:type="dxa"/>
            <w:tcBorders>
              <w:top w:val="single" w:sz="4" w:space="0" w:color="auto"/>
              <w:left w:val="single" w:sz="4" w:space="0" w:color="auto"/>
              <w:bottom w:val="single" w:sz="4" w:space="0" w:color="auto"/>
              <w:right w:val="single" w:sz="4" w:space="0" w:color="auto"/>
            </w:tcBorders>
          </w:tcPr>
          <w:p w14:paraId="28235A6B" w14:textId="2ED137DA" w:rsidR="002C5015" w:rsidRDefault="007C322A" w:rsidP="00C34B30">
            <w:pPr>
              <w:pStyle w:val="TableText10"/>
              <w:rPr>
                <w:rFonts w:cs="Arial"/>
              </w:rPr>
            </w:pPr>
            <w:r>
              <w:rPr>
                <w:rFonts w:cs="Arial"/>
              </w:rPr>
              <w:t>Barb Suever</w:t>
            </w:r>
          </w:p>
        </w:tc>
        <w:tc>
          <w:tcPr>
            <w:tcW w:w="4096" w:type="dxa"/>
            <w:tcBorders>
              <w:top w:val="single" w:sz="4" w:space="0" w:color="auto"/>
              <w:left w:val="single" w:sz="4" w:space="0" w:color="auto"/>
              <w:bottom w:val="single" w:sz="4" w:space="0" w:color="auto"/>
              <w:right w:val="single" w:sz="4" w:space="0" w:color="auto"/>
            </w:tcBorders>
          </w:tcPr>
          <w:p w14:paraId="6F5080C7" w14:textId="776A8075" w:rsidR="002C5015" w:rsidRDefault="007C322A" w:rsidP="00C34B30">
            <w:pPr>
              <w:pStyle w:val="TableText10Bullet"/>
              <w:numPr>
                <w:ilvl w:val="0"/>
                <w:numId w:val="0"/>
              </w:numPr>
              <w:tabs>
                <w:tab w:val="left" w:pos="720"/>
              </w:tabs>
            </w:pPr>
            <w:r>
              <w:t xml:space="preserve">Updated Section 7 </w:t>
            </w:r>
          </w:p>
        </w:tc>
      </w:tr>
      <w:tr w:rsidR="002C5015" w14:paraId="6639160A"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6D0A11A5" w14:textId="77777777" w:rsidR="002C5015" w:rsidRPr="003100AF" w:rsidRDefault="002C5015"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3653DD1B" w14:textId="3E356B2B" w:rsidR="002C5015" w:rsidRDefault="00DE033C" w:rsidP="00C34B30">
            <w:pPr>
              <w:pStyle w:val="TableText10"/>
              <w:rPr>
                <w:rFonts w:cs="Arial"/>
              </w:rPr>
            </w:pPr>
            <w:r>
              <w:rPr>
                <w:rFonts w:cs="Arial"/>
              </w:rPr>
              <w:t>12-12-24</w:t>
            </w:r>
          </w:p>
        </w:tc>
        <w:tc>
          <w:tcPr>
            <w:tcW w:w="2797" w:type="dxa"/>
            <w:tcBorders>
              <w:top w:val="single" w:sz="4" w:space="0" w:color="auto"/>
              <w:left w:val="single" w:sz="4" w:space="0" w:color="auto"/>
              <w:bottom w:val="single" w:sz="4" w:space="0" w:color="auto"/>
              <w:right w:val="single" w:sz="4" w:space="0" w:color="auto"/>
            </w:tcBorders>
          </w:tcPr>
          <w:p w14:paraId="4A561984" w14:textId="7F6BF198" w:rsidR="002C5015" w:rsidRDefault="00DE033C" w:rsidP="00C34B30">
            <w:pPr>
              <w:pStyle w:val="TableText10"/>
              <w:rPr>
                <w:rFonts w:cs="Arial"/>
              </w:rPr>
            </w:pPr>
            <w:r>
              <w:rPr>
                <w:rFonts w:cs="Arial"/>
              </w:rPr>
              <w:t>Barb Suever</w:t>
            </w:r>
          </w:p>
        </w:tc>
        <w:tc>
          <w:tcPr>
            <w:tcW w:w="4096" w:type="dxa"/>
            <w:tcBorders>
              <w:top w:val="single" w:sz="4" w:space="0" w:color="auto"/>
              <w:left w:val="single" w:sz="4" w:space="0" w:color="auto"/>
              <w:bottom w:val="single" w:sz="4" w:space="0" w:color="auto"/>
              <w:right w:val="single" w:sz="4" w:space="0" w:color="auto"/>
            </w:tcBorders>
          </w:tcPr>
          <w:p w14:paraId="641DCC72" w14:textId="7EF6FF41" w:rsidR="002C5015" w:rsidRDefault="00DE033C" w:rsidP="00C34B30">
            <w:pPr>
              <w:pStyle w:val="TableText10Bullet"/>
              <w:numPr>
                <w:ilvl w:val="0"/>
                <w:numId w:val="0"/>
              </w:numPr>
              <w:tabs>
                <w:tab w:val="left" w:pos="720"/>
              </w:tabs>
            </w:pPr>
            <w:r>
              <w:t>Added Section 20</w:t>
            </w:r>
          </w:p>
        </w:tc>
      </w:tr>
      <w:tr w:rsidR="002C5015" w14:paraId="352A97F6"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4D7B01B6" w14:textId="77777777" w:rsidR="002C5015" w:rsidRPr="003100AF" w:rsidRDefault="002C5015"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02FD819B" w14:textId="49761F0C" w:rsidR="002C5015" w:rsidRDefault="0062413D" w:rsidP="00C34B30">
            <w:pPr>
              <w:pStyle w:val="TableText10"/>
              <w:rPr>
                <w:rFonts w:cs="Arial"/>
              </w:rPr>
            </w:pPr>
            <w:r>
              <w:rPr>
                <w:rFonts w:cs="Arial"/>
              </w:rPr>
              <w:t>4/3/2025</w:t>
            </w:r>
          </w:p>
        </w:tc>
        <w:tc>
          <w:tcPr>
            <w:tcW w:w="2797" w:type="dxa"/>
            <w:tcBorders>
              <w:top w:val="single" w:sz="4" w:space="0" w:color="auto"/>
              <w:left w:val="single" w:sz="4" w:space="0" w:color="auto"/>
              <w:bottom w:val="single" w:sz="4" w:space="0" w:color="auto"/>
              <w:right w:val="single" w:sz="4" w:space="0" w:color="auto"/>
            </w:tcBorders>
          </w:tcPr>
          <w:p w14:paraId="5261CCA8" w14:textId="2771D172" w:rsidR="002C5015" w:rsidRDefault="0062413D" w:rsidP="00C34B30">
            <w:pPr>
              <w:pStyle w:val="TableText10"/>
              <w:rPr>
                <w:rFonts w:cs="Arial"/>
              </w:rPr>
            </w:pPr>
            <w:r>
              <w:rPr>
                <w:rFonts w:cs="Arial"/>
              </w:rPr>
              <w:t>Angie Prichard</w:t>
            </w:r>
          </w:p>
        </w:tc>
        <w:tc>
          <w:tcPr>
            <w:tcW w:w="4096" w:type="dxa"/>
            <w:tcBorders>
              <w:top w:val="single" w:sz="4" w:space="0" w:color="auto"/>
              <w:left w:val="single" w:sz="4" w:space="0" w:color="auto"/>
              <w:bottom w:val="single" w:sz="4" w:space="0" w:color="auto"/>
              <w:right w:val="single" w:sz="4" w:space="0" w:color="auto"/>
            </w:tcBorders>
          </w:tcPr>
          <w:p w14:paraId="0CF52F77" w14:textId="152474A1" w:rsidR="002C5015" w:rsidRDefault="0062413D" w:rsidP="00C34B30">
            <w:pPr>
              <w:pStyle w:val="TableText10Bullet"/>
              <w:numPr>
                <w:ilvl w:val="0"/>
                <w:numId w:val="0"/>
              </w:numPr>
              <w:tabs>
                <w:tab w:val="left" w:pos="720"/>
              </w:tabs>
            </w:pPr>
            <w:r>
              <w:t xml:space="preserve">Added Sections: </w:t>
            </w:r>
            <w:r w:rsidR="00D46F6B">
              <w:t>10.6, 12, 13, &amp; 14</w:t>
            </w:r>
          </w:p>
        </w:tc>
      </w:tr>
      <w:tr w:rsidR="00151952" w14:paraId="570A9102" w14:textId="77777777" w:rsidTr="00A01908">
        <w:trPr>
          <w:cantSplit/>
        </w:trPr>
        <w:tc>
          <w:tcPr>
            <w:tcW w:w="1048" w:type="dxa"/>
            <w:tcBorders>
              <w:top w:val="single" w:sz="4" w:space="0" w:color="auto"/>
              <w:left w:val="single" w:sz="4" w:space="0" w:color="auto"/>
              <w:bottom w:val="single" w:sz="4" w:space="0" w:color="auto"/>
              <w:right w:val="single" w:sz="4" w:space="0" w:color="auto"/>
            </w:tcBorders>
          </w:tcPr>
          <w:p w14:paraId="02FF1D36" w14:textId="77777777" w:rsidR="00151952" w:rsidRPr="003100AF" w:rsidRDefault="00151952" w:rsidP="00C34B30">
            <w:pPr>
              <w:pStyle w:val="TableText10"/>
              <w:rPr>
                <w:rFonts w:cs="Arial"/>
              </w:rPr>
            </w:pPr>
          </w:p>
        </w:tc>
        <w:tc>
          <w:tcPr>
            <w:tcW w:w="1222" w:type="dxa"/>
            <w:tcBorders>
              <w:top w:val="single" w:sz="4" w:space="0" w:color="auto"/>
              <w:left w:val="single" w:sz="4" w:space="0" w:color="auto"/>
              <w:bottom w:val="single" w:sz="4" w:space="0" w:color="auto"/>
              <w:right w:val="single" w:sz="4" w:space="0" w:color="auto"/>
            </w:tcBorders>
          </w:tcPr>
          <w:p w14:paraId="10103FA4" w14:textId="23062C7B" w:rsidR="00151952" w:rsidRDefault="00151952" w:rsidP="00C34B30">
            <w:pPr>
              <w:pStyle w:val="TableText10"/>
              <w:rPr>
                <w:rFonts w:cs="Arial"/>
              </w:rPr>
            </w:pPr>
            <w:r>
              <w:rPr>
                <w:rFonts w:cs="Arial"/>
              </w:rPr>
              <w:t>10/29/25</w:t>
            </w:r>
          </w:p>
        </w:tc>
        <w:tc>
          <w:tcPr>
            <w:tcW w:w="2797" w:type="dxa"/>
            <w:tcBorders>
              <w:top w:val="single" w:sz="4" w:space="0" w:color="auto"/>
              <w:left w:val="single" w:sz="4" w:space="0" w:color="auto"/>
              <w:bottom w:val="single" w:sz="4" w:space="0" w:color="auto"/>
              <w:right w:val="single" w:sz="4" w:space="0" w:color="auto"/>
            </w:tcBorders>
          </w:tcPr>
          <w:p w14:paraId="5A6631B3" w14:textId="0D1544F2" w:rsidR="00151952" w:rsidRDefault="00151952" w:rsidP="00C34B30">
            <w:pPr>
              <w:pStyle w:val="TableText10"/>
              <w:rPr>
                <w:rFonts w:cs="Arial"/>
              </w:rPr>
            </w:pPr>
            <w:r>
              <w:rPr>
                <w:rFonts w:cs="Arial"/>
              </w:rPr>
              <w:t>Angie Prichard</w:t>
            </w:r>
          </w:p>
        </w:tc>
        <w:tc>
          <w:tcPr>
            <w:tcW w:w="4096" w:type="dxa"/>
            <w:tcBorders>
              <w:top w:val="single" w:sz="4" w:space="0" w:color="auto"/>
              <w:left w:val="single" w:sz="4" w:space="0" w:color="auto"/>
              <w:bottom w:val="single" w:sz="4" w:space="0" w:color="auto"/>
              <w:right w:val="single" w:sz="4" w:space="0" w:color="auto"/>
            </w:tcBorders>
          </w:tcPr>
          <w:p w14:paraId="1D8D7692" w14:textId="5EC7FEB0" w:rsidR="00151952" w:rsidRDefault="00151952" w:rsidP="00C34B30">
            <w:pPr>
              <w:pStyle w:val="TableText10Bullet"/>
              <w:numPr>
                <w:ilvl w:val="0"/>
                <w:numId w:val="0"/>
              </w:numPr>
              <w:tabs>
                <w:tab w:val="left" w:pos="720"/>
              </w:tabs>
            </w:pPr>
            <w:r>
              <w:t>Updated 10.1 How to Procure New PC’s and User Devices</w:t>
            </w:r>
          </w:p>
        </w:tc>
      </w:tr>
    </w:tbl>
    <w:p w14:paraId="03A27C57" w14:textId="77777777" w:rsidR="00F5226F" w:rsidRPr="00631247" w:rsidRDefault="00F5226F" w:rsidP="002C5015">
      <w:pPr>
        <w:pStyle w:val="Heading2"/>
        <w:numPr>
          <w:ilvl w:val="0"/>
          <w:numId w:val="0"/>
        </w:numPr>
      </w:pPr>
    </w:p>
    <w:sectPr w:rsidR="00F5226F" w:rsidRPr="00631247" w:rsidSect="008C3A0D">
      <w:headerReference w:type="default" r:id="rId277"/>
      <w:footerReference w:type="default" r:id="rId278"/>
      <w:pgSz w:w="12240" w:h="15840" w:code="1"/>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F1197" w14:textId="77777777" w:rsidR="00080496" w:rsidRDefault="00080496">
      <w:r>
        <w:separator/>
      </w:r>
    </w:p>
    <w:p w14:paraId="2302A78C" w14:textId="77777777" w:rsidR="00080496" w:rsidRDefault="00080496"/>
  </w:endnote>
  <w:endnote w:type="continuationSeparator" w:id="0">
    <w:p w14:paraId="03F9CDDB" w14:textId="77777777" w:rsidR="00080496" w:rsidRDefault="00080496">
      <w:r>
        <w:continuationSeparator/>
      </w:r>
    </w:p>
    <w:p w14:paraId="215AF1AC" w14:textId="77777777" w:rsidR="00080496" w:rsidRDefault="00080496"/>
  </w:endnote>
  <w:endnote w:type="continuationNotice" w:id="1">
    <w:p w14:paraId="562766FB" w14:textId="77777777" w:rsidR="00080496" w:rsidRDefault="00080496">
      <w:pPr>
        <w:spacing w:before="0" w:after="0"/>
      </w:pPr>
    </w:p>
    <w:p w14:paraId="40A68852" w14:textId="77777777" w:rsidR="00080496" w:rsidRDefault="000804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Symbol">
    <w:altName w:val="Calibri"/>
    <w:charset w:val="01"/>
    <w:family w:val="auto"/>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651018" w:rsidRDefault="00651018" w:rsidP="00FC6830">
    <w:pPr>
      <w:pStyle w:val="Footer"/>
      <w:spacing w:before="120"/>
    </w:pPr>
    <w:r>
      <w:t>K&amp;M version 2.0</w:t>
    </w:r>
    <w:r>
      <w:tab/>
    </w:r>
    <w:r>
      <w:fldChar w:fldCharType="begin"/>
    </w:r>
    <w:r>
      <w:instrText xml:space="preserve"> PAGE   \* MERGEFORMAT </w:instrText>
    </w:r>
    <w:r>
      <w:fldChar w:fldCharType="separate"/>
    </w:r>
    <w:r w:rsidR="003C7CD9">
      <w:rPr>
        <w:noProof/>
      </w:rPr>
      <w:t>14</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651018" w:rsidRDefault="00651018" w:rsidP="00A12E5A">
    <w:pPr>
      <w:pStyle w:val="Footer"/>
      <w:spacing w:before="120"/>
    </w:pPr>
    <w:r>
      <w:t>UM Version X.X</w:t>
    </w:r>
    <w:r>
      <w:tab/>
    </w:r>
    <w:r>
      <w:fldChar w:fldCharType="begin"/>
    </w:r>
    <w:r>
      <w:instrText xml:space="preserve"> PAGE   \* MERGEFORMAT </w:instrText>
    </w:r>
    <w:r>
      <w:fldChar w:fldCharType="separate"/>
    </w:r>
    <w:r w:rsidR="003C7CD9">
      <w:rPr>
        <w:noProof/>
      </w:rPr>
      <w:t>12</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90A5" w14:textId="77777777" w:rsidR="00080496" w:rsidRDefault="00080496">
      <w:r>
        <w:separator/>
      </w:r>
    </w:p>
    <w:p w14:paraId="5A45C642" w14:textId="77777777" w:rsidR="00080496" w:rsidRDefault="00080496"/>
  </w:footnote>
  <w:footnote w:type="continuationSeparator" w:id="0">
    <w:p w14:paraId="71B813FB" w14:textId="77777777" w:rsidR="00080496" w:rsidRDefault="00080496">
      <w:r>
        <w:continuationSeparator/>
      </w:r>
    </w:p>
  </w:footnote>
  <w:footnote w:type="continuationNotice" w:id="1">
    <w:p w14:paraId="5B7D45BE" w14:textId="77777777" w:rsidR="00080496" w:rsidRDefault="00080496">
      <w:pPr>
        <w:spacing w:before="0" w:after="0"/>
      </w:pPr>
    </w:p>
    <w:p w14:paraId="6FE97BC3" w14:textId="77777777" w:rsidR="00080496" w:rsidRDefault="000804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7DFB244D" w:rsidR="00651018" w:rsidRPr="00D40673" w:rsidRDefault="00651018" w:rsidP="00A12E5A">
    <w:pPr>
      <w:pStyle w:val="Header"/>
    </w:pPr>
    <w:r w:rsidRPr="00D40673">
      <w:t>K&amp;M Tire</w:t>
    </w:r>
    <w:r w:rsidRPr="00D40673">
      <w:tab/>
    </w:r>
    <w:r w:rsidRPr="00D40673">
      <w:rPr>
        <w:noProof/>
      </w:rPr>
      <w:fldChar w:fldCharType="begin"/>
    </w:r>
    <w:r w:rsidRPr="00D40673">
      <w:rPr>
        <w:noProof/>
      </w:rPr>
      <w:instrText xml:space="preserve"> STYLEREF  "Front Matter Header"  \* MERGEFORMAT </w:instrText>
    </w:r>
    <w:r w:rsidRPr="00D40673">
      <w:rPr>
        <w:noProof/>
      </w:rPr>
      <w:fldChar w:fldCharType="separate"/>
    </w:r>
    <w:r w:rsidR="00151952">
      <w:rPr>
        <w:noProof/>
      </w:rPr>
      <w:t>Table of Contents</w:t>
    </w:r>
    <w:r w:rsidRPr="00D40673">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5A741338" w:rsidR="00651018" w:rsidRDefault="00651018"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151952" w:rsidRPr="00151952">
      <w:rPr>
        <w:b/>
        <w:bCs/>
        <w:noProof/>
      </w:rPr>
      <w:t>Appendix A: Revision</w:t>
    </w:r>
    <w:r w:rsidR="00151952">
      <w:rPr>
        <w:noProof/>
      </w:rPr>
      <w:t xml:space="preserve">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55E"/>
    <w:multiLevelType w:val="hybridMultilevel"/>
    <w:tmpl w:val="A882EF9C"/>
    <w:lvl w:ilvl="0" w:tplc="D4BCC3F4">
      <w:start w:val="1"/>
      <w:numFmt w:val="decimal"/>
      <w:lvlText w:val="%1."/>
      <w:lvlJc w:val="left"/>
      <w:pPr>
        <w:ind w:left="-180" w:hanging="360"/>
      </w:pPr>
      <w:rPr>
        <w:b w:val="0"/>
        <w:bCs w:val="0"/>
        <w:sz w:val="22"/>
        <w:szCs w:val="22"/>
      </w:rPr>
    </w:lvl>
    <w:lvl w:ilvl="1" w:tplc="DFBEFE58">
      <w:start w:val="1"/>
      <w:numFmt w:val="lowerLetter"/>
      <w:lvlText w:val="%2."/>
      <w:lvlJc w:val="left"/>
      <w:pPr>
        <w:ind w:left="540" w:hanging="360"/>
      </w:pPr>
      <w:rPr>
        <w:b w:val="0"/>
        <w:bCs w:val="0"/>
        <w:sz w:val="22"/>
        <w:szCs w:val="22"/>
      </w:rPr>
    </w:lvl>
    <w:lvl w:ilvl="2" w:tplc="04090001">
      <w:start w:val="1"/>
      <w:numFmt w:val="bullet"/>
      <w:lvlText w:val=""/>
      <w:lvlJc w:val="left"/>
      <w:pPr>
        <w:ind w:left="1260" w:hanging="180"/>
      </w:pPr>
      <w:rPr>
        <w:rFonts w:ascii="Symbol" w:hAnsi="Symbol" w:hint="default"/>
      </w:rPr>
    </w:lvl>
    <w:lvl w:ilvl="3" w:tplc="04090003">
      <w:start w:val="1"/>
      <w:numFmt w:val="bullet"/>
      <w:lvlText w:val="o"/>
      <w:lvlJc w:val="left"/>
      <w:pPr>
        <w:ind w:left="1980" w:hanging="360"/>
      </w:pPr>
      <w:rPr>
        <w:rFonts w:ascii="Courier New" w:hAnsi="Courier New" w:cs="Courier New" w:hint="default"/>
      </w:rPr>
    </w:lvl>
    <w:lvl w:ilvl="4" w:tplc="04090005">
      <w:start w:val="1"/>
      <w:numFmt w:val="bullet"/>
      <w:lvlText w:val=""/>
      <w:lvlJc w:val="left"/>
      <w:pPr>
        <w:ind w:left="2700" w:hanging="360"/>
      </w:pPr>
      <w:rPr>
        <w:rFonts w:ascii="Wingdings" w:hAnsi="Wingdings" w:hint="default"/>
      </w:rPr>
    </w:lvl>
    <w:lvl w:ilvl="5" w:tplc="0409001B">
      <w:start w:val="1"/>
      <w:numFmt w:val="lowerRoman"/>
      <w:lvlText w:val="%6."/>
      <w:lvlJc w:val="right"/>
      <w:pPr>
        <w:ind w:left="3420" w:hanging="180"/>
      </w:pPr>
    </w:lvl>
    <w:lvl w:ilvl="6" w:tplc="04090017">
      <w:start w:val="1"/>
      <w:numFmt w:val="lowerLetter"/>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 w15:restartNumberingAfterBreak="0">
    <w:nsid w:val="00283839"/>
    <w:multiLevelType w:val="hybridMultilevel"/>
    <w:tmpl w:val="374CC5CE"/>
    <w:lvl w:ilvl="0" w:tplc="0409000F">
      <w:start w:val="1"/>
      <w:numFmt w:val="decimal"/>
      <w:lvlText w:val="%1."/>
      <w:lvlJc w:val="left"/>
      <w:pPr>
        <w:ind w:left="720" w:hanging="360"/>
      </w:pPr>
    </w:lvl>
    <w:lvl w:ilvl="1" w:tplc="E16A5B7E">
      <w:start w:val="1"/>
      <w:numFmt w:val="decimal"/>
      <w:lvlText w:val="%2."/>
      <w:lvlJc w:val="left"/>
      <w:pPr>
        <w:ind w:left="1440" w:hanging="360"/>
      </w:pPr>
      <w:rPr>
        <w:b w:val="0"/>
        <w:bCs w:val="0"/>
        <w:sz w:val="28"/>
        <w:szCs w:val="28"/>
      </w:rPr>
    </w:lvl>
    <w:lvl w:ilvl="2" w:tplc="04090019">
      <w:start w:val="1"/>
      <w:numFmt w:val="lowerLetter"/>
      <w:lvlText w:val="%3."/>
      <w:lvlJc w:val="left"/>
      <w:pPr>
        <w:ind w:left="216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07E06CF"/>
    <w:multiLevelType w:val="hybridMultilevel"/>
    <w:tmpl w:val="971460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160" w:hanging="18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bullet"/>
      <w:lvlText w:val=""/>
      <w:lvlJc w:val="left"/>
      <w:pPr>
        <w:ind w:left="3600" w:hanging="360"/>
      </w:pPr>
      <w:rPr>
        <w:rFonts w:ascii="Wingdings" w:hAnsi="Wingdings"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09209D5"/>
    <w:multiLevelType w:val="hybridMultilevel"/>
    <w:tmpl w:val="DDF6CC9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4"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00C401A7"/>
    <w:multiLevelType w:val="hybridMultilevel"/>
    <w:tmpl w:val="4A7E514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022F61E4"/>
    <w:multiLevelType w:val="hybridMultilevel"/>
    <w:tmpl w:val="A3DE1698"/>
    <w:lvl w:ilvl="0" w:tplc="FFFFFFFF">
      <w:start w:val="1"/>
      <w:numFmt w:val="decimal"/>
      <w:lvlText w:val="%1."/>
      <w:lvlJc w:val="left"/>
      <w:pPr>
        <w:ind w:left="720" w:hanging="360"/>
      </w:pPr>
      <w:rPr>
        <w:b w:val="0"/>
        <w:bCs w:val="0"/>
        <w:sz w:val="22"/>
        <w:szCs w:val="22"/>
      </w:rPr>
    </w:lvl>
    <w:lvl w:ilvl="1" w:tplc="FFFFFFFF">
      <w:start w:val="1"/>
      <w:numFmt w:val="lowerLetter"/>
      <w:lvlText w:val="%2."/>
      <w:lvlJc w:val="left"/>
      <w:pPr>
        <w:ind w:left="1440" w:hanging="360"/>
      </w:pPr>
    </w:lvl>
    <w:lvl w:ilvl="2" w:tplc="0409001B">
      <w:start w:val="1"/>
      <w:numFmt w:val="lowerRoman"/>
      <w:lvlText w:val="%3."/>
      <w:lvlJc w:val="right"/>
      <w:pPr>
        <w:ind w:left="198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23C70C6"/>
    <w:multiLevelType w:val="hybridMultilevel"/>
    <w:tmpl w:val="864203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CC6A6B"/>
    <w:multiLevelType w:val="hybridMultilevel"/>
    <w:tmpl w:val="CAD4B56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030210AB"/>
    <w:multiLevelType w:val="hybridMultilevel"/>
    <w:tmpl w:val="D62ABCBE"/>
    <w:lvl w:ilvl="0" w:tplc="FFFFFFFF">
      <w:start w:val="1"/>
      <w:numFmt w:val="lowerLetter"/>
      <w:lvlText w:val="%1."/>
      <w:lvlJc w:val="left"/>
      <w:pPr>
        <w:ind w:left="1440" w:hanging="360"/>
      </w:pPr>
    </w:lvl>
    <w:lvl w:ilvl="1" w:tplc="FFFFFFFF">
      <w:start w:val="1"/>
      <w:numFmt w:val="upperRoman"/>
      <w:lvlText w:val="%2."/>
      <w:lvlJc w:val="right"/>
      <w:pPr>
        <w:ind w:left="144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03A03FA8"/>
    <w:multiLevelType w:val="multilevel"/>
    <w:tmpl w:val="030C3822"/>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Letter"/>
      <w:lvlText w:val="%3."/>
      <w:lvlJc w:val="left"/>
      <w:pPr>
        <w:ind w:left="1080" w:hanging="360"/>
      </w:pPr>
    </w:lvl>
    <w:lvl w:ilvl="3">
      <w:start w:val="1"/>
      <w:numFmt w:val="lowerRoman"/>
      <w:lvlText w:val="%4."/>
      <w:lvlJc w:val="right"/>
      <w:pPr>
        <w:ind w:left="1440" w:hanging="360"/>
      </w:pPr>
    </w:lvl>
    <w:lvl w:ilvl="4">
      <w:start w:val="1"/>
      <w:numFmt w:val="lowerRoman"/>
      <w:lvlText w:val="%5."/>
      <w:lvlJc w:val="righ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3AE528B"/>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417268C"/>
    <w:multiLevelType w:val="multilevel"/>
    <w:tmpl w:val="A79EFDF2"/>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Letter"/>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41A7EEA"/>
    <w:multiLevelType w:val="hybridMultilevel"/>
    <w:tmpl w:val="42FC1E48"/>
    <w:lvl w:ilvl="0" w:tplc="FFFFFFFF">
      <w:start w:val="1"/>
      <w:numFmt w:val="lowerRoman"/>
      <w:lvlText w:val="%1."/>
      <w:lvlJc w:val="right"/>
      <w:pPr>
        <w:ind w:left="2340" w:hanging="360"/>
      </w:pPr>
      <w:rPr>
        <w:b w:val="0"/>
        <w:bCs w:val="0"/>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4" w15:restartNumberingAfterBreak="0">
    <w:nsid w:val="046846CF"/>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4CE0F20"/>
    <w:multiLevelType w:val="singleLevel"/>
    <w:tmpl w:val="D59AEB60"/>
    <w:lvl w:ilvl="0">
      <w:start w:val="1"/>
      <w:numFmt w:val="lowerLetter"/>
      <w:lvlText w:val="%1."/>
      <w:lvlJc w:val="left"/>
      <w:pPr>
        <w:ind w:left="1080" w:hanging="360"/>
      </w:pPr>
      <w:rPr>
        <w:rFonts w:hint="default"/>
        <w:b w:val="0"/>
        <w:bCs w:val="0"/>
        <w:sz w:val="22"/>
        <w:szCs w:val="22"/>
      </w:rPr>
    </w:lvl>
  </w:abstractNum>
  <w:abstractNum w:abstractNumId="17" w15:restartNumberingAfterBreak="0">
    <w:nsid w:val="057E6667"/>
    <w:multiLevelType w:val="hybridMultilevel"/>
    <w:tmpl w:val="8F44AB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5FB1296"/>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6F17C51"/>
    <w:multiLevelType w:val="hybridMultilevel"/>
    <w:tmpl w:val="18AE1A32"/>
    <w:lvl w:ilvl="0" w:tplc="FFFFFFFF">
      <w:start w:val="1"/>
      <w:numFmt w:val="decimal"/>
      <w:lvlText w:val="%1."/>
      <w:lvlJc w:val="left"/>
      <w:pPr>
        <w:ind w:left="720" w:hanging="360"/>
      </w:pPr>
      <w:rPr>
        <w:b w:val="0"/>
        <w:bCs w:val="0"/>
        <w:sz w:val="22"/>
        <w:szCs w:val="22"/>
      </w:rPr>
    </w:lvl>
    <w:lvl w:ilvl="1" w:tplc="FFFFFFFF">
      <w:start w:val="1"/>
      <w:numFmt w:val="lowerLetter"/>
      <w:lvlText w:val="%2."/>
      <w:lvlJc w:val="left"/>
      <w:pPr>
        <w:ind w:left="1440" w:hanging="360"/>
      </w:pPr>
    </w:lvl>
    <w:lvl w:ilvl="2" w:tplc="0409001B">
      <w:start w:val="1"/>
      <w:numFmt w:val="lowerRoman"/>
      <w:lvlText w:val="%3."/>
      <w:lvlJc w:val="right"/>
      <w:pPr>
        <w:ind w:left="2880" w:hanging="360"/>
      </w:pPr>
    </w:lvl>
    <w:lvl w:ilvl="3" w:tplc="FFFFFFFF">
      <w:start w:val="1"/>
      <w:numFmt w:val="bullet"/>
      <w:lvlText w:val="o"/>
      <w:lvlJc w:val="left"/>
      <w:pPr>
        <w:ind w:left="2880" w:hanging="360"/>
      </w:pPr>
      <w:rPr>
        <w:rFonts w:ascii="Courier New" w:hAnsi="Courier New" w:cs="Courier New" w:hint="default"/>
        <w:sz w:val="22"/>
        <w:szCs w:val="22"/>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7126E09"/>
    <w:multiLevelType w:val="hybridMultilevel"/>
    <w:tmpl w:val="311C57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7B0111E"/>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88D2768"/>
    <w:multiLevelType w:val="hybridMultilevel"/>
    <w:tmpl w:val="667E5F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AB287F"/>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09733343"/>
    <w:multiLevelType w:val="hybridMultilevel"/>
    <w:tmpl w:val="75AE36A6"/>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ascii="Calibri" w:hAnsi="Calibri" w:cs="Times New Roman" w:hint="default"/>
      </w:rPr>
    </w:lvl>
    <w:lvl w:ilvl="2" w:tplc="FFFFFFFF">
      <w:start w:val="1"/>
      <w:numFmt w:val="lowerRoman"/>
      <w:lvlText w:val="%3."/>
      <w:lvlJc w:val="right"/>
      <w:pPr>
        <w:ind w:left="2160" w:hanging="180"/>
      </w:pPr>
      <w:rPr>
        <w:rFonts w:ascii="Calibri" w:hAnsi="Calibri" w:cs="Times New Roman" w:hint="default"/>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5"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27" w15:restartNumberingAfterBreak="0">
    <w:nsid w:val="0AAE5CC9"/>
    <w:multiLevelType w:val="multilevel"/>
    <w:tmpl w:val="C23E3AEA"/>
    <w:lvl w:ilvl="0">
      <w:start w:val="1"/>
      <w:numFmt w:val="decimal"/>
      <w:lvlText w:val="%1)"/>
      <w:lvlJc w:val="left"/>
      <w:pPr>
        <w:ind w:left="360" w:hanging="360"/>
      </w:pPr>
      <w:rPr>
        <w:b w:val="0"/>
        <w:bCs w:val="0"/>
        <w:sz w:val="22"/>
        <w:szCs w:val="22"/>
      </w:rPr>
    </w:lvl>
    <w:lvl w:ilvl="1">
      <w:start w:val="1"/>
      <w:numFmt w:val="decimal"/>
      <w:lvlText w:val="%2."/>
      <w:lvlJc w:val="left"/>
      <w:pPr>
        <w:ind w:left="720" w:hanging="360"/>
      </w:pPr>
    </w:lvl>
    <w:lvl w:ilvl="2">
      <w:start w:val="1"/>
      <w:numFmt w:val="lowerLetter"/>
      <w:lvlText w:val="%3."/>
      <w:lvlJc w:val="left"/>
      <w:pPr>
        <w:ind w:left="1080" w:hanging="360"/>
      </w:pPr>
      <w:rPr>
        <w:rFonts w:hint="default"/>
        <w:b w:val="0"/>
        <w:bCs w:val="0"/>
        <w:sz w:val="22"/>
        <w:szCs w:val="22"/>
      </w:rPr>
    </w:lvl>
    <w:lvl w:ilvl="3">
      <w:start w:val="1"/>
      <w:numFmt w:val="lowerRoman"/>
      <w:lvlText w:val="%4."/>
      <w:lvlJc w:val="right"/>
      <w:pPr>
        <w:ind w:left="1440" w:hanging="360"/>
      </w:p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0AC971BD"/>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AE94F29"/>
    <w:multiLevelType w:val="hybridMultilevel"/>
    <w:tmpl w:val="650607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BA26EC3"/>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1" w15:restartNumberingAfterBreak="0">
    <w:nsid w:val="0BCA0247"/>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BF57716"/>
    <w:multiLevelType w:val="hybridMultilevel"/>
    <w:tmpl w:val="8ABE2CF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04090019">
      <w:start w:val="1"/>
      <w:numFmt w:val="lowerLetter"/>
      <w:lvlText w:val="%3."/>
      <w:lvlJc w:val="left"/>
      <w:pPr>
        <w:ind w:left="1440" w:hanging="360"/>
      </w:pPr>
    </w:lvl>
    <w:lvl w:ilvl="3" w:tplc="FFFFFFFF">
      <w:start w:val="1"/>
      <w:numFmt w:val="bullet"/>
      <w:lvlText w:val="o"/>
      <w:lvlJc w:val="left"/>
      <w:pPr>
        <w:ind w:left="3060" w:hanging="360"/>
      </w:pPr>
      <w:rPr>
        <w:rFonts w:ascii="Courier New" w:hAnsi="Courier New" w:cs="Courier New" w:hint="default"/>
      </w:rPr>
    </w:lvl>
    <w:lvl w:ilvl="4" w:tplc="FFFFFFFF">
      <w:start w:val="1"/>
      <w:numFmt w:val="bullet"/>
      <w:lvlText w:val=""/>
      <w:lvlJc w:val="left"/>
      <w:pPr>
        <w:ind w:left="3600" w:hanging="360"/>
      </w:pPr>
      <w:rPr>
        <w:rFonts w:ascii="Wingdings" w:hAnsi="Wingdings"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D9E0B0A"/>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4"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E603B20"/>
    <w:multiLevelType w:val="hybridMultilevel"/>
    <w:tmpl w:val="E0747924"/>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6" w15:restartNumberingAfterBreak="0">
    <w:nsid w:val="0EA628C1"/>
    <w:multiLevelType w:val="hybridMultilevel"/>
    <w:tmpl w:val="1BD04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EB605BA"/>
    <w:multiLevelType w:val="hybridMultilevel"/>
    <w:tmpl w:val="EEC0F64C"/>
    <w:lvl w:ilvl="0" w:tplc="FFFFFFFF">
      <w:start w:val="1"/>
      <w:numFmt w:val="lowerRoman"/>
      <w:lvlText w:val="%1."/>
      <w:lvlJc w:val="right"/>
      <w:pPr>
        <w:ind w:left="1800" w:hanging="18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079162B"/>
    <w:multiLevelType w:val="hybridMultilevel"/>
    <w:tmpl w:val="4244A9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9B26A91A">
      <w:start w:val="1"/>
      <w:numFmt w:val="bullet"/>
      <w:lvlText w:val="o"/>
      <w:lvlJc w:val="left"/>
      <w:pPr>
        <w:ind w:left="2880" w:hanging="360"/>
      </w:pPr>
      <w:rPr>
        <w:rFonts w:ascii="Courier New" w:hAnsi="Courier New" w:cs="Courier New"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0C61EA0"/>
    <w:multiLevelType w:val="hybridMultilevel"/>
    <w:tmpl w:val="C556F8A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3">
      <w:start w:val="1"/>
      <w:numFmt w:val="bullet"/>
      <w:lvlText w:val="o"/>
      <w:lvlJc w:val="left"/>
      <w:pPr>
        <w:ind w:left="3240" w:hanging="360"/>
      </w:pPr>
      <w:rPr>
        <w:rFonts w:ascii="Courier New" w:hAnsi="Courier New" w:cs="Courier New" w:hint="default"/>
      </w:rPr>
    </w:lvl>
    <w:lvl w:ilvl="4" w:tplc="04090001">
      <w:start w:val="1"/>
      <w:numFmt w:val="bullet"/>
      <w:lvlText w:val=""/>
      <w:lvlJc w:val="left"/>
      <w:pPr>
        <w:ind w:left="3960" w:hanging="360"/>
      </w:pPr>
      <w:rPr>
        <w:rFonts w:ascii="Symbol" w:hAnsi="Symbol" w:hint="default"/>
      </w:r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1"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2" w15:restartNumberingAfterBreak="0">
    <w:nsid w:val="11680262"/>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1C0243F"/>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1D66025"/>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25C15DE"/>
    <w:multiLevelType w:val="hybridMultilevel"/>
    <w:tmpl w:val="2000292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0F">
      <w:start w:val="1"/>
      <w:numFmt w:val="decimal"/>
      <w:lvlText w:val="%3."/>
      <w:lvlJc w:val="left"/>
      <w:pPr>
        <w:ind w:left="216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12D81ACB"/>
    <w:multiLevelType w:val="multilevel"/>
    <w:tmpl w:val="030C3822"/>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Letter"/>
      <w:lvlText w:val="%3."/>
      <w:lvlJc w:val="left"/>
      <w:pPr>
        <w:ind w:left="1080" w:hanging="360"/>
      </w:pPr>
    </w:lvl>
    <w:lvl w:ilvl="3">
      <w:start w:val="1"/>
      <w:numFmt w:val="lowerRoman"/>
      <w:lvlText w:val="%4."/>
      <w:lvlJc w:val="right"/>
      <w:pPr>
        <w:ind w:left="1440" w:hanging="360"/>
      </w:pPr>
    </w:lvl>
    <w:lvl w:ilvl="4">
      <w:start w:val="1"/>
      <w:numFmt w:val="lowerRoman"/>
      <w:lvlText w:val="%5."/>
      <w:lvlJc w:val="righ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13486F72"/>
    <w:multiLevelType w:val="hybridMultilevel"/>
    <w:tmpl w:val="F424C0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4A3A03"/>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34C6C02"/>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13E3133D"/>
    <w:multiLevelType w:val="hybridMultilevel"/>
    <w:tmpl w:val="9B44176C"/>
    <w:lvl w:ilvl="0" w:tplc="9BBC2110">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135271"/>
    <w:multiLevelType w:val="hybridMultilevel"/>
    <w:tmpl w:val="4F7C9848"/>
    <w:lvl w:ilvl="0" w:tplc="6A92F2F6">
      <w:start w:val="1"/>
      <w:numFmt w:val="decimal"/>
      <w:lvlText w:val="%1."/>
      <w:lvlJc w:val="left"/>
      <w:pPr>
        <w:ind w:left="1080" w:hanging="360"/>
      </w:pPr>
      <w:rPr>
        <w:rFonts w:hint="default"/>
      </w:rPr>
    </w:lvl>
    <w:lvl w:ilvl="1" w:tplc="E6D4D392">
      <w:start w:val="1"/>
      <w:numFmt w:val="lowerLetter"/>
      <w:lvlText w:val="%2."/>
      <w:lvlJc w:val="left"/>
      <w:pPr>
        <w:ind w:left="1890" w:hanging="360"/>
      </w:pPr>
      <w:rPr>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1436048E"/>
    <w:multiLevelType w:val="hybridMultilevel"/>
    <w:tmpl w:val="DD1896A6"/>
    <w:lvl w:ilvl="0" w:tplc="0409000F">
      <w:start w:val="1"/>
      <w:numFmt w:val="decimal"/>
      <w:lvlText w:val="%1."/>
      <w:lvlJc w:val="left"/>
      <w:pPr>
        <w:ind w:left="720" w:hanging="360"/>
      </w:pPr>
    </w:lvl>
    <w:lvl w:ilvl="1" w:tplc="9E9EA338">
      <w:start w:val="1"/>
      <w:numFmt w:val="lowerLetter"/>
      <w:lvlText w:val="%2."/>
      <w:lvlJc w:val="left"/>
      <w:pPr>
        <w:ind w:left="1440" w:hanging="360"/>
      </w:pPr>
      <w:rPr>
        <w:strike w:val="0"/>
      </w:rPr>
    </w:lvl>
    <w:lvl w:ilvl="2" w:tplc="378086DA">
      <w:start w:val="1"/>
      <w:numFmt w:val="lowerRoman"/>
      <w:lvlText w:val="%3."/>
      <w:lvlJc w:val="right"/>
      <w:pPr>
        <w:ind w:left="4500" w:hanging="3708"/>
      </w:pPr>
      <w:rPr>
        <w:rFonts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3B3F25"/>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4692CB0"/>
    <w:multiLevelType w:val="hybridMultilevel"/>
    <w:tmpl w:val="2550D308"/>
    <w:lvl w:ilvl="0" w:tplc="7E12FEBA">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4A524E8"/>
    <w:multiLevelType w:val="hybridMultilevel"/>
    <w:tmpl w:val="E182CA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54C4A3D"/>
    <w:multiLevelType w:val="hybridMultilevel"/>
    <w:tmpl w:val="86B42882"/>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8" w15:restartNumberingAfterBreak="0">
    <w:nsid w:val="15D4099A"/>
    <w:multiLevelType w:val="multilevel"/>
    <w:tmpl w:val="7EA4C24C"/>
    <w:styleLink w:val="Style3"/>
    <w:lvl w:ilvl="0">
      <w:start w:val="1"/>
      <w:numFmt w:val="decimal"/>
      <w:lvlText w:val="%1"/>
      <w:lvlJc w:val="left"/>
      <w:pPr>
        <w:ind w:left="720" w:hanging="360"/>
      </w:pPr>
      <w:rPr>
        <w:rFonts w:ascii="Times New Roman" w:hAnsi="Times New Roman" w:hint="default"/>
        <w:color w:val="auto"/>
      </w:rPr>
    </w:lvl>
    <w:lvl w:ilvl="1">
      <w:start w:val="1"/>
      <w:numFmt w:val="none"/>
      <w:lvlText w:val="a"/>
      <w:lvlJc w:val="left"/>
      <w:pPr>
        <w:ind w:left="1080" w:hanging="360"/>
      </w:pPr>
      <w:rPr>
        <w:rFonts w:hint="default"/>
      </w:rPr>
    </w:lvl>
    <w:lvl w:ilvl="2">
      <w:start w:val="1"/>
      <w:numFmt w:val="lowerRoman"/>
      <w:lvlText w:val="%3"/>
      <w:lvlJc w:val="left"/>
      <w:pPr>
        <w:ind w:left="1440" w:hanging="360"/>
      </w:pPr>
      <w:rPr>
        <w:rFonts w:hint="default"/>
      </w:rPr>
    </w:lvl>
    <w:lvl w:ilvl="3">
      <w:start w:val="1"/>
      <w:numFmt w:val="none"/>
      <w:lvlText w:val="1"/>
      <w:lvlJc w:val="left"/>
      <w:pPr>
        <w:ind w:left="1800" w:hanging="360"/>
      </w:pPr>
      <w:rPr>
        <w:rFonts w:hint="default"/>
      </w:rPr>
    </w:lvl>
    <w:lvl w:ilvl="4">
      <w:start w:val="1"/>
      <w:numFmt w:val="none"/>
      <w:lvlText w:val="a"/>
      <w:lvlJc w:val="left"/>
      <w:pPr>
        <w:ind w:left="2160" w:hanging="360"/>
      </w:pPr>
      <w:rPr>
        <w:rFonts w:hint="default"/>
      </w:rPr>
    </w:lvl>
    <w:lvl w:ilvl="5">
      <w:start w:val="1"/>
      <w:numFmt w:val="none"/>
      <w:lvlText w:val="i"/>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9" w15:restartNumberingAfterBreak="0">
    <w:nsid w:val="160863A6"/>
    <w:multiLevelType w:val="hybridMultilevel"/>
    <w:tmpl w:val="41664B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602639"/>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704353D"/>
    <w:multiLevelType w:val="hybridMultilevel"/>
    <w:tmpl w:val="A574EE0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2" w15:restartNumberingAfterBreak="0">
    <w:nsid w:val="17943358"/>
    <w:multiLevelType w:val="multilevel"/>
    <w:tmpl w:val="D6483F46"/>
    <w:lvl w:ilvl="0">
      <w:start w:val="1"/>
      <w:numFmt w:val="decimal"/>
      <w:lvlText w:val="%1."/>
      <w:lvlJc w:val="left"/>
      <w:pPr>
        <w:ind w:left="720" w:hanging="360"/>
      </w:pPr>
    </w:lvl>
    <w:lvl w:ilvl="1">
      <w:start w:val="1"/>
      <w:numFmt w:val="upperLetter"/>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3" w15:restartNumberingAfterBreak="0">
    <w:nsid w:val="17B40012"/>
    <w:multiLevelType w:val="multilevel"/>
    <w:tmpl w:val="6774623E"/>
    <w:lvl w:ilvl="0">
      <w:start w:val="1"/>
      <w:numFmt w:val="lowerLetter"/>
      <w:lvlText w:val="%1."/>
      <w:lvlJc w:val="left"/>
      <w:pPr>
        <w:ind w:left="1080" w:hanging="360"/>
      </w:pPr>
      <w:rPr>
        <w:b w:val="0"/>
        <w:bCs w:val="0"/>
        <w:color w:val="auto"/>
      </w:rPr>
    </w:lvl>
    <w:lvl w:ilvl="1">
      <w:start w:val="1"/>
      <w:numFmt w:val="lowerLetter"/>
      <w:lvlText w:val="%2."/>
      <w:lvlJc w:val="left"/>
      <w:pPr>
        <w:ind w:left="2160" w:hanging="360"/>
      </w:pPr>
    </w:lvl>
    <w:lvl w:ilvl="2">
      <w:start w:val="1"/>
      <w:numFmt w:val="lowerRoman"/>
      <w:lvlText w:val="%3."/>
      <w:lvlJc w:val="right"/>
      <w:pPr>
        <w:ind w:left="1800" w:hanging="360"/>
      </w:pPr>
    </w:lvl>
    <w:lvl w:ilvl="3">
      <w:start w:val="1"/>
      <w:numFmt w:val="decimal"/>
      <w:lvlText w:val="(%4)"/>
      <w:lvlJc w:val="left"/>
      <w:pPr>
        <w:ind w:left="2160" w:hanging="360"/>
      </w:pPr>
    </w:lvl>
    <w:lvl w:ilvl="4">
      <w:start w:val="1"/>
      <w:numFmt w:val="lowerRoman"/>
      <w:lvlText w:val="%5."/>
      <w:lvlJc w:val="righ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64" w15:restartNumberingAfterBreak="0">
    <w:nsid w:val="1835599A"/>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18AB0FC7"/>
    <w:multiLevelType w:val="hybridMultilevel"/>
    <w:tmpl w:val="0E5E9516"/>
    <w:lvl w:ilvl="0" w:tplc="DFBEFE58">
      <w:start w:val="1"/>
      <w:numFmt w:val="lowerLetter"/>
      <w:lvlText w:val="%1."/>
      <w:lvlJc w:val="left"/>
      <w:pPr>
        <w:ind w:left="2160" w:hanging="360"/>
      </w:pPr>
      <w:rPr>
        <w:b w:val="0"/>
        <w:bCs w:val="0"/>
        <w:sz w:val="22"/>
        <w:szCs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6" w15:restartNumberingAfterBreak="0">
    <w:nsid w:val="18E413C0"/>
    <w:multiLevelType w:val="hybridMultilevel"/>
    <w:tmpl w:val="4796A75A"/>
    <w:lvl w:ilvl="0" w:tplc="2B326920">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3C4ABA"/>
    <w:multiLevelType w:val="multilevel"/>
    <w:tmpl w:val="6666EEFA"/>
    <w:lvl w:ilvl="0">
      <w:start w:val="1"/>
      <w:numFmt w:val="decimal"/>
      <w:lvlText w:val="%1)"/>
      <w:lvlJc w:val="left"/>
      <w:pPr>
        <w:ind w:left="360" w:hanging="360"/>
      </w:pPr>
      <w:rPr>
        <w:b w:val="0"/>
        <w:bCs w:val="0"/>
        <w:sz w:val="22"/>
        <w:szCs w:val="22"/>
      </w:rPr>
    </w:lvl>
    <w:lvl w:ilvl="1">
      <w:start w:val="1"/>
      <w:numFmt w:val="decimal"/>
      <w:lvlText w:val="%2."/>
      <w:lvlJc w:val="left"/>
      <w:pPr>
        <w:ind w:left="720" w:hanging="360"/>
      </w:pPr>
    </w:lvl>
    <w:lvl w:ilvl="2">
      <w:start w:val="1"/>
      <w:numFmt w:val="lowerLetter"/>
      <w:lvlText w:val="%3."/>
      <w:lvlJc w:val="left"/>
      <w:pPr>
        <w:ind w:left="1080" w:hanging="360"/>
      </w:pPr>
      <w:rPr>
        <w:rFonts w:hint="default"/>
        <w:b w:val="0"/>
        <w:bCs w:val="0"/>
        <w:sz w:val="22"/>
        <w:szCs w:val="22"/>
      </w:rPr>
    </w:lvl>
    <w:lvl w:ilvl="3">
      <w:start w:val="1"/>
      <w:numFmt w:val="lowerRoman"/>
      <w:lvlText w:val="%4."/>
      <w:lvlJc w:val="right"/>
      <w:pPr>
        <w:ind w:left="1440" w:hanging="360"/>
      </w:p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197679CC"/>
    <w:multiLevelType w:val="multilevel"/>
    <w:tmpl w:val="874E646A"/>
    <w:lvl w:ilvl="0">
      <w:start w:val="1"/>
      <w:numFmt w:val="decimal"/>
      <w:lvlText w:val="%1."/>
      <w:lvlJc w:val="left"/>
      <w:pPr>
        <w:ind w:left="720" w:hanging="360"/>
      </w:pPr>
      <w:rPr>
        <w:rFonts w:hint="default"/>
      </w:rPr>
    </w:lvl>
    <w:lvl w:ilvl="1">
      <w:start w:val="1"/>
      <w:numFmt w:val="lowerLetter"/>
      <w:lvlText w:val="%2."/>
      <w:lvlJc w:val="left"/>
      <w:pPr>
        <w:ind w:left="1080" w:hanging="360"/>
      </w:pPr>
      <w:rPr>
        <w:rFonts w:ascii="Calibri" w:hAnsi="Calibri" w:cs="Times New Roman" w:hint="default"/>
      </w:rPr>
    </w:lvl>
    <w:lvl w:ilvl="2">
      <w:start w:val="1"/>
      <w:numFmt w:val="lowerRoman"/>
      <w:lvlText w:val="%3)"/>
      <w:lvlJc w:val="left"/>
      <w:pPr>
        <w:ind w:left="1440" w:hanging="360"/>
      </w:pPr>
      <w:rPr>
        <w:rFont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160" w:hanging="360"/>
      </w:pPr>
      <w:rPr>
        <w:rFonts w:ascii="Courier New" w:hAnsi="Courier New" w:cs="Courier New"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9" w15:restartNumberingAfterBreak="0">
    <w:nsid w:val="19E360ED"/>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15:restartNumberingAfterBreak="0">
    <w:nsid w:val="1A7951D3"/>
    <w:multiLevelType w:val="hybridMultilevel"/>
    <w:tmpl w:val="BB6E07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A875018"/>
    <w:multiLevelType w:val="multilevel"/>
    <w:tmpl w:val="4AE6EA24"/>
    <w:lvl w:ilvl="0">
      <w:start w:val="2"/>
      <w:numFmt w:val="decimal"/>
      <w:lvlText w:val="%1."/>
      <w:lvlJc w:val="left"/>
      <w:pPr>
        <w:ind w:left="360" w:hanging="360"/>
      </w:pPr>
      <w:rPr>
        <w:rFonts w:hint="default"/>
        <w:b w:val="0"/>
        <w:bCs w:val="0"/>
        <w:sz w:val="22"/>
        <w:szCs w:val="22"/>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b w:val="0"/>
        <w:bCs w:val="0"/>
        <w:sz w:val="22"/>
        <w:szCs w:val="22"/>
      </w:rPr>
    </w:lvl>
    <w:lvl w:ilvl="3">
      <w:start w:val="1"/>
      <w:numFmt w:val="lowerRoman"/>
      <w:lvlText w:val="%4."/>
      <w:lvlJc w:val="right"/>
      <w:pPr>
        <w:ind w:left="1440" w:hanging="360"/>
      </w:pPr>
      <w:rPr>
        <w:rFonts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1B123B21"/>
    <w:multiLevelType w:val="hybridMultilevel"/>
    <w:tmpl w:val="A26EDE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1C7C7181"/>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5" w15:restartNumberingAfterBreak="0">
    <w:nsid w:val="1CC914B5"/>
    <w:multiLevelType w:val="hybridMultilevel"/>
    <w:tmpl w:val="19682A1A"/>
    <w:lvl w:ilvl="0" w:tplc="00B0CAB2">
      <w:start w:val="1"/>
      <w:numFmt w:val="lowerLetter"/>
      <w:lvlText w:val="%1."/>
      <w:lvlJc w:val="left"/>
      <w:pPr>
        <w:ind w:left="144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D265F52"/>
    <w:multiLevelType w:val="hybridMultilevel"/>
    <w:tmpl w:val="50B0DAEC"/>
    <w:lvl w:ilvl="0" w:tplc="FFFFFFFF">
      <w:start w:val="1"/>
      <w:numFmt w:val="lowerRoman"/>
      <w:lvlText w:val="%1."/>
      <w:lvlJc w:val="right"/>
      <w:pPr>
        <w:ind w:left="306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1DB135B6"/>
    <w:multiLevelType w:val="hybridMultilevel"/>
    <w:tmpl w:val="BD9227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1DC66C92"/>
    <w:multiLevelType w:val="hybridMultilevel"/>
    <w:tmpl w:val="79FE99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2880" w:hanging="360"/>
      </w:p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E956B7A"/>
    <w:multiLevelType w:val="hybridMultilevel"/>
    <w:tmpl w:val="8AB23630"/>
    <w:lvl w:ilvl="0" w:tplc="0409000F">
      <w:start w:val="1"/>
      <w:numFmt w:val="decimal"/>
      <w:lvlText w:val="%1."/>
      <w:lvlJc w:val="left"/>
      <w:pPr>
        <w:ind w:left="720" w:hanging="360"/>
      </w:pPr>
    </w:lvl>
    <w:lvl w:ilvl="1" w:tplc="69B81916">
      <w:start w:val="1"/>
      <w:numFmt w:val="lowerLetter"/>
      <w:lvlText w:val="%2."/>
      <w:lvlJc w:val="left"/>
      <w:pPr>
        <w:ind w:left="1440" w:hanging="360"/>
      </w:pPr>
      <w:rPr>
        <w:b w:val="0"/>
        <w:bCs/>
        <w:sz w:val="22"/>
        <w:szCs w:val="22"/>
      </w:rPr>
    </w:lvl>
    <w:lvl w:ilvl="2" w:tplc="0409001B">
      <w:start w:val="1"/>
      <w:numFmt w:val="lowerRoman"/>
      <w:lvlText w:val="%3."/>
      <w:lvlJc w:val="right"/>
      <w:pPr>
        <w:ind w:left="2340" w:hanging="360"/>
      </w:pPr>
    </w:lvl>
    <w:lvl w:ilvl="3" w:tplc="5B16B898">
      <w:start w:val="1"/>
      <w:numFmt w:val="bullet"/>
      <w:lvlText w:val="o"/>
      <w:lvlJc w:val="left"/>
      <w:pPr>
        <w:ind w:left="2880" w:hanging="360"/>
      </w:pPr>
      <w:rPr>
        <w:rFonts w:ascii="Courier New" w:hAnsi="Courier New" w:cs="Courier New" w:hint="default"/>
        <w:b w:val="0"/>
        <w:bCs w:val="0"/>
        <w:sz w:val="22"/>
        <w:szCs w:val="22"/>
      </w:rPr>
    </w:lvl>
    <w:lvl w:ilvl="4" w:tplc="04090005">
      <w:start w:val="1"/>
      <w:numFmt w:val="bullet"/>
      <w:lvlText w:val=""/>
      <w:lvlJc w:val="left"/>
      <w:pPr>
        <w:ind w:left="3600" w:hanging="360"/>
      </w:pPr>
      <w:rPr>
        <w:rFonts w:ascii="Wingdings" w:hAnsi="Wingding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A0278C"/>
    <w:multiLevelType w:val="hybridMultilevel"/>
    <w:tmpl w:val="1BD04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EEA3C7C"/>
    <w:multiLevelType w:val="hybridMultilevel"/>
    <w:tmpl w:val="4B52E538"/>
    <w:lvl w:ilvl="0" w:tplc="FFFFFFFF">
      <w:start w:val="1"/>
      <w:numFmt w:val="decimal"/>
      <w:lvlText w:val="%1."/>
      <w:lvlJc w:val="left"/>
      <w:pPr>
        <w:ind w:left="720" w:hanging="360"/>
      </w:pPr>
      <w:rPr>
        <w:b w:val="0"/>
        <w:bCs w:val="0"/>
        <w:sz w:val="22"/>
        <w:szCs w:val="22"/>
      </w:rPr>
    </w:lvl>
    <w:lvl w:ilvl="1" w:tplc="FFFFFFFF">
      <w:start w:val="1"/>
      <w:numFmt w:val="lowerLetter"/>
      <w:lvlText w:val="%2."/>
      <w:lvlJc w:val="left"/>
      <w:pPr>
        <w:ind w:left="1440" w:hanging="360"/>
      </w:pPr>
      <w:rPr>
        <w:b w:val="0"/>
        <w:bCs w:val="0"/>
        <w:sz w:val="22"/>
        <w:szCs w:val="22"/>
      </w:rPr>
    </w:lvl>
    <w:lvl w:ilvl="2" w:tplc="FFFFFFFF">
      <w:start w:val="1"/>
      <w:numFmt w:val="bullet"/>
      <w:lvlText w:val=""/>
      <w:lvlJc w:val="left"/>
      <w:pPr>
        <w:ind w:left="2160" w:hanging="18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bullet"/>
      <w:lvlText w:val=""/>
      <w:lvlJc w:val="left"/>
      <w:pPr>
        <w:ind w:left="3600" w:hanging="360"/>
      </w:pPr>
      <w:rPr>
        <w:rFonts w:ascii="Wingdings" w:hAnsi="Wingdings" w:hint="default"/>
      </w:rPr>
    </w:lvl>
    <w:lvl w:ilvl="5" w:tplc="FFFFFFFF">
      <w:start w:val="1"/>
      <w:numFmt w:val="lowerRoman"/>
      <w:lvlText w:val="%6."/>
      <w:lvlJc w:val="right"/>
      <w:pPr>
        <w:ind w:left="4320" w:hanging="180"/>
      </w:pPr>
    </w:lvl>
    <w:lvl w:ilvl="6" w:tplc="FFFFFFFF">
      <w:start w:val="1"/>
      <w:numFmt w:val="lowerLetter"/>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1753282"/>
    <w:multiLevelType w:val="hybridMultilevel"/>
    <w:tmpl w:val="512A1BF6"/>
    <w:lvl w:ilvl="0" w:tplc="FFFFFFFF">
      <w:start w:val="1"/>
      <w:numFmt w:val="lowerLetter"/>
      <w:lvlText w:val="%1."/>
      <w:lvlJc w:val="left"/>
      <w:pPr>
        <w:ind w:left="720" w:hanging="360"/>
      </w:pPr>
      <w:rPr>
        <w:b w:val="0"/>
        <w:bCs w:val="0"/>
        <w:sz w:val="22"/>
        <w:szCs w:val="22"/>
      </w:rPr>
    </w:lvl>
    <w:lvl w:ilvl="1" w:tplc="04090003">
      <w:start w:val="1"/>
      <w:numFmt w:val="bullet"/>
      <w:lvlText w:val="o"/>
      <w:lvlJc w:val="left"/>
      <w:pPr>
        <w:ind w:left="288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2043C9E"/>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22221ACD"/>
    <w:multiLevelType w:val="hybridMultilevel"/>
    <w:tmpl w:val="1BD04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25C5346"/>
    <w:multiLevelType w:val="hybridMultilevel"/>
    <w:tmpl w:val="86B42882"/>
    <w:lvl w:ilvl="0" w:tplc="FFFFFFFF">
      <w:start w:val="1"/>
      <w:numFmt w:val="lowerRoman"/>
      <w:lvlText w:val="%1."/>
      <w:lvlJc w:val="right"/>
      <w:pPr>
        <w:ind w:left="1980" w:hanging="360"/>
      </w:pPr>
    </w:lvl>
    <w:lvl w:ilvl="1" w:tplc="FFFFFFFF" w:tentative="1">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86" w15:restartNumberingAfterBreak="0">
    <w:nsid w:val="2303758F"/>
    <w:multiLevelType w:val="hybridMultilevel"/>
    <w:tmpl w:val="FCA4DFA4"/>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7" w15:restartNumberingAfterBreak="0">
    <w:nsid w:val="24244013"/>
    <w:multiLevelType w:val="hybridMultilevel"/>
    <w:tmpl w:val="97D6896E"/>
    <w:lvl w:ilvl="0" w:tplc="00B0CAB2">
      <w:start w:val="1"/>
      <w:numFmt w:val="lowerLetter"/>
      <w:lvlText w:val="%1."/>
      <w:lvlJc w:val="left"/>
      <w:pPr>
        <w:ind w:left="144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2901F7"/>
    <w:multiLevelType w:val="hybridMultilevel"/>
    <w:tmpl w:val="0F4C20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24353D74"/>
    <w:multiLevelType w:val="hybridMultilevel"/>
    <w:tmpl w:val="1200EE5A"/>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rPr>
        <w:b w:val="0"/>
        <w:bCs w:val="0"/>
      </w:rPr>
    </w:lvl>
    <w:lvl w:ilvl="2" w:tplc="FFFFFFFF">
      <w:start w:val="1"/>
      <w:numFmt w:val="bullet"/>
      <w:lvlText w:val=""/>
      <w:lvlJc w:val="left"/>
      <w:pPr>
        <w:ind w:left="2160" w:hanging="18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244E747D"/>
    <w:multiLevelType w:val="hybridMultilevel"/>
    <w:tmpl w:val="65C25252"/>
    <w:lvl w:ilvl="0" w:tplc="0409000F">
      <w:start w:val="1"/>
      <w:numFmt w:val="decimal"/>
      <w:lvlText w:val="%1."/>
      <w:lvlJc w:val="left"/>
      <w:pPr>
        <w:ind w:left="720" w:hanging="360"/>
      </w:pPr>
      <w:rPr>
        <w:rFonts w:hint="default"/>
      </w:rPr>
    </w:lvl>
    <w:lvl w:ilvl="1" w:tplc="04090019">
      <w:start w:val="1"/>
      <w:numFmt w:val="lowerLetter"/>
      <w:lvlText w:val="%2."/>
      <w:lvlJc w:val="left"/>
      <w:pPr>
        <w:ind w:left="216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4767204"/>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49B15B0"/>
    <w:multiLevelType w:val="hybridMultilevel"/>
    <w:tmpl w:val="42FC1E48"/>
    <w:lvl w:ilvl="0" w:tplc="FFFFFFFF">
      <w:start w:val="1"/>
      <w:numFmt w:val="lowerRoman"/>
      <w:lvlText w:val="%1."/>
      <w:lvlJc w:val="right"/>
      <w:pPr>
        <w:ind w:left="2340" w:hanging="360"/>
      </w:pPr>
      <w:rPr>
        <w:b w:val="0"/>
        <w:bCs w:val="0"/>
      </w:r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3" w15:restartNumberingAfterBreak="0">
    <w:nsid w:val="24E5165B"/>
    <w:multiLevelType w:val="hybridMultilevel"/>
    <w:tmpl w:val="BF5E32C4"/>
    <w:lvl w:ilvl="0" w:tplc="0409000F">
      <w:start w:val="1"/>
      <w:numFmt w:val="decimal"/>
      <w:lvlText w:val="%1."/>
      <w:lvlJc w:val="left"/>
      <w:pPr>
        <w:ind w:left="72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1980" w:hanging="360"/>
      </w:p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5B67E84"/>
    <w:multiLevelType w:val="hybridMultilevel"/>
    <w:tmpl w:val="A00EE2D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5" w15:restartNumberingAfterBreak="0">
    <w:nsid w:val="25D64E5F"/>
    <w:multiLevelType w:val="hybridMultilevel"/>
    <w:tmpl w:val="003EAFE8"/>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ascii="Calibri" w:hAnsi="Calibri" w:cs="Times New Roman" w:hint="default"/>
      </w:rPr>
    </w:lvl>
    <w:lvl w:ilvl="2" w:tplc="0409001B">
      <w:start w:val="1"/>
      <w:numFmt w:val="lowerRoman"/>
      <w:lvlText w:val="%3."/>
      <w:lvlJc w:val="right"/>
      <w:pPr>
        <w:ind w:left="1800" w:hanging="360"/>
      </w:pPr>
    </w:lvl>
    <w:lvl w:ilvl="3" w:tplc="04090003">
      <w:start w:val="1"/>
      <w:numFmt w:val="bullet"/>
      <w:lvlText w:val="o"/>
      <w:lvlJc w:val="left"/>
      <w:pPr>
        <w:ind w:left="2340" w:hanging="360"/>
      </w:pPr>
      <w:rPr>
        <w:rFonts w:ascii="Courier New" w:hAnsi="Courier New" w:cs="Courier New" w:hint="default"/>
      </w:rPr>
    </w:lvl>
    <w:lvl w:ilvl="4" w:tplc="0409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96" w15:restartNumberingAfterBreak="0">
    <w:nsid w:val="26036ED4"/>
    <w:multiLevelType w:val="hybridMultilevel"/>
    <w:tmpl w:val="FCA4DD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6677E29"/>
    <w:multiLevelType w:val="hybridMultilevel"/>
    <w:tmpl w:val="50F437CE"/>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7AB7B0A"/>
    <w:multiLevelType w:val="multilevel"/>
    <w:tmpl w:val="433CCBB6"/>
    <w:styleLink w:val="Style2"/>
    <w:lvl w:ilvl="0">
      <w:start w:val="1"/>
      <w:numFmt w:val="decimal"/>
      <w:lvlText w:val="%1."/>
      <w:lvlJc w:val="left"/>
      <w:pPr>
        <w:ind w:left="720" w:hanging="360"/>
      </w:pPr>
      <w:rPr>
        <w:rFonts w:hint="default"/>
        <w:b w:val="0"/>
        <w:bCs w:val="0"/>
      </w:rPr>
    </w:lvl>
    <w:lvl w:ilvl="1">
      <w:start w:val="1"/>
      <w:numFmt w:val="lowerLetter"/>
      <w:lvlText w:val="%2."/>
      <w:lvlJc w:val="left"/>
      <w:pPr>
        <w:ind w:left="153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27C141A6"/>
    <w:multiLevelType w:val="hybridMultilevel"/>
    <w:tmpl w:val="6C2A21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7F104BC"/>
    <w:multiLevelType w:val="hybridMultilevel"/>
    <w:tmpl w:val="42FC1E48"/>
    <w:lvl w:ilvl="0" w:tplc="FFFFFFFF">
      <w:start w:val="1"/>
      <w:numFmt w:val="lowerRoman"/>
      <w:lvlText w:val="%1."/>
      <w:lvlJc w:val="right"/>
      <w:pPr>
        <w:ind w:left="2340" w:hanging="360"/>
      </w:pPr>
      <w:rPr>
        <w:b w:val="0"/>
        <w:bCs w:val="0"/>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01" w15:restartNumberingAfterBreak="0">
    <w:nsid w:val="28057780"/>
    <w:multiLevelType w:val="hybridMultilevel"/>
    <w:tmpl w:val="071E6F08"/>
    <w:lvl w:ilvl="0" w:tplc="9828D72E">
      <w:start w:val="1"/>
      <w:numFmt w:val="decimal"/>
      <w:lvlText w:val="%1."/>
      <w:lvlJc w:val="left"/>
      <w:pPr>
        <w:ind w:left="720" w:hanging="360"/>
      </w:pPr>
      <w:rPr>
        <w:sz w:val="22"/>
        <w:szCs w:val="22"/>
      </w:rPr>
    </w:lvl>
    <w:lvl w:ilvl="1" w:tplc="DEA869D0">
      <w:start w:val="1"/>
      <w:numFmt w:val="lowerLetter"/>
      <w:lvlText w:val="%2."/>
      <w:lvlJc w:val="left"/>
      <w:pPr>
        <w:ind w:left="1440" w:hanging="360"/>
      </w:pPr>
      <w:rPr>
        <w:b w:val="0"/>
        <w:bCs/>
        <w:sz w:val="22"/>
        <w:szCs w:val="22"/>
      </w:r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3">
      <w:start w:val="1"/>
      <w:numFmt w:val="bullet"/>
      <w:lvlText w:val="o"/>
      <w:lvlJc w:val="left"/>
      <w:pPr>
        <w:ind w:left="2880" w:hanging="360"/>
      </w:pPr>
      <w:rPr>
        <w:rFonts w:ascii="Courier New" w:hAnsi="Courier New" w:cs="Courier New" w:hint="default"/>
      </w:rPr>
    </w:lvl>
    <w:lvl w:ilvl="5" w:tplc="0409001B">
      <w:start w:val="1"/>
      <w:numFmt w:val="lowerRoman"/>
      <w:lvlText w:val="%6."/>
      <w:lvlJc w:val="right"/>
      <w:pPr>
        <w:ind w:left="4320" w:hanging="180"/>
      </w:pPr>
    </w:lvl>
    <w:lvl w:ilvl="6" w:tplc="04090017">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85B6FBB"/>
    <w:multiLevelType w:val="hybridMultilevel"/>
    <w:tmpl w:val="E0747924"/>
    <w:lvl w:ilvl="0" w:tplc="FFFFFFFF">
      <w:start w:val="1"/>
      <w:numFmt w:val="lowerRoman"/>
      <w:lvlText w:val="%1."/>
      <w:lvlJc w:val="right"/>
      <w:pPr>
        <w:ind w:left="1980" w:hanging="360"/>
      </w:pPr>
    </w:lvl>
    <w:lvl w:ilvl="1" w:tplc="FFFFFFFF" w:tentative="1">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103" w15:restartNumberingAfterBreak="0">
    <w:nsid w:val="285F7E56"/>
    <w:multiLevelType w:val="hybridMultilevel"/>
    <w:tmpl w:val="3FFE71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205DD0"/>
    <w:multiLevelType w:val="hybridMultilevel"/>
    <w:tmpl w:val="863C2B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start w:val="1"/>
      <w:numFmt w:val="lowerRoman"/>
      <w:lvlText w:val="%6."/>
      <w:lvlJc w:val="right"/>
      <w:pPr>
        <w:ind w:left="4320" w:hanging="180"/>
      </w:pPr>
    </w:lvl>
    <w:lvl w:ilvl="6" w:tplc="04090017">
      <w:start w:val="1"/>
      <w:numFmt w:val="lowerLetter"/>
      <w:lvlText w:val="%7)"/>
      <w:lvlJc w:val="left"/>
      <w:pPr>
        <w:ind w:left="5040" w:hanging="360"/>
      </w:pPr>
    </w:lvl>
    <w:lvl w:ilvl="7" w:tplc="04090009">
      <w:start w:val="1"/>
      <w:numFmt w:val="bullet"/>
      <w:lvlText w:val=""/>
      <w:lvlJc w:val="left"/>
      <w:pPr>
        <w:ind w:left="5760" w:hanging="360"/>
      </w:pPr>
      <w:rPr>
        <w:rFonts w:ascii="Wingdings" w:hAnsi="Wingdings" w:hint="default"/>
      </w:rPr>
    </w:lvl>
    <w:lvl w:ilvl="8" w:tplc="0409001B" w:tentative="1">
      <w:start w:val="1"/>
      <w:numFmt w:val="lowerRoman"/>
      <w:lvlText w:val="%9."/>
      <w:lvlJc w:val="right"/>
      <w:pPr>
        <w:ind w:left="6480" w:hanging="180"/>
      </w:pPr>
    </w:lvl>
  </w:abstractNum>
  <w:abstractNum w:abstractNumId="105" w15:restartNumberingAfterBreak="0">
    <w:nsid w:val="293A50A5"/>
    <w:multiLevelType w:val="multilevel"/>
    <w:tmpl w:val="233040BA"/>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b w:val="0"/>
        <w:bCs w:val="0"/>
        <w:sz w:val="22"/>
        <w:szCs w:val="22"/>
      </w:rPr>
    </w:lvl>
    <w:lvl w:ilvl="3">
      <w:start w:val="1"/>
      <w:numFmt w:val="bullet"/>
      <w:lvlText w:val="o"/>
      <w:lvlJc w:val="left"/>
      <w:pPr>
        <w:ind w:left="3240" w:hanging="360"/>
      </w:pPr>
      <w:rPr>
        <w:rFonts w:ascii="Courier New" w:hAnsi="Courier New" w:cs="Courier New"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15:restartNumberingAfterBreak="0">
    <w:nsid w:val="29460F7A"/>
    <w:multiLevelType w:val="hybridMultilevel"/>
    <w:tmpl w:val="AEFA528A"/>
    <w:lvl w:ilvl="0" w:tplc="2B326920">
      <w:start w:val="1"/>
      <w:numFmt w:val="decimal"/>
      <w:lvlText w:val="%1."/>
      <w:lvlJc w:val="left"/>
      <w:pPr>
        <w:ind w:left="720" w:hanging="360"/>
      </w:pPr>
      <w:rPr>
        <w:b w:val="0"/>
        <w:bCs w:val="0"/>
        <w:sz w:val="22"/>
        <w:szCs w:val="22"/>
      </w:rPr>
    </w:lvl>
    <w:lvl w:ilvl="1" w:tplc="F208C958">
      <w:start w:val="1"/>
      <w:numFmt w:val="lowerLetter"/>
      <w:lvlText w:val="%2."/>
      <w:lvlJc w:val="left"/>
      <w:pPr>
        <w:ind w:left="1440" w:hanging="360"/>
      </w:pPr>
      <w:rPr>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9677FDB"/>
    <w:multiLevelType w:val="hybridMultilevel"/>
    <w:tmpl w:val="EFB6D000"/>
    <w:lvl w:ilvl="0" w:tplc="E5CC79D8">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A6363BB"/>
    <w:multiLevelType w:val="hybridMultilevel"/>
    <w:tmpl w:val="2B32AA08"/>
    <w:lvl w:ilvl="0" w:tplc="FFFFFFFF">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09" w15:restartNumberingAfterBreak="0">
    <w:nsid w:val="2A87301E"/>
    <w:multiLevelType w:val="hybridMultilevel"/>
    <w:tmpl w:val="842879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ADA3550"/>
    <w:multiLevelType w:val="hybridMultilevel"/>
    <w:tmpl w:val="CA0CB5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B18786D"/>
    <w:multiLevelType w:val="multilevel"/>
    <w:tmpl w:val="D6483F46"/>
    <w:lvl w:ilvl="0">
      <w:start w:val="1"/>
      <w:numFmt w:val="decimal"/>
      <w:lvlText w:val="%1."/>
      <w:lvlJc w:val="left"/>
      <w:pPr>
        <w:ind w:left="720" w:hanging="360"/>
      </w:pPr>
    </w:lvl>
    <w:lvl w:ilvl="1">
      <w:start w:val="1"/>
      <w:numFmt w:val="upperLetter"/>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2"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13" w15:restartNumberingAfterBreak="0">
    <w:nsid w:val="2C225F1D"/>
    <w:multiLevelType w:val="hybridMultilevel"/>
    <w:tmpl w:val="B55AB274"/>
    <w:lvl w:ilvl="0" w:tplc="0409000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0409000F">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C5C779D"/>
    <w:multiLevelType w:val="hybridMultilevel"/>
    <w:tmpl w:val="1F962FD4"/>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5" w15:restartNumberingAfterBreak="0">
    <w:nsid w:val="2C700AD1"/>
    <w:multiLevelType w:val="hybridMultilevel"/>
    <w:tmpl w:val="087CE2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C8B1DDD"/>
    <w:multiLevelType w:val="hybridMultilevel"/>
    <w:tmpl w:val="35E646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88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2CB55BED"/>
    <w:multiLevelType w:val="multilevel"/>
    <w:tmpl w:val="0CD831F0"/>
    <w:lvl w:ilvl="0">
      <w:start w:val="1"/>
      <w:numFmt w:val="decimal"/>
      <w:lvlText w:val="%1."/>
      <w:lvlJc w:val="left"/>
      <w:pPr>
        <w:ind w:left="720" w:hanging="360"/>
      </w:pPr>
    </w:lvl>
    <w:lvl w:ilvl="1">
      <w:start w:val="1"/>
      <w:numFmt w:val="lowerLetter"/>
      <w:lvlText w:val="%2."/>
      <w:lvlJc w:val="left"/>
      <w:pPr>
        <w:ind w:left="1080" w:hanging="360"/>
      </w:pPr>
      <w:rPr>
        <w:b w:val="0"/>
        <w:bCs w:val="0"/>
        <w:sz w:val="22"/>
        <w:szCs w:val="22"/>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8" w15:restartNumberingAfterBreak="0">
    <w:nsid w:val="2CC1246E"/>
    <w:multiLevelType w:val="hybridMultilevel"/>
    <w:tmpl w:val="971460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D5C4EF2"/>
    <w:multiLevelType w:val="hybridMultilevel"/>
    <w:tmpl w:val="A85674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D931459"/>
    <w:multiLevelType w:val="hybridMultilevel"/>
    <w:tmpl w:val="2FA8BAEC"/>
    <w:lvl w:ilvl="0" w:tplc="2E9CA42C">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22" w15:restartNumberingAfterBreak="0">
    <w:nsid w:val="2DAF4C9E"/>
    <w:multiLevelType w:val="hybridMultilevel"/>
    <w:tmpl w:val="C52812B0"/>
    <w:lvl w:ilvl="0" w:tplc="13D29BEA">
      <w:start w:val="1"/>
      <w:numFmt w:val="decimal"/>
      <w:lvlText w:val="%1."/>
      <w:lvlJc w:val="left"/>
      <w:pPr>
        <w:ind w:left="720" w:hanging="360"/>
      </w:pPr>
      <w:rPr>
        <w:b w:val="0"/>
        <w:bCs w:val="0"/>
      </w:rPr>
    </w:lvl>
    <w:lvl w:ilvl="1" w:tplc="3414446A">
      <w:start w:val="1"/>
      <w:numFmt w:val="lowerLetter"/>
      <w:lvlText w:val="%2."/>
      <w:lvlJc w:val="left"/>
      <w:pPr>
        <w:ind w:left="1440" w:hanging="360"/>
      </w:pPr>
      <w:rPr>
        <w:b w:val="0"/>
        <w:bCs w:val="0"/>
      </w:rPr>
    </w:lvl>
    <w:lvl w:ilvl="2" w:tplc="32BA8352">
      <w:start w:val="1"/>
      <w:numFmt w:val="lowerRoman"/>
      <w:lvlText w:val="%3."/>
      <w:lvlJc w:val="right"/>
      <w:pPr>
        <w:ind w:left="3060" w:hanging="360"/>
      </w:pPr>
      <w:rPr>
        <w:b w:val="0"/>
        <w:bCs w:val="0"/>
      </w:rPr>
    </w:lvl>
    <w:lvl w:ilvl="3" w:tplc="5D18DEE2">
      <w:start w:val="1"/>
      <w:numFmt w:val="decimal"/>
      <w:lvlText w:val="%4."/>
      <w:lvlJc w:val="center"/>
      <w:pPr>
        <w:ind w:left="3600" w:hanging="360"/>
      </w:pPr>
      <w:rPr>
        <w:rFonts w:hint="default"/>
        <w:b w:val="0"/>
        <w:bCs w:val="0"/>
      </w:rPr>
    </w:lvl>
    <w:lvl w:ilvl="4" w:tplc="FFFFFFFF">
      <w:start w:val="1"/>
      <w:numFmt w:val="bullet"/>
      <w:lvlText w:val=""/>
      <w:lvlJc w:val="left"/>
      <w:pPr>
        <w:ind w:left="3600" w:hanging="360"/>
      </w:pPr>
      <w:rPr>
        <w:rFonts w:ascii="Wingdings" w:hAnsi="Wingdings"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2EB75A30"/>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F035430"/>
    <w:multiLevelType w:val="multilevel"/>
    <w:tmpl w:val="6A4EC358"/>
    <w:lvl w:ilvl="0">
      <w:start w:val="1"/>
      <w:numFmt w:val="decimal"/>
      <w:lvlText w:val="%1)"/>
      <w:lvlJc w:val="left"/>
      <w:pPr>
        <w:ind w:left="360" w:hanging="360"/>
      </w:pPr>
      <w:rPr>
        <w:b w:val="0"/>
        <w:bCs w:val="0"/>
        <w:sz w:val="22"/>
        <w:szCs w:val="22"/>
      </w:rPr>
    </w:lvl>
    <w:lvl w:ilvl="1">
      <w:start w:val="1"/>
      <w:numFmt w:val="decimal"/>
      <w:lvlText w:val="%2."/>
      <w:lvlJc w:val="left"/>
      <w:pPr>
        <w:ind w:left="720" w:hanging="360"/>
      </w:pPr>
    </w:lvl>
    <w:lvl w:ilvl="2">
      <w:start w:val="1"/>
      <w:numFmt w:val="lowerLetter"/>
      <w:lvlText w:val="%3."/>
      <w:lvlJc w:val="left"/>
      <w:pPr>
        <w:ind w:left="1080" w:hanging="360"/>
      </w:pPr>
      <w:rPr>
        <w:rFonts w:hint="default"/>
        <w:b w:val="0"/>
        <w:bCs w:val="0"/>
        <w:sz w:val="22"/>
        <w:szCs w:val="22"/>
      </w:rPr>
    </w:lvl>
    <w:lvl w:ilvl="3">
      <w:start w:val="1"/>
      <w:numFmt w:val="lowerRoman"/>
      <w:lvlText w:val="%4."/>
      <w:lvlJc w:val="righ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5" w15:restartNumberingAfterBreak="0">
    <w:nsid w:val="2F1D21E7"/>
    <w:multiLevelType w:val="hybridMultilevel"/>
    <w:tmpl w:val="96000CD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6" w15:restartNumberingAfterBreak="0">
    <w:nsid w:val="2F46551A"/>
    <w:multiLevelType w:val="hybridMultilevel"/>
    <w:tmpl w:val="C2C472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3">
      <w:start w:val="1"/>
      <w:numFmt w:val="bullet"/>
      <w:lvlText w:val="o"/>
      <w:lvlJc w:val="left"/>
      <w:pPr>
        <w:ind w:left="2880" w:hanging="360"/>
      </w:pPr>
      <w:rPr>
        <w:rFonts w:ascii="Courier New" w:hAnsi="Courier New" w:cs="Courier New" w:hint="default"/>
      </w:rPr>
    </w:lvl>
    <w:lvl w:ilvl="3" w:tplc="0409001B">
      <w:start w:val="1"/>
      <w:numFmt w:val="lowerRoman"/>
      <w:lvlText w:val="%4."/>
      <w:lvlJc w:val="right"/>
      <w:pPr>
        <w:ind w:left="2340" w:hanging="360"/>
      </w:p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DA098F"/>
    <w:multiLevelType w:val="multilevel"/>
    <w:tmpl w:val="82DE161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8" w15:restartNumberingAfterBreak="0">
    <w:nsid w:val="30394482"/>
    <w:multiLevelType w:val="hybridMultilevel"/>
    <w:tmpl w:val="ED74227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0DB06CE"/>
    <w:multiLevelType w:val="hybridMultilevel"/>
    <w:tmpl w:val="61DA41B2"/>
    <w:lvl w:ilvl="0" w:tplc="FFFFFFFF">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0" w15:restartNumberingAfterBreak="0">
    <w:nsid w:val="3190158C"/>
    <w:multiLevelType w:val="hybridMultilevel"/>
    <w:tmpl w:val="2AC2BE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1BC480A"/>
    <w:multiLevelType w:val="hybridMultilevel"/>
    <w:tmpl w:val="3B2C5D3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3">
      <w:start w:val="1"/>
      <w:numFmt w:val="bullet"/>
      <w:lvlText w:val="o"/>
      <w:lvlJc w:val="left"/>
      <w:pPr>
        <w:ind w:left="3240" w:hanging="360"/>
      </w:pPr>
      <w:rPr>
        <w:rFonts w:ascii="Courier New" w:hAnsi="Courier New" w:cs="Courier New" w:hint="default"/>
      </w:rPr>
    </w:lvl>
    <w:lvl w:ilvl="4" w:tplc="04090001">
      <w:start w:val="1"/>
      <w:numFmt w:val="bullet"/>
      <w:lvlText w:val=""/>
      <w:lvlJc w:val="left"/>
      <w:pPr>
        <w:ind w:left="3960" w:hanging="360"/>
      </w:pPr>
      <w:rPr>
        <w:rFonts w:ascii="Symbol" w:hAnsi="Symbol" w:hint="default"/>
      </w:r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31CB6387"/>
    <w:multiLevelType w:val="hybridMultilevel"/>
    <w:tmpl w:val="101088EA"/>
    <w:lvl w:ilvl="0" w:tplc="00B0CAB2">
      <w:start w:val="1"/>
      <w:numFmt w:val="lowerLetter"/>
      <w:lvlText w:val="%1."/>
      <w:lvlJc w:val="left"/>
      <w:pPr>
        <w:ind w:left="144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1D44459"/>
    <w:multiLevelType w:val="multilevel"/>
    <w:tmpl w:val="01FA404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5" w15:restartNumberingAfterBreak="0">
    <w:nsid w:val="328F443B"/>
    <w:multiLevelType w:val="hybridMultilevel"/>
    <w:tmpl w:val="088E6E32"/>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3296705D"/>
    <w:multiLevelType w:val="hybridMultilevel"/>
    <w:tmpl w:val="7A4AC892"/>
    <w:lvl w:ilvl="0" w:tplc="04090015">
      <w:start w:val="1"/>
      <w:numFmt w:val="upperLetter"/>
      <w:lvlText w:val="%1."/>
      <w:lvlJc w:val="left"/>
      <w:pPr>
        <w:ind w:left="1080" w:hanging="360"/>
      </w:pPr>
      <w:rPr>
        <w:rFonts w:hint="default"/>
      </w:rPr>
    </w:lvl>
    <w:lvl w:ilvl="1" w:tplc="C04CB112">
      <w:start w:val="1"/>
      <w:numFmt w:val="lowerLetter"/>
      <w:lvlText w:val="%2."/>
      <w:lvlJc w:val="left"/>
      <w:pPr>
        <w:ind w:left="1080" w:hanging="360"/>
      </w:pPr>
      <w:rPr>
        <w:rFonts w:hint="default"/>
        <w:b w:val="0"/>
        <w:bCs w:val="0"/>
        <w:sz w:val="22"/>
        <w:szCs w:val="22"/>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32E94481"/>
    <w:multiLevelType w:val="hybridMultilevel"/>
    <w:tmpl w:val="DE92FF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331852E2"/>
    <w:multiLevelType w:val="hybridMultilevel"/>
    <w:tmpl w:val="D2CC8A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34D4B56"/>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712BE6"/>
    <w:multiLevelType w:val="hybridMultilevel"/>
    <w:tmpl w:val="C264FFF4"/>
    <w:lvl w:ilvl="0" w:tplc="2B326920">
      <w:start w:val="1"/>
      <w:numFmt w:val="decimal"/>
      <w:lvlText w:val="%1."/>
      <w:lvlJc w:val="left"/>
      <w:pPr>
        <w:ind w:left="720" w:hanging="360"/>
      </w:pPr>
      <w:rPr>
        <w:b w:val="0"/>
        <w:bCs w:val="0"/>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33754C9C"/>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4" w15:restartNumberingAfterBreak="0">
    <w:nsid w:val="33A62CB7"/>
    <w:multiLevelType w:val="hybridMultilevel"/>
    <w:tmpl w:val="96C2FC4E"/>
    <w:lvl w:ilvl="0" w:tplc="14B24172">
      <w:start w:val="7"/>
      <w:numFmt w:val="decimal"/>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3">
      <w:start w:val="1"/>
      <w:numFmt w:val="bullet"/>
      <w:lvlText w:val="o"/>
      <w:lvlJc w:val="left"/>
      <w:pPr>
        <w:ind w:left="2340" w:hanging="360"/>
      </w:pPr>
      <w:rPr>
        <w:rFonts w:ascii="Courier New" w:hAnsi="Courier New" w:cs="Courier New"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3D47F07"/>
    <w:multiLevelType w:val="hybridMultilevel"/>
    <w:tmpl w:val="F0C441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401372A"/>
    <w:multiLevelType w:val="hybridMultilevel"/>
    <w:tmpl w:val="0AB052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34514C29"/>
    <w:multiLevelType w:val="hybridMultilevel"/>
    <w:tmpl w:val="C0982A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160" w:hanging="18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bullet"/>
      <w:lvlText w:val=""/>
      <w:lvlJc w:val="left"/>
      <w:pPr>
        <w:ind w:left="3600" w:hanging="360"/>
      </w:pPr>
      <w:rPr>
        <w:rFonts w:ascii="Wingdings" w:hAnsi="Wingdings"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4DB06B9"/>
    <w:multiLevelType w:val="hybridMultilevel"/>
    <w:tmpl w:val="8DBA7D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0D7B52"/>
    <w:multiLevelType w:val="multilevel"/>
    <w:tmpl w:val="43AA57CC"/>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b w:val="0"/>
        <w:bCs/>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0" w15:restartNumberingAfterBreak="0">
    <w:nsid w:val="35247562"/>
    <w:multiLevelType w:val="hybridMultilevel"/>
    <w:tmpl w:val="F984E734"/>
    <w:lvl w:ilvl="0" w:tplc="0409001B">
      <w:start w:val="1"/>
      <w:numFmt w:val="lowerRoman"/>
      <w:lvlText w:val="%1."/>
      <w:lvlJc w:val="right"/>
      <w:pPr>
        <w:ind w:left="25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55B23E6"/>
    <w:multiLevelType w:val="hybridMultilevel"/>
    <w:tmpl w:val="2A06A76E"/>
    <w:lvl w:ilvl="0" w:tplc="FFFFFFFF">
      <w:start w:val="1"/>
      <w:numFmt w:val="lowerLetter"/>
      <w:lvlText w:val="%1."/>
      <w:lvlJc w:val="left"/>
      <w:pPr>
        <w:ind w:left="189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3" w15:restartNumberingAfterBreak="0">
    <w:nsid w:val="36B86D02"/>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4"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55" w15:restartNumberingAfterBreak="0">
    <w:nsid w:val="37C40A4A"/>
    <w:multiLevelType w:val="hybridMultilevel"/>
    <w:tmpl w:val="F850C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96084E"/>
    <w:multiLevelType w:val="singleLevel"/>
    <w:tmpl w:val="4F70066A"/>
    <w:lvl w:ilvl="0">
      <w:start w:val="1"/>
      <w:numFmt w:val="lowerLetter"/>
      <w:lvlText w:val="%1."/>
      <w:lvlJc w:val="left"/>
      <w:pPr>
        <w:ind w:left="1080" w:hanging="360"/>
      </w:pPr>
      <w:rPr>
        <w:rFonts w:hint="default"/>
        <w:b w:val="0"/>
        <w:bCs w:val="0"/>
        <w:sz w:val="22"/>
        <w:szCs w:val="22"/>
      </w:rPr>
    </w:lvl>
  </w:abstractNum>
  <w:abstractNum w:abstractNumId="157" w15:restartNumberingAfterBreak="0">
    <w:nsid w:val="38A3770B"/>
    <w:multiLevelType w:val="hybridMultilevel"/>
    <w:tmpl w:val="8B3AA192"/>
    <w:lvl w:ilvl="0" w:tplc="DFBEFE58">
      <w:start w:val="1"/>
      <w:numFmt w:val="lowerLetter"/>
      <w:lvlText w:val="%1."/>
      <w:lvlJc w:val="left"/>
      <w:pPr>
        <w:ind w:left="1440" w:hanging="360"/>
      </w:pPr>
      <w:rPr>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8C7748C"/>
    <w:multiLevelType w:val="multilevel"/>
    <w:tmpl w:val="CEF08750"/>
    <w:lvl w:ilvl="0">
      <w:start w:val="1"/>
      <w:numFmt w:val="lowerLetter"/>
      <w:lvlText w:val="%1."/>
      <w:lvlJc w:val="left"/>
      <w:pPr>
        <w:ind w:left="1080" w:hanging="360"/>
      </w:pPr>
    </w:lvl>
    <w:lvl w:ilvl="1">
      <w:start w:val="1"/>
      <w:numFmt w:val="lowerLetter"/>
      <w:lvlText w:val="%2."/>
      <w:lvlJc w:val="left"/>
      <w:pPr>
        <w:ind w:left="2160" w:hanging="360"/>
      </w:pPr>
    </w:lvl>
    <w:lvl w:ilvl="2">
      <w:start w:val="1"/>
      <w:numFmt w:val="lowerRoman"/>
      <w:lvlText w:val="%3."/>
      <w:lvlJc w:val="right"/>
      <w:pPr>
        <w:ind w:left="1800" w:hanging="360"/>
      </w:pPr>
    </w:lvl>
    <w:lvl w:ilvl="3">
      <w:start w:val="1"/>
      <w:numFmt w:val="decimal"/>
      <w:lvlText w:val="(%4)"/>
      <w:lvlJc w:val="left"/>
      <w:pPr>
        <w:ind w:left="2160" w:hanging="360"/>
      </w:pPr>
    </w:lvl>
    <w:lvl w:ilvl="4">
      <w:start w:val="1"/>
      <w:numFmt w:val="lowerRoman"/>
      <w:lvlText w:val="%5."/>
      <w:lvlJc w:val="right"/>
      <w:pPr>
        <w:ind w:left="2520" w:hanging="360"/>
      </w:pPr>
      <w:rPr>
        <w:b w:val="0"/>
        <w:bCs w:val="0"/>
      </w:r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9" w15:restartNumberingAfterBreak="0">
    <w:nsid w:val="38FA7EDE"/>
    <w:multiLevelType w:val="hybridMultilevel"/>
    <w:tmpl w:val="1BD04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9303452"/>
    <w:multiLevelType w:val="hybridMultilevel"/>
    <w:tmpl w:val="1BD04A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9844821"/>
    <w:multiLevelType w:val="hybridMultilevel"/>
    <w:tmpl w:val="A3DE1698"/>
    <w:lvl w:ilvl="0" w:tplc="FFFFFFFF">
      <w:start w:val="1"/>
      <w:numFmt w:val="decimal"/>
      <w:lvlText w:val="%1."/>
      <w:lvlJc w:val="left"/>
      <w:pPr>
        <w:ind w:left="720" w:hanging="360"/>
      </w:pPr>
      <w:rPr>
        <w:b w:val="0"/>
        <w:b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198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63" w15:restartNumberingAfterBreak="0">
    <w:nsid w:val="3A050490"/>
    <w:multiLevelType w:val="singleLevel"/>
    <w:tmpl w:val="D59AEB60"/>
    <w:lvl w:ilvl="0">
      <w:start w:val="1"/>
      <w:numFmt w:val="lowerLetter"/>
      <w:lvlText w:val="%1."/>
      <w:lvlJc w:val="left"/>
      <w:pPr>
        <w:ind w:left="1080" w:hanging="360"/>
      </w:pPr>
      <w:rPr>
        <w:rFonts w:hint="default"/>
        <w:b w:val="0"/>
        <w:bCs w:val="0"/>
        <w:sz w:val="22"/>
        <w:szCs w:val="22"/>
      </w:rPr>
    </w:lvl>
  </w:abstractNum>
  <w:abstractNum w:abstractNumId="164" w15:restartNumberingAfterBreak="0">
    <w:nsid w:val="3AA4734D"/>
    <w:multiLevelType w:val="hybridMultilevel"/>
    <w:tmpl w:val="2B32AA08"/>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5" w15:restartNumberingAfterBreak="0">
    <w:nsid w:val="3AB14A5D"/>
    <w:multiLevelType w:val="multilevel"/>
    <w:tmpl w:val="E4FAC69E"/>
    <w:lvl w:ilvl="0">
      <w:start w:val="1"/>
      <w:numFmt w:val="decimal"/>
      <w:lvlText w:val="%1."/>
      <w:lvlJc w:val="left"/>
      <w:pPr>
        <w:ind w:left="720" w:hanging="360"/>
      </w:pPr>
    </w:lvl>
    <w:lvl w:ilvl="1">
      <w:start w:val="1"/>
      <w:numFmt w:val="lowerLetter"/>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6"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3AFD2D1C"/>
    <w:multiLevelType w:val="hybridMultilevel"/>
    <w:tmpl w:val="F83CE226"/>
    <w:lvl w:ilvl="0" w:tplc="E6D4D392">
      <w:start w:val="1"/>
      <w:numFmt w:val="lowerLetter"/>
      <w:lvlText w:val="%1."/>
      <w:lvlJc w:val="left"/>
      <w:pPr>
        <w:ind w:left="189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B074520"/>
    <w:multiLevelType w:val="hybridMultilevel"/>
    <w:tmpl w:val="EEC0F64C"/>
    <w:lvl w:ilvl="0" w:tplc="4B0A5006">
      <w:start w:val="1"/>
      <w:numFmt w:val="lowerRoman"/>
      <w:lvlText w:val="%1."/>
      <w:lvlJc w:val="right"/>
      <w:pPr>
        <w:ind w:left="1800" w:hanging="18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B515B2F"/>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3BC370FB"/>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1" w15:restartNumberingAfterBreak="0">
    <w:nsid w:val="3C943A3A"/>
    <w:multiLevelType w:val="hybridMultilevel"/>
    <w:tmpl w:val="EEC0F64C"/>
    <w:lvl w:ilvl="0" w:tplc="FFFFFFFF">
      <w:start w:val="1"/>
      <w:numFmt w:val="lowerRoman"/>
      <w:lvlText w:val="%1."/>
      <w:lvlJc w:val="right"/>
      <w:pPr>
        <w:ind w:left="1800" w:hanging="18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3C9E28AF"/>
    <w:multiLevelType w:val="hybridMultilevel"/>
    <w:tmpl w:val="DE225E1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73" w15:restartNumberingAfterBreak="0">
    <w:nsid w:val="3CF96FFC"/>
    <w:multiLevelType w:val="hybridMultilevel"/>
    <w:tmpl w:val="F9189172"/>
    <w:lvl w:ilvl="0" w:tplc="2B326920">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E7C63DD"/>
    <w:multiLevelType w:val="multilevel"/>
    <w:tmpl w:val="433CCBB6"/>
    <w:numStyleLink w:val="Style2"/>
  </w:abstractNum>
  <w:abstractNum w:abstractNumId="175" w15:restartNumberingAfterBreak="0">
    <w:nsid w:val="3E877F28"/>
    <w:multiLevelType w:val="hybridMultilevel"/>
    <w:tmpl w:val="BABC30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D87351"/>
    <w:multiLevelType w:val="hybridMultilevel"/>
    <w:tmpl w:val="EF9CE5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0350235"/>
    <w:multiLevelType w:val="hybridMultilevel"/>
    <w:tmpl w:val="4CAA9B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05">
      <w:start w:val="1"/>
      <w:numFmt w:val="bullet"/>
      <w:lvlText w:val=""/>
      <w:lvlJc w:val="left"/>
      <w:pPr>
        <w:ind w:left="4320" w:hanging="360"/>
      </w:pPr>
      <w:rPr>
        <w:rFonts w:ascii="Wingdings" w:hAnsi="Wingding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10F1840"/>
    <w:multiLevelType w:val="hybridMultilevel"/>
    <w:tmpl w:val="4A88D1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04090003">
      <w:start w:val="1"/>
      <w:numFmt w:val="bullet"/>
      <w:lvlText w:val="o"/>
      <w:lvlJc w:val="left"/>
      <w:pPr>
        <w:ind w:left="360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0" w15:restartNumberingAfterBreak="0">
    <w:nsid w:val="41441BD8"/>
    <w:multiLevelType w:val="hybridMultilevel"/>
    <w:tmpl w:val="DE92FF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 w15:restartNumberingAfterBreak="0">
    <w:nsid w:val="415066D3"/>
    <w:multiLevelType w:val="hybridMultilevel"/>
    <w:tmpl w:val="37B80CF2"/>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82" w15:restartNumberingAfterBreak="0">
    <w:nsid w:val="41C13CA5"/>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1CE4619"/>
    <w:multiLevelType w:val="hybridMultilevel"/>
    <w:tmpl w:val="FCA4DFA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 w15:restartNumberingAfterBreak="0">
    <w:nsid w:val="41D96523"/>
    <w:multiLevelType w:val="hybridMultilevel"/>
    <w:tmpl w:val="751056F0"/>
    <w:lvl w:ilvl="0" w:tplc="04090019">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5" w15:restartNumberingAfterBreak="0">
    <w:nsid w:val="41E22C79"/>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6" w15:restartNumberingAfterBreak="0">
    <w:nsid w:val="41FB7E07"/>
    <w:multiLevelType w:val="multilevel"/>
    <w:tmpl w:val="2684DF5A"/>
    <w:lvl w:ilvl="0">
      <w:start w:val="1"/>
      <w:numFmt w:val="decimal"/>
      <w:lvlText w:val="%1."/>
      <w:lvlJc w:val="left"/>
      <w:pPr>
        <w:ind w:left="720" w:hanging="360"/>
      </w:pPr>
    </w:lvl>
    <w:lvl w:ilvl="1">
      <w:start w:val="1"/>
      <w:numFmt w:val="lowerLetter"/>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7" w15:restartNumberingAfterBreak="0">
    <w:nsid w:val="422A08B2"/>
    <w:multiLevelType w:val="hybridMultilevel"/>
    <w:tmpl w:val="42FC1E48"/>
    <w:lvl w:ilvl="0" w:tplc="0409001B">
      <w:start w:val="1"/>
      <w:numFmt w:val="lowerRoman"/>
      <w:lvlText w:val="%1."/>
      <w:lvlJc w:val="right"/>
      <w:pPr>
        <w:ind w:left="2340" w:hanging="360"/>
      </w:pPr>
      <w:rPr>
        <w:b w:val="0"/>
        <w:bCs w:val="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88" w15:restartNumberingAfterBreak="0">
    <w:nsid w:val="423E77BB"/>
    <w:multiLevelType w:val="hybridMultilevel"/>
    <w:tmpl w:val="E0747924"/>
    <w:lvl w:ilvl="0" w:tplc="FFFFFFFF">
      <w:start w:val="1"/>
      <w:numFmt w:val="lowerRoman"/>
      <w:lvlText w:val="%1."/>
      <w:lvlJc w:val="right"/>
      <w:pPr>
        <w:ind w:left="1980" w:hanging="360"/>
      </w:pPr>
    </w:lvl>
    <w:lvl w:ilvl="1" w:tplc="FFFFFFFF" w:tentative="1">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189" w15:restartNumberingAfterBreak="0">
    <w:nsid w:val="423F30F6"/>
    <w:multiLevelType w:val="hybridMultilevel"/>
    <w:tmpl w:val="E0747924"/>
    <w:lvl w:ilvl="0" w:tplc="FFFFFFFF">
      <w:start w:val="1"/>
      <w:numFmt w:val="lowerRoman"/>
      <w:lvlText w:val="%1."/>
      <w:lvlJc w:val="right"/>
      <w:pPr>
        <w:ind w:left="1980" w:hanging="360"/>
      </w:pPr>
    </w:lvl>
    <w:lvl w:ilvl="1" w:tplc="FFFFFFFF" w:tentative="1">
      <w:start w:val="1"/>
      <w:numFmt w:val="lowerLetter"/>
      <w:lvlText w:val="%2."/>
      <w:lvlJc w:val="left"/>
      <w:pPr>
        <w:ind w:left="2700" w:hanging="360"/>
      </w:pPr>
    </w:lvl>
    <w:lvl w:ilvl="2" w:tplc="FFFFFFFF" w:tentative="1">
      <w:start w:val="1"/>
      <w:numFmt w:val="lowerRoman"/>
      <w:lvlText w:val="%3."/>
      <w:lvlJc w:val="right"/>
      <w:pPr>
        <w:ind w:left="3420" w:hanging="180"/>
      </w:pPr>
    </w:lvl>
    <w:lvl w:ilvl="3" w:tplc="FFFFFFFF" w:tentative="1">
      <w:start w:val="1"/>
      <w:numFmt w:val="decimal"/>
      <w:lvlText w:val="%4."/>
      <w:lvlJc w:val="left"/>
      <w:pPr>
        <w:ind w:left="4140" w:hanging="360"/>
      </w:pPr>
    </w:lvl>
    <w:lvl w:ilvl="4" w:tplc="FFFFFFFF" w:tentative="1">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190" w15:restartNumberingAfterBreak="0">
    <w:nsid w:val="425044B2"/>
    <w:multiLevelType w:val="hybridMultilevel"/>
    <w:tmpl w:val="608A165E"/>
    <w:lvl w:ilvl="0" w:tplc="04090015">
      <w:start w:val="1"/>
      <w:numFmt w:val="upp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43CB0DC0"/>
    <w:multiLevelType w:val="hybridMultilevel"/>
    <w:tmpl w:val="3F5287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40F2716"/>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44692305"/>
    <w:multiLevelType w:val="hybridMultilevel"/>
    <w:tmpl w:val="35E646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88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4762AD8"/>
    <w:multiLevelType w:val="hybridMultilevel"/>
    <w:tmpl w:val="7900816C"/>
    <w:lvl w:ilvl="0" w:tplc="FFFFFFFF">
      <w:start w:val="1"/>
      <w:numFmt w:val="decimal"/>
      <w:lvlText w:val="%1."/>
      <w:lvlJc w:val="left"/>
      <w:pPr>
        <w:ind w:left="720" w:hanging="360"/>
      </w:pPr>
      <w:rPr>
        <w:rFonts w:cs="Times New Roman"/>
      </w:rPr>
    </w:lvl>
    <w:lvl w:ilvl="1" w:tplc="FFFFFFFF">
      <w:start w:val="1"/>
      <w:numFmt w:val="bullet"/>
      <w:lvlText w:val=""/>
      <w:lvlJc w:val="left"/>
      <w:pPr>
        <w:ind w:left="1440" w:hanging="360"/>
      </w:pPr>
      <w:rPr>
        <w:rFonts w:ascii="Symbol" w:hAnsi="Symbol" w:hint="default"/>
      </w:rPr>
    </w:lvl>
    <w:lvl w:ilvl="2" w:tplc="FFFFFFFF">
      <w:start w:val="1"/>
      <w:numFmt w:val="lowerLetter"/>
      <w:lvlText w:val="%3."/>
      <w:lvlJc w:val="left"/>
      <w:pPr>
        <w:ind w:left="2160" w:hanging="360"/>
      </w:pPr>
    </w:lvl>
    <w:lvl w:ilvl="3" w:tplc="0409001B">
      <w:start w:val="1"/>
      <w:numFmt w:val="lowerRoman"/>
      <w:lvlText w:val="%4."/>
      <w:lvlJc w:val="right"/>
      <w:pPr>
        <w:ind w:left="1800" w:hanging="360"/>
      </w:p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95" w15:restartNumberingAfterBreak="0">
    <w:nsid w:val="45E07632"/>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45FA4AB8"/>
    <w:multiLevelType w:val="hybridMultilevel"/>
    <w:tmpl w:val="3B2C5D3A"/>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bullet"/>
      <w:lvlText w:val=""/>
      <w:lvlJc w:val="left"/>
      <w:pPr>
        <w:ind w:left="2520" w:hanging="180"/>
      </w:pPr>
      <w:rPr>
        <w:rFonts w:ascii="Symbol" w:hAnsi="Symbol" w:hint="default"/>
      </w:rPr>
    </w:lvl>
    <w:lvl w:ilvl="3" w:tplc="FFFFFFFF">
      <w:start w:val="1"/>
      <w:numFmt w:val="bullet"/>
      <w:lvlText w:val="o"/>
      <w:lvlJc w:val="left"/>
      <w:pPr>
        <w:ind w:left="3240" w:hanging="360"/>
      </w:pPr>
      <w:rPr>
        <w:rFonts w:ascii="Courier New" w:hAnsi="Courier New" w:cs="Courier New" w:hint="default"/>
      </w:rPr>
    </w:lvl>
    <w:lvl w:ilvl="4" w:tplc="FFFFFFFF">
      <w:start w:val="1"/>
      <w:numFmt w:val="bullet"/>
      <w:lvlText w:val=""/>
      <w:lvlJc w:val="left"/>
      <w:pPr>
        <w:ind w:left="3960" w:hanging="360"/>
      </w:pPr>
      <w:rPr>
        <w:rFonts w:ascii="Symbol" w:hAnsi="Symbol" w:hint="default"/>
      </w:r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7" w15:restartNumberingAfterBreak="0">
    <w:nsid w:val="4619028C"/>
    <w:multiLevelType w:val="hybridMultilevel"/>
    <w:tmpl w:val="50B0DAEC"/>
    <w:lvl w:ilvl="0" w:tplc="FFFFFFFF">
      <w:start w:val="1"/>
      <w:numFmt w:val="lowerRoman"/>
      <w:lvlText w:val="%1."/>
      <w:lvlJc w:val="right"/>
      <w:pPr>
        <w:ind w:left="306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4632318C"/>
    <w:multiLevelType w:val="hybridMultilevel"/>
    <w:tmpl w:val="AE4AEDA8"/>
    <w:lvl w:ilvl="0" w:tplc="FFFFFFFF">
      <w:start w:val="1"/>
      <w:numFmt w:val="decimal"/>
      <w:lvlText w:val="%1."/>
      <w:lvlJc w:val="left"/>
      <w:pPr>
        <w:ind w:left="720" w:hanging="360"/>
      </w:pPr>
      <w:rPr>
        <w:rFonts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46834195"/>
    <w:multiLevelType w:val="hybridMultilevel"/>
    <w:tmpl w:val="8AB2688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3">
      <w:start w:val="1"/>
      <w:numFmt w:val="bullet"/>
      <w:lvlText w:val="o"/>
      <w:lvlJc w:val="left"/>
      <w:pPr>
        <w:ind w:left="3600" w:hanging="360"/>
      </w:pPr>
      <w:rPr>
        <w:rFonts w:ascii="Courier New" w:hAnsi="Courier New" w:cs="Courier New"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0" w15:restartNumberingAfterBreak="0">
    <w:nsid w:val="46CF2653"/>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46DF09C3"/>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471C2E55"/>
    <w:multiLevelType w:val="hybridMultilevel"/>
    <w:tmpl w:val="1200EE5A"/>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rPr>
        <w:b w:val="0"/>
        <w:bCs w:val="0"/>
      </w:rPr>
    </w:lvl>
    <w:lvl w:ilvl="2" w:tplc="FFFFFFFF">
      <w:start w:val="1"/>
      <w:numFmt w:val="bullet"/>
      <w:lvlText w:val=""/>
      <w:lvlJc w:val="left"/>
      <w:pPr>
        <w:ind w:left="2160" w:hanging="18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47251B88"/>
    <w:multiLevelType w:val="hybridMultilevel"/>
    <w:tmpl w:val="9FE0C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79D056B"/>
    <w:multiLevelType w:val="multilevel"/>
    <w:tmpl w:val="030C3822"/>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Letter"/>
      <w:lvlText w:val="%3."/>
      <w:lvlJc w:val="left"/>
      <w:pPr>
        <w:ind w:left="1080" w:hanging="360"/>
      </w:pPr>
    </w:lvl>
    <w:lvl w:ilvl="3">
      <w:start w:val="1"/>
      <w:numFmt w:val="lowerRoman"/>
      <w:lvlText w:val="%4."/>
      <w:lvlJc w:val="right"/>
      <w:pPr>
        <w:ind w:left="1440" w:hanging="360"/>
      </w:pPr>
    </w:lvl>
    <w:lvl w:ilvl="4">
      <w:start w:val="1"/>
      <w:numFmt w:val="lowerRoman"/>
      <w:lvlText w:val="%5."/>
      <w:lvlJc w:val="righ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5" w15:restartNumberingAfterBreak="0">
    <w:nsid w:val="47E72D7D"/>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06" w15:restartNumberingAfterBreak="0">
    <w:nsid w:val="47ED1AAF"/>
    <w:multiLevelType w:val="hybridMultilevel"/>
    <w:tmpl w:val="42FC1E48"/>
    <w:lvl w:ilvl="0" w:tplc="FFFFFFFF">
      <w:start w:val="1"/>
      <w:numFmt w:val="lowerRoman"/>
      <w:lvlText w:val="%1."/>
      <w:lvlJc w:val="right"/>
      <w:pPr>
        <w:ind w:left="2340" w:hanging="360"/>
      </w:pPr>
      <w:rPr>
        <w:b w:val="0"/>
        <w:bCs w:val="0"/>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07" w15:restartNumberingAfterBreak="0">
    <w:nsid w:val="47FC4F2E"/>
    <w:multiLevelType w:val="hybridMultilevel"/>
    <w:tmpl w:val="E23C9916"/>
    <w:lvl w:ilvl="0" w:tplc="FFFFFFFF">
      <w:start w:val="1"/>
      <w:numFmt w:val="lowerLetter"/>
      <w:lvlText w:val="%1."/>
      <w:lvlJc w:val="left"/>
      <w:pPr>
        <w:ind w:left="2160" w:hanging="360"/>
      </w:pPr>
    </w:lvl>
    <w:lvl w:ilvl="1" w:tplc="0409001B">
      <w:start w:val="1"/>
      <w:numFmt w:val="lowerRoman"/>
      <w:lvlText w:val="%2."/>
      <w:lvlJc w:val="righ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8" w15:restartNumberingAfterBreak="0">
    <w:nsid w:val="488C78C9"/>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48C327A3"/>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10"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1" w15:restartNumberingAfterBreak="0">
    <w:nsid w:val="48DB2F1A"/>
    <w:multiLevelType w:val="multilevel"/>
    <w:tmpl w:val="A79EFDF2"/>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Letter"/>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2" w15:restartNumberingAfterBreak="0">
    <w:nsid w:val="48E665CB"/>
    <w:multiLevelType w:val="hybridMultilevel"/>
    <w:tmpl w:val="447CAC18"/>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14" w15:restartNumberingAfterBreak="0">
    <w:nsid w:val="49050B1B"/>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491A3700"/>
    <w:multiLevelType w:val="hybridMultilevel"/>
    <w:tmpl w:val="A04CF99E"/>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rPr>
        <w:rFonts w:hint="default"/>
      </w:rPr>
    </w:lvl>
    <w:lvl w:ilvl="2" w:tplc="0409001B">
      <w:start w:val="1"/>
      <w:numFmt w:val="lowerRoman"/>
      <w:lvlText w:val="%3."/>
      <w:lvlJc w:val="right"/>
      <w:pPr>
        <w:ind w:left="2340" w:hanging="360"/>
      </w:pPr>
    </w:lvl>
    <w:lvl w:ilvl="3" w:tplc="04090003">
      <w:start w:val="1"/>
      <w:numFmt w:val="bullet"/>
      <w:lvlText w:val="o"/>
      <w:lvlJc w:val="left"/>
      <w:pPr>
        <w:ind w:left="2340" w:hanging="360"/>
      </w:pPr>
      <w:rPr>
        <w:rFonts w:ascii="Courier New" w:hAnsi="Courier New" w:cs="Courier New"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6" w15:restartNumberingAfterBreak="0">
    <w:nsid w:val="494944FA"/>
    <w:multiLevelType w:val="hybridMultilevel"/>
    <w:tmpl w:val="2EC251DE"/>
    <w:lvl w:ilvl="0" w:tplc="04090001">
      <w:start w:val="1"/>
      <w:numFmt w:val="bullet"/>
      <w:lvlText w:val=""/>
      <w:lvlJc w:val="left"/>
      <w:pPr>
        <w:ind w:left="2340" w:hanging="360"/>
      </w:pPr>
      <w:rPr>
        <w:rFonts w:ascii="Symbol" w:hAnsi="Symbol" w:hint="default"/>
      </w:rPr>
    </w:lvl>
    <w:lvl w:ilvl="1" w:tplc="04090019">
      <w:start w:val="1"/>
      <w:numFmt w:val="lowerLetter"/>
      <w:lvlText w:val="%2."/>
      <w:lvlJc w:val="left"/>
      <w:pPr>
        <w:ind w:left="1440" w:hanging="360"/>
      </w:p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17" w15:restartNumberingAfterBreak="0">
    <w:nsid w:val="4985265E"/>
    <w:multiLevelType w:val="multilevel"/>
    <w:tmpl w:val="017A1854"/>
    <w:lvl w:ilvl="0">
      <w:start w:val="1"/>
      <w:numFmt w:val="decimal"/>
      <w:lvlText w:val="%1."/>
      <w:lvlJc w:val="left"/>
      <w:pPr>
        <w:ind w:left="720" w:hanging="360"/>
      </w:pPr>
    </w:lvl>
    <w:lvl w:ilvl="1">
      <w:start w:val="1"/>
      <w:numFmt w:val="lowerLetter"/>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8" w15:restartNumberingAfterBreak="0">
    <w:nsid w:val="4A0323AB"/>
    <w:multiLevelType w:val="hybridMultilevel"/>
    <w:tmpl w:val="DE92FF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9" w15:restartNumberingAfterBreak="0">
    <w:nsid w:val="4A0D248B"/>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0" w15:restartNumberingAfterBreak="0">
    <w:nsid w:val="4A461AAB"/>
    <w:multiLevelType w:val="hybridMultilevel"/>
    <w:tmpl w:val="3BA6E0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4AB84681"/>
    <w:multiLevelType w:val="hybridMultilevel"/>
    <w:tmpl w:val="070CDAA6"/>
    <w:lvl w:ilvl="0" w:tplc="2B326920">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BB05D1A"/>
    <w:multiLevelType w:val="multilevel"/>
    <w:tmpl w:val="F240272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440" w:hanging="360"/>
      </w:pPr>
    </w:lvl>
    <w:lvl w:ilvl="3">
      <w:start w:val="1"/>
      <w:numFmt w:val="bullet"/>
      <w:lvlText w:val="o"/>
      <w:lvlJc w:val="left"/>
      <w:pPr>
        <w:ind w:left="1800" w:hanging="360"/>
      </w:pPr>
      <w:rPr>
        <w:rFonts w:ascii="Courier New" w:hAnsi="Courier New" w:cs="Courier New" w:hint="default"/>
      </w:r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3" w15:restartNumberingAfterBreak="0">
    <w:nsid w:val="4C715D31"/>
    <w:multiLevelType w:val="hybridMultilevel"/>
    <w:tmpl w:val="35E646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88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D433889"/>
    <w:multiLevelType w:val="hybridMultilevel"/>
    <w:tmpl w:val="1C2038E8"/>
    <w:lvl w:ilvl="0" w:tplc="582E656A">
      <w:start w:val="1"/>
      <w:numFmt w:val="decimal"/>
      <w:lvlText w:val="%1."/>
      <w:lvlJc w:val="left"/>
      <w:pPr>
        <w:ind w:left="720" w:hanging="360"/>
      </w:pPr>
      <w:rPr>
        <w:rFonts w:ascii="Arial" w:eastAsiaTheme="minorHAnsi" w:hAnsi="Arial" w:cs="Arial"/>
      </w:rPr>
    </w:lvl>
    <w:lvl w:ilvl="1" w:tplc="04090015">
      <w:start w:val="1"/>
      <w:numFmt w:val="upperLetter"/>
      <w:lvlText w:val="%2."/>
      <w:lvlJc w:val="left"/>
      <w:pPr>
        <w:ind w:left="1440" w:hanging="360"/>
      </w:pPr>
      <w:rPr>
        <w:rFonts w:hint="default"/>
      </w:rPr>
    </w:lvl>
    <w:lvl w:ilvl="2" w:tplc="04090001">
      <w:start w:val="1"/>
      <w:numFmt w:val="bullet"/>
      <w:lvlText w:val=""/>
      <w:lvlJc w:val="left"/>
      <w:pPr>
        <w:ind w:left="288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ECC876E6">
      <w:start w:val="3"/>
      <w:numFmt w:val="lowerLetter"/>
      <w:lvlText w:val="%5&gt;"/>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D4E00D5"/>
    <w:multiLevelType w:val="hybridMultilevel"/>
    <w:tmpl w:val="AA6A4DC4"/>
    <w:lvl w:ilvl="0" w:tplc="2B326920">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3FFAC958">
      <w:start w:val="1"/>
      <w:numFmt w:val="bullet"/>
      <w:lvlText w:val="o"/>
      <w:lvlJc w:val="left"/>
      <w:pPr>
        <w:ind w:left="2880" w:hanging="360"/>
      </w:pPr>
      <w:rPr>
        <w:rFonts w:ascii="Courier New" w:hAnsi="Courier New" w:cs="Courier New" w:hint="default"/>
        <w:sz w:val="22"/>
        <w:szCs w:val="22"/>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D673DF7"/>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4DBB5429"/>
    <w:multiLevelType w:val="multilevel"/>
    <w:tmpl w:val="A79EFDF2"/>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Letter"/>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8" w15:restartNumberingAfterBreak="0">
    <w:nsid w:val="4DD064AC"/>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4DD2355B"/>
    <w:multiLevelType w:val="hybridMultilevel"/>
    <w:tmpl w:val="75AE36A6"/>
    <w:lvl w:ilvl="0" w:tplc="0409000F">
      <w:start w:val="1"/>
      <w:numFmt w:val="decimal"/>
      <w:lvlText w:val="%1."/>
      <w:lvlJc w:val="left"/>
      <w:pPr>
        <w:ind w:left="720" w:hanging="360"/>
      </w:pPr>
      <w:rPr>
        <w:rFonts w:cs="Times New Roman"/>
      </w:rPr>
    </w:lvl>
    <w:lvl w:ilvl="1" w:tplc="00B0CAB2">
      <w:start w:val="1"/>
      <w:numFmt w:val="lowerLetter"/>
      <w:lvlText w:val="%2."/>
      <w:lvlJc w:val="left"/>
      <w:pPr>
        <w:ind w:left="1440" w:hanging="360"/>
      </w:pPr>
      <w:rPr>
        <w:rFonts w:ascii="Calibri" w:hAnsi="Calibri" w:cs="Times New Roman" w:hint="default"/>
      </w:rPr>
    </w:lvl>
    <w:lvl w:ilvl="2" w:tplc="CFB85B8E">
      <w:start w:val="1"/>
      <w:numFmt w:val="lowerRoman"/>
      <w:lvlText w:val="%3."/>
      <w:lvlJc w:val="right"/>
      <w:pPr>
        <w:ind w:left="2160" w:hanging="180"/>
      </w:pPr>
      <w:rPr>
        <w:rFonts w:ascii="Calibri" w:hAnsi="Calibri" w:cs="Times New Roman"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30" w15:restartNumberingAfterBreak="0">
    <w:nsid w:val="4E1673D4"/>
    <w:multiLevelType w:val="hybridMultilevel"/>
    <w:tmpl w:val="A574EE0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1" w15:restartNumberingAfterBreak="0">
    <w:nsid w:val="4E1F2E7F"/>
    <w:multiLevelType w:val="multilevel"/>
    <w:tmpl w:val="5F280DBE"/>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b w:val="0"/>
        <w:bCs/>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2" w15:restartNumberingAfterBreak="0">
    <w:nsid w:val="4EF71D94"/>
    <w:multiLevelType w:val="hybridMultilevel"/>
    <w:tmpl w:val="D62ABCBE"/>
    <w:lvl w:ilvl="0" w:tplc="04090019">
      <w:start w:val="1"/>
      <w:numFmt w:val="lowerLetter"/>
      <w:lvlText w:val="%1."/>
      <w:lvlJc w:val="left"/>
      <w:pPr>
        <w:ind w:left="1440" w:hanging="360"/>
      </w:pPr>
    </w:lvl>
    <w:lvl w:ilvl="1" w:tplc="04090013">
      <w:start w:val="1"/>
      <w:numFmt w:val="upperRoman"/>
      <w:lvlText w:val="%2."/>
      <w:lvlJc w:val="right"/>
      <w:pPr>
        <w:ind w:left="144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3" w15:restartNumberingAfterBreak="0">
    <w:nsid w:val="4F291DF9"/>
    <w:multiLevelType w:val="hybridMultilevel"/>
    <w:tmpl w:val="4618544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4" w15:restartNumberingAfterBreak="0">
    <w:nsid w:val="4F454F81"/>
    <w:multiLevelType w:val="hybridMultilevel"/>
    <w:tmpl w:val="A882EF9C"/>
    <w:lvl w:ilvl="0" w:tplc="D4BCC3F4">
      <w:start w:val="1"/>
      <w:numFmt w:val="decimal"/>
      <w:lvlText w:val="%1."/>
      <w:lvlJc w:val="left"/>
      <w:pPr>
        <w:ind w:left="720" w:hanging="360"/>
      </w:pPr>
      <w:rPr>
        <w:b w:val="0"/>
        <w:bCs w:val="0"/>
        <w:sz w:val="22"/>
        <w:szCs w:val="22"/>
      </w:rPr>
    </w:lvl>
    <w:lvl w:ilvl="1" w:tplc="DFBEFE58">
      <w:start w:val="1"/>
      <w:numFmt w:val="lowerLetter"/>
      <w:lvlText w:val="%2."/>
      <w:lvlJc w:val="left"/>
      <w:pPr>
        <w:ind w:left="1440" w:hanging="360"/>
      </w:pPr>
      <w:rPr>
        <w:b w:val="0"/>
        <w:bCs w:val="0"/>
        <w:sz w:val="22"/>
        <w:szCs w:val="22"/>
      </w:r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start w:val="1"/>
      <w:numFmt w:val="lowerRoman"/>
      <w:lvlText w:val="%6."/>
      <w:lvlJc w:val="right"/>
      <w:pPr>
        <w:ind w:left="4320" w:hanging="180"/>
      </w:pPr>
    </w:lvl>
    <w:lvl w:ilvl="6" w:tplc="04090017">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FE25961"/>
    <w:multiLevelType w:val="hybridMultilevel"/>
    <w:tmpl w:val="96000CD0"/>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6" w15:restartNumberingAfterBreak="0">
    <w:nsid w:val="4FF64CDB"/>
    <w:multiLevelType w:val="hybridMultilevel"/>
    <w:tmpl w:val="ED74227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50F6360A"/>
    <w:multiLevelType w:val="multilevel"/>
    <w:tmpl w:val="CA281672"/>
    <w:lvl w:ilvl="0">
      <w:start w:val="3"/>
      <w:numFmt w:val="decimal"/>
      <w:lvlText w:val="%1."/>
      <w:lvlJc w:val="left"/>
      <w:pPr>
        <w:ind w:left="360" w:hanging="360"/>
      </w:pPr>
      <w:rPr>
        <w:rFonts w:hint="default"/>
        <w:b w:val="0"/>
        <w:bCs w:val="0"/>
        <w:sz w:val="22"/>
        <w:szCs w:val="22"/>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b w:val="0"/>
        <w:bCs w:val="0"/>
        <w:sz w:val="22"/>
        <w:szCs w:val="22"/>
      </w:rPr>
    </w:lvl>
    <w:lvl w:ilvl="3">
      <w:start w:val="1"/>
      <w:numFmt w:val="lowerRoman"/>
      <w:lvlText w:val="%4."/>
      <w:lvlJc w:val="right"/>
      <w:pPr>
        <w:ind w:left="1440" w:hanging="360"/>
      </w:pPr>
      <w:rPr>
        <w:rFonts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8" w15:restartNumberingAfterBreak="0">
    <w:nsid w:val="518C2EB9"/>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1A72D1C"/>
    <w:multiLevelType w:val="hybridMultilevel"/>
    <w:tmpl w:val="2A3EF6FE"/>
    <w:lvl w:ilvl="0" w:tplc="FFFFFFFF">
      <w:start w:val="1"/>
      <w:numFmt w:val="decimal"/>
      <w:lvlText w:val="%1."/>
      <w:lvlJc w:val="left"/>
      <w:pPr>
        <w:ind w:left="720" w:hanging="360"/>
      </w:pPr>
      <w:rPr>
        <w:rFonts w:hint="default"/>
      </w:rPr>
    </w:lvl>
    <w:lvl w:ilvl="1" w:tplc="FFFFFFFF">
      <w:start w:val="1"/>
      <w:numFmt w:val="lowerLetter"/>
      <w:lvlText w:val="%2."/>
      <w:lvlJc w:val="left"/>
      <w:pPr>
        <w:ind w:left="2160" w:hanging="360"/>
      </w:pPr>
    </w:lvl>
    <w:lvl w:ilvl="2" w:tplc="FFFFFFFF">
      <w:start w:val="1"/>
      <w:numFmt w:val="bullet"/>
      <w:lvlText w:val=""/>
      <w:lvlJc w:val="left"/>
      <w:pPr>
        <w:ind w:left="216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0" w15:restartNumberingAfterBreak="0">
    <w:nsid w:val="52641341"/>
    <w:multiLevelType w:val="hybridMultilevel"/>
    <w:tmpl w:val="75AE36A6"/>
    <w:lvl w:ilvl="0" w:tplc="0409000F">
      <w:start w:val="1"/>
      <w:numFmt w:val="decimal"/>
      <w:lvlText w:val="%1."/>
      <w:lvlJc w:val="left"/>
      <w:pPr>
        <w:ind w:left="720" w:hanging="360"/>
      </w:pPr>
      <w:rPr>
        <w:rFonts w:cs="Times New Roman"/>
      </w:rPr>
    </w:lvl>
    <w:lvl w:ilvl="1" w:tplc="00B0CAB2">
      <w:start w:val="1"/>
      <w:numFmt w:val="lowerLetter"/>
      <w:lvlText w:val="%2."/>
      <w:lvlJc w:val="left"/>
      <w:pPr>
        <w:ind w:left="1440" w:hanging="360"/>
      </w:pPr>
      <w:rPr>
        <w:rFonts w:ascii="Calibri" w:hAnsi="Calibri" w:cs="Times New Roman" w:hint="default"/>
      </w:rPr>
    </w:lvl>
    <w:lvl w:ilvl="2" w:tplc="CFB85B8E">
      <w:start w:val="1"/>
      <w:numFmt w:val="lowerRoman"/>
      <w:lvlText w:val="%3."/>
      <w:lvlJc w:val="right"/>
      <w:pPr>
        <w:ind w:left="2160" w:hanging="180"/>
      </w:pPr>
      <w:rPr>
        <w:rFonts w:ascii="Calibri" w:hAnsi="Calibri" w:cs="Times New Roman"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41" w15:restartNumberingAfterBreak="0">
    <w:nsid w:val="52A37F9A"/>
    <w:multiLevelType w:val="hybridMultilevel"/>
    <w:tmpl w:val="BABC30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2D45346"/>
    <w:multiLevelType w:val="multilevel"/>
    <w:tmpl w:val="A79EFDF2"/>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Letter"/>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3" w15:restartNumberingAfterBreak="0">
    <w:nsid w:val="53506A21"/>
    <w:multiLevelType w:val="hybridMultilevel"/>
    <w:tmpl w:val="7048D4F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44" w15:restartNumberingAfterBreak="0">
    <w:nsid w:val="53790FE1"/>
    <w:multiLevelType w:val="hybridMultilevel"/>
    <w:tmpl w:val="561AAC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3F52480"/>
    <w:multiLevelType w:val="hybridMultilevel"/>
    <w:tmpl w:val="478C1C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6" w15:restartNumberingAfterBreak="0">
    <w:nsid w:val="54674DE5"/>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551A1753"/>
    <w:multiLevelType w:val="hybridMultilevel"/>
    <w:tmpl w:val="67F00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5752FC9"/>
    <w:multiLevelType w:val="hybridMultilevel"/>
    <w:tmpl w:val="61DA41B2"/>
    <w:lvl w:ilvl="0" w:tplc="FFFFFFFF">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9" w15:restartNumberingAfterBreak="0">
    <w:nsid w:val="55E154ED"/>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50" w15:restartNumberingAfterBreak="0">
    <w:nsid w:val="5708082E"/>
    <w:multiLevelType w:val="hybridMultilevel"/>
    <w:tmpl w:val="0F4C20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1" w15:restartNumberingAfterBreak="0">
    <w:nsid w:val="57756292"/>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52" w15:restartNumberingAfterBreak="0">
    <w:nsid w:val="577B4D86"/>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3" w15:restartNumberingAfterBreak="0">
    <w:nsid w:val="57E47C58"/>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4" w15:restartNumberingAfterBreak="0">
    <w:nsid w:val="5840552A"/>
    <w:multiLevelType w:val="hybridMultilevel"/>
    <w:tmpl w:val="B04022B8"/>
    <w:lvl w:ilvl="0" w:tplc="04090017">
      <w:start w:val="1"/>
      <w:numFmt w:val="lowerLetter"/>
      <w:lvlText w:val="%1)"/>
      <w:lvlJc w:val="left"/>
      <w:pPr>
        <w:ind w:left="1080" w:hanging="360"/>
      </w:pPr>
    </w:lvl>
    <w:lvl w:ilvl="1" w:tplc="04090003">
      <w:start w:val="1"/>
      <w:numFmt w:val="bullet"/>
      <w:lvlText w:val="o"/>
      <w:lvlJc w:val="left"/>
      <w:pPr>
        <w:ind w:left="2880" w:hanging="360"/>
      </w:pPr>
      <w:rPr>
        <w:rFonts w:ascii="Courier New" w:hAnsi="Courier New" w:cs="Courier New" w:hint="default"/>
      </w:rPr>
    </w:lvl>
    <w:lvl w:ilvl="2" w:tplc="04090003">
      <w:start w:val="1"/>
      <w:numFmt w:val="bullet"/>
      <w:lvlText w:val="o"/>
      <w:lvlJc w:val="left"/>
      <w:pPr>
        <w:ind w:left="2880" w:hanging="360"/>
      </w:pPr>
      <w:rPr>
        <w:rFonts w:ascii="Courier New" w:hAnsi="Courier New" w:cs="Courier New" w:hint="default"/>
      </w:rPr>
    </w:lvl>
    <w:lvl w:ilvl="3" w:tplc="04090003">
      <w:start w:val="1"/>
      <w:numFmt w:val="bullet"/>
      <w:lvlText w:val="o"/>
      <w:lvlJc w:val="left"/>
      <w:pPr>
        <w:ind w:left="3240" w:hanging="360"/>
      </w:pPr>
      <w:rPr>
        <w:rFonts w:ascii="Courier New" w:hAnsi="Courier New" w:cs="Courier New" w:hint="default"/>
      </w:rPr>
    </w:lvl>
    <w:lvl w:ilvl="4" w:tplc="04090001">
      <w:start w:val="1"/>
      <w:numFmt w:val="bullet"/>
      <w:lvlText w:val=""/>
      <w:lvlJc w:val="left"/>
      <w:pPr>
        <w:ind w:left="3960" w:hanging="360"/>
      </w:pPr>
      <w:rPr>
        <w:rFonts w:ascii="Symbol" w:hAnsi="Symbol" w:hint="default"/>
      </w:r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5" w15:restartNumberingAfterBreak="0">
    <w:nsid w:val="590279B8"/>
    <w:multiLevelType w:val="hybridMultilevel"/>
    <w:tmpl w:val="B94AEC5A"/>
    <w:lvl w:ilvl="0" w:tplc="E9A049FA">
      <w:start w:val="2"/>
      <w:numFmt w:val="lowerRoman"/>
      <w:lvlText w:val="%1."/>
      <w:lvlJc w:val="righ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15:restartNumberingAfterBreak="0">
    <w:nsid w:val="59E6051F"/>
    <w:multiLevelType w:val="multilevel"/>
    <w:tmpl w:val="433CCBB6"/>
    <w:numStyleLink w:val="Style2"/>
  </w:abstractNum>
  <w:abstractNum w:abstractNumId="257" w15:restartNumberingAfterBreak="0">
    <w:nsid w:val="5A762B42"/>
    <w:multiLevelType w:val="hybridMultilevel"/>
    <w:tmpl w:val="6896CFE2"/>
    <w:lvl w:ilvl="0" w:tplc="0409000F">
      <w:start w:val="1"/>
      <w:numFmt w:val="decimal"/>
      <w:lvlText w:val="%1."/>
      <w:lvlJc w:val="left"/>
      <w:pPr>
        <w:ind w:left="720" w:hanging="360"/>
      </w:pPr>
      <w:rPr>
        <w:rFonts w:hint="default"/>
      </w:rPr>
    </w:lvl>
    <w:lvl w:ilvl="1" w:tplc="28A4A61A">
      <w:start w:val="1"/>
      <w:numFmt w:val="lowerLetter"/>
      <w:lvlText w:val="%2."/>
      <w:lvlJc w:val="left"/>
      <w:pPr>
        <w:ind w:left="1080" w:hanging="360"/>
      </w:pPr>
      <w:rPr>
        <w:b w:val="0"/>
        <w:bCs/>
      </w:rPr>
    </w:lvl>
    <w:lvl w:ilvl="2" w:tplc="0409001B">
      <w:start w:val="1"/>
      <w:numFmt w:val="lowerRoman"/>
      <w:lvlText w:val="%3."/>
      <w:lvlJc w:val="right"/>
      <w:pPr>
        <w:ind w:left="1980" w:hanging="360"/>
      </w:pPr>
    </w:lvl>
    <w:lvl w:ilvl="3" w:tplc="04090003">
      <w:start w:val="1"/>
      <w:numFmt w:val="bullet"/>
      <w:lvlText w:val="o"/>
      <w:lvlJc w:val="left"/>
      <w:pPr>
        <w:ind w:left="2880" w:hanging="360"/>
      </w:pPr>
      <w:rPr>
        <w:rFonts w:ascii="Courier New" w:hAnsi="Courier New" w:cs="Courier New" w:hint="default"/>
      </w:rPr>
    </w:lvl>
    <w:lvl w:ilvl="4" w:tplc="ECC876E6">
      <w:start w:val="3"/>
      <w:numFmt w:val="lowerLetter"/>
      <w:lvlText w:val="%5&gt;"/>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A925FCC"/>
    <w:multiLevelType w:val="hybridMultilevel"/>
    <w:tmpl w:val="DFA68C56"/>
    <w:lvl w:ilvl="0" w:tplc="FFFFFFFF">
      <w:start w:val="1"/>
      <w:numFmt w:val="decimal"/>
      <w:lvlText w:val="%1."/>
      <w:lvlJc w:val="left"/>
      <w:pPr>
        <w:ind w:left="720" w:hanging="360"/>
      </w:pPr>
      <w:rPr>
        <w:rFonts w:hint="default"/>
      </w:rPr>
    </w:lvl>
    <w:lvl w:ilvl="1" w:tplc="FFFFFFFF">
      <w:start w:val="1"/>
      <w:numFmt w:val="lowerLetter"/>
      <w:lvlText w:val="%2."/>
      <w:lvlJc w:val="left"/>
      <w:pPr>
        <w:ind w:left="2160" w:hanging="360"/>
      </w:pPr>
      <w:rPr>
        <w:b w:val="0"/>
        <w:bCs/>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9"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0" w15:restartNumberingAfterBreak="0">
    <w:nsid w:val="5ADB417E"/>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1" w15:restartNumberingAfterBreak="0">
    <w:nsid w:val="5BD42B43"/>
    <w:multiLevelType w:val="hybridMultilevel"/>
    <w:tmpl w:val="75AE36A6"/>
    <w:lvl w:ilvl="0" w:tplc="0409000F">
      <w:start w:val="1"/>
      <w:numFmt w:val="decimal"/>
      <w:lvlText w:val="%1."/>
      <w:lvlJc w:val="left"/>
      <w:pPr>
        <w:ind w:left="720" w:hanging="360"/>
      </w:pPr>
      <w:rPr>
        <w:rFonts w:cs="Times New Roman"/>
      </w:rPr>
    </w:lvl>
    <w:lvl w:ilvl="1" w:tplc="00B0CAB2">
      <w:start w:val="1"/>
      <w:numFmt w:val="lowerLetter"/>
      <w:lvlText w:val="%2."/>
      <w:lvlJc w:val="left"/>
      <w:pPr>
        <w:ind w:left="1440" w:hanging="360"/>
      </w:pPr>
      <w:rPr>
        <w:rFonts w:ascii="Calibri" w:hAnsi="Calibri" w:cs="Times New Roman" w:hint="default"/>
      </w:rPr>
    </w:lvl>
    <w:lvl w:ilvl="2" w:tplc="CFB85B8E">
      <w:start w:val="1"/>
      <w:numFmt w:val="lowerRoman"/>
      <w:lvlText w:val="%3."/>
      <w:lvlJc w:val="right"/>
      <w:pPr>
        <w:ind w:left="2160" w:hanging="180"/>
      </w:pPr>
      <w:rPr>
        <w:rFonts w:ascii="Calibri" w:hAnsi="Calibri" w:cs="Times New Roman" w:hint="default"/>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62" w15:restartNumberingAfterBreak="0">
    <w:nsid w:val="5C050298"/>
    <w:multiLevelType w:val="multilevel"/>
    <w:tmpl w:val="6D7CCD4E"/>
    <w:lvl w:ilvl="0">
      <w:start w:val="9"/>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440" w:hanging="360"/>
      </w:p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Wingdings" w:hAnsi="Wingdings" w:hint="default"/>
      </w:rPr>
    </w:lvl>
    <w:lvl w:ilvl="5">
      <w:start w:val="1"/>
      <w:numFmt w:val="lowerRoman"/>
      <w:lvlText w:val="%6."/>
      <w:lvlJc w:val="righ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263" w15:restartNumberingAfterBreak="0">
    <w:nsid w:val="5C5C0CFC"/>
    <w:multiLevelType w:val="hybridMultilevel"/>
    <w:tmpl w:val="549C37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2880" w:hanging="360"/>
      </w:p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265" w15:restartNumberingAfterBreak="0">
    <w:nsid w:val="5D683314"/>
    <w:multiLevelType w:val="hybridMultilevel"/>
    <w:tmpl w:val="2A06A76E"/>
    <w:lvl w:ilvl="0" w:tplc="FFFFFFFF">
      <w:start w:val="1"/>
      <w:numFmt w:val="lowerLetter"/>
      <w:lvlText w:val="%1."/>
      <w:lvlJc w:val="left"/>
      <w:pPr>
        <w:ind w:left="189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5DD50B09"/>
    <w:multiLevelType w:val="hybridMultilevel"/>
    <w:tmpl w:val="6CD82ED2"/>
    <w:lvl w:ilvl="0" w:tplc="E5CC79D8">
      <w:start w:val="1"/>
      <w:numFmt w:val="decimal"/>
      <w:lvlText w:val="%1."/>
      <w:lvlJc w:val="left"/>
      <w:pPr>
        <w:ind w:left="720" w:hanging="360"/>
      </w:pPr>
      <w:rPr>
        <w:b w:val="0"/>
        <w:bCs w:val="0"/>
        <w:sz w:val="22"/>
        <w:szCs w:val="22"/>
      </w:rPr>
    </w:lvl>
    <w:lvl w:ilvl="1" w:tplc="04090015">
      <w:start w:val="1"/>
      <w:numFmt w:val="upperLetter"/>
      <w:lvlText w:val="%2."/>
      <w:lvlJc w:val="left"/>
      <w:pPr>
        <w:ind w:left="1440" w:hanging="360"/>
      </w:pPr>
      <w:rPr>
        <w:b w:val="0"/>
        <w:bCs w:val="0"/>
        <w:sz w:val="22"/>
        <w:szCs w:val="22"/>
      </w:r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E4D6AF2"/>
    <w:multiLevelType w:val="hybridMultilevel"/>
    <w:tmpl w:val="3F842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E802472"/>
    <w:multiLevelType w:val="hybridMultilevel"/>
    <w:tmpl w:val="DAB279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9" w15:restartNumberingAfterBreak="0">
    <w:nsid w:val="5ECF00EC"/>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70" w15:restartNumberingAfterBreak="0">
    <w:nsid w:val="5F481CF0"/>
    <w:multiLevelType w:val="hybridMultilevel"/>
    <w:tmpl w:val="984C3C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start w:val="1"/>
      <w:numFmt w:val="lowerRoman"/>
      <w:lvlText w:val="%6."/>
      <w:lvlJc w:val="right"/>
      <w:pPr>
        <w:ind w:left="4320" w:hanging="180"/>
      </w:pPr>
    </w:lvl>
    <w:lvl w:ilvl="6" w:tplc="04090017">
      <w:start w:val="1"/>
      <w:numFmt w:val="lowerLetter"/>
      <w:lvlText w:val="%7)"/>
      <w:lvlJc w:val="left"/>
      <w:pPr>
        <w:ind w:left="5040" w:hanging="360"/>
      </w:pPr>
    </w:lvl>
    <w:lvl w:ilvl="7" w:tplc="04090011">
      <w:start w:val="1"/>
      <w:numFmt w:val="decimal"/>
      <w:lvlText w:val="%8)"/>
      <w:lvlJc w:val="left"/>
      <w:pPr>
        <w:ind w:left="5760" w:hanging="360"/>
      </w:pPr>
    </w:lvl>
    <w:lvl w:ilvl="8" w:tplc="0409000B">
      <w:start w:val="1"/>
      <w:numFmt w:val="bullet"/>
      <w:lvlText w:val=""/>
      <w:lvlJc w:val="left"/>
      <w:pPr>
        <w:ind w:left="6480" w:hanging="180"/>
      </w:pPr>
      <w:rPr>
        <w:rFonts w:ascii="Wingdings" w:hAnsi="Wingdings" w:hint="default"/>
      </w:rPr>
    </w:lvl>
  </w:abstractNum>
  <w:abstractNum w:abstractNumId="271" w15:restartNumberingAfterBreak="0">
    <w:nsid w:val="5F714F83"/>
    <w:multiLevelType w:val="hybridMultilevel"/>
    <w:tmpl w:val="35488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880" w:hanging="360"/>
      </w:pPr>
      <w:rPr>
        <w:rFonts w:ascii="Symbol" w:hAnsi="Symbol" w:hint="default"/>
      </w:rPr>
    </w:lvl>
    <w:lvl w:ilvl="3" w:tplc="FFFFFFFF">
      <w:start w:val="1"/>
      <w:numFmt w:val="decimal"/>
      <w:lvlText w:val="%4."/>
      <w:lvlJc w:val="left"/>
      <w:pPr>
        <w:ind w:left="2880" w:hanging="360"/>
      </w:p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500" w:hanging="360"/>
      </w:pPr>
      <w:rPr>
        <w:rFonts w:ascii="Wingdings" w:hAnsi="Wingdings" w:hint="default"/>
      </w:r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5FA217D0"/>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73" w15:restartNumberingAfterBreak="0">
    <w:nsid w:val="5FA6380E"/>
    <w:multiLevelType w:val="hybridMultilevel"/>
    <w:tmpl w:val="4AE253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FAB7692"/>
    <w:multiLevelType w:val="hybridMultilevel"/>
    <w:tmpl w:val="0B260C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FB56246"/>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6" w15:restartNumberingAfterBreak="0">
    <w:nsid w:val="60072BCF"/>
    <w:multiLevelType w:val="hybridMultilevel"/>
    <w:tmpl w:val="52B68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0310EB8"/>
    <w:multiLevelType w:val="hybridMultilevel"/>
    <w:tmpl w:val="72B27870"/>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606A0CF7"/>
    <w:multiLevelType w:val="hybridMultilevel"/>
    <w:tmpl w:val="01AEC1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88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9" w15:restartNumberingAfterBreak="0">
    <w:nsid w:val="606B42F0"/>
    <w:multiLevelType w:val="hybridMultilevel"/>
    <w:tmpl w:val="FF24BC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880" w:hanging="360"/>
      </w:pPr>
    </w:lvl>
    <w:lvl w:ilvl="3" w:tplc="9B26A91A">
      <w:start w:val="1"/>
      <w:numFmt w:val="bullet"/>
      <w:lvlText w:val="o"/>
      <w:lvlJc w:val="left"/>
      <w:pPr>
        <w:ind w:left="2880" w:hanging="360"/>
      </w:pPr>
      <w:rPr>
        <w:rFonts w:ascii="Courier New" w:hAnsi="Courier New" w:cs="Courier New"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0F028F5"/>
    <w:multiLevelType w:val="hybridMultilevel"/>
    <w:tmpl w:val="66542EE6"/>
    <w:lvl w:ilvl="0" w:tplc="DA84AA30">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234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0FA1595"/>
    <w:multiLevelType w:val="hybridMultilevel"/>
    <w:tmpl w:val="A32A2252"/>
    <w:lvl w:ilvl="0" w:tplc="1CEAC786">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616B0AC2"/>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61D50586"/>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85" w15:restartNumberingAfterBreak="0">
    <w:nsid w:val="62192B91"/>
    <w:multiLevelType w:val="hybridMultilevel"/>
    <w:tmpl w:val="DE92FF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6" w15:restartNumberingAfterBreak="0">
    <w:nsid w:val="62814C71"/>
    <w:multiLevelType w:val="hybridMultilevel"/>
    <w:tmpl w:val="934C541E"/>
    <w:lvl w:ilvl="0" w:tplc="5CF6A1BA">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28F5423"/>
    <w:multiLevelType w:val="multilevel"/>
    <w:tmpl w:val="2C66D2E2"/>
    <w:lvl w:ilvl="0">
      <w:start w:val="1"/>
      <w:numFmt w:val="none"/>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w:hAnsi="Arial" w:cs="Arial" w:hint="default"/>
        <w:b/>
        <w:i w:val="0"/>
        <w:sz w:val="36"/>
      </w:rPr>
    </w:lvl>
    <w:lvl w:ilvl="2">
      <w:start w:val="1"/>
      <w:numFmt w:val="decimal"/>
      <w:lvlText w:val="%2.%3"/>
      <w:lvlJc w:val="left"/>
      <w:pPr>
        <w:ind w:left="0" w:firstLine="0"/>
      </w:pPr>
      <w:rPr>
        <w:rFonts w:ascii="Arial" w:hAnsi="Arial" w:cs="Arial"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88" w15:restartNumberingAfterBreak="0">
    <w:nsid w:val="634053BC"/>
    <w:multiLevelType w:val="multilevel"/>
    <w:tmpl w:val="6AF8371A"/>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Calibri" w:hAnsi="Calibri" w:cs="Times New Roman" w:hint="default"/>
      </w:rPr>
    </w:lvl>
    <w:lvl w:ilvl="2">
      <w:start w:val="1"/>
      <w:numFmt w:val="lowerRoman"/>
      <w:lvlText w:val="%3."/>
      <w:lvlJc w:val="right"/>
      <w:pPr>
        <w:ind w:left="1800" w:hanging="360"/>
      </w:pPr>
    </w:lvl>
    <w:lvl w:ilvl="3">
      <w:start w:val="1"/>
      <w:numFmt w:val="bullet"/>
      <w:lvlText w:val=""/>
      <w:lvlJc w:val="left"/>
      <w:pPr>
        <w:ind w:left="2160" w:hanging="360"/>
      </w:pPr>
      <w:rPr>
        <w:rFonts w:ascii="Symbol" w:hAnsi="Symbol"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89" w15:restartNumberingAfterBreak="0">
    <w:nsid w:val="634E69F2"/>
    <w:multiLevelType w:val="hybridMultilevel"/>
    <w:tmpl w:val="18D29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3BA3148"/>
    <w:multiLevelType w:val="multilevel"/>
    <w:tmpl w:val="FB06DEC2"/>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o"/>
      <w:lvlJc w:val="left"/>
      <w:pPr>
        <w:ind w:left="2880" w:hanging="360"/>
      </w:pPr>
      <w:rPr>
        <w:rFonts w:ascii="Courier New" w:hAnsi="Courier New" w:cs="Courier New"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1" w15:restartNumberingAfterBreak="0">
    <w:nsid w:val="63DC4864"/>
    <w:multiLevelType w:val="hybridMultilevel"/>
    <w:tmpl w:val="61DA41B2"/>
    <w:lvl w:ilvl="0" w:tplc="FFFFFFFF">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2" w15:restartNumberingAfterBreak="0">
    <w:nsid w:val="63F31DF6"/>
    <w:multiLevelType w:val="hybridMultilevel"/>
    <w:tmpl w:val="EC3E9A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42C493E"/>
    <w:multiLevelType w:val="hybridMultilevel"/>
    <w:tmpl w:val="C40C9896"/>
    <w:lvl w:ilvl="0" w:tplc="FFFFFFFF">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start w:val="1"/>
      <w:numFmt w:val="decimal"/>
      <w:lvlText w:val="%3."/>
      <w:lvlJc w:val="left"/>
      <w:pPr>
        <w:ind w:left="2160" w:hanging="360"/>
      </w:pPr>
      <w:rPr>
        <w:rFont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4" w15:restartNumberingAfterBreak="0">
    <w:nsid w:val="65665610"/>
    <w:multiLevelType w:val="hybridMultilevel"/>
    <w:tmpl w:val="DE92FF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5"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6" w15:restartNumberingAfterBreak="0">
    <w:nsid w:val="66FF142D"/>
    <w:multiLevelType w:val="hybridMultilevel"/>
    <w:tmpl w:val="DFA68C56"/>
    <w:lvl w:ilvl="0" w:tplc="0409000F">
      <w:start w:val="1"/>
      <w:numFmt w:val="decimal"/>
      <w:lvlText w:val="%1."/>
      <w:lvlJc w:val="left"/>
      <w:pPr>
        <w:ind w:left="720" w:hanging="360"/>
      </w:pPr>
      <w:rPr>
        <w:rFonts w:hint="default"/>
      </w:rPr>
    </w:lvl>
    <w:lvl w:ilvl="1" w:tplc="6B92497C">
      <w:start w:val="1"/>
      <w:numFmt w:val="lowerLetter"/>
      <w:lvlText w:val="%2."/>
      <w:lvlJc w:val="left"/>
      <w:pPr>
        <w:ind w:left="2160" w:hanging="360"/>
      </w:pPr>
      <w:rPr>
        <w:b w:val="0"/>
        <w:bCs/>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7631605"/>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684140BE"/>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6849162A"/>
    <w:multiLevelType w:val="hybridMultilevel"/>
    <w:tmpl w:val="96000CD0"/>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0" w15:restartNumberingAfterBreak="0">
    <w:nsid w:val="69314C6A"/>
    <w:multiLevelType w:val="multilevel"/>
    <w:tmpl w:val="4CEEBB5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440" w:hanging="360"/>
      </w:pPr>
    </w:lvl>
    <w:lvl w:ilvl="3">
      <w:start w:val="1"/>
      <w:numFmt w:val="bullet"/>
      <w:lvlText w:val="o"/>
      <w:lvlJc w:val="left"/>
      <w:pPr>
        <w:ind w:left="1800" w:hanging="360"/>
      </w:pPr>
      <w:rPr>
        <w:rFonts w:ascii="Courier New" w:hAnsi="Courier New" w:cs="Courier New" w:hint="default"/>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01" w15:restartNumberingAfterBreak="0">
    <w:nsid w:val="69483CA4"/>
    <w:multiLevelType w:val="multilevel"/>
    <w:tmpl w:val="D6483F46"/>
    <w:lvl w:ilvl="0">
      <w:start w:val="1"/>
      <w:numFmt w:val="decimal"/>
      <w:lvlText w:val="%1."/>
      <w:lvlJc w:val="left"/>
      <w:pPr>
        <w:ind w:left="720" w:hanging="360"/>
      </w:pPr>
    </w:lvl>
    <w:lvl w:ilvl="1">
      <w:start w:val="1"/>
      <w:numFmt w:val="upperLetter"/>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2" w15:restartNumberingAfterBreak="0">
    <w:nsid w:val="695D5B41"/>
    <w:multiLevelType w:val="hybridMultilevel"/>
    <w:tmpl w:val="37B80CF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03" w15:restartNumberingAfterBreak="0">
    <w:nsid w:val="69B21B81"/>
    <w:multiLevelType w:val="hybridMultilevel"/>
    <w:tmpl w:val="3438BC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3">
      <w:start w:val="1"/>
      <w:numFmt w:val="bullet"/>
      <w:lvlText w:val="o"/>
      <w:lvlJc w:val="left"/>
      <w:pPr>
        <w:ind w:left="360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9B229BD"/>
    <w:multiLevelType w:val="hybridMultilevel"/>
    <w:tmpl w:val="50F437CE"/>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9C61C9E"/>
    <w:multiLevelType w:val="hybridMultilevel"/>
    <w:tmpl w:val="61DA41B2"/>
    <w:lvl w:ilvl="0" w:tplc="04090019">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6" w15:restartNumberingAfterBreak="0">
    <w:nsid w:val="6B1B4256"/>
    <w:multiLevelType w:val="hybridMultilevel"/>
    <w:tmpl w:val="AE4AEDA8"/>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6B3230A0"/>
    <w:multiLevelType w:val="hybridMultilevel"/>
    <w:tmpl w:val="1200EE5A"/>
    <w:lvl w:ilvl="0" w:tplc="FE7C619A">
      <w:start w:val="1"/>
      <w:numFmt w:val="decimal"/>
      <w:lvlText w:val="%1."/>
      <w:lvlJc w:val="left"/>
      <w:pPr>
        <w:ind w:left="720" w:hanging="360"/>
      </w:pPr>
      <w:rPr>
        <w:b w:val="0"/>
        <w:bCs w:val="0"/>
      </w:rPr>
    </w:lvl>
    <w:lvl w:ilvl="1" w:tplc="9B22D8CA">
      <w:start w:val="1"/>
      <w:numFmt w:val="lowerLetter"/>
      <w:lvlText w:val="%2."/>
      <w:lvlJc w:val="left"/>
      <w:pPr>
        <w:ind w:left="1440" w:hanging="360"/>
      </w:pPr>
      <w:rPr>
        <w:b w:val="0"/>
        <w:bCs w:val="0"/>
      </w:rPr>
    </w:lvl>
    <w:lvl w:ilvl="2" w:tplc="FFFFFFFF">
      <w:start w:val="1"/>
      <w:numFmt w:val="bullet"/>
      <w:lvlText w:val=""/>
      <w:lvlJc w:val="left"/>
      <w:pPr>
        <w:ind w:left="2160" w:hanging="18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6B7F43C9"/>
    <w:multiLevelType w:val="multilevel"/>
    <w:tmpl w:val="6D7CCD4E"/>
    <w:lvl w:ilvl="0">
      <w:start w:val="9"/>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440" w:hanging="360"/>
      </w:pPr>
      <w:rPr>
        <w:rFonts w:hint="default"/>
        <w:b w:val="0"/>
        <w:bCs w:val="0"/>
        <w:sz w:val="22"/>
        <w:szCs w:val="22"/>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Wingdings" w:hAnsi="Wingdings" w:hint="default"/>
      </w:rPr>
    </w:lvl>
    <w:lvl w:ilvl="5">
      <w:start w:val="1"/>
      <w:numFmt w:val="lowerRoman"/>
      <w:lvlText w:val="%6."/>
      <w:lvlJc w:val="right"/>
      <w:pPr>
        <w:ind w:left="2520" w:hanging="360"/>
      </w:pPr>
      <w:rPr>
        <w:rFonts w:hint="default"/>
      </w:rPr>
    </w:lvl>
    <w:lvl w:ilvl="6">
      <w:start w:val="1"/>
      <w:numFmt w:val="decimal"/>
      <w:lvlText w:val="%7."/>
      <w:lvlJc w:val="left"/>
      <w:pPr>
        <w:ind w:left="2880" w:hanging="360"/>
      </w:pPr>
      <w:rPr>
        <w:rFonts w:hint="default"/>
      </w:rPr>
    </w:lvl>
    <w:lvl w:ilvl="7">
      <w:start w:val="1"/>
      <w:numFmt w:val="decimal"/>
      <w:lvlText w:val="%8."/>
      <w:lvlJc w:val="left"/>
      <w:pPr>
        <w:ind w:left="3240" w:hanging="360"/>
      </w:pPr>
      <w:rPr>
        <w:rFonts w:hint="default"/>
      </w:rPr>
    </w:lvl>
    <w:lvl w:ilvl="8">
      <w:start w:val="1"/>
      <w:numFmt w:val="decimal"/>
      <w:lvlText w:val="%9."/>
      <w:lvlJc w:val="left"/>
      <w:pPr>
        <w:ind w:left="3600" w:hanging="360"/>
      </w:pPr>
      <w:rPr>
        <w:rFonts w:hint="default"/>
      </w:rPr>
    </w:lvl>
  </w:abstractNum>
  <w:abstractNum w:abstractNumId="309"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0"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1" w15:restartNumberingAfterBreak="0">
    <w:nsid w:val="6BDD5CF8"/>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2"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3" w15:restartNumberingAfterBreak="0">
    <w:nsid w:val="6D6F7DD5"/>
    <w:multiLevelType w:val="hybridMultilevel"/>
    <w:tmpl w:val="B55AB274"/>
    <w:lvl w:ilvl="0" w:tplc="FFFFFFFF">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start w:val="1"/>
      <w:numFmt w:val="decimal"/>
      <w:lvlText w:val="%3."/>
      <w:lvlJc w:val="left"/>
      <w:pPr>
        <w:ind w:left="2160" w:hanging="360"/>
      </w:pPr>
      <w:rPr>
        <w:rFont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4" w15:restartNumberingAfterBreak="0">
    <w:nsid w:val="6DB50D4A"/>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6DE6593B"/>
    <w:multiLevelType w:val="hybridMultilevel"/>
    <w:tmpl w:val="B1A466E0"/>
    <w:lvl w:ilvl="0" w:tplc="582E656A">
      <w:start w:val="1"/>
      <w:numFmt w:val="decimal"/>
      <w:lvlText w:val="%1."/>
      <w:lvlJc w:val="left"/>
      <w:pPr>
        <w:ind w:left="720" w:hanging="360"/>
      </w:pPr>
      <w:rPr>
        <w:rFonts w:ascii="Arial" w:eastAsiaTheme="minorHAnsi" w:hAnsi="Arial" w:cs="Arial"/>
      </w:rPr>
    </w:lvl>
    <w:lvl w:ilvl="1" w:tplc="04090015">
      <w:start w:val="1"/>
      <w:numFmt w:val="upperLetter"/>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3">
      <w:start w:val="1"/>
      <w:numFmt w:val="bullet"/>
      <w:lvlText w:val="o"/>
      <w:lvlJc w:val="left"/>
      <w:pPr>
        <w:ind w:left="2880" w:hanging="360"/>
      </w:pPr>
      <w:rPr>
        <w:rFonts w:ascii="Courier New" w:hAnsi="Courier New" w:cs="Courier New" w:hint="default"/>
      </w:rPr>
    </w:lvl>
    <w:lvl w:ilvl="4" w:tplc="ECC876E6">
      <w:start w:val="3"/>
      <w:numFmt w:val="lowerLetter"/>
      <w:lvlText w:val="%5&gt;"/>
      <w:lvlJc w:val="lef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E0216EC"/>
    <w:multiLevelType w:val="multilevel"/>
    <w:tmpl w:val="BCD4B59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7" w15:restartNumberingAfterBreak="0">
    <w:nsid w:val="6ECF3E11"/>
    <w:multiLevelType w:val="hybridMultilevel"/>
    <w:tmpl w:val="B43A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01">
      <w:start w:val="1"/>
      <w:numFmt w:val="bullet"/>
      <w:lvlText w:val=""/>
      <w:lvlJc w:val="left"/>
      <w:pPr>
        <w:ind w:left="2340" w:hanging="360"/>
      </w:pPr>
      <w:rPr>
        <w:rFonts w:ascii="Symbol" w:hAnsi="Symbol"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F1C473F"/>
    <w:multiLevelType w:val="multilevel"/>
    <w:tmpl w:val="6AF8371A"/>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Calibri" w:hAnsi="Calibri" w:cs="Times New Roman" w:hint="default"/>
      </w:rPr>
    </w:lvl>
    <w:lvl w:ilvl="2">
      <w:start w:val="1"/>
      <w:numFmt w:val="lowerRoman"/>
      <w:lvlText w:val="%3."/>
      <w:lvlJc w:val="right"/>
      <w:pPr>
        <w:ind w:left="1800" w:hanging="360"/>
      </w:pPr>
    </w:lvl>
    <w:lvl w:ilvl="3">
      <w:start w:val="1"/>
      <w:numFmt w:val="bullet"/>
      <w:lvlText w:val=""/>
      <w:lvlJc w:val="left"/>
      <w:pPr>
        <w:ind w:left="2160" w:hanging="360"/>
      </w:pPr>
      <w:rPr>
        <w:rFonts w:ascii="Symbol" w:hAnsi="Symbol"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19" w15:restartNumberingAfterBreak="0">
    <w:nsid w:val="6F457EFD"/>
    <w:multiLevelType w:val="hybridMultilevel"/>
    <w:tmpl w:val="BABC30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05377CB"/>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71410DCD"/>
    <w:multiLevelType w:val="hybridMultilevel"/>
    <w:tmpl w:val="6AAE3456"/>
    <w:lvl w:ilvl="0" w:tplc="D4BCC3F4">
      <w:start w:val="1"/>
      <w:numFmt w:val="decimal"/>
      <w:lvlText w:val="%1."/>
      <w:lvlJc w:val="left"/>
      <w:pPr>
        <w:ind w:left="720" w:hanging="360"/>
      </w:pPr>
      <w:rPr>
        <w:b w:val="0"/>
        <w:bCs w:val="0"/>
        <w:sz w:val="22"/>
        <w:szCs w:val="22"/>
      </w:rPr>
    </w:lvl>
    <w:lvl w:ilvl="1" w:tplc="DFBEFE58">
      <w:start w:val="1"/>
      <w:numFmt w:val="lowerLetter"/>
      <w:lvlText w:val="%2."/>
      <w:lvlJc w:val="left"/>
      <w:pPr>
        <w:ind w:left="1440" w:hanging="360"/>
      </w:pPr>
      <w:rPr>
        <w:b w:val="0"/>
        <w:bCs w:val="0"/>
        <w:sz w:val="22"/>
        <w:szCs w:val="22"/>
      </w:r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start w:val="1"/>
      <w:numFmt w:val="lowerRoman"/>
      <w:lvlText w:val="%6."/>
      <w:lvlJc w:val="right"/>
      <w:pPr>
        <w:ind w:left="4320" w:hanging="180"/>
      </w:pPr>
    </w:lvl>
    <w:lvl w:ilvl="6" w:tplc="04090017">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3" w15:restartNumberingAfterBreak="0">
    <w:nsid w:val="71632E77"/>
    <w:multiLevelType w:val="hybridMultilevel"/>
    <w:tmpl w:val="F9189172"/>
    <w:lvl w:ilvl="0" w:tplc="FFFFFFFF">
      <w:start w:val="1"/>
      <w:numFmt w:val="decimal"/>
      <w:lvlText w:val="%1."/>
      <w:lvlJc w:val="left"/>
      <w:pPr>
        <w:ind w:left="720" w:hanging="360"/>
      </w:pPr>
      <w:rPr>
        <w:b w:val="0"/>
        <w:b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880" w:hanging="360"/>
      </w:pPr>
    </w:lvl>
    <w:lvl w:ilvl="3" w:tplc="FFFFFFFF">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71935AD1"/>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72381084"/>
    <w:multiLevelType w:val="hybridMultilevel"/>
    <w:tmpl w:val="9E48B3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6" w15:restartNumberingAfterBreak="0">
    <w:nsid w:val="7239519B"/>
    <w:multiLevelType w:val="hybridMultilevel"/>
    <w:tmpl w:val="AE4AEDA8"/>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72601F6E"/>
    <w:multiLevelType w:val="hybridMultilevel"/>
    <w:tmpl w:val="4C4457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2AF66B3"/>
    <w:multiLevelType w:val="hybridMultilevel"/>
    <w:tmpl w:val="50F437CE"/>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rPr>
        <w:rFonts w:hint="default"/>
      </w:rPr>
    </w:lvl>
    <w:lvl w:ilvl="2" w:tplc="0409000F">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34C7D5A"/>
    <w:multiLevelType w:val="hybridMultilevel"/>
    <w:tmpl w:val="8DDA77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160" w:hanging="180"/>
      </w:pPr>
      <w:rPr>
        <w:rFonts w:ascii="Symbol" w:hAnsi="Symbol" w:hint="default"/>
      </w:rPr>
    </w:lvl>
    <w:lvl w:ilvl="3" w:tplc="FFFFFFFF">
      <w:start w:val="1"/>
      <w:numFmt w:val="bullet"/>
      <w:lvlText w:val="o"/>
      <w:lvlJc w:val="left"/>
      <w:pPr>
        <w:ind w:left="2880" w:hanging="360"/>
      </w:pPr>
      <w:rPr>
        <w:rFonts w:ascii="Courier New" w:hAnsi="Courier New" w:cs="Courier New" w:hint="default"/>
      </w:rPr>
    </w:lvl>
    <w:lvl w:ilvl="4" w:tplc="FFFFFFFF">
      <w:start w:val="1"/>
      <w:numFmt w:val="bullet"/>
      <w:lvlText w:val=""/>
      <w:lvlJc w:val="left"/>
      <w:pPr>
        <w:ind w:left="3600" w:hanging="360"/>
      </w:pPr>
      <w:rPr>
        <w:rFonts w:ascii="Wingdings" w:hAnsi="Wingding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0" w15:restartNumberingAfterBreak="0">
    <w:nsid w:val="73637522"/>
    <w:multiLevelType w:val="multilevel"/>
    <w:tmpl w:val="A79EFDF2"/>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Letter"/>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1" w15:restartNumberingAfterBreak="0">
    <w:nsid w:val="742E6082"/>
    <w:multiLevelType w:val="hybridMultilevel"/>
    <w:tmpl w:val="388E1B82"/>
    <w:lvl w:ilvl="0" w:tplc="B0E27970">
      <w:start w:val="1"/>
      <w:numFmt w:val="decimal"/>
      <w:lvlText w:val="%1."/>
      <w:lvlJc w:val="left"/>
      <w:pPr>
        <w:ind w:left="720" w:hanging="360"/>
      </w:pPr>
      <w:rPr>
        <w:rFonts w:hint="default"/>
        <w:b w:val="0"/>
        <w:bCs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44976A6"/>
    <w:multiLevelType w:val="hybridMultilevel"/>
    <w:tmpl w:val="A78AD5D2"/>
    <w:lvl w:ilvl="0" w:tplc="FFFFFFFF">
      <w:start w:val="1"/>
      <w:numFmt w:val="lowerLetter"/>
      <w:lvlText w:val="%1."/>
      <w:lvlJc w:val="left"/>
      <w:pPr>
        <w:ind w:left="189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75017E16"/>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4" w15:restartNumberingAfterBreak="0">
    <w:nsid w:val="75BE4476"/>
    <w:multiLevelType w:val="hybridMultilevel"/>
    <w:tmpl w:val="547A3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62B2313"/>
    <w:multiLevelType w:val="multilevel"/>
    <w:tmpl w:val="6AF8371A"/>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ascii="Calibri" w:hAnsi="Calibri" w:cs="Times New Roman" w:hint="default"/>
      </w:rPr>
    </w:lvl>
    <w:lvl w:ilvl="2">
      <w:start w:val="1"/>
      <w:numFmt w:val="lowerRoman"/>
      <w:lvlText w:val="%3."/>
      <w:lvlJc w:val="right"/>
      <w:pPr>
        <w:ind w:left="1800" w:hanging="360"/>
      </w:pPr>
    </w:lvl>
    <w:lvl w:ilvl="3">
      <w:start w:val="1"/>
      <w:numFmt w:val="bullet"/>
      <w:lvlText w:val=""/>
      <w:lvlJc w:val="left"/>
      <w:pPr>
        <w:ind w:left="2160" w:hanging="360"/>
      </w:pPr>
      <w:rPr>
        <w:rFonts w:ascii="Symbol" w:hAnsi="Symbol"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36" w15:restartNumberingAfterBreak="0">
    <w:nsid w:val="767D69E8"/>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37" w15:restartNumberingAfterBreak="0">
    <w:nsid w:val="76F13F02"/>
    <w:multiLevelType w:val="multilevel"/>
    <w:tmpl w:val="017A1854"/>
    <w:lvl w:ilvl="0">
      <w:start w:val="1"/>
      <w:numFmt w:val="decimal"/>
      <w:lvlText w:val="%1."/>
      <w:lvlJc w:val="left"/>
      <w:pPr>
        <w:ind w:left="720" w:hanging="360"/>
      </w:pPr>
    </w:lvl>
    <w:lvl w:ilvl="1">
      <w:start w:val="1"/>
      <w:numFmt w:val="lowerLetter"/>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8"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9" w15:restartNumberingAfterBreak="0">
    <w:nsid w:val="77C22083"/>
    <w:multiLevelType w:val="multilevel"/>
    <w:tmpl w:val="E0A01804"/>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lowerRoman"/>
      <w:lvlText w:val="%4."/>
      <w:lvlJc w:val="right"/>
      <w:pPr>
        <w:ind w:left="1440" w:hanging="360"/>
      </w:pPr>
    </w:lvl>
    <w:lvl w:ilvl="4">
      <w:start w:val="1"/>
      <w:numFmt w:val="bullet"/>
      <w:lvlText w:val="o"/>
      <w:lvlJc w:val="left"/>
      <w:pPr>
        <w:ind w:left="1800" w:hanging="360"/>
      </w:pPr>
      <w:rPr>
        <w:rFonts w:ascii="Courier New" w:hAnsi="Courier New" w:cs="Courier New"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0" w15:restartNumberingAfterBreak="0">
    <w:nsid w:val="77E856B4"/>
    <w:multiLevelType w:val="hybridMultilevel"/>
    <w:tmpl w:val="77402EC2"/>
    <w:lvl w:ilvl="0" w:tplc="FFFFFFFF">
      <w:start w:val="1"/>
      <w:numFmt w:val="decimal"/>
      <w:lvlText w:val="%1."/>
      <w:lvlJc w:val="left"/>
      <w:pPr>
        <w:ind w:left="720" w:hanging="360"/>
      </w:pPr>
      <w:rPr>
        <w:b w:val="0"/>
        <w:b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880" w:hanging="360"/>
      </w:pPr>
    </w:lvl>
    <w:lvl w:ilvl="3" w:tplc="FFFFFFFF">
      <w:numFmt w:val="decimal"/>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1" w15:restartNumberingAfterBreak="0">
    <w:nsid w:val="78F04FC7"/>
    <w:multiLevelType w:val="hybridMultilevel"/>
    <w:tmpl w:val="AE4AEDA8"/>
    <w:lvl w:ilvl="0" w:tplc="FFFFFFFF">
      <w:start w:val="1"/>
      <w:numFmt w:val="decimal"/>
      <w:lvlText w:val="%1."/>
      <w:lvlJc w:val="left"/>
      <w:pPr>
        <w:ind w:left="720" w:hanging="360"/>
      </w:pPr>
      <w:rPr>
        <w:rFonts w:hint="default"/>
        <w:b w:val="0"/>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790D3EC2"/>
    <w:multiLevelType w:val="hybridMultilevel"/>
    <w:tmpl w:val="DE225E1E"/>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43" w15:restartNumberingAfterBreak="0">
    <w:nsid w:val="799C1560"/>
    <w:multiLevelType w:val="multilevel"/>
    <w:tmpl w:val="4ECA25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4" w15:restartNumberingAfterBreak="0">
    <w:nsid w:val="7A00144E"/>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5" w15:restartNumberingAfterBreak="0">
    <w:nsid w:val="7A0F6732"/>
    <w:multiLevelType w:val="hybridMultilevel"/>
    <w:tmpl w:val="D1DCA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B3B68AB"/>
    <w:multiLevelType w:val="hybridMultilevel"/>
    <w:tmpl w:val="EEC0F64C"/>
    <w:lvl w:ilvl="0" w:tplc="FFFFFFFF">
      <w:start w:val="1"/>
      <w:numFmt w:val="lowerRoman"/>
      <w:lvlText w:val="%1."/>
      <w:lvlJc w:val="right"/>
      <w:pPr>
        <w:ind w:left="1800" w:hanging="18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7" w15:restartNumberingAfterBreak="0">
    <w:nsid w:val="7B426787"/>
    <w:multiLevelType w:val="hybridMultilevel"/>
    <w:tmpl w:val="AE4AEDA8"/>
    <w:lvl w:ilvl="0" w:tplc="FFFFFFFF">
      <w:start w:val="1"/>
      <w:numFmt w:val="decimal"/>
      <w:lvlText w:val="%1."/>
      <w:lvlJc w:val="left"/>
      <w:pPr>
        <w:ind w:left="720" w:hanging="360"/>
      </w:pPr>
      <w:rPr>
        <w:rFonts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7B5E2884"/>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9" w15:restartNumberingAfterBreak="0">
    <w:nsid w:val="7BC62A41"/>
    <w:multiLevelType w:val="hybridMultilevel"/>
    <w:tmpl w:val="6C708BDE"/>
    <w:lvl w:ilvl="0" w:tplc="FFFFFFFF">
      <w:start w:val="1"/>
      <w:numFmt w:val="decimal"/>
      <w:lvlText w:val="%1."/>
      <w:lvlJc w:val="left"/>
      <w:pPr>
        <w:ind w:left="720" w:hanging="360"/>
      </w:pPr>
      <w:rPr>
        <w:b w:val="0"/>
        <w:b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880" w:hanging="360"/>
      </w:pPr>
    </w:lvl>
    <w:lvl w:ilvl="3" w:tplc="FFFFFFFF">
      <w:numFmt w:val="decimal"/>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0" w15:restartNumberingAfterBreak="0">
    <w:nsid w:val="7CC15803"/>
    <w:multiLevelType w:val="hybridMultilevel"/>
    <w:tmpl w:val="42FC1E48"/>
    <w:lvl w:ilvl="0" w:tplc="FFFFFFFF">
      <w:start w:val="1"/>
      <w:numFmt w:val="lowerRoman"/>
      <w:lvlText w:val="%1."/>
      <w:lvlJc w:val="right"/>
      <w:pPr>
        <w:ind w:left="2340" w:hanging="360"/>
      </w:pPr>
      <w:rPr>
        <w:b w:val="0"/>
        <w:bCs w:val="0"/>
      </w:rPr>
    </w:lvl>
    <w:lvl w:ilvl="1" w:tplc="FFFFFFFF">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351" w15:restartNumberingAfterBreak="0">
    <w:nsid w:val="7D016BA7"/>
    <w:multiLevelType w:val="hybridMultilevel"/>
    <w:tmpl w:val="228222F0"/>
    <w:lvl w:ilvl="0" w:tplc="E5CC79D8">
      <w:start w:val="1"/>
      <w:numFmt w:val="decimal"/>
      <w:lvlText w:val="%1."/>
      <w:lvlJc w:val="left"/>
      <w:pPr>
        <w:ind w:left="720" w:hanging="360"/>
      </w:pPr>
      <w:rPr>
        <w:b w:val="0"/>
        <w:bCs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D2F51E7"/>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3" w15:restartNumberingAfterBreak="0">
    <w:nsid w:val="7E66505D"/>
    <w:multiLevelType w:val="multilevel"/>
    <w:tmpl w:val="433CCBB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4" w15:restartNumberingAfterBreak="0">
    <w:nsid w:val="7EA304B6"/>
    <w:multiLevelType w:val="hybridMultilevel"/>
    <w:tmpl w:val="19682A1A"/>
    <w:lvl w:ilvl="0" w:tplc="FFFFFFFF">
      <w:start w:val="1"/>
      <w:numFmt w:val="lowerLetter"/>
      <w:lvlText w:val="%1."/>
      <w:lvlJc w:val="left"/>
      <w:pPr>
        <w:ind w:left="1440" w:hanging="360"/>
      </w:pPr>
      <w:rPr>
        <w:rFonts w:ascii="Calibri" w:hAnsi="Calibri" w:cs="Times New Roman"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5" w15:restartNumberingAfterBreak="0">
    <w:nsid w:val="7EA420E9"/>
    <w:multiLevelType w:val="multilevel"/>
    <w:tmpl w:val="0DBC25D2"/>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rPr>
        <w:rFonts w:hint="default"/>
        <w:b w:val="0"/>
        <w:bCs/>
      </w:rPr>
    </w:lvl>
    <w:lvl w:ilvl="2">
      <w:start w:val="1"/>
      <w:numFmt w:val="lowerRoman"/>
      <w:lvlText w:val="%3."/>
      <w:lvlJc w:val="right"/>
      <w:pPr>
        <w:ind w:left="2520" w:hanging="360"/>
      </w:pPr>
      <w:rPr>
        <w:rFonts w:hint="default"/>
      </w:rPr>
    </w:lvl>
    <w:lvl w:ilvl="3">
      <w:start w:val="1"/>
      <w:numFmt w:val="decimal"/>
      <w:lvlText w:val="%4."/>
      <w:lvlJc w:val="left"/>
      <w:pPr>
        <w:ind w:left="3240" w:hanging="360"/>
      </w:pPr>
      <w:rPr>
        <w:rFonts w:hint="default"/>
      </w:rPr>
    </w:lvl>
    <w:lvl w:ilvl="4">
      <w:start w:val="1"/>
      <w:numFmt w:val="bullet"/>
      <w:lvlText w:val=""/>
      <w:lvlJc w:val="left"/>
      <w:pPr>
        <w:ind w:left="3600" w:hanging="360"/>
      </w:pPr>
      <w:rPr>
        <w:rFonts w:ascii="Wingdings" w:hAnsi="Wingding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6" w15:restartNumberingAfterBreak="0">
    <w:nsid w:val="7ECC2792"/>
    <w:multiLevelType w:val="hybridMultilevel"/>
    <w:tmpl w:val="61DA41B2"/>
    <w:lvl w:ilvl="0" w:tplc="FFFFFFFF">
      <w:start w:val="1"/>
      <w:numFmt w:val="lowerLetter"/>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7" w15:restartNumberingAfterBreak="0">
    <w:nsid w:val="7ED74347"/>
    <w:multiLevelType w:val="hybridMultilevel"/>
    <w:tmpl w:val="6572254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58" w15:restartNumberingAfterBreak="0">
    <w:nsid w:val="7F0E1DCB"/>
    <w:multiLevelType w:val="hybridMultilevel"/>
    <w:tmpl w:val="5016C93E"/>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F29252E"/>
    <w:multiLevelType w:val="hybridMultilevel"/>
    <w:tmpl w:val="ABA0C9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F95566F"/>
    <w:multiLevelType w:val="hybridMultilevel"/>
    <w:tmpl w:val="D7DA5B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8247235">
    <w:abstractNumId w:val="309"/>
  </w:num>
  <w:num w:numId="2" w16cid:durableId="287249364">
    <w:abstractNumId w:val="74"/>
  </w:num>
  <w:num w:numId="3" w16cid:durableId="102923290">
    <w:abstractNumId w:val="143"/>
  </w:num>
  <w:num w:numId="4" w16cid:durableId="2044789227">
    <w:abstractNumId w:val="154"/>
  </w:num>
  <w:num w:numId="5" w16cid:durableId="910693562">
    <w:abstractNumId w:val="162"/>
  </w:num>
  <w:num w:numId="6" w16cid:durableId="1725789727">
    <w:abstractNumId w:val="210"/>
  </w:num>
  <w:num w:numId="7" w16cid:durableId="404112400">
    <w:abstractNumId w:val="179"/>
  </w:num>
  <w:num w:numId="8" w16cid:durableId="1589461787">
    <w:abstractNumId w:val="295"/>
  </w:num>
  <w:num w:numId="9" w16cid:durableId="383023370">
    <w:abstractNumId w:val="41"/>
  </w:num>
  <w:num w:numId="10" w16cid:durableId="339233545">
    <w:abstractNumId w:val="338"/>
  </w:num>
  <w:num w:numId="11" w16cid:durableId="2023193776">
    <w:abstractNumId w:val="152"/>
  </w:num>
  <w:num w:numId="12" w16cid:durableId="884103374">
    <w:abstractNumId w:val="259"/>
  </w:num>
  <w:num w:numId="13" w16cid:durableId="1309483221">
    <w:abstractNumId w:val="310"/>
  </w:num>
  <w:num w:numId="14" w16cid:durableId="93747001">
    <w:abstractNumId w:val="112"/>
  </w:num>
  <w:num w:numId="15" w16cid:durableId="1068265859">
    <w:abstractNumId w:val="132"/>
  </w:num>
  <w:num w:numId="16" w16cid:durableId="1576285127">
    <w:abstractNumId w:val="312"/>
  </w:num>
  <w:num w:numId="17" w16cid:durableId="735976420">
    <w:abstractNumId w:val="284"/>
  </w:num>
  <w:num w:numId="18" w16cid:durableId="1378241512">
    <w:abstractNumId w:val="213"/>
  </w:num>
  <w:num w:numId="19" w16cid:durableId="626861850">
    <w:abstractNumId w:val="121"/>
  </w:num>
  <w:num w:numId="20" w16cid:durableId="2022513519">
    <w:abstractNumId w:val="287"/>
  </w:num>
  <w:num w:numId="21" w16cid:durableId="1566723153">
    <w:abstractNumId w:val="140"/>
  </w:num>
  <w:num w:numId="22" w16cid:durableId="67925061">
    <w:abstractNumId w:val="15"/>
  </w:num>
  <w:num w:numId="23" w16cid:durableId="1420298813">
    <w:abstractNumId w:val="25"/>
  </w:num>
  <w:num w:numId="24" w16cid:durableId="985621071">
    <w:abstractNumId w:val="34"/>
  </w:num>
  <w:num w:numId="25" w16cid:durableId="1057241396">
    <w:abstractNumId w:val="166"/>
  </w:num>
  <w:num w:numId="26" w16cid:durableId="262037433">
    <w:abstractNumId w:val="26"/>
  </w:num>
  <w:num w:numId="27" w16cid:durableId="815419152">
    <w:abstractNumId w:val="4"/>
  </w:num>
  <w:num w:numId="28" w16cid:durableId="214703143">
    <w:abstractNumId w:val="322"/>
  </w:num>
  <w:num w:numId="29" w16cid:durableId="1929385311">
    <w:abstractNumId w:val="40"/>
  </w:num>
  <w:num w:numId="30" w16cid:durableId="101532672">
    <w:abstractNumId w:val="43"/>
  </w:num>
  <w:num w:numId="31" w16cid:durableId="1973167038">
    <w:abstractNumId w:val="264"/>
  </w:num>
  <w:num w:numId="32" w16cid:durableId="645938339">
    <w:abstractNumId w:val="2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6855702">
    <w:abstractNumId w:val="193"/>
  </w:num>
  <w:num w:numId="34" w16cid:durableId="1406682589">
    <w:abstractNumId w:val="343"/>
  </w:num>
  <w:num w:numId="35" w16cid:durableId="1787574994">
    <w:abstractNumId w:val="1"/>
  </w:num>
  <w:num w:numId="36" w16cid:durableId="876696050">
    <w:abstractNumId w:val="207"/>
  </w:num>
  <w:num w:numId="37" w16cid:durableId="610405716">
    <w:abstractNumId w:val="4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8" w16cid:durableId="1325864425">
    <w:abstractNumId w:val="164"/>
    <w:lvlOverride w:ilvl="0">
      <w:startOverride w:val="1"/>
    </w:lvlOverride>
    <w:lvlOverride w:ilvl="1"/>
    <w:lvlOverride w:ilvl="2"/>
    <w:lvlOverride w:ilvl="3"/>
    <w:lvlOverride w:ilvl="4"/>
    <w:lvlOverride w:ilvl="5"/>
    <w:lvlOverride w:ilvl="6"/>
    <w:lvlOverride w:ilvl="7"/>
    <w:lvlOverride w:ilvl="8"/>
  </w:num>
  <w:num w:numId="39" w16cid:durableId="1911454562">
    <w:abstractNumId w:val="245"/>
  </w:num>
  <w:num w:numId="40" w16cid:durableId="1675498235">
    <w:abstractNumId w:val="199"/>
  </w:num>
  <w:num w:numId="41" w16cid:durableId="761032772">
    <w:abstractNumId w:val="120"/>
  </w:num>
  <w:num w:numId="42" w16cid:durableId="214659114">
    <w:abstractNumId w:val="108"/>
  </w:num>
  <w:num w:numId="43" w16cid:durableId="943803592">
    <w:abstractNumId w:val="3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06766375">
    <w:abstractNumId w:val="177"/>
  </w:num>
  <w:num w:numId="45" w16cid:durableId="1585528881">
    <w:abstractNumId w:val="178"/>
  </w:num>
  <w:num w:numId="46" w16cid:durableId="759371227">
    <w:abstractNumId w:val="191"/>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53818340">
    <w:abstractNumId w:val="360"/>
  </w:num>
  <w:num w:numId="48" w16cid:durableId="179127156">
    <w:abstractNumId w:val="203"/>
  </w:num>
  <w:num w:numId="49" w16cid:durableId="839806962">
    <w:abstractNumId w:val="279"/>
  </w:num>
  <w:num w:numId="50" w16cid:durableId="1763799545">
    <w:abstractNumId w:val="38"/>
  </w:num>
  <w:num w:numId="51" w16cid:durableId="2147311966">
    <w:abstractNumId w:val="173"/>
  </w:num>
  <w:num w:numId="52" w16cid:durableId="1713967072">
    <w:abstractNumId w:val="104"/>
  </w:num>
  <w:num w:numId="53" w16cid:durableId="1167094010">
    <w:abstractNumId w:val="225"/>
  </w:num>
  <w:num w:numId="54" w16cid:durableId="2114544918">
    <w:abstractNumId w:val="66"/>
  </w:num>
  <w:num w:numId="55" w16cid:durableId="1410469697">
    <w:abstractNumId w:val="273"/>
  </w:num>
  <w:num w:numId="56" w16cid:durableId="826018802">
    <w:abstractNumId w:val="19"/>
  </w:num>
  <w:num w:numId="57" w16cid:durableId="115368777">
    <w:abstractNumId w:val="78"/>
  </w:num>
  <w:num w:numId="58" w16cid:durableId="273295325">
    <w:abstractNumId w:val="263"/>
  </w:num>
  <w:num w:numId="59" w16cid:durableId="287123540">
    <w:abstractNumId w:val="103"/>
  </w:num>
  <w:num w:numId="60" w16cid:durableId="1766027715">
    <w:abstractNumId w:val="118"/>
  </w:num>
  <w:num w:numId="61" w16cid:durableId="917402972">
    <w:abstractNumId w:val="146"/>
  </w:num>
  <w:num w:numId="62" w16cid:durableId="1710106362">
    <w:abstractNumId w:val="148"/>
  </w:num>
  <w:num w:numId="63" w16cid:durableId="2020960789">
    <w:abstractNumId w:val="220"/>
  </w:num>
  <w:num w:numId="64" w16cid:durableId="540435168">
    <w:abstractNumId w:val="300"/>
  </w:num>
  <w:num w:numId="65" w16cid:durableId="1812870358">
    <w:abstractNumId w:val="56"/>
  </w:num>
  <w:num w:numId="66" w16cid:durableId="764423773">
    <w:abstractNumId w:val="216"/>
  </w:num>
  <w:num w:numId="67" w16cid:durableId="1401442199">
    <w:abstractNumId w:val="183"/>
  </w:num>
  <w:num w:numId="68" w16cid:durableId="1539006530">
    <w:abstractNumId w:val="7"/>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84257643">
    <w:abstractNumId w:val="289"/>
  </w:num>
  <w:num w:numId="70" w16cid:durableId="1701514962">
    <w:abstractNumId w:val="329"/>
  </w:num>
  <w:num w:numId="71" w16cid:durableId="535199371">
    <w:abstractNumId w:val="2"/>
    <w:lvlOverride w:ilvl="0">
      <w:startOverride w:val="1"/>
    </w:lvlOverride>
    <w:lvlOverride w:ilvl="1">
      <w:startOverride w:val="1"/>
    </w:lvlOverride>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72" w16cid:durableId="556287632">
    <w:abstractNumId w:val="345"/>
  </w:num>
  <w:num w:numId="73" w16cid:durableId="37555695">
    <w:abstractNumId w:val="110"/>
  </w:num>
  <w:num w:numId="74" w16cid:durableId="862548432">
    <w:abstractNumId w:val="327"/>
  </w:num>
  <w:num w:numId="75" w16cid:durableId="223369053">
    <w:abstractNumId w:val="292"/>
  </w:num>
  <w:num w:numId="76" w16cid:durableId="1052583748">
    <w:abstractNumId w:val="29"/>
  </w:num>
  <w:num w:numId="77" w16cid:durableId="1268122766">
    <w:abstractNumId w:val="107"/>
  </w:num>
  <w:num w:numId="78" w16cid:durableId="1565483591">
    <w:abstractNumId w:val="266"/>
  </w:num>
  <w:num w:numId="79" w16cid:durableId="1016154686">
    <w:abstractNumId w:val="325"/>
  </w:num>
  <w:num w:numId="80" w16cid:durableId="1120416670">
    <w:abstractNumId w:val="351"/>
  </w:num>
  <w:num w:numId="81" w16cid:durableId="1522278047">
    <w:abstractNumId w:val="244"/>
  </w:num>
  <w:num w:numId="82" w16cid:durableId="1716737286">
    <w:abstractNumId w:val="145"/>
  </w:num>
  <w:num w:numId="83" w16cid:durableId="909078470">
    <w:abstractNumId w:val="22"/>
  </w:num>
  <w:num w:numId="84" w16cid:durableId="1003514899">
    <w:abstractNumId w:val="147"/>
  </w:num>
  <w:num w:numId="85" w16cid:durableId="1444379403">
    <w:abstractNumId w:val="88"/>
  </w:num>
  <w:num w:numId="86" w16cid:durableId="1420371728">
    <w:abstractNumId w:val="130"/>
  </w:num>
  <w:num w:numId="87" w16cid:durableId="302808704">
    <w:abstractNumId w:val="276"/>
  </w:num>
  <w:num w:numId="88" w16cid:durableId="568999098">
    <w:abstractNumId w:val="250"/>
  </w:num>
  <w:num w:numId="89" w16cid:durableId="873925196">
    <w:abstractNumId w:val="268"/>
  </w:num>
  <w:num w:numId="90" w16cid:durableId="1611937266">
    <w:abstractNumId w:val="319"/>
  </w:num>
  <w:num w:numId="91" w16cid:durableId="1922830222">
    <w:abstractNumId w:val="241"/>
  </w:num>
  <w:num w:numId="92" w16cid:durableId="1400009450">
    <w:abstractNumId w:val="101"/>
  </w:num>
  <w:num w:numId="93" w16cid:durableId="1741756781">
    <w:abstractNumId w:val="176"/>
  </w:num>
  <w:num w:numId="94" w16cid:durableId="1109937263">
    <w:abstractNumId w:val="39"/>
  </w:num>
  <w:num w:numId="95" w16cid:durableId="1740202737">
    <w:abstractNumId w:val="317"/>
  </w:num>
  <w:num w:numId="96" w16cid:durableId="931089117">
    <w:abstractNumId w:val="270"/>
  </w:num>
  <w:num w:numId="97" w16cid:durableId="417943674">
    <w:abstractNumId w:val="180"/>
  </w:num>
  <w:num w:numId="98" w16cid:durableId="1147436246">
    <w:abstractNumId w:val="285"/>
  </w:num>
  <w:num w:numId="99" w16cid:durableId="1359819770">
    <w:abstractNumId w:val="294"/>
  </w:num>
  <w:num w:numId="100" w16cid:durableId="984165386">
    <w:abstractNumId w:val="159"/>
  </w:num>
  <w:num w:numId="101" w16cid:durableId="1803115510">
    <w:abstractNumId w:val="160"/>
  </w:num>
  <w:num w:numId="102" w16cid:durableId="519322574">
    <w:abstractNumId w:val="36"/>
  </w:num>
  <w:num w:numId="103" w16cid:durableId="294219593">
    <w:abstractNumId w:val="80"/>
  </w:num>
  <w:num w:numId="104" w16cid:durableId="1185365917">
    <w:abstractNumId w:val="137"/>
  </w:num>
  <w:num w:numId="105" w16cid:durableId="295574965">
    <w:abstractNumId w:val="218"/>
  </w:num>
  <w:num w:numId="106" w16cid:durableId="1688944042">
    <w:abstractNumId w:val="126"/>
  </w:num>
  <w:num w:numId="107" w16cid:durableId="262149808">
    <w:abstractNumId w:val="79"/>
  </w:num>
  <w:num w:numId="108" w16cid:durableId="456417858">
    <w:abstractNumId w:val="175"/>
  </w:num>
  <w:num w:numId="109" w16cid:durableId="762069158">
    <w:abstractNumId w:val="48"/>
  </w:num>
  <w:num w:numId="110" w16cid:durableId="1848055308">
    <w:abstractNumId w:val="119"/>
  </w:num>
  <w:num w:numId="111" w16cid:durableId="1053886504">
    <w:abstractNumId w:val="109"/>
  </w:num>
  <w:num w:numId="112" w16cid:durableId="1393963912">
    <w:abstractNumId w:val="53"/>
  </w:num>
  <w:num w:numId="113" w16cid:durableId="2117478284">
    <w:abstractNumId w:val="115"/>
  </w:num>
  <w:num w:numId="114" w16cid:durableId="135340338">
    <w:abstractNumId w:val="359"/>
  </w:num>
  <w:num w:numId="115" w16cid:durableId="1436095836">
    <w:abstractNumId w:val="84"/>
  </w:num>
  <w:num w:numId="116" w16cid:durableId="2045903797">
    <w:abstractNumId w:val="155"/>
  </w:num>
  <w:num w:numId="117" w16cid:durableId="878124196">
    <w:abstractNumId w:val="0"/>
  </w:num>
  <w:num w:numId="118" w16cid:durableId="799954367">
    <w:abstractNumId w:val="131"/>
  </w:num>
  <w:num w:numId="119" w16cid:durableId="1172531730">
    <w:abstractNumId w:val="234"/>
  </w:num>
  <w:num w:numId="120" w16cid:durableId="2111268556">
    <w:abstractNumId w:val="254"/>
  </w:num>
  <w:num w:numId="121" w16cid:durableId="892615769">
    <w:abstractNumId w:val="196"/>
  </w:num>
  <w:num w:numId="122" w16cid:durableId="1555504353">
    <w:abstractNumId w:val="321"/>
  </w:num>
  <w:num w:numId="123" w16cid:durableId="1296328342">
    <w:abstractNumId w:val="27"/>
  </w:num>
  <w:num w:numId="124" w16cid:durableId="635719654">
    <w:abstractNumId w:val="215"/>
  </w:num>
  <w:num w:numId="125" w16cid:durableId="687365313">
    <w:abstractNumId w:val="81"/>
  </w:num>
  <w:num w:numId="126" w16cid:durableId="1599604948">
    <w:abstractNumId w:val="157"/>
  </w:num>
  <w:num w:numId="127" w16cid:durableId="1173180689">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222445314">
    <w:abstractNumId w:val="229"/>
  </w:num>
  <w:num w:numId="129" w16cid:durableId="1205291023">
    <w:abstractNumId w:val="95"/>
  </w:num>
  <w:num w:numId="130" w16cid:durableId="48766800">
    <w:abstractNumId w:val="261"/>
  </w:num>
  <w:num w:numId="131" w16cid:durableId="2017807152">
    <w:abstractNumId w:val="24"/>
  </w:num>
  <w:num w:numId="132" w16cid:durableId="1133449670">
    <w:abstractNumId w:val="87"/>
  </w:num>
  <w:num w:numId="133" w16cid:durableId="1314602194">
    <w:abstractNumId w:val="90"/>
  </w:num>
  <w:num w:numId="134" w16cid:durableId="256909129">
    <w:abstractNumId w:val="75"/>
  </w:num>
  <w:num w:numId="135" w16cid:durableId="862672130">
    <w:abstractNumId w:val="194"/>
  </w:num>
  <w:num w:numId="136" w16cid:durableId="1611204986">
    <w:abstractNumId w:val="200"/>
  </w:num>
  <w:num w:numId="137" w16cid:durableId="1685352376">
    <w:abstractNumId w:val="11"/>
  </w:num>
  <w:num w:numId="138" w16cid:durableId="713240271">
    <w:abstractNumId w:val="73"/>
  </w:num>
  <w:num w:numId="139" w16cid:durableId="2081757121">
    <w:abstractNumId w:val="195"/>
  </w:num>
  <w:num w:numId="140" w16cid:durableId="733964580">
    <w:abstractNumId w:val="298"/>
  </w:num>
  <w:num w:numId="141" w16cid:durableId="1502159743">
    <w:abstractNumId w:val="288"/>
  </w:num>
  <w:num w:numId="142" w16cid:durableId="293217029">
    <w:abstractNumId w:val="169"/>
  </w:num>
  <w:num w:numId="143" w16cid:durableId="647824545">
    <w:abstractNumId w:val="142"/>
  </w:num>
  <w:num w:numId="144" w16cid:durableId="866256285">
    <w:abstractNumId w:val="314"/>
  </w:num>
  <w:num w:numId="145" w16cid:durableId="480732986">
    <w:abstractNumId w:val="45"/>
  </w:num>
  <w:num w:numId="146" w16cid:durableId="306279189">
    <w:abstractNumId w:val="14"/>
  </w:num>
  <w:num w:numId="147" w16cid:durableId="1890454331">
    <w:abstractNumId w:val="49"/>
  </w:num>
  <w:num w:numId="148" w16cid:durableId="1855804204">
    <w:abstractNumId w:val="182"/>
  </w:num>
  <w:num w:numId="149" w16cid:durableId="989092336">
    <w:abstractNumId w:val="68"/>
  </w:num>
  <w:num w:numId="150" w16cid:durableId="463349149">
    <w:abstractNumId w:val="282"/>
  </w:num>
  <w:num w:numId="151" w16cid:durableId="1298417319">
    <w:abstractNumId w:val="224"/>
  </w:num>
  <w:num w:numId="152" w16cid:durableId="2062750296">
    <w:abstractNumId w:val="21"/>
  </w:num>
  <w:num w:numId="153" w16cid:durableId="900560585">
    <w:abstractNumId w:val="214"/>
  </w:num>
  <w:num w:numId="154" w16cid:durableId="715929413">
    <w:abstractNumId w:val="352"/>
  </w:num>
  <w:num w:numId="155" w16cid:durableId="1977759982">
    <w:abstractNumId w:val="238"/>
  </w:num>
  <w:num w:numId="156" w16cid:durableId="967783226">
    <w:abstractNumId w:val="315"/>
  </w:num>
  <w:num w:numId="157" w16cid:durableId="667175757">
    <w:abstractNumId w:val="192"/>
  </w:num>
  <w:num w:numId="158" w16cid:durableId="1075977808">
    <w:abstractNumId w:val="139"/>
  </w:num>
  <w:num w:numId="159" w16cid:durableId="1627274219">
    <w:abstractNumId w:val="296"/>
  </w:num>
  <w:num w:numId="160" w16cid:durableId="172375592">
    <w:abstractNumId w:val="348"/>
  </w:num>
  <w:num w:numId="161" w16cid:durableId="18707746">
    <w:abstractNumId w:val="324"/>
  </w:num>
  <w:num w:numId="162" w16cid:durableId="729039170">
    <w:abstractNumId w:val="123"/>
  </w:num>
  <w:num w:numId="163" w16cid:durableId="1636250419">
    <w:abstractNumId w:val="60"/>
  </w:num>
  <w:num w:numId="164" w16cid:durableId="2041734371">
    <w:abstractNumId w:val="31"/>
  </w:num>
  <w:num w:numId="165" w16cid:durableId="1862425628">
    <w:abstractNumId w:val="208"/>
  </w:num>
  <w:num w:numId="166" w16cid:durableId="2045017998">
    <w:abstractNumId w:val="54"/>
  </w:num>
  <w:num w:numId="167" w16cid:durableId="1839491482">
    <w:abstractNumId w:val="18"/>
  </w:num>
  <w:num w:numId="168" w16cid:durableId="855966556">
    <w:abstractNumId w:val="93"/>
  </w:num>
  <w:num w:numId="169" w16cid:durableId="139151514">
    <w:abstractNumId w:val="320"/>
  </w:num>
  <w:num w:numId="170" w16cid:durableId="2107845975">
    <w:abstractNumId w:val="91"/>
  </w:num>
  <w:num w:numId="171" w16cid:durableId="1177622296">
    <w:abstractNumId w:val="44"/>
  </w:num>
  <w:num w:numId="172" w16cid:durableId="1605117005">
    <w:abstractNumId w:val="333"/>
  </w:num>
  <w:num w:numId="173" w16cid:durableId="1978876281">
    <w:abstractNumId w:val="297"/>
  </w:num>
  <w:num w:numId="174" w16cid:durableId="39063924">
    <w:abstractNumId w:val="226"/>
  </w:num>
  <w:num w:numId="175" w16cid:durableId="1953391815">
    <w:abstractNumId w:val="239"/>
  </w:num>
  <w:num w:numId="176" w16cid:durableId="722826455">
    <w:abstractNumId w:val="201"/>
  </w:num>
  <w:num w:numId="177" w16cid:durableId="1370371788">
    <w:abstractNumId w:val="328"/>
  </w:num>
  <w:num w:numId="178" w16cid:durableId="1455633097">
    <w:abstractNumId w:val="305"/>
  </w:num>
  <w:num w:numId="179" w16cid:durableId="483475048">
    <w:abstractNumId w:val="190"/>
  </w:num>
  <w:num w:numId="180" w16cid:durableId="1150364123">
    <w:abstractNumId w:val="228"/>
  </w:num>
  <w:num w:numId="181" w16cid:durableId="1188984234">
    <w:abstractNumId w:val="291"/>
  </w:num>
  <w:num w:numId="182" w16cid:durableId="1383482715">
    <w:abstractNumId w:val="356"/>
  </w:num>
  <w:num w:numId="183" w16cid:durableId="891381025">
    <w:abstractNumId w:val="248"/>
  </w:num>
  <w:num w:numId="184" w16cid:durableId="193932231">
    <w:abstractNumId w:val="129"/>
  </w:num>
  <w:num w:numId="185" w16cid:durableId="1185559093">
    <w:abstractNumId w:val="257"/>
  </w:num>
  <w:num w:numId="186" w16cid:durableId="1452699591">
    <w:abstractNumId w:val="278"/>
  </w:num>
  <w:num w:numId="187" w16cid:durableId="1854496072">
    <w:abstractNumId w:val="72"/>
  </w:num>
  <w:num w:numId="188" w16cid:durableId="1047409301">
    <w:abstractNumId w:val="77"/>
  </w:num>
  <w:num w:numId="189" w16cid:durableId="906693058">
    <w:abstractNumId w:val="304"/>
  </w:num>
  <w:num w:numId="190" w16cid:durableId="415251444">
    <w:abstractNumId w:val="135"/>
  </w:num>
  <w:num w:numId="191" w16cid:durableId="1872457512">
    <w:abstractNumId w:val="277"/>
  </w:num>
  <w:num w:numId="192" w16cid:durableId="103352657">
    <w:abstractNumId w:val="256"/>
  </w:num>
  <w:num w:numId="193" w16cid:durableId="1562667840">
    <w:abstractNumId w:val="136"/>
  </w:num>
  <w:num w:numId="194" w16cid:durableId="496506141">
    <w:abstractNumId w:val="97"/>
  </w:num>
  <w:num w:numId="195" w16cid:durableId="1356226026">
    <w:abstractNumId w:val="113"/>
  </w:num>
  <w:num w:numId="196" w16cid:durableId="1475104359">
    <w:abstractNumId w:val="331"/>
  </w:num>
  <w:num w:numId="197" w16cid:durableId="1234779786">
    <w:abstractNumId w:val="326"/>
  </w:num>
  <w:num w:numId="198" w16cid:durableId="1918248665">
    <w:abstractNumId w:val="65"/>
  </w:num>
  <w:num w:numId="199" w16cid:durableId="1984852035">
    <w:abstractNumId w:val="221"/>
  </w:num>
  <w:num w:numId="200" w16cid:durableId="50885567">
    <w:abstractNumId w:val="141"/>
  </w:num>
  <w:num w:numId="201" w16cid:durableId="994262116">
    <w:abstractNumId w:val="82"/>
  </w:num>
  <w:num w:numId="202" w16cid:durableId="876091532">
    <w:abstractNumId w:val="6"/>
  </w:num>
  <w:num w:numId="203" w16cid:durableId="2095859731">
    <w:abstractNumId w:val="106"/>
  </w:num>
  <w:num w:numId="204" w16cid:durableId="589777222">
    <w:abstractNumId w:val="134"/>
  </w:num>
  <w:num w:numId="205" w16cid:durableId="1133521972">
    <w:abstractNumId w:val="316"/>
  </w:num>
  <w:num w:numId="206" w16cid:durableId="36973201">
    <w:abstractNumId w:val="217"/>
  </w:num>
  <w:num w:numId="207" w16cid:durableId="1073313110">
    <w:abstractNumId w:val="222"/>
  </w:num>
  <w:num w:numId="208" w16cid:durableId="126288461">
    <w:abstractNumId w:val="262"/>
  </w:num>
  <w:num w:numId="209" w16cid:durableId="93673473">
    <w:abstractNumId w:val="165"/>
  </w:num>
  <w:num w:numId="210" w16cid:durableId="932205401">
    <w:abstractNumId w:val="308"/>
  </w:num>
  <w:num w:numId="211" w16cid:durableId="1664551355">
    <w:abstractNumId w:val="127"/>
  </w:num>
  <w:num w:numId="212" w16cid:durableId="638851239">
    <w:abstractNumId w:val="117"/>
  </w:num>
  <w:num w:numId="213" w16cid:durableId="1513229409">
    <w:abstractNumId w:val="301"/>
  </w:num>
  <w:num w:numId="214" w16cid:durableId="1876849530">
    <w:abstractNumId w:val="111"/>
  </w:num>
  <w:num w:numId="215" w16cid:durableId="1315452845">
    <w:abstractNumId w:val="186"/>
  </w:num>
  <w:num w:numId="216" w16cid:durableId="1720743109">
    <w:abstractNumId w:val="62"/>
  </w:num>
  <w:num w:numId="217" w16cid:durableId="506945464">
    <w:abstractNumId w:val="124"/>
  </w:num>
  <w:num w:numId="218" w16cid:durableId="68385520">
    <w:abstractNumId w:val="116"/>
  </w:num>
  <w:num w:numId="219" w16cid:durableId="1848714992">
    <w:abstractNumId w:val="223"/>
  </w:num>
  <w:num w:numId="220" w16cid:durableId="836455892">
    <w:abstractNumId w:val="271"/>
  </w:num>
  <w:num w:numId="221" w16cid:durableId="1121806047">
    <w:abstractNumId w:val="337"/>
  </w:num>
  <w:num w:numId="222" w16cid:durableId="1552108836">
    <w:abstractNumId w:val="339"/>
  </w:num>
  <w:num w:numId="223" w16cid:durableId="780540275">
    <w:abstractNumId w:val="12"/>
  </w:num>
  <w:num w:numId="224" w16cid:durableId="2036033768">
    <w:abstractNumId w:val="303"/>
  </w:num>
  <w:num w:numId="225" w16cid:durableId="1165433923">
    <w:abstractNumId w:val="267"/>
  </w:num>
  <w:num w:numId="226" w16cid:durableId="796219418">
    <w:abstractNumId w:val="138"/>
  </w:num>
  <w:num w:numId="227" w16cid:durableId="1606964166">
    <w:abstractNumId w:val="174"/>
    <w:lvlOverride w:ilvl="1">
      <w:lvl w:ilvl="1">
        <w:start w:val="1"/>
        <w:numFmt w:val="lowerLetter"/>
        <w:lvlText w:val="%2."/>
        <w:lvlJc w:val="left"/>
        <w:pPr>
          <w:ind w:left="1530" w:hanging="360"/>
        </w:pPr>
        <w:rPr>
          <w:rFonts w:hint="default"/>
          <w:b w:val="0"/>
          <w:bCs w:val="0"/>
        </w:rPr>
      </w:lvl>
    </w:lvlOverride>
    <w:lvlOverride w:ilvl="2">
      <w:lvl w:ilvl="2">
        <w:start w:val="1"/>
        <w:numFmt w:val="lowerRoman"/>
        <w:lvlText w:val="%3."/>
        <w:lvlJc w:val="right"/>
        <w:pPr>
          <w:ind w:left="2520" w:hanging="360"/>
        </w:pPr>
        <w:rPr>
          <w:rFonts w:hint="default"/>
          <w:b w:val="0"/>
          <w:bCs w:val="0"/>
        </w:rPr>
      </w:lvl>
    </w:lvlOverride>
    <w:lvlOverride w:ilvl="3">
      <w:lvl w:ilvl="3">
        <w:start w:val="1"/>
        <w:numFmt w:val="decimal"/>
        <w:lvlText w:val="%4."/>
        <w:lvlJc w:val="left"/>
        <w:pPr>
          <w:ind w:left="3240" w:hanging="360"/>
        </w:pPr>
        <w:rPr>
          <w:rFonts w:hint="default"/>
          <w:b w:val="0"/>
          <w:bCs w:val="0"/>
        </w:rPr>
      </w:lvl>
    </w:lvlOverride>
  </w:num>
  <w:num w:numId="228" w16cid:durableId="1548689151">
    <w:abstractNumId w:val="32"/>
  </w:num>
  <w:num w:numId="229" w16cid:durableId="1908953471">
    <w:abstractNumId w:val="158"/>
  </w:num>
  <w:num w:numId="230" w16cid:durableId="2089185232">
    <w:abstractNumId w:val="122"/>
  </w:num>
  <w:num w:numId="231" w16cid:durableId="2015258946">
    <w:abstractNumId w:val="232"/>
  </w:num>
  <w:num w:numId="232" w16cid:durableId="1244729057">
    <w:abstractNumId w:val="86"/>
  </w:num>
  <w:num w:numId="233" w16cid:durableId="1004477856">
    <w:abstractNumId w:val="17"/>
  </w:num>
  <w:num w:numId="234" w16cid:durableId="2033457064">
    <w:abstractNumId w:val="98"/>
  </w:num>
  <w:num w:numId="235" w16cid:durableId="622619168">
    <w:abstractNumId w:val="76"/>
  </w:num>
  <w:num w:numId="236" w16cid:durableId="1578592416">
    <w:abstractNumId w:val="8"/>
  </w:num>
  <w:num w:numId="237" w16cid:durableId="1812676632">
    <w:abstractNumId w:val="58"/>
  </w:num>
  <w:num w:numId="238" w16cid:durableId="1306467103">
    <w:abstractNumId w:val="16"/>
  </w:num>
  <w:num w:numId="239" w16cid:durableId="1429618310">
    <w:abstractNumId w:val="290"/>
  </w:num>
  <w:num w:numId="240" w16cid:durableId="188182640">
    <w:abstractNumId w:val="247"/>
  </w:num>
  <w:num w:numId="241" w16cid:durableId="1418361302">
    <w:abstractNumId w:val="212"/>
  </w:num>
  <w:num w:numId="242" w16cid:durableId="604850798">
    <w:abstractNumId w:val="9"/>
  </w:num>
  <w:num w:numId="243" w16cid:durableId="1455907032">
    <w:abstractNumId w:val="197"/>
  </w:num>
  <w:num w:numId="244" w16cid:durableId="1243953375">
    <w:abstractNumId w:val="3"/>
  </w:num>
  <w:num w:numId="245" w16cid:durableId="1726101497">
    <w:abstractNumId w:val="51"/>
  </w:num>
  <w:num w:numId="246" w16cid:durableId="1364012902">
    <w:abstractNumId w:val="94"/>
  </w:num>
  <w:num w:numId="247" w16cid:durableId="1145241926">
    <w:abstractNumId w:val="5"/>
  </w:num>
  <w:num w:numId="248" w16cid:durableId="1654483227">
    <w:abstractNumId w:val="357"/>
  </w:num>
  <w:num w:numId="249" w16cid:durableId="1887600454">
    <w:abstractNumId w:val="286"/>
  </w:num>
  <w:num w:numId="250" w16cid:durableId="1078094840">
    <w:abstractNumId w:val="280"/>
  </w:num>
  <w:num w:numId="251" w16cid:durableId="1650668564">
    <w:abstractNumId w:val="55"/>
  </w:num>
  <w:num w:numId="252" w16cid:durableId="1202550509">
    <w:abstractNumId w:val="172"/>
  </w:num>
  <w:num w:numId="253" w16cid:durableId="1063676199">
    <w:abstractNumId w:val="336"/>
  </w:num>
  <w:num w:numId="254" w16cid:durableId="1359769209">
    <w:abstractNumId w:val="249"/>
  </w:num>
  <w:num w:numId="255" w16cid:durableId="598872243">
    <w:abstractNumId w:val="33"/>
  </w:num>
  <w:num w:numId="256" w16cid:durableId="915893742">
    <w:abstractNumId w:val="272"/>
  </w:num>
  <w:num w:numId="257" w16cid:durableId="1368019250">
    <w:abstractNumId w:val="209"/>
  </w:num>
  <w:num w:numId="258" w16cid:durableId="1032730309">
    <w:abstractNumId w:val="205"/>
  </w:num>
  <w:num w:numId="259" w16cid:durableId="2111704686">
    <w:abstractNumId w:val="30"/>
  </w:num>
  <w:num w:numId="260" w16cid:durableId="1607956267">
    <w:abstractNumId w:val="342"/>
  </w:num>
  <w:num w:numId="261" w16cid:durableId="295529887">
    <w:abstractNumId w:val="269"/>
  </w:num>
  <w:num w:numId="262" w16cid:durableId="1004936652">
    <w:abstractNumId w:val="251"/>
  </w:num>
  <w:num w:numId="263" w16cid:durableId="252863600">
    <w:abstractNumId w:val="67"/>
  </w:num>
  <w:num w:numId="264" w16cid:durableId="807747229">
    <w:abstractNumId w:val="255"/>
  </w:num>
  <w:num w:numId="265" w16cid:durableId="1899853510">
    <w:abstractNumId w:val="237"/>
  </w:num>
  <w:num w:numId="266" w16cid:durableId="2112163594">
    <w:abstractNumId w:val="71"/>
  </w:num>
  <w:num w:numId="267" w16cid:durableId="1762339167">
    <w:abstractNumId w:val="233"/>
  </w:num>
  <w:num w:numId="268" w16cid:durableId="1223827231">
    <w:abstractNumId w:val="125"/>
  </w:num>
  <w:num w:numId="269" w16cid:durableId="975064425">
    <w:abstractNumId w:val="235"/>
  </w:num>
  <w:num w:numId="270" w16cid:durableId="2147353107">
    <w:abstractNumId w:val="299"/>
  </w:num>
  <w:num w:numId="271" w16cid:durableId="415708060">
    <w:abstractNumId w:val="133"/>
  </w:num>
  <w:num w:numId="272" w16cid:durableId="1007320403">
    <w:abstractNumId w:val="281"/>
  </w:num>
  <w:num w:numId="273" w16cid:durableId="32314143">
    <w:abstractNumId w:val="144"/>
  </w:num>
  <w:num w:numId="274" w16cid:durableId="1210994466">
    <w:abstractNumId w:val="335"/>
  </w:num>
  <w:num w:numId="275" w16cid:durableId="189532599">
    <w:abstractNumId w:val="318"/>
  </w:num>
  <w:num w:numId="276" w16cid:durableId="972061121">
    <w:abstractNumId w:val="168"/>
  </w:num>
  <w:num w:numId="277" w16cid:durableId="57214046">
    <w:abstractNumId w:val="171"/>
  </w:num>
  <w:num w:numId="278" w16cid:durableId="1110055054">
    <w:abstractNumId w:val="346"/>
  </w:num>
  <w:num w:numId="279" w16cid:durableId="1814056314">
    <w:abstractNumId w:val="37"/>
  </w:num>
  <w:num w:numId="280" w16cid:durableId="1896814721">
    <w:abstractNumId w:val="258"/>
  </w:num>
  <w:num w:numId="281" w16cid:durableId="991521408">
    <w:abstractNumId w:val="28"/>
  </w:num>
  <w:num w:numId="282" w16cid:durableId="1968002283">
    <w:abstractNumId w:val="35"/>
  </w:num>
  <w:num w:numId="283" w16cid:durableId="530996424">
    <w:abstractNumId w:val="102"/>
  </w:num>
  <w:num w:numId="284" w16cid:durableId="221989833">
    <w:abstractNumId w:val="188"/>
  </w:num>
  <w:num w:numId="285" w16cid:durableId="23288991">
    <w:abstractNumId w:val="57"/>
  </w:num>
  <w:num w:numId="286" w16cid:durableId="1971015212">
    <w:abstractNumId w:val="85"/>
  </w:num>
  <w:num w:numId="287" w16cid:durableId="718167979">
    <w:abstractNumId w:val="69"/>
  </w:num>
  <w:num w:numId="288" w16cid:durableId="2076270982">
    <w:abstractNumId w:val="189"/>
  </w:num>
  <w:num w:numId="289" w16cid:durableId="1361008146">
    <w:abstractNumId w:val="114"/>
  </w:num>
  <w:num w:numId="290" w16cid:durableId="1570111773">
    <w:abstractNumId w:val="161"/>
  </w:num>
  <w:num w:numId="291" w16cid:durableId="240793268">
    <w:abstractNumId w:val="293"/>
  </w:num>
  <w:num w:numId="292" w16cid:durableId="545993247">
    <w:abstractNumId w:val="105"/>
  </w:num>
  <w:num w:numId="293" w16cid:durableId="893734093">
    <w:abstractNumId w:val="163"/>
  </w:num>
  <w:num w:numId="294" w16cid:durableId="1448814360">
    <w:abstractNumId w:val="156"/>
  </w:num>
  <w:num w:numId="295" w16cid:durableId="576942841">
    <w:abstractNumId w:val="313"/>
  </w:num>
  <w:num w:numId="296" w16cid:durableId="2041929427">
    <w:abstractNumId w:val="198"/>
  </w:num>
  <w:num w:numId="297" w16cid:durableId="784621000">
    <w:abstractNumId w:val="358"/>
  </w:num>
  <w:num w:numId="298" w16cid:durableId="1495681615">
    <w:abstractNumId w:val="323"/>
  </w:num>
  <w:num w:numId="299" w16cid:durableId="198319245">
    <w:abstractNumId w:val="246"/>
  </w:num>
  <w:num w:numId="300" w16cid:durableId="152180793">
    <w:abstractNumId w:val="283"/>
  </w:num>
  <w:num w:numId="301" w16cid:durableId="2094354929">
    <w:abstractNumId w:val="354"/>
  </w:num>
  <w:num w:numId="302" w16cid:durableId="153648963">
    <w:abstractNumId w:val="128"/>
  </w:num>
  <w:num w:numId="303" w16cid:durableId="907543595">
    <w:abstractNumId w:val="307"/>
  </w:num>
  <w:num w:numId="304" w16cid:durableId="1601066689">
    <w:abstractNumId w:val="302"/>
  </w:num>
  <w:num w:numId="305" w16cid:durableId="2048485555">
    <w:abstractNumId w:val="181"/>
  </w:num>
  <w:num w:numId="306" w16cid:durableId="810515499">
    <w:abstractNumId w:val="230"/>
  </w:num>
  <w:num w:numId="307" w16cid:durableId="518813292">
    <w:abstractNumId w:val="61"/>
  </w:num>
  <w:num w:numId="308" w16cid:durableId="893740317">
    <w:abstractNumId w:val="243"/>
  </w:num>
  <w:num w:numId="309" w16cid:durableId="759987149">
    <w:abstractNumId w:val="236"/>
  </w:num>
  <w:num w:numId="310" w16cid:durableId="1019507981">
    <w:abstractNumId w:val="89"/>
  </w:num>
  <w:num w:numId="311" w16cid:durableId="997464448">
    <w:abstractNumId w:val="202"/>
  </w:num>
  <w:num w:numId="312" w16cid:durableId="1131904546">
    <w:abstractNumId w:val="184"/>
  </w:num>
  <w:num w:numId="313" w16cid:durableId="817764074">
    <w:abstractNumId w:val="187"/>
  </w:num>
  <w:num w:numId="314" w16cid:durableId="1316883393">
    <w:abstractNumId w:val="100"/>
  </w:num>
  <w:num w:numId="315" w16cid:durableId="1781682367">
    <w:abstractNumId w:val="206"/>
  </w:num>
  <w:num w:numId="316" w16cid:durableId="580529513">
    <w:abstractNumId w:val="13"/>
  </w:num>
  <w:num w:numId="317" w16cid:durableId="735125294">
    <w:abstractNumId w:val="350"/>
  </w:num>
  <w:num w:numId="318" w16cid:durableId="716857908">
    <w:abstractNumId w:val="92"/>
  </w:num>
  <w:num w:numId="319" w16cid:durableId="1179080916">
    <w:abstractNumId w:val="59"/>
  </w:num>
  <w:num w:numId="320" w16cid:durableId="556820029">
    <w:abstractNumId w:val="20"/>
  </w:num>
  <w:num w:numId="321" w16cid:durableId="1797408409">
    <w:abstractNumId w:val="99"/>
  </w:num>
  <w:num w:numId="322" w16cid:durableId="1535657171">
    <w:abstractNumId w:val="96"/>
  </w:num>
  <w:num w:numId="323" w16cid:durableId="1359113643">
    <w:abstractNumId w:val="70"/>
  </w:num>
  <w:num w:numId="324" w16cid:durableId="1703361098">
    <w:abstractNumId w:val="274"/>
  </w:num>
  <w:num w:numId="325" w16cid:durableId="300042083">
    <w:abstractNumId w:val="253"/>
  </w:num>
  <w:num w:numId="326" w16cid:durableId="973293360">
    <w:abstractNumId w:val="341"/>
  </w:num>
  <w:num w:numId="327" w16cid:durableId="1924952999">
    <w:abstractNumId w:val="347"/>
  </w:num>
  <w:num w:numId="328" w16cid:durableId="580875001">
    <w:abstractNumId w:val="306"/>
  </w:num>
  <w:num w:numId="329" w16cid:durableId="1329672302">
    <w:abstractNumId w:val="23"/>
  </w:num>
  <w:num w:numId="330" w16cid:durableId="497578340">
    <w:abstractNumId w:val="219"/>
  </w:num>
  <w:num w:numId="331" w16cid:durableId="677658609">
    <w:abstractNumId w:val="64"/>
  </w:num>
  <w:num w:numId="332" w16cid:durableId="1879312346">
    <w:abstractNumId w:val="311"/>
  </w:num>
  <w:num w:numId="333" w16cid:durableId="598147620">
    <w:abstractNumId w:val="42"/>
  </w:num>
  <w:num w:numId="334" w16cid:durableId="1002312989">
    <w:abstractNumId w:val="83"/>
  </w:num>
  <w:num w:numId="335" w16cid:durableId="856042823">
    <w:abstractNumId w:val="260"/>
  </w:num>
  <w:num w:numId="336" w16cid:durableId="679428301">
    <w:abstractNumId w:val="153"/>
  </w:num>
  <w:num w:numId="337" w16cid:durableId="638418911">
    <w:abstractNumId w:val="344"/>
  </w:num>
  <w:num w:numId="338" w16cid:durableId="1299646609">
    <w:abstractNumId w:val="355"/>
  </w:num>
  <w:num w:numId="339" w16cid:durableId="1665471665">
    <w:abstractNumId w:val="252"/>
  </w:num>
  <w:num w:numId="340" w16cid:durableId="1680424585">
    <w:abstractNumId w:val="275"/>
  </w:num>
  <w:num w:numId="341" w16cid:durableId="1547177017">
    <w:abstractNumId w:val="149"/>
  </w:num>
  <w:num w:numId="342" w16cid:durableId="453331176">
    <w:abstractNumId w:val="170"/>
  </w:num>
  <w:num w:numId="343" w16cid:durableId="41484376">
    <w:abstractNumId w:val="231"/>
  </w:num>
  <w:num w:numId="344" w16cid:durableId="1609895947">
    <w:abstractNumId w:val="50"/>
  </w:num>
  <w:num w:numId="345" w16cid:durableId="1619334256">
    <w:abstractNumId w:val="185"/>
  </w:num>
  <w:num w:numId="346" w16cid:durableId="878325315">
    <w:abstractNumId w:val="353"/>
  </w:num>
  <w:num w:numId="347" w16cid:durableId="1796486871">
    <w:abstractNumId w:val="227"/>
  </w:num>
  <w:num w:numId="348" w16cid:durableId="209539637">
    <w:abstractNumId w:val="204"/>
  </w:num>
  <w:num w:numId="349" w16cid:durableId="1291593632">
    <w:abstractNumId w:val="10"/>
  </w:num>
  <w:num w:numId="350" w16cid:durableId="522595459">
    <w:abstractNumId w:val="47"/>
  </w:num>
  <w:num w:numId="351" w16cid:durableId="1127314852">
    <w:abstractNumId w:val="211"/>
  </w:num>
  <w:num w:numId="352" w16cid:durableId="1716931907">
    <w:abstractNumId w:val="330"/>
  </w:num>
  <w:num w:numId="353" w16cid:durableId="1745684023">
    <w:abstractNumId w:val="242"/>
  </w:num>
  <w:num w:numId="354" w16cid:durableId="1776175339">
    <w:abstractNumId w:val="63"/>
  </w:num>
  <w:num w:numId="355" w16cid:durableId="1929381653">
    <w:abstractNumId w:val="340"/>
  </w:num>
  <w:num w:numId="356" w16cid:durableId="1012993365">
    <w:abstractNumId w:val="349"/>
  </w:num>
  <w:num w:numId="357" w16cid:durableId="809051582">
    <w:abstractNumId w:val="52"/>
  </w:num>
  <w:num w:numId="358" w16cid:durableId="1382484796">
    <w:abstractNumId w:val="167"/>
  </w:num>
  <w:num w:numId="359" w16cid:durableId="2124229195">
    <w:abstractNumId w:val="332"/>
  </w:num>
  <w:num w:numId="360" w16cid:durableId="1361928985">
    <w:abstractNumId w:val="265"/>
  </w:num>
  <w:num w:numId="361" w16cid:durableId="1544636244">
    <w:abstractNumId w:val="151"/>
  </w:num>
  <w:num w:numId="362" w16cid:durableId="89401050">
    <w:abstractNumId w:val="150"/>
  </w:num>
  <w:numIdMacAtCleanup w:val="3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043D"/>
    <w:rsid w:val="00001F3A"/>
    <w:rsid w:val="00002BAF"/>
    <w:rsid w:val="000045C3"/>
    <w:rsid w:val="000052F4"/>
    <w:rsid w:val="000068A3"/>
    <w:rsid w:val="00006A4B"/>
    <w:rsid w:val="0000738C"/>
    <w:rsid w:val="00011460"/>
    <w:rsid w:val="000129EC"/>
    <w:rsid w:val="00013A5A"/>
    <w:rsid w:val="00013EFF"/>
    <w:rsid w:val="00014971"/>
    <w:rsid w:val="00015544"/>
    <w:rsid w:val="0001663A"/>
    <w:rsid w:val="00016731"/>
    <w:rsid w:val="00017B91"/>
    <w:rsid w:val="00020CC0"/>
    <w:rsid w:val="0002495F"/>
    <w:rsid w:val="00025EFF"/>
    <w:rsid w:val="00030199"/>
    <w:rsid w:val="00030C7E"/>
    <w:rsid w:val="000316CE"/>
    <w:rsid w:val="00032768"/>
    <w:rsid w:val="000357E5"/>
    <w:rsid w:val="000364B3"/>
    <w:rsid w:val="00036F7D"/>
    <w:rsid w:val="00037674"/>
    <w:rsid w:val="00037ACC"/>
    <w:rsid w:val="00037BB3"/>
    <w:rsid w:val="0004028B"/>
    <w:rsid w:val="00040ADE"/>
    <w:rsid w:val="00040B6F"/>
    <w:rsid w:val="00041710"/>
    <w:rsid w:val="00041743"/>
    <w:rsid w:val="00041C72"/>
    <w:rsid w:val="00041F9E"/>
    <w:rsid w:val="000421AE"/>
    <w:rsid w:val="00042370"/>
    <w:rsid w:val="00045220"/>
    <w:rsid w:val="00045CBE"/>
    <w:rsid w:val="00047968"/>
    <w:rsid w:val="00050650"/>
    <w:rsid w:val="00051049"/>
    <w:rsid w:val="00051E06"/>
    <w:rsid w:val="000529B6"/>
    <w:rsid w:val="00052FDC"/>
    <w:rsid w:val="00053499"/>
    <w:rsid w:val="0005398D"/>
    <w:rsid w:val="0005426C"/>
    <w:rsid w:val="0005468E"/>
    <w:rsid w:val="00060C4E"/>
    <w:rsid w:val="00060E37"/>
    <w:rsid w:val="00061FA4"/>
    <w:rsid w:val="00062E00"/>
    <w:rsid w:val="00062E03"/>
    <w:rsid w:val="000631FB"/>
    <w:rsid w:val="00063AE1"/>
    <w:rsid w:val="0006542B"/>
    <w:rsid w:val="00066EA0"/>
    <w:rsid w:val="0006720F"/>
    <w:rsid w:val="00070408"/>
    <w:rsid w:val="00071451"/>
    <w:rsid w:val="00072294"/>
    <w:rsid w:val="00072626"/>
    <w:rsid w:val="00073268"/>
    <w:rsid w:val="00073E5A"/>
    <w:rsid w:val="000742F5"/>
    <w:rsid w:val="0007459D"/>
    <w:rsid w:val="00074ABB"/>
    <w:rsid w:val="00074B6C"/>
    <w:rsid w:val="00075B9B"/>
    <w:rsid w:val="00075FDA"/>
    <w:rsid w:val="00076522"/>
    <w:rsid w:val="00076D92"/>
    <w:rsid w:val="0008037C"/>
    <w:rsid w:val="00080496"/>
    <w:rsid w:val="00081283"/>
    <w:rsid w:val="00081804"/>
    <w:rsid w:val="00081B00"/>
    <w:rsid w:val="00081F9E"/>
    <w:rsid w:val="000821E4"/>
    <w:rsid w:val="000844CD"/>
    <w:rsid w:val="000847CE"/>
    <w:rsid w:val="00084A02"/>
    <w:rsid w:val="0008551A"/>
    <w:rsid w:val="00085C00"/>
    <w:rsid w:val="000870D0"/>
    <w:rsid w:val="00090004"/>
    <w:rsid w:val="00090535"/>
    <w:rsid w:val="0009091F"/>
    <w:rsid w:val="0009250D"/>
    <w:rsid w:val="00092A80"/>
    <w:rsid w:val="00093496"/>
    <w:rsid w:val="00093C63"/>
    <w:rsid w:val="000946C9"/>
    <w:rsid w:val="00094738"/>
    <w:rsid w:val="00094862"/>
    <w:rsid w:val="00096D3C"/>
    <w:rsid w:val="0009752D"/>
    <w:rsid w:val="000A03D7"/>
    <w:rsid w:val="000A1553"/>
    <w:rsid w:val="000A25A5"/>
    <w:rsid w:val="000A6458"/>
    <w:rsid w:val="000B101F"/>
    <w:rsid w:val="000B1AA6"/>
    <w:rsid w:val="000B34C9"/>
    <w:rsid w:val="000B3960"/>
    <w:rsid w:val="000B53AF"/>
    <w:rsid w:val="000B6B23"/>
    <w:rsid w:val="000C2654"/>
    <w:rsid w:val="000C2E19"/>
    <w:rsid w:val="000C54E9"/>
    <w:rsid w:val="000C5654"/>
    <w:rsid w:val="000C66C5"/>
    <w:rsid w:val="000C6A4A"/>
    <w:rsid w:val="000C7C7E"/>
    <w:rsid w:val="000C7D6E"/>
    <w:rsid w:val="000D0C0A"/>
    <w:rsid w:val="000D4673"/>
    <w:rsid w:val="000D55E5"/>
    <w:rsid w:val="000D64CC"/>
    <w:rsid w:val="000D679B"/>
    <w:rsid w:val="000E177C"/>
    <w:rsid w:val="000E2058"/>
    <w:rsid w:val="000E26A3"/>
    <w:rsid w:val="000E277F"/>
    <w:rsid w:val="000E5004"/>
    <w:rsid w:val="000E60DF"/>
    <w:rsid w:val="000E61B3"/>
    <w:rsid w:val="000E6681"/>
    <w:rsid w:val="000F3E03"/>
    <w:rsid w:val="000F4DF8"/>
    <w:rsid w:val="000F5182"/>
    <w:rsid w:val="000F5AED"/>
    <w:rsid w:val="000F5B36"/>
    <w:rsid w:val="000F5CE7"/>
    <w:rsid w:val="000F7A71"/>
    <w:rsid w:val="00105A38"/>
    <w:rsid w:val="00106777"/>
    <w:rsid w:val="00107492"/>
    <w:rsid w:val="00107E69"/>
    <w:rsid w:val="00110C5B"/>
    <w:rsid w:val="00110D46"/>
    <w:rsid w:val="001111D3"/>
    <w:rsid w:val="0011131B"/>
    <w:rsid w:val="001115BA"/>
    <w:rsid w:val="00112F33"/>
    <w:rsid w:val="001141FB"/>
    <w:rsid w:val="001158A6"/>
    <w:rsid w:val="00117738"/>
    <w:rsid w:val="0011783C"/>
    <w:rsid w:val="0012120F"/>
    <w:rsid w:val="00123701"/>
    <w:rsid w:val="001261C6"/>
    <w:rsid w:val="00126232"/>
    <w:rsid w:val="001304CE"/>
    <w:rsid w:val="001306C6"/>
    <w:rsid w:val="00131144"/>
    <w:rsid w:val="001312F3"/>
    <w:rsid w:val="00131D24"/>
    <w:rsid w:val="00133734"/>
    <w:rsid w:val="00133A5D"/>
    <w:rsid w:val="00133B55"/>
    <w:rsid w:val="00134A78"/>
    <w:rsid w:val="00134A9E"/>
    <w:rsid w:val="00135E08"/>
    <w:rsid w:val="001366EB"/>
    <w:rsid w:val="0013691C"/>
    <w:rsid w:val="00137289"/>
    <w:rsid w:val="00140D62"/>
    <w:rsid w:val="00141018"/>
    <w:rsid w:val="0014262D"/>
    <w:rsid w:val="00143390"/>
    <w:rsid w:val="00143EEB"/>
    <w:rsid w:val="0014477E"/>
    <w:rsid w:val="00144A96"/>
    <w:rsid w:val="00145541"/>
    <w:rsid w:val="00147B02"/>
    <w:rsid w:val="00150991"/>
    <w:rsid w:val="00151192"/>
    <w:rsid w:val="00151952"/>
    <w:rsid w:val="001539F3"/>
    <w:rsid w:val="001545F2"/>
    <w:rsid w:val="001548E2"/>
    <w:rsid w:val="00155CC1"/>
    <w:rsid w:val="0015645C"/>
    <w:rsid w:val="00156E94"/>
    <w:rsid w:val="00160768"/>
    <w:rsid w:val="00160AAD"/>
    <w:rsid w:val="00161DD5"/>
    <w:rsid w:val="00162A55"/>
    <w:rsid w:val="00162FD5"/>
    <w:rsid w:val="001634D5"/>
    <w:rsid w:val="00163A98"/>
    <w:rsid w:val="00165482"/>
    <w:rsid w:val="00166520"/>
    <w:rsid w:val="001704AE"/>
    <w:rsid w:val="00170BB2"/>
    <w:rsid w:val="001714ED"/>
    <w:rsid w:val="00172275"/>
    <w:rsid w:val="001737AC"/>
    <w:rsid w:val="001819DB"/>
    <w:rsid w:val="001844E8"/>
    <w:rsid w:val="001855E7"/>
    <w:rsid w:val="00185BBB"/>
    <w:rsid w:val="00185E46"/>
    <w:rsid w:val="0019538C"/>
    <w:rsid w:val="00195516"/>
    <w:rsid w:val="001A0009"/>
    <w:rsid w:val="001A13A9"/>
    <w:rsid w:val="001A16D5"/>
    <w:rsid w:val="001A1995"/>
    <w:rsid w:val="001A1C60"/>
    <w:rsid w:val="001A27D5"/>
    <w:rsid w:val="001A3538"/>
    <w:rsid w:val="001A431B"/>
    <w:rsid w:val="001A65AF"/>
    <w:rsid w:val="001A73F4"/>
    <w:rsid w:val="001A75C5"/>
    <w:rsid w:val="001B3EDA"/>
    <w:rsid w:val="001B5413"/>
    <w:rsid w:val="001B6BDF"/>
    <w:rsid w:val="001B7200"/>
    <w:rsid w:val="001B7364"/>
    <w:rsid w:val="001B7F6D"/>
    <w:rsid w:val="001C0111"/>
    <w:rsid w:val="001C1769"/>
    <w:rsid w:val="001C6DA9"/>
    <w:rsid w:val="001D14EF"/>
    <w:rsid w:val="001D5C02"/>
    <w:rsid w:val="001D5D2B"/>
    <w:rsid w:val="001D6FDC"/>
    <w:rsid w:val="001D706E"/>
    <w:rsid w:val="001E010B"/>
    <w:rsid w:val="001E1213"/>
    <w:rsid w:val="001E13C1"/>
    <w:rsid w:val="001E26E7"/>
    <w:rsid w:val="001E7FA2"/>
    <w:rsid w:val="001F16EA"/>
    <w:rsid w:val="001F2560"/>
    <w:rsid w:val="001F36A1"/>
    <w:rsid w:val="001F51ED"/>
    <w:rsid w:val="001F607A"/>
    <w:rsid w:val="001F6B85"/>
    <w:rsid w:val="002009B8"/>
    <w:rsid w:val="00204059"/>
    <w:rsid w:val="00204B53"/>
    <w:rsid w:val="00204E5A"/>
    <w:rsid w:val="00205F68"/>
    <w:rsid w:val="00207F0A"/>
    <w:rsid w:val="00210037"/>
    <w:rsid w:val="00210F13"/>
    <w:rsid w:val="00211ABA"/>
    <w:rsid w:val="002129C0"/>
    <w:rsid w:val="00212A35"/>
    <w:rsid w:val="0021502E"/>
    <w:rsid w:val="0021534D"/>
    <w:rsid w:val="002179E4"/>
    <w:rsid w:val="00217B67"/>
    <w:rsid w:val="00217EA9"/>
    <w:rsid w:val="00217EB2"/>
    <w:rsid w:val="00220648"/>
    <w:rsid w:val="00221025"/>
    <w:rsid w:val="00221E7F"/>
    <w:rsid w:val="00223CE9"/>
    <w:rsid w:val="00224E54"/>
    <w:rsid w:val="00230EC0"/>
    <w:rsid w:val="00230FEC"/>
    <w:rsid w:val="002314BA"/>
    <w:rsid w:val="00231553"/>
    <w:rsid w:val="00235466"/>
    <w:rsid w:val="00235CCE"/>
    <w:rsid w:val="00236B60"/>
    <w:rsid w:val="00236CC8"/>
    <w:rsid w:val="00240784"/>
    <w:rsid w:val="00241AD3"/>
    <w:rsid w:val="0024401A"/>
    <w:rsid w:val="002469A7"/>
    <w:rsid w:val="002476A5"/>
    <w:rsid w:val="00251689"/>
    <w:rsid w:val="00251CD2"/>
    <w:rsid w:val="002536B4"/>
    <w:rsid w:val="00254333"/>
    <w:rsid w:val="00257E52"/>
    <w:rsid w:val="002606D1"/>
    <w:rsid w:val="00261E42"/>
    <w:rsid w:val="002628AC"/>
    <w:rsid w:val="0026491F"/>
    <w:rsid w:val="00264A7B"/>
    <w:rsid w:val="00273578"/>
    <w:rsid w:val="00273AEF"/>
    <w:rsid w:val="00274462"/>
    <w:rsid w:val="00274E79"/>
    <w:rsid w:val="00275B2A"/>
    <w:rsid w:val="002765D3"/>
    <w:rsid w:val="0027662F"/>
    <w:rsid w:val="00276EB2"/>
    <w:rsid w:val="00277CB1"/>
    <w:rsid w:val="002808A9"/>
    <w:rsid w:val="00283E71"/>
    <w:rsid w:val="00284847"/>
    <w:rsid w:val="002920C4"/>
    <w:rsid w:val="002924B1"/>
    <w:rsid w:val="00293987"/>
    <w:rsid w:val="00296BAC"/>
    <w:rsid w:val="00296C37"/>
    <w:rsid w:val="002A05E9"/>
    <w:rsid w:val="002A0A6E"/>
    <w:rsid w:val="002A1B09"/>
    <w:rsid w:val="002A37A8"/>
    <w:rsid w:val="002A544D"/>
    <w:rsid w:val="002B03F4"/>
    <w:rsid w:val="002B08F3"/>
    <w:rsid w:val="002C0152"/>
    <w:rsid w:val="002C0458"/>
    <w:rsid w:val="002C2559"/>
    <w:rsid w:val="002C5015"/>
    <w:rsid w:val="002C6738"/>
    <w:rsid w:val="002C6B07"/>
    <w:rsid w:val="002C7CA1"/>
    <w:rsid w:val="002D0A4B"/>
    <w:rsid w:val="002D2A28"/>
    <w:rsid w:val="002D4437"/>
    <w:rsid w:val="002D5F48"/>
    <w:rsid w:val="002D7615"/>
    <w:rsid w:val="002D76F4"/>
    <w:rsid w:val="002E1622"/>
    <w:rsid w:val="002E19C7"/>
    <w:rsid w:val="002E325B"/>
    <w:rsid w:val="002E53F1"/>
    <w:rsid w:val="002F1DC9"/>
    <w:rsid w:val="002F625C"/>
    <w:rsid w:val="002F68B5"/>
    <w:rsid w:val="00301418"/>
    <w:rsid w:val="003017A4"/>
    <w:rsid w:val="00306DA6"/>
    <w:rsid w:val="00307142"/>
    <w:rsid w:val="00307754"/>
    <w:rsid w:val="00307F42"/>
    <w:rsid w:val="0031017D"/>
    <w:rsid w:val="00312BED"/>
    <w:rsid w:val="00312E7C"/>
    <w:rsid w:val="00316AE6"/>
    <w:rsid w:val="00317038"/>
    <w:rsid w:val="00317517"/>
    <w:rsid w:val="003202E9"/>
    <w:rsid w:val="0032071D"/>
    <w:rsid w:val="003216CF"/>
    <w:rsid w:val="00321956"/>
    <w:rsid w:val="003277FF"/>
    <w:rsid w:val="0033064E"/>
    <w:rsid w:val="00330DED"/>
    <w:rsid w:val="00332CCA"/>
    <w:rsid w:val="00334F11"/>
    <w:rsid w:val="00337400"/>
    <w:rsid w:val="00340043"/>
    <w:rsid w:val="00341332"/>
    <w:rsid w:val="00341781"/>
    <w:rsid w:val="00341DFF"/>
    <w:rsid w:val="0034262A"/>
    <w:rsid w:val="00342F7A"/>
    <w:rsid w:val="00343D58"/>
    <w:rsid w:val="00344DC9"/>
    <w:rsid w:val="00345174"/>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5D2B"/>
    <w:rsid w:val="003664B0"/>
    <w:rsid w:val="00366678"/>
    <w:rsid w:val="00366DB0"/>
    <w:rsid w:val="00370920"/>
    <w:rsid w:val="00371428"/>
    <w:rsid w:val="00374C1A"/>
    <w:rsid w:val="00376045"/>
    <w:rsid w:val="00377035"/>
    <w:rsid w:val="00380620"/>
    <w:rsid w:val="003826BA"/>
    <w:rsid w:val="00382C5C"/>
    <w:rsid w:val="003836DB"/>
    <w:rsid w:val="0038396E"/>
    <w:rsid w:val="00383DED"/>
    <w:rsid w:val="00383ED7"/>
    <w:rsid w:val="00385A1E"/>
    <w:rsid w:val="00390167"/>
    <w:rsid w:val="00390B13"/>
    <w:rsid w:val="00392FE6"/>
    <w:rsid w:val="00393957"/>
    <w:rsid w:val="00393C4D"/>
    <w:rsid w:val="00396E10"/>
    <w:rsid w:val="00397E9F"/>
    <w:rsid w:val="003A0831"/>
    <w:rsid w:val="003A0AE9"/>
    <w:rsid w:val="003A0F14"/>
    <w:rsid w:val="003A40A5"/>
    <w:rsid w:val="003A5133"/>
    <w:rsid w:val="003A53DE"/>
    <w:rsid w:val="003B0143"/>
    <w:rsid w:val="003B0A55"/>
    <w:rsid w:val="003B1269"/>
    <w:rsid w:val="003B3130"/>
    <w:rsid w:val="003B3D6A"/>
    <w:rsid w:val="003B3E00"/>
    <w:rsid w:val="003B49BA"/>
    <w:rsid w:val="003B4A0E"/>
    <w:rsid w:val="003B53AF"/>
    <w:rsid w:val="003B7B06"/>
    <w:rsid w:val="003C1346"/>
    <w:rsid w:val="003C2691"/>
    <w:rsid w:val="003C40A4"/>
    <w:rsid w:val="003C49C0"/>
    <w:rsid w:val="003C5AAB"/>
    <w:rsid w:val="003C6955"/>
    <w:rsid w:val="003C6C1C"/>
    <w:rsid w:val="003C72BE"/>
    <w:rsid w:val="003C778F"/>
    <w:rsid w:val="003C78FE"/>
    <w:rsid w:val="003C7CD9"/>
    <w:rsid w:val="003D038E"/>
    <w:rsid w:val="003D0B92"/>
    <w:rsid w:val="003D11F8"/>
    <w:rsid w:val="003D5146"/>
    <w:rsid w:val="003D58EF"/>
    <w:rsid w:val="003D593F"/>
    <w:rsid w:val="003E176C"/>
    <w:rsid w:val="003E1F7D"/>
    <w:rsid w:val="003E2806"/>
    <w:rsid w:val="003E44C5"/>
    <w:rsid w:val="003E4795"/>
    <w:rsid w:val="003E4887"/>
    <w:rsid w:val="003E4E2B"/>
    <w:rsid w:val="003F031C"/>
    <w:rsid w:val="003F1945"/>
    <w:rsid w:val="003F3245"/>
    <w:rsid w:val="003F3EB6"/>
    <w:rsid w:val="003F46A0"/>
    <w:rsid w:val="003F4CFE"/>
    <w:rsid w:val="003F56BE"/>
    <w:rsid w:val="00400582"/>
    <w:rsid w:val="00401AD5"/>
    <w:rsid w:val="00402653"/>
    <w:rsid w:val="00403A79"/>
    <w:rsid w:val="0040685F"/>
    <w:rsid w:val="004071D1"/>
    <w:rsid w:val="00407D00"/>
    <w:rsid w:val="00410F5D"/>
    <w:rsid w:val="0041105D"/>
    <w:rsid w:val="004112FD"/>
    <w:rsid w:val="00414717"/>
    <w:rsid w:val="00421882"/>
    <w:rsid w:val="00423CCB"/>
    <w:rsid w:val="004252AF"/>
    <w:rsid w:val="0042708B"/>
    <w:rsid w:val="00430A90"/>
    <w:rsid w:val="00431555"/>
    <w:rsid w:val="00431EDF"/>
    <w:rsid w:val="00432BCB"/>
    <w:rsid w:val="00433C92"/>
    <w:rsid w:val="004344A8"/>
    <w:rsid w:val="00436FD2"/>
    <w:rsid w:val="0043760B"/>
    <w:rsid w:val="00437841"/>
    <w:rsid w:val="004407EB"/>
    <w:rsid w:val="00442509"/>
    <w:rsid w:val="00443DBB"/>
    <w:rsid w:val="00444BF5"/>
    <w:rsid w:val="004501F7"/>
    <w:rsid w:val="00452280"/>
    <w:rsid w:val="00452B18"/>
    <w:rsid w:val="00454113"/>
    <w:rsid w:val="00454272"/>
    <w:rsid w:val="00454B98"/>
    <w:rsid w:val="00455BEF"/>
    <w:rsid w:val="00455C76"/>
    <w:rsid w:val="00455D22"/>
    <w:rsid w:val="004569B8"/>
    <w:rsid w:val="00456CC8"/>
    <w:rsid w:val="00457937"/>
    <w:rsid w:val="00457D55"/>
    <w:rsid w:val="004611FA"/>
    <w:rsid w:val="004624D6"/>
    <w:rsid w:val="0046392F"/>
    <w:rsid w:val="004641E6"/>
    <w:rsid w:val="00465F55"/>
    <w:rsid w:val="0046698B"/>
    <w:rsid w:val="00466EF2"/>
    <w:rsid w:val="004704BB"/>
    <w:rsid w:val="004745B4"/>
    <w:rsid w:val="00475D38"/>
    <w:rsid w:val="00475FF1"/>
    <w:rsid w:val="00476532"/>
    <w:rsid w:val="004769AD"/>
    <w:rsid w:val="00481B6E"/>
    <w:rsid w:val="00483315"/>
    <w:rsid w:val="00484094"/>
    <w:rsid w:val="0048489E"/>
    <w:rsid w:val="00484EB3"/>
    <w:rsid w:val="004865E2"/>
    <w:rsid w:val="0049141A"/>
    <w:rsid w:val="00491440"/>
    <w:rsid w:val="004938EC"/>
    <w:rsid w:val="0049440D"/>
    <w:rsid w:val="00495AEE"/>
    <w:rsid w:val="00497514"/>
    <w:rsid w:val="004A0ECE"/>
    <w:rsid w:val="004A3029"/>
    <w:rsid w:val="004A62A9"/>
    <w:rsid w:val="004A79BD"/>
    <w:rsid w:val="004B058A"/>
    <w:rsid w:val="004B0EDA"/>
    <w:rsid w:val="004B205A"/>
    <w:rsid w:val="004B3C76"/>
    <w:rsid w:val="004B3FEB"/>
    <w:rsid w:val="004B46EC"/>
    <w:rsid w:val="004B5BBD"/>
    <w:rsid w:val="004B6153"/>
    <w:rsid w:val="004B616D"/>
    <w:rsid w:val="004B630F"/>
    <w:rsid w:val="004B679A"/>
    <w:rsid w:val="004B68E6"/>
    <w:rsid w:val="004B6AF6"/>
    <w:rsid w:val="004B6DAB"/>
    <w:rsid w:val="004B7665"/>
    <w:rsid w:val="004C0224"/>
    <w:rsid w:val="004C143C"/>
    <w:rsid w:val="004C4526"/>
    <w:rsid w:val="004C73A6"/>
    <w:rsid w:val="004C7A36"/>
    <w:rsid w:val="004D1AC3"/>
    <w:rsid w:val="004D385E"/>
    <w:rsid w:val="004D49F2"/>
    <w:rsid w:val="004D590B"/>
    <w:rsid w:val="004D5D3D"/>
    <w:rsid w:val="004D763E"/>
    <w:rsid w:val="004D788C"/>
    <w:rsid w:val="004E0D82"/>
    <w:rsid w:val="004E223B"/>
    <w:rsid w:val="004E2858"/>
    <w:rsid w:val="004E7003"/>
    <w:rsid w:val="004F2489"/>
    <w:rsid w:val="004F2529"/>
    <w:rsid w:val="004F39AB"/>
    <w:rsid w:val="004F47E3"/>
    <w:rsid w:val="004F5769"/>
    <w:rsid w:val="004F69CB"/>
    <w:rsid w:val="004F7A12"/>
    <w:rsid w:val="004F7FDB"/>
    <w:rsid w:val="00502CE6"/>
    <w:rsid w:val="00504369"/>
    <w:rsid w:val="005063D3"/>
    <w:rsid w:val="005065F0"/>
    <w:rsid w:val="005110C4"/>
    <w:rsid w:val="005112C8"/>
    <w:rsid w:val="005120C4"/>
    <w:rsid w:val="00512249"/>
    <w:rsid w:val="00520A49"/>
    <w:rsid w:val="00521A7D"/>
    <w:rsid w:val="00521D99"/>
    <w:rsid w:val="00521F5A"/>
    <w:rsid w:val="00522F4F"/>
    <w:rsid w:val="00522F61"/>
    <w:rsid w:val="00523B6B"/>
    <w:rsid w:val="00524A39"/>
    <w:rsid w:val="005276F7"/>
    <w:rsid w:val="00527CEA"/>
    <w:rsid w:val="00527FFB"/>
    <w:rsid w:val="00530A15"/>
    <w:rsid w:val="005313F3"/>
    <w:rsid w:val="00531C36"/>
    <w:rsid w:val="00533050"/>
    <w:rsid w:val="0053330A"/>
    <w:rsid w:val="00533DA6"/>
    <w:rsid w:val="005408E1"/>
    <w:rsid w:val="0054513A"/>
    <w:rsid w:val="005451B1"/>
    <w:rsid w:val="0054589E"/>
    <w:rsid w:val="005466AC"/>
    <w:rsid w:val="00546978"/>
    <w:rsid w:val="00547FDD"/>
    <w:rsid w:val="00550048"/>
    <w:rsid w:val="005515E8"/>
    <w:rsid w:val="005516F8"/>
    <w:rsid w:val="00551FDE"/>
    <w:rsid w:val="00552120"/>
    <w:rsid w:val="00553617"/>
    <w:rsid w:val="0055497F"/>
    <w:rsid w:val="00556A47"/>
    <w:rsid w:val="00561B9D"/>
    <w:rsid w:val="005621B2"/>
    <w:rsid w:val="00564AF5"/>
    <w:rsid w:val="00564B3D"/>
    <w:rsid w:val="00567963"/>
    <w:rsid w:val="00567AF6"/>
    <w:rsid w:val="00570F08"/>
    <w:rsid w:val="005710E0"/>
    <w:rsid w:val="00573A6B"/>
    <w:rsid w:val="005754A2"/>
    <w:rsid w:val="005761B0"/>
    <w:rsid w:val="00576A03"/>
    <w:rsid w:val="00576D9C"/>
    <w:rsid w:val="00577ABD"/>
    <w:rsid w:val="00580D6D"/>
    <w:rsid w:val="005817B5"/>
    <w:rsid w:val="00581BF7"/>
    <w:rsid w:val="00582E34"/>
    <w:rsid w:val="005833D2"/>
    <w:rsid w:val="00593646"/>
    <w:rsid w:val="005958F4"/>
    <w:rsid w:val="00597029"/>
    <w:rsid w:val="005A0537"/>
    <w:rsid w:val="005A29CA"/>
    <w:rsid w:val="005A3035"/>
    <w:rsid w:val="005A370D"/>
    <w:rsid w:val="005A4C31"/>
    <w:rsid w:val="005B0FBE"/>
    <w:rsid w:val="005B1E8C"/>
    <w:rsid w:val="005B263C"/>
    <w:rsid w:val="005B3AF8"/>
    <w:rsid w:val="005B4060"/>
    <w:rsid w:val="005B41BA"/>
    <w:rsid w:val="005B5214"/>
    <w:rsid w:val="005B5D37"/>
    <w:rsid w:val="005B74A7"/>
    <w:rsid w:val="005B77B7"/>
    <w:rsid w:val="005C06D6"/>
    <w:rsid w:val="005C1002"/>
    <w:rsid w:val="005C1B16"/>
    <w:rsid w:val="005C3A9B"/>
    <w:rsid w:val="005C5685"/>
    <w:rsid w:val="005C56C1"/>
    <w:rsid w:val="005C641B"/>
    <w:rsid w:val="005C6A8B"/>
    <w:rsid w:val="005C6B80"/>
    <w:rsid w:val="005C7032"/>
    <w:rsid w:val="005C7C33"/>
    <w:rsid w:val="005D15CF"/>
    <w:rsid w:val="005D2DBE"/>
    <w:rsid w:val="005D3941"/>
    <w:rsid w:val="005D4A7C"/>
    <w:rsid w:val="005E0CD6"/>
    <w:rsid w:val="005E11CE"/>
    <w:rsid w:val="005E1CA5"/>
    <w:rsid w:val="005E2FCE"/>
    <w:rsid w:val="005E3898"/>
    <w:rsid w:val="005E4A99"/>
    <w:rsid w:val="005E5130"/>
    <w:rsid w:val="005E57DA"/>
    <w:rsid w:val="005E5923"/>
    <w:rsid w:val="005E7B12"/>
    <w:rsid w:val="005F10F2"/>
    <w:rsid w:val="005F3815"/>
    <w:rsid w:val="005F64FF"/>
    <w:rsid w:val="005F6C36"/>
    <w:rsid w:val="005F6D40"/>
    <w:rsid w:val="0060301C"/>
    <w:rsid w:val="00603046"/>
    <w:rsid w:val="00603865"/>
    <w:rsid w:val="00604B32"/>
    <w:rsid w:val="006059EA"/>
    <w:rsid w:val="00607C81"/>
    <w:rsid w:val="006117F9"/>
    <w:rsid w:val="00615269"/>
    <w:rsid w:val="00615621"/>
    <w:rsid w:val="00615ED9"/>
    <w:rsid w:val="006169EE"/>
    <w:rsid w:val="00616A2E"/>
    <w:rsid w:val="00616BAB"/>
    <w:rsid w:val="00617571"/>
    <w:rsid w:val="00621BCB"/>
    <w:rsid w:val="00622022"/>
    <w:rsid w:val="0062213F"/>
    <w:rsid w:val="0062230F"/>
    <w:rsid w:val="0062413D"/>
    <w:rsid w:val="006249E2"/>
    <w:rsid w:val="00625EE9"/>
    <w:rsid w:val="006270F2"/>
    <w:rsid w:val="0063105D"/>
    <w:rsid w:val="00631247"/>
    <w:rsid w:val="00631485"/>
    <w:rsid w:val="00634725"/>
    <w:rsid w:val="00637AAA"/>
    <w:rsid w:val="006418DC"/>
    <w:rsid w:val="00644031"/>
    <w:rsid w:val="00644481"/>
    <w:rsid w:val="00645198"/>
    <w:rsid w:val="006452AE"/>
    <w:rsid w:val="00651018"/>
    <w:rsid w:val="00651236"/>
    <w:rsid w:val="00652F25"/>
    <w:rsid w:val="006530D1"/>
    <w:rsid w:val="00654041"/>
    <w:rsid w:val="00654597"/>
    <w:rsid w:val="006561DC"/>
    <w:rsid w:val="00657F44"/>
    <w:rsid w:val="0066010E"/>
    <w:rsid w:val="00670CA3"/>
    <w:rsid w:val="00671005"/>
    <w:rsid w:val="00671DE2"/>
    <w:rsid w:val="0067236C"/>
    <w:rsid w:val="0067314E"/>
    <w:rsid w:val="00674A2A"/>
    <w:rsid w:val="006755D4"/>
    <w:rsid w:val="00675C45"/>
    <w:rsid w:val="006761D2"/>
    <w:rsid w:val="0067737D"/>
    <w:rsid w:val="00677E36"/>
    <w:rsid w:val="00681343"/>
    <w:rsid w:val="006813DF"/>
    <w:rsid w:val="00681B33"/>
    <w:rsid w:val="00682582"/>
    <w:rsid w:val="0068525E"/>
    <w:rsid w:val="006869E0"/>
    <w:rsid w:val="006870A4"/>
    <w:rsid w:val="00687BC9"/>
    <w:rsid w:val="00693625"/>
    <w:rsid w:val="00694BDC"/>
    <w:rsid w:val="00695358"/>
    <w:rsid w:val="00695DEB"/>
    <w:rsid w:val="0069608A"/>
    <w:rsid w:val="006A4F93"/>
    <w:rsid w:val="006A6962"/>
    <w:rsid w:val="006B0423"/>
    <w:rsid w:val="006B052D"/>
    <w:rsid w:val="006B1938"/>
    <w:rsid w:val="006B1B80"/>
    <w:rsid w:val="006B2238"/>
    <w:rsid w:val="006B28E7"/>
    <w:rsid w:val="006B34D0"/>
    <w:rsid w:val="006B4FF9"/>
    <w:rsid w:val="006B67CA"/>
    <w:rsid w:val="006B6999"/>
    <w:rsid w:val="006B74AB"/>
    <w:rsid w:val="006B7767"/>
    <w:rsid w:val="006B7DFB"/>
    <w:rsid w:val="006C0DD9"/>
    <w:rsid w:val="006C1870"/>
    <w:rsid w:val="006C2BE3"/>
    <w:rsid w:val="006C3943"/>
    <w:rsid w:val="006C42B6"/>
    <w:rsid w:val="006C6210"/>
    <w:rsid w:val="006C6B2E"/>
    <w:rsid w:val="006C7178"/>
    <w:rsid w:val="006D0271"/>
    <w:rsid w:val="006D1677"/>
    <w:rsid w:val="006D3B35"/>
    <w:rsid w:val="006D4BEB"/>
    <w:rsid w:val="006D66FB"/>
    <w:rsid w:val="006E10D1"/>
    <w:rsid w:val="006E162D"/>
    <w:rsid w:val="006E2071"/>
    <w:rsid w:val="006E351B"/>
    <w:rsid w:val="006E4919"/>
    <w:rsid w:val="006E4D42"/>
    <w:rsid w:val="006E6273"/>
    <w:rsid w:val="006E6412"/>
    <w:rsid w:val="006E7215"/>
    <w:rsid w:val="006F1044"/>
    <w:rsid w:val="006F3AF3"/>
    <w:rsid w:val="0070033E"/>
    <w:rsid w:val="0070055E"/>
    <w:rsid w:val="0070225B"/>
    <w:rsid w:val="00702F62"/>
    <w:rsid w:val="007039B5"/>
    <w:rsid w:val="00703A27"/>
    <w:rsid w:val="00703AE6"/>
    <w:rsid w:val="00704B27"/>
    <w:rsid w:val="0070509C"/>
    <w:rsid w:val="00706B3B"/>
    <w:rsid w:val="0070787C"/>
    <w:rsid w:val="00710246"/>
    <w:rsid w:val="00711610"/>
    <w:rsid w:val="00711EBF"/>
    <w:rsid w:val="007132AE"/>
    <w:rsid w:val="00714A58"/>
    <w:rsid w:val="0071591E"/>
    <w:rsid w:val="00716507"/>
    <w:rsid w:val="00721854"/>
    <w:rsid w:val="007220B6"/>
    <w:rsid w:val="0072320F"/>
    <w:rsid w:val="007242F6"/>
    <w:rsid w:val="007246D2"/>
    <w:rsid w:val="00726DC4"/>
    <w:rsid w:val="0072708F"/>
    <w:rsid w:val="00727B50"/>
    <w:rsid w:val="007309AD"/>
    <w:rsid w:val="00731440"/>
    <w:rsid w:val="00733351"/>
    <w:rsid w:val="00733A27"/>
    <w:rsid w:val="00733BEA"/>
    <w:rsid w:val="007340FD"/>
    <w:rsid w:val="0073457B"/>
    <w:rsid w:val="00734CEC"/>
    <w:rsid w:val="00736A0F"/>
    <w:rsid w:val="00736D57"/>
    <w:rsid w:val="00741589"/>
    <w:rsid w:val="0074195C"/>
    <w:rsid w:val="00741C73"/>
    <w:rsid w:val="0074349B"/>
    <w:rsid w:val="00746B96"/>
    <w:rsid w:val="00746EA8"/>
    <w:rsid w:val="00752BAE"/>
    <w:rsid w:val="00753563"/>
    <w:rsid w:val="00754B25"/>
    <w:rsid w:val="00756611"/>
    <w:rsid w:val="00757C1F"/>
    <w:rsid w:val="00760870"/>
    <w:rsid w:val="007665B8"/>
    <w:rsid w:val="00767650"/>
    <w:rsid w:val="00770F44"/>
    <w:rsid w:val="007733C8"/>
    <w:rsid w:val="00774737"/>
    <w:rsid w:val="00774FC2"/>
    <w:rsid w:val="00775029"/>
    <w:rsid w:val="00777240"/>
    <w:rsid w:val="00777899"/>
    <w:rsid w:val="007801D4"/>
    <w:rsid w:val="00790AD3"/>
    <w:rsid w:val="00795850"/>
    <w:rsid w:val="00796989"/>
    <w:rsid w:val="0079777C"/>
    <w:rsid w:val="00797A07"/>
    <w:rsid w:val="007A006D"/>
    <w:rsid w:val="007A034F"/>
    <w:rsid w:val="007A2B4A"/>
    <w:rsid w:val="007A2F4C"/>
    <w:rsid w:val="007B0046"/>
    <w:rsid w:val="007B1E51"/>
    <w:rsid w:val="007B5DAF"/>
    <w:rsid w:val="007B74A5"/>
    <w:rsid w:val="007C0197"/>
    <w:rsid w:val="007C05B2"/>
    <w:rsid w:val="007C27F6"/>
    <w:rsid w:val="007C322A"/>
    <w:rsid w:val="007C442E"/>
    <w:rsid w:val="007C54DE"/>
    <w:rsid w:val="007D0122"/>
    <w:rsid w:val="007D2ACE"/>
    <w:rsid w:val="007D39F5"/>
    <w:rsid w:val="007D3B75"/>
    <w:rsid w:val="007D4CA7"/>
    <w:rsid w:val="007D5C01"/>
    <w:rsid w:val="007D61BF"/>
    <w:rsid w:val="007E0BF7"/>
    <w:rsid w:val="007E2BC6"/>
    <w:rsid w:val="007E3F57"/>
    <w:rsid w:val="007E4D55"/>
    <w:rsid w:val="007E756B"/>
    <w:rsid w:val="007F05AF"/>
    <w:rsid w:val="007F0FAB"/>
    <w:rsid w:val="007F11B4"/>
    <w:rsid w:val="007F1ADC"/>
    <w:rsid w:val="007F1AFC"/>
    <w:rsid w:val="007F1EE4"/>
    <w:rsid w:val="007F2F07"/>
    <w:rsid w:val="007F78E8"/>
    <w:rsid w:val="007F7A6D"/>
    <w:rsid w:val="008005FB"/>
    <w:rsid w:val="008007F4"/>
    <w:rsid w:val="00801247"/>
    <w:rsid w:val="0080198E"/>
    <w:rsid w:val="00803E76"/>
    <w:rsid w:val="00804FE3"/>
    <w:rsid w:val="008050F8"/>
    <w:rsid w:val="00810BCF"/>
    <w:rsid w:val="00811F51"/>
    <w:rsid w:val="00812512"/>
    <w:rsid w:val="00812ADD"/>
    <w:rsid w:val="0081445B"/>
    <w:rsid w:val="008152CC"/>
    <w:rsid w:val="00816EF1"/>
    <w:rsid w:val="0082049C"/>
    <w:rsid w:val="008223AD"/>
    <w:rsid w:val="00823076"/>
    <w:rsid w:val="00824415"/>
    <w:rsid w:val="00825005"/>
    <w:rsid w:val="008253B7"/>
    <w:rsid w:val="00825AC1"/>
    <w:rsid w:val="00830EE3"/>
    <w:rsid w:val="0083156C"/>
    <w:rsid w:val="008323F5"/>
    <w:rsid w:val="008362A6"/>
    <w:rsid w:val="0084294B"/>
    <w:rsid w:val="00842EDB"/>
    <w:rsid w:val="0084453E"/>
    <w:rsid w:val="00845628"/>
    <w:rsid w:val="00846BEB"/>
    <w:rsid w:val="008477C3"/>
    <w:rsid w:val="00850C45"/>
    <w:rsid w:val="00850E30"/>
    <w:rsid w:val="00851398"/>
    <w:rsid w:val="00856A32"/>
    <w:rsid w:val="00856C17"/>
    <w:rsid w:val="00856F77"/>
    <w:rsid w:val="00857CF0"/>
    <w:rsid w:val="00860CD0"/>
    <w:rsid w:val="00860D8D"/>
    <w:rsid w:val="00861535"/>
    <w:rsid w:val="0086294B"/>
    <w:rsid w:val="00864AF8"/>
    <w:rsid w:val="00866186"/>
    <w:rsid w:val="008664FE"/>
    <w:rsid w:val="008667F9"/>
    <w:rsid w:val="00866F1C"/>
    <w:rsid w:val="00870699"/>
    <w:rsid w:val="00871C42"/>
    <w:rsid w:val="00877F21"/>
    <w:rsid w:val="00880674"/>
    <w:rsid w:val="00883212"/>
    <w:rsid w:val="008834C5"/>
    <w:rsid w:val="00885DC2"/>
    <w:rsid w:val="008868B0"/>
    <w:rsid w:val="00887983"/>
    <w:rsid w:val="00890211"/>
    <w:rsid w:val="008931F0"/>
    <w:rsid w:val="00893F91"/>
    <w:rsid w:val="00896144"/>
    <w:rsid w:val="00896333"/>
    <w:rsid w:val="0089702A"/>
    <w:rsid w:val="008A1BEF"/>
    <w:rsid w:val="008A2D14"/>
    <w:rsid w:val="008A38FF"/>
    <w:rsid w:val="008A6323"/>
    <w:rsid w:val="008A71DB"/>
    <w:rsid w:val="008B014A"/>
    <w:rsid w:val="008B0311"/>
    <w:rsid w:val="008B0355"/>
    <w:rsid w:val="008B2E18"/>
    <w:rsid w:val="008B3DEF"/>
    <w:rsid w:val="008B4767"/>
    <w:rsid w:val="008B5607"/>
    <w:rsid w:val="008B5C22"/>
    <w:rsid w:val="008B5C6C"/>
    <w:rsid w:val="008C2833"/>
    <w:rsid w:val="008C3A0D"/>
    <w:rsid w:val="008C40E5"/>
    <w:rsid w:val="008C5619"/>
    <w:rsid w:val="008C6B04"/>
    <w:rsid w:val="008C755C"/>
    <w:rsid w:val="008C788D"/>
    <w:rsid w:val="008D1975"/>
    <w:rsid w:val="008D27A9"/>
    <w:rsid w:val="008D3417"/>
    <w:rsid w:val="008D5FA1"/>
    <w:rsid w:val="008D7A00"/>
    <w:rsid w:val="008E01B3"/>
    <w:rsid w:val="008E2582"/>
    <w:rsid w:val="008E2AE0"/>
    <w:rsid w:val="008E3DB5"/>
    <w:rsid w:val="008E4C76"/>
    <w:rsid w:val="008E5F11"/>
    <w:rsid w:val="008E64DE"/>
    <w:rsid w:val="008F03D1"/>
    <w:rsid w:val="008F1C07"/>
    <w:rsid w:val="008F237E"/>
    <w:rsid w:val="008F3440"/>
    <w:rsid w:val="008F3B63"/>
    <w:rsid w:val="008F46BD"/>
    <w:rsid w:val="008F5B5A"/>
    <w:rsid w:val="008F5D23"/>
    <w:rsid w:val="008F5FA0"/>
    <w:rsid w:val="008F78A9"/>
    <w:rsid w:val="00902181"/>
    <w:rsid w:val="009058D1"/>
    <w:rsid w:val="00907566"/>
    <w:rsid w:val="009079FC"/>
    <w:rsid w:val="00911216"/>
    <w:rsid w:val="00911A5A"/>
    <w:rsid w:val="00911DD4"/>
    <w:rsid w:val="00911EC6"/>
    <w:rsid w:val="00913E1E"/>
    <w:rsid w:val="00915EF3"/>
    <w:rsid w:val="00915F75"/>
    <w:rsid w:val="009166DF"/>
    <w:rsid w:val="00916BCC"/>
    <w:rsid w:val="009212F1"/>
    <w:rsid w:val="009213BD"/>
    <w:rsid w:val="00922D27"/>
    <w:rsid w:val="00923D2F"/>
    <w:rsid w:val="0092417E"/>
    <w:rsid w:val="00924B8E"/>
    <w:rsid w:val="00925007"/>
    <w:rsid w:val="00930613"/>
    <w:rsid w:val="00933B2E"/>
    <w:rsid w:val="009357E1"/>
    <w:rsid w:val="009374AE"/>
    <w:rsid w:val="00937E7B"/>
    <w:rsid w:val="00940D78"/>
    <w:rsid w:val="009417E9"/>
    <w:rsid w:val="00941BD5"/>
    <w:rsid w:val="00942049"/>
    <w:rsid w:val="009436DB"/>
    <w:rsid w:val="009453B5"/>
    <w:rsid w:val="00945C7C"/>
    <w:rsid w:val="0094790D"/>
    <w:rsid w:val="00950775"/>
    <w:rsid w:val="00950D3A"/>
    <w:rsid w:val="009529F6"/>
    <w:rsid w:val="009555F0"/>
    <w:rsid w:val="009565EC"/>
    <w:rsid w:val="00956C5C"/>
    <w:rsid w:val="009604EC"/>
    <w:rsid w:val="00960EE3"/>
    <w:rsid w:val="009628A3"/>
    <w:rsid w:val="0096310E"/>
    <w:rsid w:val="009643AD"/>
    <w:rsid w:val="00964403"/>
    <w:rsid w:val="009650FD"/>
    <w:rsid w:val="009656EC"/>
    <w:rsid w:val="009677E4"/>
    <w:rsid w:val="009707F8"/>
    <w:rsid w:val="009710A6"/>
    <w:rsid w:val="00971D13"/>
    <w:rsid w:val="00971EE7"/>
    <w:rsid w:val="009720A3"/>
    <w:rsid w:val="00973E98"/>
    <w:rsid w:val="00973F6D"/>
    <w:rsid w:val="009742B0"/>
    <w:rsid w:val="009814D6"/>
    <w:rsid w:val="0098202D"/>
    <w:rsid w:val="009830AF"/>
    <w:rsid w:val="009839DC"/>
    <w:rsid w:val="00983D4D"/>
    <w:rsid w:val="00987357"/>
    <w:rsid w:val="0099054D"/>
    <w:rsid w:val="0099083E"/>
    <w:rsid w:val="0099096F"/>
    <w:rsid w:val="009918B2"/>
    <w:rsid w:val="0099191C"/>
    <w:rsid w:val="00992FFF"/>
    <w:rsid w:val="00994AEF"/>
    <w:rsid w:val="009957A8"/>
    <w:rsid w:val="00995968"/>
    <w:rsid w:val="00995CBB"/>
    <w:rsid w:val="009964FD"/>
    <w:rsid w:val="009A23BB"/>
    <w:rsid w:val="009A4113"/>
    <w:rsid w:val="009A4A8E"/>
    <w:rsid w:val="009B2FEF"/>
    <w:rsid w:val="009B32E5"/>
    <w:rsid w:val="009B3CC1"/>
    <w:rsid w:val="009B4A45"/>
    <w:rsid w:val="009B4A7A"/>
    <w:rsid w:val="009B5C33"/>
    <w:rsid w:val="009B641E"/>
    <w:rsid w:val="009B7BF9"/>
    <w:rsid w:val="009C128C"/>
    <w:rsid w:val="009C1740"/>
    <w:rsid w:val="009C1BA8"/>
    <w:rsid w:val="009C1FEA"/>
    <w:rsid w:val="009C2656"/>
    <w:rsid w:val="009C43F1"/>
    <w:rsid w:val="009C51F4"/>
    <w:rsid w:val="009C5F03"/>
    <w:rsid w:val="009C6110"/>
    <w:rsid w:val="009C6BAB"/>
    <w:rsid w:val="009C707C"/>
    <w:rsid w:val="009C75B6"/>
    <w:rsid w:val="009D0DD9"/>
    <w:rsid w:val="009D1BF2"/>
    <w:rsid w:val="009D23D7"/>
    <w:rsid w:val="009D3DA5"/>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4A6F"/>
    <w:rsid w:val="009F5C9F"/>
    <w:rsid w:val="009F6B4F"/>
    <w:rsid w:val="009F6EF6"/>
    <w:rsid w:val="009F7502"/>
    <w:rsid w:val="009F7E9C"/>
    <w:rsid w:val="009F7ED5"/>
    <w:rsid w:val="00A0024D"/>
    <w:rsid w:val="00A018ED"/>
    <w:rsid w:val="00A01908"/>
    <w:rsid w:val="00A031C0"/>
    <w:rsid w:val="00A040D1"/>
    <w:rsid w:val="00A05253"/>
    <w:rsid w:val="00A05423"/>
    <w:rsid w:val="00A06992"/>
    <w:rsid w:val="00A079BF"/>
    <w:rsid w:val="00A1019A"/>
    <w:rsid w:val="00A107B5"/>
    <w:rsid w:val="00A11171"/>
    <w:rsid w:val="00A124EE"/>
    <w:rsid w:val="00A12E5A"/>
    <w:rsid w:val="00A141A4"/>
    <w:rsid w:val="00A144EF"/>
    <w:rsid w:val="00A148E4"/>
    <w:rsid w:val="00A14BD5"/>
    <w:rsid w:val="00A1553C"/>
    <w:rsid w:val="00A16D2F"/>
    <w:rsid w:val="00A1764F"/>
    <w:rsid w:val="00A17D17"/>
    <w:rsid w:val="00A20DCB"/>
    <w:rsid w:val="00A2575F"/>
    <w:rsid w:val="00A26B9B"/>
    <w:rsid w:val="00A26F44"/>
    <w:rsid w:val="00A27CCF"/>
    <w:rsid w:val="00A325DA"/>
    <w:rsid w:val="00A3278D"/>
    <w:rsid w:val="00A345F4"/>
    <w:rsid w:val="00A34C16"/>
    <w:rsid w:val="00A3529B"/>
    <w:rsid w:val="00A3688F"/>
    <w:rsid w:val="00A42ECB"/>
    <w:rsid w:val="00A46A98"/>
    <w:rsid w:val="00A46E18"/>
    <w:rsid w:val="00A478B3"/>
    <w:rsid w:val="00A47CD7"/>
    <w:rsid w:val="00A50982"/>
    <w:rsid w:val="00A51BF1"/>
    <w:rsid w:val="00A51D1F"/>
    <w:rsid w:val="00A5226E"/>
    <w:rsid w:val="00A53CB8"/>
    <w:rsid w:val="00A53E2F"/>
    <w:rsid w:val="00A5486C"/>
    <w:rsid w:val="00A54A73"/>
    <w:rsid w:val="00A54DA9"/>
    <w:rsid w:val="00A54FC8"/>
    <w:rsid w:val="00A5560F"/>
    <w:rsid w:val="00A557DE"/>
    <w:rsid w:val="00A56A2D"/>
    <w:rsid w:val="00A57730"/>
    <w:rsid w:val="00A57BB4"/>
    <w:rsid w:val="00A57FDC"/>
    <w:rsid w:val="00A601D1"/>
    <w:rsid w:val="00A60798"/>
    <w:rsid w:val="00A60936"/>
    <w:rsid w:val="00A63681"/>
    <w:rsid w:val="00A702E8"/>
    <w:rsid w:val="00A722AF"/>
    <w:rsid w:val="00A73C8B"/>
    <w:rsid w:val="00A7488D"/>
    <w:rsid w:val="00A75BE1"/>
    <w:rsid w:val="00A75EDD"/>
    <w:rsid w:val="00A77493"/>
    <w:rsid w:val="00A84956"/>
    <w:rsid w:val="00A87513"/>
    <w:rsid w:val="00A905FB"/>
    <w:rsid w:val="00A9289C"/>
    <w:rsid w:val="00A9331B"/>
    <w:rsid w:val="00A948F3"/>
    <w:rsid w:val="00A954A1"/>
    <w:rsid w:val="00AA04C3"/>
    <w:rsid w:val="00AA0A2B"/>
    <w:rsid w:val="00AA1BD7"/>
    <w:rsid w:val="00AA35B2"/>
    <w:rsid w:val="00AA4105"/>
    <w:rsid w:val="00AA4266"/>
    <w:rsid w:val="00AA6627"/>
    <w:rsid w:val="00AA6B40"/>
    <w:rsid w:val="00AA6EC9"/>
    <w:rsid w:val="00AB01DE"/>
    <w:rsid w:val="00AB22D9"/>
    <w:rsid w:val="00AB2A8D"/>
    <w:rsid w:val="00AB30A3"/>
    <w:rsid w:val="00AB3CE2"/>
    <w:rsid w:val="00AB5CE0"/>
    <w:rsid w:val="00AB6601"/>
    <w:rsid w:val="00AB6FF0"/>
    <w:rsid w:val="00AC3077"/>
    <w:rsid w:val="00AC3FEA"/>
    <w:rsid w:val="00AC41CC"/>
    <w:rsid w:val="00AC4534"/>
    <w:rsid w:val="00AC68F7"/>
    <w:rsid w:val="00AC6BBB"/>
    <w:rsid w:val="00AD03CB"/>
    <w:rsid w:val="00AD39D8"/>
    <w:rsid w:val="00AD6A5F"/>
    <w:rsid w:val="00AD7E11"/>
    <w:rsid w:val="00AD7E90"/>
    <w:rsid w:val="00AE1C97"/>
    <w:rsid w:val="00AE45C0"/>
    <w:rsid w:val="00AE4A88"/>
    <w:rsid w:val="00AE78D5"/>
    <w:rsid w:val="00AF15D3"/>
    <w:rsid w:val="00AF372C"/>
    <w:rsid w:val="00AF4C84"/>
    <w:rsid w:val="00AF5440"/>
    <w:rsid w:val="00AF5660"/>
    <w:rsid w:val="00AF6382"/>
    <w:rsid w:val="00AF66D0"/>
    <w:rsid w:val="00AF728E"/>
    <w:rsid w:val="00B03EB1"/>
    <w:rsid w:val="00B04270"/>
    <w:rsid w:val="00B05A90"/>
    <w:rsid w:val="00B05CB0"/>
    <w:rsid w:val="00B10C70"/>
    <w:rsid w:val="00B11952"/>
    <w:rsid w:val="00B12587"/>
    <w:rsid w:val="00B13446"/>
    <w:rsid w:val="00B16496"/>
    <w:rsid w:val="00B17035"/>
    <w:rsid w:val="00B2078F"/>
    <w:rsid w:val="00B2086F"/>
    <w:rsid w:val="00B213BC"/>
    <w:rsid w:val="00B22E57"/>
    <w:rsid w:val="00B2467E"/>
    <w:rsid w:val="00B26ED8"/>
    <w:rsid w:val="00B276AF"/>
    <w:rsid w:val="00B27BDB"/>
    <w:rsid w:val="00B27DDA"/>
    <w:rsid w:val="00B3056D"/>
    <w:rsid w:val="00B30878"/>
    <w:rsid w:val="00B32756"/>
    <w:rsid w:val="00B33743"/>
    <w:rsid w:val="00B33D8A"/>
    <w:rsid w:val="00B341B3"/>
    <w:rsid w:val="00B34A41"/>
    <w:rsid w:val="00B34CFE"/>
    <w:rsid w:val="00B3555F"/>
    <w:rsid w:val="00B35DDD"/>
    <w:rsid w:val="00B3620A"/>
    <w:rsid w:val="00B378E1"/>
    <w:rsid w:val="00B41BF7"/>
    <w:rsid w:val="00B4451E"/>
    <w:rsid w:val="00B45925"/>
    <w:rsid w:val="00B5210D"/>
    <w:rsid w:val="00B52272"/>
    <w:rsid w:val="00B52F95"/>
    <w:rsid w:val="00B53A9E"/>
    <w:rsid w:val="00B53BDF"/>
    <w:rsid w:val="00B54AE7"/>
    <w:rsid w:val="00B558A4"/>
    <w:rsid w:val="00B56FD5"/>
    <w:rsid w:val="00B5772F"/>
    <w:rsid w:val="00B6082D"/>
    <w:rsid w:val="00B63A72"/>
    <w:rsid w:val="00B641E4"/>
    <w:rsid w:val="00B6448D"/>
    <w:rsid w:val="00B6468C"/>
    <w:rsid w:val="00B64DC9"/>
    <w:rsid w:val="00B65CCD"/>
    <w:rsid w:val="00B66033"/>
    <w:rsid w:val="00B67D39"/>
    <w:rsid w:val="00B67E27"/>
    <w:rsid w:val="00B706FB"/>
    <w:rsid w:val="00B72DBC"/>
    <w:rsid w:val="00B73626"/>
    <w:rsid w:val="00B7419D"/>
    <w:rsid w:val="00B744E8"/>
    <w:rsid w:val="00B74570"/>
    <w:rsid w:val="00B755A9"/>
    <w:rsid w:val="00B7569A"/>
    <w:rsid w:val="00B75964"/>
    <w:rsid w:val="00B774D4"/>
    <w:rsid w:val="00B82831"/>
    <w:rsid w:val="00B831A0"/>
    <w:rsid w:val="00B83E56"/>
    <w:rsid w:val="00B849C1"/>
    <w:rsid w:val="00B878CD"/>
    <w:rsid w:val="00B90198"/>
    <w:rsid w:val="00B90931"/>
    <w:rsid w:val="00B90D60"/>
    <w:rsid w:val="00B92B8A"/>
    <w:rsid w:val="00B94101"/>
    <w:rsid w:val="00B94A9E"/>
    <w:rsid w:val="00B94C57"/>
    <w:rsid w:val="00BA1118"/>
    <w:rsid w:val="00BA1AB9"/>
    <w:rsid w:val="00BA28BF"/>
    <w:rsid w:val="00BA47D8"/>
    <w:rsid w:val="00BA523F"/>
    <w:rsid w:val="00BA56C4"/>
    <w:rsid w:val="00BA579D"/>
    <w:rsid w:val="00BA58C7"/>
    <w:rsid w:val="00BA6A2C"/>
    <w:rsid w:val="00BA7710"/>
    <w:rsid w:val="00BB0E4C"/>
    <w:rsid w:val="00BB1762"/>
    <w:rsid w:val="00BB2300"/>
    <w:rsid w:val="00BB5343"/>
    <w:rsid w:val="00BB53CC"/>
    <w:rsid w:val="00BB6432"/>
    <w:rsid w:val="00BB7E24"/>
    <w:rsid w:val="00BC25A6"/>
    <w:rsid w:val="00BC2759"/>
    <w:rsid w:val="00BC4AC9"/>
    <w:rsid w:val="00BC6A65"/>
    <w:rsid w:val="00BC6BC9"/>
    <w:rsid w:val="00BC6F4A"/>
    <w:rsid w:val="00BD1868"/>
    <w:rsid w:val="00BD1C7F"/>
    <w:rsid w:val="00BD22F6"/>
    <w:rsid w:val="00BD7869"/>
    <w:rsid w:val="00BE04A6"/>
    <w:rsid w:val="00BE05FD"/>
    <w:rsid w:val="00BE07DB"/>
    <w:rsid w:val="00BE14B6"/>
    <w:rsid w:val="00BE3184"/>
    <w:rsid w:val="00BE4068"/>
    <w:rsid w:val="00BE4C66"/>
    <w:rsid w:val="00BE5B59"/>
    <w:rsid w:val="00BE638F"/>
    <w:rsid w:val="00BE7521"/>
    <w:rsid w:val="00BF0927"/>
    <w:rsid w:val="00BF2500"/>
    <w:rsid w:val="00BF26F4"/>
    <w:rsid w:val="00BF3A68"/>
    <w:rsid w:val="00BF3C2F"/>
    <w:rsid w:val="00BF4049"/>
    <w:rsid w:val="00BF4E33"/>
    <w:rsid w:val="00BF65F6"/>
    <w:rsid w:val="00BF6D53"/>
    <w:rsid w:val="00BF75FF"/>
    <w:rsid w:val="00BF7908"/>
    <w:rsid w:val="00BF7CF3"/>
    <w:rsid w:val="00C01B06"/>
    <w:rsid w:val="00C023E1"/>
    <w:rsid w:val="00C03174"/>
    <w:rsid w:val="00C0326B"/>
    <w:rsid w:val="00C038BF"/>
    <w:rsid w:val="00C068D0"/>
    <w:rsid w:val="00C06D5B"/>
    <w:rsid w:val="00C070D8"/>
    <w:rsid w:val="00C07479"/>
    <w:rsid w:val="00C07C0E"/>
    <w:rsid w:val="00C105F0"/>
    <w:rsid w:val="00C11752"/>
    <w:rsid w:val="00C13FF9"/>
    <w:rsid w:val="00C1413A"/>
    <w:rsid w:val="00C17B1E"/>
    <w:rsid w:val="00C20F3E"/>
    <w:rsid w:val="00C2198D"/>
    <w:rsid w:val="00C22852"/>
    <w:rsid w:val="00C23112"/>
    <w:rsid w:val="00C33198"/>
    <w:rsid w:val="00C34431"/>
    <w:rsid w:val="00C34B30"/>
    <w:rsid w:val="00C35B66"/>
    <w:rsid w:val="00C35BC1"/>
    <w:rsid w:val="00C40050"/>
    <w:rsid w:val="00C416A4"/>
    <w:rsid w:val="00C41756"/>
    <w:rsid w:val="00C4296D"/>
    <w:rsid w:val="00C4578E"/>
    <w:rsid w:val="00C4726E"/>
    <w:rsid w:val="00C50953"/>
    <w:rsid w:val="00C511CA"/>
    <w:rsid w:val="00C5236B"/>
    <w:rsid w:val="00C5508F"/>
    <w:rsid w:val="00C567A9"/>
    <w:rsid w:val="00C56C22"/>
    <w:rsid w:val="00C56E47"/>
    <w:rsid w:val="00C56EAA"/>
    <w:rsid w:val="00C60DC2"/>
    <w:rsid w:val="00C6135D"/>
    <w:rsid w:val="00C62199"/>
    <w:rsid w:val="00C63792"/>
    <w:rsid w:val="00C6668F"/>
    <w:rsid w:val="00C67CF5"/>
    <w:rsid w:val="00C708BC"/>
    <w:rsid w:val="00C710BF"/>
    <w:rsid w:val="00C7148A"/>
    <w:rsid w:val="00C730B2"/>
    <w:rsid w:val="00C73736"/>
    <w:rsid w:val="00C74192"/>
    <w:rsid w:val="00C75298"/>
    <w:rsid w:val="00C76CC1"/>
    <w:rsid w:val="00C7741A"/>
    <w:rsid w:val="00C80B97"/>
    <w:rsid w:val="00C81273"/>
    <w:rsid w:val="00C84F8F"/>
    <w:rsid w:val="00C910D7"/>
    <w:rsid w:val="00C91509"/>
    <w:rsid w:val="00C91DA3"/>
    <w:rsid w:val="00C93AC0"/>
    <w:rsid w:val="00C94BC7"/>
    <w:rsid w:val="00C97472"/>
    <w:rsid w:val="00C976DE"/>
    <w:rsid w:val="00CA15BD"/>
    <w:rsid w:val="00CA1993"/>
    <w:rsid w:val="00CA2A13"/>
    <w:rsid w:val="00CA2C74"/>
    <w:rsid w:val="00CA3E5B"/>
    <w:rsid w:val="00CA7E39"/>
    <w:rsid w:val="00CB0B80"/>
    <w:rsid w:val="00CB1446"/>
    <w:rsid w:val="00CB1C35"/>
    <w:rsid w:val="00CB1E6B"/>
    <w:rsid w:val="00CB2952"/>
    <w:rsid w:val="00CB546B"/>
    <w:rsid w:val="00CB5808"/>
    <w:rsid w:val="00CB5B29"/>
    <w:rsid w:val="00CB61BD"/>
    <w:rsid w:val="00CB628F"/>
    <w:rsid w:val="00CB67F8"/>
    <w:rsid w:val="00CB6FF9"/>
    <w:rsid w:val="00CC0D0E"/>
    <w:rsid w:val="00CC1BE9"/>
    <w:rsid w:val="00CC308D"/>
    <w:rsid w:val="00CC61F3"/>
    <w:rsid w:val="00CC6303"/>
    <w:rsid w:val="00CD06A1"/>
    <w:rsid w:val="00CD0E12"/>
    <w:rsid w:val="00CD1C64"/>
    <w:rsid w:val="00CD3740"/>
    <w:rsid w:val="00CD44DF"/>
    <w:rsid w:val="00CD5AED"/>
    <w:rsid w:val="00CD5FD6"/>
    <w:rsid w:val="00CD60C5"/>
    <w:rsid w:val="00CD760D"/>
    <w:rsid w:val="00CD761D"/>
    <w:rsid w:val="00CE0A1C"/>
    <w:rsid w:val="00CE12D8"/>
    <w:rsid w:val="00CE304B"/>
    <w:rsid w:val="00CE53CA"/>
    <w:rsid w:val="00CE5653"/>
    <w:rsid w:val="00CE576F"/>
    <w:rsid w:val="00CE73D0"/>
    <w:rsid w:val="00CF18DC"/>
    <w:rsid w:val="00CF27F2"/>
    <w:rsid w:val="00CF4D8B"/>
    <w:rsid w:val="00CF5372"/>
    <w:rsid w:val="00CF5CFF"/>
    <w:rsid w:val="00CF5DE8"/>
    <w:rsid w:val="00CF625A"/>
    <w:rsid w:val="00CF6765"/>
    <w:rsid w:val="00D00799"/>
    <w:rsid w:val="00D00C57"/>
    <w:rsid w:val="00D02675"/>
    <w:rsid w:val="00D050E7"/>
    <w:rsid w:val="00D05989"/>
    <w:rsid w:val="00D05D26"/>
    <w:rsid w:val="00D06E57"/>
    <w:rsid w:val="00D07A31"/>
    <w:rsid w:val="00D10C8C"/>
    <w:rsid w:val="00D1126D"/>
    <w:rsid w:val="00D1240A"/>
    <w:rsid w:val="00D1287C"/>
    <w:rsid w:val="00D14917"/>
    <w:rsid w:val="00D15381"/>
    <w:rsid w:val="00D155DB"/>
    <w:rsid w:val="00D15970"/>
    <w:rsid w:val="00D1644E"/>
    <w:rsid w:val="00D1750C"/>
    <w:rsid w:val="00D241F1"/>
    <w:rsid w:val="00D25A0D"/>
    <w:rsid w:val="00D25CA2"/>
    <w:rsid w:val="00D27D15"/>
    <w:rsid w:val="00D302D6"/>
    <w:rsid w:val="00D31744"/>
    <w:rsid w:val="00D34122"/>
    <w:rsid w:val="00D3694E"/>
    <w:rsid w:val="00D36A50"/>
    <w:rsid w:val="00D40673"/>
    <w:rsid w:val="00D4122E"/>
    <w:rsid w:val="00D4147F"/>
    <w:rsid w:val="00D42D96"/>
    <w:rsid w:val="00D44293"/>
    <w:rsid w:val="00D449C1"/>
    <w:rsid w:val="00D45B6D"/>
    <w:rsid w:val="00D45BA9"/>
    <w:rsid w:val="00D46892"/>
    <w:rsid w:val="00D46F6B"/>
    <w:rsid w:val="00D4714B"/>
    <w:rsid w:val="00D50EC0"/>
    <w:rsid w:val="00D51B8E"/>
    <w:rsid w:val="00D51F99"/>
    <w:rsid w:val="00D551B0"/>
    <w:rsid w:val="00D56153"/>
    <w:rsid w:val="00D561AD"/>
    <w:rsid w:val="00D56CCC"/>
    <w:rsid w:val="00D57AC5"/>
    <w:rsid w:val="00D637AC"/>
    <w:rsid w:val="00D63F5A"/>
    <w:rsid w:val="00D6497E"/>
    <w:rsid w:val="00D65FC2"/>
    <w:rsid w:val="00D6644A"/>
    <w:rsid w:val="00D71E4D"/>
    <w:rsid w:val="00D72E9E"/>
    <w:rsid w:val="00D74CB8"/>
    <w:rsid w:val="00D75842"/>
    <w:rsid w:val="00D76779"/>
    <w:rsid w:val="00D76B75"/>
    <w:rsid w:val="00D76E3C"/>
    <w:rsid w:val="00D7789C"/>
    <w:rsid w:val="00D77CEB"/>
    <w:rsid w:val="00D77FAE"/>
    <w:rsid w:val="00D85072"/>
    <w:rsid w:val="00D908D7"/>
    <w:rsid w:val="00D91D51"/>
    <w:rsid w:val="00D94BEC"/>
    <w:rsid w:val="00D9673E"/>
    <w:rsid w:val="00D975FB"/>
    <w:rsid w:val="00DA14C4"/>
    <w:rsid w:val="00DA74B1"/>
    <w:rsid w:val="00DA76AB"/>
    <w:rsid w:val="00DA7C1E"/>
    <w:rsid w:val="00DB1822"/>
    <w:rsid w:val="00DB1E03"/>
    <w:rsid w:val="00DB25A1"/>
    <w:rsid w:val="00DB5743"/>
    <w:rsid w:val="00DC0109"/>
    <w:rsid w:val="00DC07F5"/>
    <w:rsid w:val="00DC1162"/>
    <w:rsid w:val="00DC191B"/>
    <w:rsid w:val="00DC2632"/>
    <w:rsid w:val="00DC28F1"/>
    <w:rsid w:val="00DC3864"/>
    <w:rsid w:val="00DC3B8A"/>
    <w:rsid w:val="00DC4DC3"/>
    <w:rsid w:val="00DC4ECE"/>
    <w:rsid w:val="00DC4FE5"/>
    <w:rsid w:val="00DD1DEE"/>
    <w:rsid w:val="00DD228B"/>
    <w:rsid w:val="00DD27A6"/>
    <w:rsid w:val="00DD3261"/>
    <w:rsid w:val="00DD353D"/>
    <w:rsid w:val="00DD4061"/>
    <w:rsid w:val="00DD56CE"/>
    <w:rsid w:val="00DD6C09"/>
    <w:rsid w:val="00DD6D72"/>
    <w:rsid w:val="00DD711E"/>
    <w:rsid w:val="00DD7D00"/>
    <w:rsid w:val="00DE033C"/>
    <w:rsid w:val="00DF03A6"/>
    <w:rsid w:val="00DF14B6"/>
    <w:rsid w:val="00DF1FF0"/>
    <w:rsid w:val="00DF6ACD"/>
    <w:rsid w:val="00DF7472"/>
    <w:rsid w:val="00DF7730"/>
    <w:rsid w:val="00E0197E"/>
    <w:rsid w:val="00E027C6"/>
    <w:rsid w:val="00E03B97"/>
    <w:rsid w:val="00E0472F"/>
    <w:rsid w:val="00E04A35"/>
    <w:rsid w:val="00E04B26"/>
    <w:rsid w:val="00E100AA"/>
    <w:rsid w:val="00E1041E"/>
    <w:rsid w:val="00E104E7"/>
    <w:rsid w:val="00E118A3"/>
    <w:rsid w:val="00E13A0D"/>
    <w:rsid w:val="00E16337"/>
    <w:rsid w:val="00E16386"/>
    <w:rsid w:val="00E16850"/>
    <w:rsid w:val="00E17242"/>
    <w:rsid w:val="00E17E5B"/>
    <w:rsid w:val="00E20CB6"/>
    <w:rsid w:val="00E20FE8"/>
    <w:rsid w:val="00E2118A"/>
    <w:rsid w:val="00E23E87"/>
    <w:rsid w:val="00E2479F"/>
    <w:rsid w:val="00E25A8D"/>
    <w:rsid w:val="00E26837"/>
    <w:rsid w:val="00E27BA8"/>
    <w:rsid w:val="00E32126"/>
    <w:rsid w:val="00E32D78"/>
    <w:rsid w:val="00E32FA4"/>
    <w:rsid w:val="00E3508E"/>
    <w:rsid w:val="00E36EF0"/>
    <w:rsid w:val="00E374B3"/>
    <w:rsid w:val="00E37EBA"/>
    <w:rsid w:val="00E4089F"/>
    <w:rsid w:val="00E40E27"/>
    <w:rsid w:val="00E418DD"/>
    <w:rsid w:val="00E438CD"/>
    <w:rsid w:val="00E443DB"/>
    <w:rsid w:val="00E450B8"/>
    <w:rsid w:val="00E45114"/>
    <w:rsid w:val="00E47CBA"/>
    <w:rsid w:val="00E50773"/>
    <w:rsid w:val="00E5142A"/>
    <w:rsid w:val="00E54DB7"/>
    <w:rsid w:val="00E57F2C"/>
    <w:rsid w:val="00E57F87"/>
    <w:rsid w:val="00E60517"/>
    <w:rsid w:val="00E61190"/>
    <w:rsid w:val="00E617E8"/>
    <w:rsid w:val="00E67F90"/>
    <w:rsid w:val="00E67FB3"/>
    <w:rsid w:val="00E72B04"/>
    <w:rsid w:val="00E72C59"/>
    <w:rsid w:val="00E736A5"/>
    <w:rsid w:val="00E73A7E"/>
    <w:rsid w:val="00E73C7C"/>
    <w:rsid w:val="00E7401E"/>
    <w:rsid w:val="00E74D1D"/>
    <w:rsid w:val="00E76A82"/>
    <w:rsid w:val="00E77DDE"/>
    <w:rsid w:val="00E77FDC"/>
    <w:rsid w:val="00E80237"/>
    <w:rsid w:val="00E84B80"/>
    <w:rsid w:val="00E8565C"/>
    <w:rsid w:val="00E8584B"/>
    <w:rsid w:val="00E85B94"/>
    <w:rsid w:val="00E868BD"/>
    <w:rsid w:val="00E86FE5"/>
    <w:rsid w:val="00E876BA"/>
    <w:rsid w:val="00E87711"/>
    <w:rsid w:val="00E906C6"/>
    <w:rsid w:val="00E91164"/>
    <w:rsid w:val="00E914D4"/>
    <w:rsid w:val="00E9168C"/>
    <w:rsid w:val="00E91945"/>
    <w:rsid w:val="00E934C6"/>
    <w:rsid w:val="00E94014"/>
    <w:rsid w:val="00E95C80"/>
    <w:rsid w:val="00E96EB6"/>
    <w:rsid w:val="00E97781"/>
    <w:rsid w:val="00EA39A8"/>
    <w:rsid w:val="00EA3AC6"/>
    <w:rsid w:val="00EA4156"/>
    <w:rsid w:val="00EA4756"/>
    <w:rsid w:val="00EA4864"/>
    <w:rsid w:val="00EB31C8"/>
    <w:rsid w:val="00EB333C"/>
    <w:rsid w:val="00EB3592"/>
    <w:rsid w:val="00EB58CA"/>
    <w:rsid w:val="00EB596B"/>
    <w:rsid w:val="00EB5A4B"/>
    <w:rsid w:val="00EB77F4"/>
    <w:rsid w:val="00EC0B41"/>
    <w:rsid w:val="00EC1046"/>
    <w:rsid w:val="00EC16BD"/>
    <w:rsid w:val="00EC18D9"/>
    <w:rsid w:val="00EC2038"/>
    <w:rsid w:val="00EC2040"/>
    <w:rsid w:val="00EC3354"/>
    <w:rsid w:val="00EC431D"/>
    <w:rsid w:val="00EC47FC"/>
    <w:rsid w:val="00EC72F0"/>
    <w:rsid w:val="00ED14D0"/>
    <w:rsid w:val="00ED2AB3"/>
    <w:rsid w:val="00ED4BF1"/>
    <w:rsid w:val="00ED4E4B"/>
    <w:rsid w:val="00ED5356"/>
    <w:rsid w:val="00ED5EA5"/>
    <w:rsid w:val="00EE3177"/>
    <w:rsid w:val="00EE4865"/>
    <w:rsid w:val="00EE7A40"/>
    <w:rsid w:val="00EF1A33"/>
    <w:rsid w:val="00EF4BE4"/>
    <w:rsid w:val="00EF4C8F"/>
    <w:rsid w:val="00EF7FE0"/>
    <w:rsid w:val="00F009D7"/>
    <w:rsid w:val="00F01983"/>
    <w:rsid w:val="00F020E7"/>
    <w:rsid w:val="00F03C17"/>
    <w:rsid w:val="00F0435D"/>
    <w:rsid w:val="00F04EA6"/>
    <w:rsid w:val="00F058C6"/>
    <w:rsid w:val="00F06AE2"/>
    <w:rsid w:val="00F06CB0"/>
    <w:rsid w:val="00F073EC"/>
    <w:rsid w:val="00F076AF"/>
    <w:rsid w:val="00F07E93"/>
    <w:rsid w:val="00F1034F"/>
    <w:rsid w:val="00F11895"/>
    <w:rsid w:val="00F12563"/>
    <w:rsid w:val="00F12C6A"/>
    <w:rsid w:val="00F13A12"/>
    <w:rsid w:val="00F13EB6"/>
    <w:rsid w:val="00F147E9"/>
    <w:rsid w:val="00F149A2"/>
    <w:rsid w:val="00F15407"/>
    <w:rsid w:val="00F15871"/>
    <w:rsid w:val="00F160D8"/>
    <w:rsid w:val="00F16308"/>
    <w:rsid w:val="00F201D1"/>
    <w:rsid w:val="00F220F4"/>
    <w:rsid w:val="00F24216"/>
    <w:rsid w:val="00F25431"/>
    <w:rsid w:val="00F274B9"/>
    <w:rsid w:val="00F2760F"/>
    <w:rsid w:val="00F3072A"/>
    <w:rsid w:val="00F30942"/>
    <w:rsid w:val="00F310B2"/>
    <w:rsid w:val="00F312EE"/>
    <w:rsid w:val="00F33423"/>
    <w:rsid w:val="00F3403B"/>
    <w:rsid w:val="00F35A59"/>
    <w:rsid w:val="00F35ED4"/>
    <w:rsid w:val="00F36D23"/>
    <w:rsid w:val="00F37B60"/>
    <w:rsid w:val="00F41E64"/>
    <w:rsid w:val="00F423AF"/>
    <w:rsid w:val="00F42654"/>
    <w:rsid w:val="00F426E3"/>
    <w:rsid w:val="00F427E1"/>
    <w:rsid w:val="00F42942"/>
    <w:rsid w:val="00F434A3"/>
    <w:rsid w:val="00F45051"/>
    <w:rsid w:val="00F45934"/>
    <w:rsid w:val="00F51B56"/>
    <w:rsid w:val="00F5226F"/>
    <w:rsid w:val="00F528C6"/>
    <w:rsid w:val="00F52D6A"/>
    <w:rsid w:val="00F5364E"/>
    <w:rsid w:val="00F543EA"/>
    <w:rsid w:val="00F548A5"/>
    <w:rsid w:val="00F56964"/>
    <w:rsid w:val="00F57D46"/>
    <w:rsid w:val="00F6007F"/>
    <w:rsid w:val="00F605C3"/>
    <w:rsid w:val="00F60CA4"/>
    <w:rsid w:val="00F61F37"/>
    <w:rsid w:val="00F62921"/>
    <w:rsid w:val="00F633B9"/>
    <w:rsid w:val="00F6385A"/>
    <w:rsid w:val="00F65903"/>
    <w:rsid w:val="00F67730"/>
    <w:rsid w:val="00F74411"/>
    <w:rsid w:val="00F760D0"/>
    <w:rsid w:val="00F76D5A"/>
    <w:rsid w:val="00F80EBF"/>
    <w:rsid w:val="00F81404"/>
    <w:rsid w:val="00F820C0"/>
    <w:rsid w:val="00F85461"/>
    <w:rsid w:val="00F855E9"/>
    <w:rsid w:val="00F85E52"/>
    <w:rsid w:val="00F867F1"/>
    <w:rsid w:val="00F9036A"/>
    <w:rsid w:val="00F9297F"/>
    <w:rsid w:val="00F92C56"/>
    <w:rsid w:val="00F94052"/>
    <w:rsid w:val="00F96891"/>
    <w:rsid w:val="00F96C74"/>
    <w:rsid w:val="00F97249"/>
    <w:rsid w:val="00F975E8"/>
    <w:rsid w:val="00FA020B"/>
    <w:rsid w:val="00FA2725"/>
    <w:rsid w:val="00FA2ED2"/>
    <w:rsid w:val="00FA3C87"/>
    <w:rsid w:val="00FA5177"/>
    <w:rsid w:val="00FA51DD"/>
    <w:rsid w:val="00FA6726"/>
    <w:rsid w:val="00FB0920"/>
    <w:rsid w:val="00FB3F62"/>
    <w:rsid w:val="00FB4188"/>
    <w:rsid w:val="00FC0544"/>
    <w:rsid w:val="00FC0F3C"/>
    <w:rsid w:val="00FC11FA"/>
    <w:rsid w:val="00FC1843"/>
    <w:rsid w:val="00FC3AA2"/>
    <w:rsid w:val="00FC4190"/>
    <w:rsid w:val="00FC4B6C"/>
    <w:rsid w:val="00FC547B"/>
    <w:rsid w:val="00FC5F85"/>
    <w:rsid w:val="00FC645F"/>
    <w:rsid w:val="00FC6830"/>
    <w:rsid w:val="00FC6A29"/>
    <w:rsid w:val="00FC7399"/>
    <w:rsid w:val="00FC7F62"/>
    <w:rsid w:val="00FD03DE"/>
    <w:rsid w:val="00FD047A"/>
    <w:rsid w:val="00FD1EB9"/>
    <w:rsid w:val="00FD2B58"/>
    <w:rsid w:val="00FD636D"/>
    <w:rsid w:val="00FD7515"/>
    <w:rsid w:val="00FE00E5"/>
    <w:rsid w:val="00FE1E46"/>
    <w:rsid w:val="00FE1FE8"/>
    <w:rsid w:val="00FE2A60"/>
    <w:rsid w:val="00FE3E34"/>
    <w:rsid w:val="00FE40DF"/>
    <w:rsid w:val="00FE4633"/>
    <w:rsid w:val="00FE489A"/>
    <w:rsid w:val="00FF07BA"/>
    <w:rsid w:val="00FF0A72"/>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6800397C"/>
  <w15:docId w15:val="{285790DD-5331-4BA5-9B50-8DBB454D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2C5015"/>
    <w:pPr>
      <w:keepNext/>
      <w:pBdr>
        <w:bottom w:val="single" w:sz="4" w:space="1" w:color="auto"/>
      </w:pBdr>
      <w:tabs>
        <w:tab w:val="left" w:pos="540"/>
      </w:tabs>
      <w:spacing w:before="100"/>
      <w:ind w:left="360" w:hanging="360"/>
      <w:outlineLvl w:val="0"/>
    </w:pPr>
    <w:rPr>
      <w:rFonts w:ascii="Arial" w:eastAsiaTheme="majorEastAsia" w:hAnsi="Arial" w:cs="Arial"/>
      <w:b/>
      <w:kern w:val="28"/>
      <w:sz w:val="32"/>
      <w:szCs w:val="32"/>
    </w:rPr>
  </w:style>
  <w:style w:type="paragraph" w:styleId="Heading2">
    <w:name w:val="heading 2"/>
    <w:next w:val="Normal"/>
    <w:link w:val="Heading2Char"/>
    <w:autoRedefine/>
    <w:qFormat/>
    <w:rsid w:val="00A77493"/>
    <w:pPr>
      <w:keepNext/>
      <w:keepLines/>
      <w:pageBreakBefore/>
      <w:numPr>
        <w:ilvl w:val="1"/>
        <w:numId w:val="20"/>
      </w:numPr>
      <w:pBdr>
        <w:bottom w:val="single" w:sz="4" w:space="1" w:color="auto"/>
      </w:pBdr>
      <w:spacing w:before="120" w:after="120"/>
      <w:jc w:val="both"/>
      <w:outlineLvl w:val="1"/>
    </w:pPr>
    <w:rPr>
      <w:rFonts w:ascii="Arial" w:eastAsiaTheme="majorEastAsia" w:hAnsi="Arial" w:cs="Arial"/>
      <w:b/>
      <w:sz w:val="36"/>
      <w:szCs w:val="36"/>
    </w:rPr>
  </w:style>
  <w:style w:type="paragraph" w:styleId="Heading3">
    <w:name w:val="heading 3"/>
    <w:next w:val="Normal"/>
    <w:link w:val="Heading3Char"/>
    <w:autoRedefine/>
    <w:qFormat/>
    <w:rsid w:val="00581BF7"/>
    <w:pPr>
      <w:keepNext/>
      <w:widowControl w:val="0"/>
      <w:outlineLvl w:val="2"/>
    </w:pPr>
    <w:rPr>
      <w:rFonts w:ascii="Arial" w:eastAsiaTheme="minorHAnsi" w:hAnsi="Arial" w:cs="Arial"/>
      <w:b/>
      <w:color w:val="000000" w:themeColor="text1"/>
      <w:sz w:val="32"/>
      <w:szCs w:val="3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0"/>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0"/>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A77493"/>
    <w:rPr>
      <w:rFonts w:ascii="Arial" w:eastAsiaTheme="majorEastAsia" w:hAnsi="Arial" w:cs="Arial"/>
      <w:b/>
      <w:sz w:val="36"/>
      <w:szCs w:val="36"/>
    </w:rPr>
  </w:style>
  <w:style w:type="character" w:customStyle="1" w:styleId="Heading1Char">
    <w:name w:val="Heading 1 Char"/>
    <w:basedOn w:val="DefaultParagraphFont"/>
    <w:link w:val="Heading1"/>
    <w:rsid w:val="002C5015"/>
    <w:rPr>
      <w:rFonts w:ascii="Arial" w:eastAsiaTheme="majorEastAsia" w:hAnsi="Arial" w:cs="Arial"/>
      <w:b/>
      <w:kern w:val="28"/>
      <w:sz w:val="32"/>
      <w:szCs w:val="32"/>
    </w:rPr>
  </w:style>
  <w:style w:type="character" w:customStyle="1" w:styleId="Heading3Char">
    <w:name w:val="Heading 3 Char"/>
    <w:basedOn w:val="DefaultParagraphFont"/>
    <w:link w:val="Heading3"/>
    <w:rsid w:val="00581BF7"/>
    <w:rPr>
      <w:rFonts w:ascii="Arial" w:eastAsiaTheme="minorHAnsi" w:hAnsi="Arial" w:cs="Arial"/>
      <w:b/>
      <w:color w:val="000000" w:themeColor="text1"/>
      <w:sz w:val="32"/>
      <w:szCs w:val="3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tabs>
        <w:tab w:val="clear" w:pos="540"/>
      </w:tabs>
      <w:ind w:left="0" w:firstLine="0"/>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1"/>
      </w:numPr>
    </w:pPr>
  </w:style>
  <w:style w:type="paragraph" w:styleId="NoSpacing">
    <w:name w:val="No Spacing"/>
    <w:uiPriority w:val="1"/>
    <w:qFormat/>
    <w:rsid w:val="00307F42"/>
    <w:rPr>
      <w:rFonts w:asciiTheme="minorHAnsi" w:eastAsiaTheme="minorHAnsi" w:hAnsiTheme="minorHAnsi" w:cstheme="minorBidi"/>
      <w:sz w:val="22"/>
      <w:szCs w:val="22"/>
    </w:rPr>
  </w:style>
  <w:style w:type="character" w:customStyle="1" w:styleId="UnresolvedMention4">
    <w:name w:val="Unresolved Mention4"/>
    <w:basedOn w:val="DefaultParagraphFont"/>
    <w:uiPriority w:val="99"/>
    <w:semiHidden/>
    <w:unhideWhenUsed/>
    <w:rsid w:val="00052FDC"/>
    <w:rPr>
      <w:color w:val="605E5C"/>
      <w:shd w:val="clear" w:color="auto" w:fill="E1DFDD"/>
    </w:rPr>
  </w:style>
  <w:style w:type="paragraph" w:customStyle="1" w:styleId="Standard">
    <w:name w:val="Standard"/>
    <w:rsid w:val="0043760B"/>
    <w:pPr>
      <w:suppressAutoHyphens/>
      <w:autoSpaceDN w:val="0"/>
      <w:textAlignment w:val="baseline"/>
    </w:pPr>
    <w:rPr>
      <w:rFonts w:ascii="Liberation Serif" w:eastAsia="NSimSun" w:hAnsi="Liberation Serif" w:cs="Arial"/>
      <w:kern w:val="3"/>
      <w:sz w:val="24"/>
      <w:szCs w:val="24"/>
      <w:lang w:eastAsia="zh-CN" w:bidi="hi-IN"/>
    </w:rPr>
  </w:style>
  <w:style w:type="character" w:customStyle="1" w:styleId="UnresolvedMention5">
    <w:name w:val="Unresolved Mention5"/>
    <w:basedOn w:val="DefaultParagraphFont"/>
    <w:uiPriority w:val="99"/>
    <w:semiHidden/>
    <w:unhideWhenUsed/>
    <w:rsid w:val="00307754"/>
    <w:rPr>
      <w:color w:val="605E5C"/>
      <w:shd w:val="clear" w:color="auto" w:fill="E1DFDD"/>
    </w:rPr>
  </w:style>
  <w:style w:type="character" w:customStyle="1" w:styleId="UnresolvedMention6">
    <w:name w:val="Unresolved Mention6"/>
    <w:basedOn w:val="DefaultParagraphFont"/>
    <w:uiPriority w:val="99"/>
    <w:semiHidden/>
    <w:unhideWhenUsed/>
    <w:rsid w:val="0092417E"/>
    <w:rPr>
      <w:color w:val="605E5C"/>
      <w:shd w:val="clear" w:color="auto" w:fill="E1DFDD"/>
    </w:rPr>
  </w:style>
  <w:style w:type="character" w:styleId="UnresolvedMention">
    <w:name w:val="Unresolved Mention"/>
    <w:basedOn w:val="DefaultParagraphFont"/>
    <w:uiPriority w:val="99"/>
    <w:semiHidden/>
    <w:unhideWhenUsed/>
    <w:rsid w:val="00AD39D8"/>
    <w:rPr>
      <w:color w:val="605E5C"/>
      <w:shd w:val="clear" w:color="auto" w:fill="E1DFDD"/>
    </w:rPr>
  </w:style>
  <w:style w:type="numbering" w:customStyle="1" w:styleId="Style2">
    <w:name w:val="Style2"/>
    <w:uiPriority w:val="99"/>
    <w:rsid w:val="009D0DD9"/>
    <w:pPr>
      <w:numPr>
        <w:numId w:val="234"/>
      </w:numPr>
    </w:pPr>
  </w:style>
  <w:style w:type="numbering" w:customStyle="1" w:styleId="Style3">
    <w:name w:val="Style3"/>
    <w:uiPriority w:val="99"/>
    <w:rsid w:val="005F6C36"/>
    <w:pPr>
      <w:numPr>
        <w:numId w:val="2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46216806">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399791437">
      <w:bodyDiv w:val="1"/>
      <w:marLeft w:val="0"/>
      <w:marRight w:val="0"/>
      <w:marTop w:val="0"/>
      <w:marBottom w:val="0"/>
      <w:divBdr>
        <w:top w:val="none" w:sz="0" w:space="0" w:color="auto"/>
        <w:left w:val="none" w:sz="0" w:space="0" w:color="auto"/>
        <w:bottom w:val="none" w:sz="0" w:space="0" w:color="auto"/>
        <w:right w:val="none" w:sz="0" w:space="0" w:color="auto"/>
      </w:divBdr>
    </w:div>
    <w:div w:id="454830915">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572590862">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74651538">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28275181">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286614890">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30329991">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03818467">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69481854">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18237834">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24538758">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png"/><Relationship Id="rId21" Type="http://schemas.openxmlformats.org/officeDocument/2006/relationships/hyperlink" Target="file:///F:\SOP\IT\Approved" TargetMode="External"/><Relationship Id="rId63" Type="http://schemas.openxmlformats.org/officeDocument/2006/relationships/image" Target="media/image25.png"/><Relationship Id="rId159" Type="http://schemas.openxmlformats.org/officeDocument/2006/relationships/image" Target="media/image94.png"/><Relationship Id="rId170" Type="http://schemas.openxmlformats.org/officeDocument/2006/relationships/image" Target="media/image105.png"/><Relationship Id="rId226" Type="http://schemas.openxmlformats.org/officeDocument/2006/relationships/hyperlink" Target="https://www.perryprotech.com/" TargetMode="External"/><Relationship Id="rId268" Type="http://schemas.openxmlformats.org/officeDocument/2006/relationships/image" Target="media/image162.png"/><Relationship Id="rId32" Type="http://schemas.openxmlformats.org/officeDocument/2006/relationships/hyperlink" Target="file:///F:\Information%20Technology\Shared\After%20hours%20calls\Priority%20Classification.xlsx" TargetMode="External"/><Relationship Id="rId74" Type="http://schemas.openxmlformats.org/officeDocument/2006/relationships/image" Target="media/image33.png"/><Relationship Id="rId128" Type="http://schemas.openxmlformats.org/officeDocument/2006/relationships/hyperlink" Target="https://support.kmtire.com/home" TargetMode="External"/><Relationship Id="rId5" Type="http://schemas.openxmlformats.org/officeDocument/2006/relationships/customXml" Target="../customXml/item5.xml"/><Relationship Id="rId181" Type="http://schemas.openxmlformats.org/officeDocument/2006/relationships/hyperlink" Target="file:///F:\Information%20Technology\Shared\Locations\WISE\WISE%20Build%20List.docx" TargetMode="External"/><Relationship Id="rId237" Type="http://schemas.openxmlformats.org/officeDocument/2006/relationships/image" Target="media/image145.png"/><Relationship Id="rId258" Type="http://schemas.openxmlformats.org/officeDocument/2006/relationships/image" Target="media/image154.png"/><Relationship Id="rId279" Type="http://schemas.openxmlformats.org/officeDocument/2006/relationships/fontTable" Target="fontTable.xml"/><Relationship Id="rId22" Type="http://schemas.openxmlformats.org/officeDocument/2006/relationships/hyperlink" Target="file:///F:\SOP\IT\Approved" TargetMode="External"/><Relationship Id="rId43" Type="http://schemas.openxmlformats.org/officeDocument/2006/relationships/hyperlink" Target="https://www.perryprotech.com/" TargetMode="External"/><Relationship Id="rId64" Type="http://schemas.openxmlformats.org/officeDocument/2006/relationships/image" Target="media/image26.png"/><Relationship Id="rId118" Type="http://schemas.openxmlformats.org/officeDocument/2006/relationships/image" Target="media/image71.png"/><Relationship Id="rId139" Type="http://schemas.openxmlformats.org/officeDocument/2006/relationships/image" Target="media/image80.jpeg"/><Relationship Id="rId85" Type="http://schemas.openxmlformats.org/officeDocument/2006/relationships/image" Target="media/image43.png"/><Relationship Id="rId150" Type="http://schemas.openxmlformats.org/officeDocument/2006/relationships/image" Target="media/image85.png"/><Relationship Id="rId171" Type="http://schemas.openxmlformats.org/officeDocument/2006/relationships/image" Target="media/image106.png"/><Relationship Id="rId192" Type="http://schemas.openxmlformats.org/officeDocument/2006/relationships/image" Target="media/image116.png"/><Relationship Id="rId206" Type="http://schemas.openxmlformats.org/officeDocument/2006/relationships/image" Target="media/image127.png"/><Relationship Id="rId227" Type="http://schemas.openxmlformats.org/officeDocument/2006/relationships/hyperlink" Target="https://comresource.com/" TargetMode="External"/><Relationship Id="rId248" Type="http://schemas.openxmlformats.org/officeDocument/2006/relationships/hyperlink" Target="http://dickstirebarn.big3tire.com/b3t/dickstirebarn/index.html" TargetMode="External"/><Relationship Id="rId269" Type="http://schemas.openxmlformats.org/officeDocument/2006/relationships/oleObject" Target="embeddings/oleObject2.bin"/><Relationship Id="rId12" Type="http://schemas.openxmlformats.org/officeDocument/2006/relationships/image" Target="media/image1.jpeg"/><Relationship Id="rId33" Type="http://schemas.openxmlformats.org/officeDocument/2006/relationships/hyperlink" Target="file:///F:\Information%20Technology\Shared\After%20hours%20calls\after%20hours%20calls.xlsx" TargetMode="External"/><Relationship Id="rId108" Type="http://schemas.openxmlformats.org/officeDocument/2006/relationships/image" Target="media/image61.png"/><Relationship Id="rId129" Type="http://schemas.openxmlformats.org/officeDocument/2006/relationships/image" Target="media/image75.jpeg"/><Relationship Id="rId280" Type="http://schemas.openxmlformats.org/officeDocument/2006/relationships/theme" Target="theme/theme1.xml"/><Relationship Id="rId54" Type="http://schemas.openxmlformats.org/officeDocument/2006/relationships/image" Target="media/image16.png"/><Relationship Id="rId75" Type="http://schemas.openxmlformats.org/officeDocument/2006/relationships/image" Target="media/image34.png"/><Relationship Id="rId96" Type="http://schemas.openxmlformats.org/officeDocument/2006/relationships/hyperlink" Target="mailto:help@kmtire.com" TargetMode="External"/><Relationship Id="rId140" Type="http://schemas.openxmlformats.org/officeDocument/2006/relationships/image" Target="cid:image019.jpg@01D8218D.A0F648B0" TargetMode="External"/><Relationship Id="rId161" Type="http://schemas.openxmlformats.org/officeDocument/2006/relationships/image" Target="media/image96.png"/><Relationship Id="rId182" Type="http://schemas.openxmlformats.org/officeDocument/2006/relationships/hyperlink" Target="http://10.73.0.10:10100/scheduledJobs/walmart/barcodepack.php" TargetMode="External"/><Relationship Id="rId217" Type="http://schemas.openxmlformats.org/officeDocument/2006/relationships/hyperlink" Target="http://10.73.0.10:93/Intranet/index.php?area=macumast" TargetMode="External"/><Relationship Id="rId6" Type="http://schemas.openxmlformats.org/officeDocument/2006/relationships/numbering" Target="numbering.xml"/><Relationship Id="rId238" Type="http://schemas.openxmlformats.org/officeDocument/2006/relationships/hyperlink" Target="https://sso.verizonenterprise.com/amserver/sso/login.go" TargetMode="External"/><Relationship Id="rId259" Type="http://schemas.openxmlformats.org/officeDocument/2006/relationships/image" Target="media/image155.png"/><Relationship Id="rId23" Type="http://schemas.openxmlformats.org/officeDocument/2006/relationships/hyperlink" Target="file:///F:\Information%20Technology\Shared\Incident%20Reporting\Incident%20Response%20Form.docx" TargetMode="External"/><Relationship Id="rId119" Type="http://schemas.openxmlformats.org/officeDocument/2006/relationships/hyperlink" Target="file:///\\file-a.kmtire.local\File%20Server\Information%20Technology\Shared\Josh's%20IT%20Notes\Documentation" TargetMode="External"/><Relationship Id="rId270" Type="http://schemas.openxmlformats.org/officeDocument/2006/relationships/image" Target="media/image163.png"/><Relationship Id="rId44" Type="http://schemas.openxmlformats.org/officeDocument/2006/relationships/image" Target="media/image6.png"/><Relationship Id="rId65" Type="http://schemas.openxmlformats.org/officeDocument/2006/relationships/image" Target="media/image27.png"/><Relationship Id="rId86" Type="http://schemas.openxmlformats.org/officeDocument/2006/relationships/image" Target="media/image44.png"/><Relationship Id="rId130" Type="http://schemas.openxmlformats.org/officeDocument/2006/relationships/image" Target="cid:image001.jpg@01D8218D.A0F648B0" TargetMode="External"/><Relationship Id="rId151" Type="http://schemas.openxmlformats.org/officeDocument/2006/relationships/image" Target="media/image86.png"/><Relationship Id="rId172" Type="http://schemas.openxmlformats.org/officeDocument/2006/relationships/image" Target="media/image107.png"/><Relationship Id="rId193" Type="http://schemas.openxmlformats.org/officeDocument/2006/relationships/image" Target="media/image117.png"/><Relationship Id="rId207" Type="http://schemas.openxmlformats.org/officeDocument/2006/relationships/hyperlink" Target="http://intranet.kmtire.local/index.php?area=custnumchange" TargetMode="External"/><Relationship Id="rId228" Type="http://schemas.openxmlformats.org/officeDocument/2006/relationships/hyperlink" Target="file:///F:\Contracts\Information%20Technology" TargetMode="External"/><Relationship Id="rId249" Type="http://schemas.openxmlformats.org/officeDocument/2006/relationships/hyperlink" Target="http://jonestires.mrtireoutlet.com/mrt/jonestires/index.html" TargetMode="External"/><Relationship Id="rId13" Type="http://schemas.openxmlformats.org/officeDocument/2006/relationships/header" Target="header1.xml"/><Relationship Id="rId109" Type="http://schemas.openxmlformats.org/officeDocument/2006/relationships/image" Target="media/image62.png"/><Relationship Id="rId260" Type="http://schemas.openxmlformats.org/officeDocument/2006/relationships/image" Target="media/image156.png"/><Relationship Id="rId34" Type="http://schemas.openxmlformats.org/officeDocument/2006/relationships/hyperlink" Target="file:///F:\Information%20Technology\Shared\After%20hours%20calls\Priority%20Classification.xlsx" TargetMode="External"/><Relationship Id="rId55" Type="http://schemas.openxmlformats.org/officeDocument/2006/relationships/image" Target="media/image17.jpeg"/><Relationship Id="rId76" Type="http://schemas.openxmlformats.org/officeDocument/2006/relationships/image" Target="media/image35.png"/><Relationship Id="rId97" Type="http://schemas.openxmlformats.org/officeDocument/2006/relationships/image" Target="media/image51.png"/><Relationship Id="rId120" Type="http://schemas.openxmlformats.org/officeDocument/2006/relationships/image" Target="media/image72.png"/><Relationship Id="rId141" Type="http://schemas.openxmlformats.org/officeDocument/2006/relationships/image" Target="media/image81.png"/><Relationship Id="rId7" Type="http://schemas.openxmlformats.org/officeDocument/2006/relationships/styles" Target="styles.xml"/><Relationship Id="rId162" Type="http://schemas.openxmlformats.org/officeDocument/2006/relationships/image" Target="media/image97.png"/><Relationship Id="rId183" Type="http://schemas.openxmlformats.org/officeDocument/2006/relationships/hyperlink" Target="http://intranet.kmtire.local/index.php?area=labelPrint" TargetMode="External"/><Relationship Id="rId218" Type="http://schemas.openxmlformats.org/officeDocument/2006/relationships/hyperlink" Target="http://10.73.0.10:93/Intranet/index.php?area=weblink2usermaint" TargetMode="External"/><Relationship Id="rId239" Type="http://schemas.openxmlformats.org/officeDocument/2006/relationships/hyperlink" Target="onenote://F:/Information%20Technology/Shared/Network%20Information/Username%20and%20Passwords/Website%20Credentials/Supplies%20and%20Retail.one" TargetMode="External"/><Relationship Id="rId250" Type="http://schemas.openxmlformats.org/officeDocument/2006/relationships/hyperlink" Target="http://trucktiresales.mrtireoutlet.com/mrt/trucktiresales/index.html" TargetMode="External"/><Relationship Id="rId271" Type="http://schemas.openxmlformats.org/officeDocument/2006/relationships/oleObject" Target="embeddings/oleObject3.bin"/><Relationship Id="rId24" Type="http://schemas.openxmlformats.org/officeDocument/2006/relationships/image" Target="media/image4.png"/><Relationship Id="rId45" Type="http://schemas.openxmlformats.org/officeDocument/2006/relationships/image" Target="media/image7.png"/><Relationship Id="rId66" Type="http://schemas.openxmlformats.org/officeDocument/2006/relationships/image" Target="media/image28.png"/><Relationship Id="rId87" Type="http://schemas.openxmlformats.org/officeDocument/2006/relationships/image" Target="media/image45.png"/><Relationship Id="rId110" Type="http://schemas.openxmlformats.org/officeDocument/2006/relationships/image" Target="media/image63.png"/><Relationship Id="rId131" Type="http://schemas.openxmlformats.org/officeDocument/2006/relationships/image" Target="media/image76.jpeg"/><Relationship Id="rId152" Type="http://schemas.openxmlformats.org/officeDocument/2006/relationships/image" Target="media/image87.png"/><Relationship Id="rId173" Type="http://schemas.openxmlformats.org/officeDocument/2006/relationships/image" Target="media/image108.png"/><Relationship Id="rId194" Type="http://schemas.openxmlformats.org/officeDocument/2006/relationships/image" Target="media/image118.png"/><Relationship Id="rId208" Type="http://schemas.openxmlformats.org/officeDocument/2006/relationships/image" Target="media/image128.emf"/><Relationship Id="rId229" Type="http://schemas.openxmlformats.org/officeDocument/2006/relationships/image" Target="media/image138.png"/><Relationship Id="rId240" Type="http://schemas.openxmlformats.org/officeDocument/2006/relationships/image" Target="media/image146.png"/><Relationship Id="rId261" Type="http://schemas.openxmlformats.org/officeDocument/2006/relationships/image" Target="media/image157.png"/><Relationship Id="rId14" Type="http://schemas.openxmlformats.org/officeDocument/2006/relationships/footer" Target="footer1.xml"/><Relationship Id="rId35" Type="http://schemas.openxmlformats.org/officeDocument/2006/relationships/hyperlink" Target="file:///F:\Information%20Technology\Shared\After%20hours%20calls\after%20hours%20calls.xlsx" TargetMode="External"/><Relationship Id="rId56" Type="http://schemas.openxmlformats.org/officeDocument/2006/relationships/image" Target="media/image18.png"/><Relationship Id="rId77" Type="http://schemas.openxmlformats.org/officeDocument/2006/relationships/image" Target="media/image36.png"/><Relationship Id="rId100" Type="http://schemas.openxmlformats.org/officeDocument/2006/relationships/image" Target="media/image53.png"/><Relationship Id="rId8" Type="http://schemas.openxmlformats.org/officeDocument/2006/relationships/settings" Target="settings.xml"/><Relationship Id="rId98" Type="http://schemas.openxmlformats.org/officeDocument/2006/relationships/image" Target="media/image52.png"/><Relationship Id="rId121" Type="http://schemas.openxmlformats.org/officeDocument/2006/relationships/image" Target="media/image73.png"/><Relationship Id="rId142" Type="http://schemas.openxmlformats.org/officeDocument/2006/relationships/image" Target="cid:image022.png@01D8218D.A0F648B0" TargetMode="External"/><Relationship Id="rId163" Type="http://schemas.openxmlformats.org/officeDocument/2006/relationships/image" Target="media/image98.png"/><Relationship Id="rId184" Type="http://schemas.openxmlformats.org/officeDocument/2006/relationships/hyperlink" Target="file:///F:\Information%20Technology\Shared\Locations\WISE\Checklist%20for%20Testing%20WISE.docx" TargetMode="External"/><Relationship Id="rId219" Type="http://schemas.openxmlformats.org/officeDocument/2006/relationships/image" Target="media/image136.png"/><Relationship Id="rId230" Type="http://schemas.openxmlformats.org/officeDocument/2006/relationships/image" Target="media/image139.png"/><Relationship Id="rId251" Type="http://schemas.openxmlformats.org/officeDocument/2006/relationships/image" Target="media/image147.png"/><Relationship Id="rId25" Type="http://schemas.openxmlformats.org/officeDocument/2006/relationships/image" Target="media/image5.png"/><Relationship Id="rId46" Type="http://schemas.openxmlformats.org/officeDocument/2006/relationships/image" Target="media/image8.jpeg"/><Relationship Id="rId67" Type="http://schemas.openxmlformats.org/officeDocument/2006/relationships/image" Target="media/image29.png"/><Relationship Id="rId272" Type="http://schemas.openxmlformats.org/officeDocument/2006/relationships/hyperlink" Target="mailto:jmurphy@unitedlabel.com" TargetMode="External"/><Relationship Id="rId88" Type="http://schemas.openxmlformats.org/officeDocument/2006/relationships/image" Target="media/image46.png"/><Relationship Id="rId111" Type="http://schemas.openxmlformats.org/officeDocument/2006/relationships/image" Target="media/image64.png"/><Relationship Id="rId132" Type="http://schemas.openxmlformats.org/officeDocument/2006/relationships/image" Target="cid:image003.jpg@01D8218D.A0F648B0" TargetMode="External"/><Relationship Id="rId153" Type="http://schemas.openxmlformats.org/officeDocument/2006/relationships/image" Target="media/image88.png"/><Relationship Id="rId174" Type="http://schemas.openxmlformats.org/officeDocument/2006/relationships/image" Target="media/image109.png"/><Relationship Id="rId195" Type="http://schemas.openxmlformats.org/officeDocument/2006/relationships/image" Target="media/image119.png"/><Relationship Id="rId209" Type="http://schemas.openxmlformats.org/officeDocument/2006/relationships/image" Target="media/image129.emf"/><Relationship Id="rId220" Type="http://schemas.openxmlformats.org/officeDocument/2006/relationships/image" Target="media/image137.png"/><Relationship Id="rId241" Type="http://schemas.openxmlformats.org/officeDocument/2006/relationships/hyperlink" Target="ftp://ftp.oeconnection.com" TargetMode="External"/><Relationship Id="rId15" Type="http://schemas.openxmlformats.org/officeDocument/2006/relationships/image" Target="media/image2.jpeg"/><Relationship Id="rId36" Type="http://schemas.openxmlformats.org/officeDocument/2006/relationships/hyperlink" Target="file:///F:\Information%20Technology\Shared\After%20hours%20calls\Priority%20Classification.xlsx" TargetMode="External"/><Relationship Id="rId57" Type="http://schemas.openxmlformats.org/officeDocument/2006/relationships/image" Target="media/image19.png"/><Relationship Id="rId262" Type="http://schemas.openxmlformats.org/officeDocument/2006/relationships/image" Target="media/image158.png"/><Relationship Id="rId78" Type="http://schemas.openxmlformats.org/officeDocument/2006/relationships/image" Target="media/image37.png"/><Relationship Id="rId99" Type="http://schemas.openxmlformats.org/officeDocument/2006/relationships/hyperlink" Target="file:///\\file-a.kmtire.local\File%20Server\Information%20Technology\Shared\Inventory\IT%20Inventory.xlsx" TargetMode="External"/><Relationship Id="rId101" Type="http://schemas.openxmlformats.org/officeDocument/2006/relationships/image" Target="media/image54.png"/><Relationship Id="rId122" Type="http://schemas.openxmlformats.org/officeDocument/2006/relationships/image" Target="media/image74.png"/><Relationship Id="rId143" Type="http://schemas.openxmlformats.org/officeDocument/2006/relationships/image" Target="media/image82.jpeg"/><Relationship Id="rId164" Type="http://schemas.openxmlformats.org/officeDocument/2006/relationships/image" Target="media/image99.png"/><Relationship Id="rId185" Type="http://schemas.openxmlformats.org/officeDocument/2006/relationships/image" Target="media/image111.png"/><Relationship Id="rId9" Type="http://schemas.openxmlformats.org/officeDocument/2006/relationships/webSettings" Target="webSettings.xml"/><Relationship Id="rId210" Type="http://schemas.openxmlformats.org/officeDocument/2006/relationships/image" Target="media/image130.emf"/><Relationship Id="rId26" Type="http://schemas.openxmlformats.org/officeDocument/2006/relationships/hyperlink" Target="file:///F:\Information%20Technology\Shared\After%20hours%20calls\Priority%20Classification.xlsx" TargetMode="External"/><Relationship Id="rId231" Type="http://schemas.openxmlformats.org/officeDocument/2006/relationships/hyperlink" Target="ftp://ftp.oeconnection.com" TargetMode="External"/><Relationship Id="rId252" Type="http://schemas.openxmlformats.org/officeDocument/2006/relationships/image" Target="media/image148.png"/><Relationship Id="rId273" Type="http://schemas.openxmlformats.org/officeDocument/2006/relationships/hyperlink" Target="mailto:pmurphy@unitedlabel.com" TargetMode="External"/><Relationship Id="rId47" Type="http://schemas.openxmlformats.org/officeDocument/2006/relationships/image" Target="media/image9.jpeg"/><Relationship Id="rId68" Type="http://schemas.openxmlformats.org/officeDocument/2006/relationships/hyperlink" Target="https://3cx.kmtire.com/" TargetMode="External"/><Relationship Id="rId89" Type="http://schemas.openxmlformats.org/officeDocument/2006/relationships/image" Target="media/image47.png"/><Relationship Id="rId112" Type="http://schemas.openxmlformats.org/officeDocument/2006/relationships/image" Target="media/image65.png"/><Relationship Id="rId133" Type="http://schemas.openxmlformats.org/officeDocument/2006/relationships/image" Target="media/image77.jpeg"/><Relationship Id="rId154" Type="http://schemas.openxmlformats.org/officeDocument/2006/relationships/image" Target="media/image89.png"/><Relationship Id="rId175" Type="http://schemas.openxmlformats.org/officeDocument/2006/relationships/image" Target="media/image110.png"/><Relationship Id="rId196" Type="http://schemas.openxmlformats.org/officeDocument/2006/relationships/image" Target="media/image120.png"/><Relationship Id="rId200" Type="http://schemas.openxmlformats.org/officeDocument/2006/relationships/image" Target="media/image122.png"/><Relationship Id="rId16" Type="http://schemas.openxmlformats.org/officeDocument/2006/relationships/image" Target="media/image3.png"/><Relationship Id="rId221" Type="http://schemas.openxmlformats.org/officeDocument/2006/relationships/hyperlink" Target="file:///F:\Contracts\Information%20Technology" TargetMode="External"/><Relationship Id="rId242" Type="http://schemas.openxmlformats.org/officeDocument/2006/relationships/hyperlink" Target="ftp://ftp.oeconnection.com" TargetMode="External"/><Relationship Id="rId263" Type="http://schemas.openxmlformats.org/officeDocument/2006/relationships/hyperlink" Target="https://cloud.sophos.com/manage/self-service" TargetMode="External"/><Relationship Id="rId37" Type="http://schemas.openxmlformats.org/officeDocument/2006/relationships/hyperlink" Target="file:///F:\Information%20Technology\Shared\After%20hours%20calls\after%20hours%20calls.xlsx" TargetMode="External"/><Relationship Id="rId58" Type="http://schemas.openxmlformats.org/officeDocument/2006/relationships/image" Target="media/image20.png"/><Relationship Id="rId79" Type="http://schemas.openxmlformats.org/officeDocument/2006/relationships/image" Target="media/image38.png"/><Relationship Id="rId102" Type="http://schemas.openxmlformats.org/officeDocument/2006/relationships/image" Target="media/image55.png"/><Relationship Id="rId123" Type="http://schemas.openxmlformats.org/officeDocument/2006/relationships/hyperlink" Target="file:///\\File-A.kmtire.local\File%20Server\Information%20Technology\Shared\Locations\Location%20Packing%20list\Packing%20list.xlsx" TargetMode="External"/><Relationship Id="rId144" Type="http://schemas.openxmlformats.org/officeDocument/2006/relationships/image" Target="cid:image024.jpg@01D8218D.A0F648B0" TargetMode="External"/><Relationship Id="rId90" Type="http://schemas.openxmlformats.org/officeDocument/2006/relationships/image" Target="media/image48.png"/><Relationship Id="rId165" Type="http://schemas.openxmlformats.org/officeDocument/2006/relationships/image" Target="media/image100.png"/><Relationship Id="rId186" Type="http://schemas.openxmlformats.org/officeDocument/2006/relationships/image" Target="media/image112.png"/><Relationship Id="rId211" Type="http://schemas.openxmlformats.org/officeDocument/2006/relationships/image" Target="media/image131.emf"/><Relationship Id="rId232" Type="http://schemas.openxmlformats.org/officeDocument/2006/relationships/image" Target="media/image140.png"/><Relationship Id="rId253" Type="http://schemas.openxmlformats.org/officeDocument/2006/relationships/image" Target="media/image149.png"/><Relationship Id="rId274" Type="http://schemas.openxmlformats.org/officeDocument/2006/relationships/hyperlink" Target="mailto:kcarr@unitedlabel.com" TargetMode="External"/><Relationship Id="rId27" Type="http://schemas.openxmlformats.org/officeDocument/2006/relationships/hyperlink" Target="file:///F:\Information%20Technology\Shared\After%20hours%20calls\after%20hours%20calls.xlsx" TargetMode="External"/><Relationship Id="rId48" Type="http://schemas.openxmlformats.org/officeDocument/2006/relationships/image" Target="media/image10.jpeg"/><Relationship Id="rId69" Type="http://schemas.openxmlformats.org/officeDocument/2006/relationships/hyperlink" Target="https://3cx.kmtire.com/" TargetMode="External"/><Relationship Id="rId113" Type="http://schemas.openxmlformats.org/officeDocument/2006/relationships/image" Target="media/image66.png"/><Relationship Id="rId134" Type="http://schemas.openxmlformats.org/officeDocument/2006/relationships/image" Target="cid:image013.jpg@01D8218D.A0F648B0" TargetMode="External"/><Relationship Id="rId80" Type="http://schemas.openxmlformats.org/officeDocument/2006/relationships/image" Target="media/image39.png"/><Relationship Id="rId155" Type="http://schemas.openxmlformats.org/officeDocument/2006/relationships/image" Target="media/image90.png"/><Relationship Id="rId176" Type="http://schemas.openxmlformats.org/officeDocument/2006/relationships/hyperlink" Target="file:///F:\Contracts\Information%20Technology" TargetMode="External"/><Relationship Id="rId197" Type="http://schemas.openxmlformats.org/officeDocument/2006/relationships/image" Target="cid:image003.png@01D70F6C.7A07B8D0" TargetMode="External"/><Relationship Id="rId201" Type="http://schemas.openxmlformats.org/officeDocument/2006/relationships/image" Target="cid:image002.png@01D70F6B.567E3CF0" TargetMode="External"/><Relationship Id="rId222" Type="http://schemas.openxmlformats.org/officeDocument/2006/relationships/hyperlink" Target="https://www.cdw.com/" TargetMode="External"/><Relationship Id="rId243" Type="http://schemas.openxmlformats.org/officeDocument/2006/relationships/hyperlink" Target="mailto:mtr-ops@sophos.com" TargetMode="External"/><Relationship Id="rId264" Type="http://schemas.openxmlformats.org/officeDocument/2006/relationships/image" Target="media/image159.png"/><Relationship Id="rId17" Type="http://schemas.openxmlformats.org/officeDocument/2006/relationships/hyperlink" Target="http://kmtire.com/km-cgi/distmap" TargetMode="External"/><Relationship Id="rId38" Type="http://schemas.openxmlformats.org/officeDocument/2006/relationships/hyperlink" Target="file:///F:\Information%20Technology\Shared\After%20hours%20calls\after%20hours%20calls.xlsx" TargetMode="External"/><Relationship Id="rId59" Type="http://schemas.openxmlformats.org/officeDocument/2006/relationships/image" Target="media/image21.png"/><Relationship Id="rId103" Type="http://schemas.openxmlformats.org/officeDocument/2006/relationships/image" Target="media/image56.png"/><Relationship Id="rId124" Type="http://schemas.openxmlformats.org/officeDocument/2006/relationships/hyperlink" Target="mailto:Help@kmtire.com" TargetMode="External"/><Relationship Id="rId70" Type="http://schemas.openxmlformats.org/officeDocument/2006/relationships/image" Target="media/image30.jpeg"/><Relationship Id="rId91" Type="http://schemas.openxmlformats.org/officeDocument/2006/relationships/image" Target="media/image49.png"/><Relationship Id="rId145" Type="http://schemas.openxmlformats.org/officeDocument/2006/relationships/hyperlink" Target="file:///F:\Information%20Technology\Public\IT%20Project%20Documents\IT%20Development\Project%20Request%20Forms\Project%20Request%20Form%20CURRENT%20VERSION%20v1.xlsx" TargetMode="External"/><Relationship Id="rId166" Type="http://schemas.openxmlformats.org/officeDocument/2006/relationships/image" Target="media/image101.png"/><Relationship Id="rId187" Type="http://schemas.openxmlformats.org/officeDocument/2006/relationships/image" Target="media/image113.png"/><Relationship Id="rId1" Type="http://schemas.openxmlformats.org/officeDocument/2006/relationships/customXml" Target="../customXml/item1.xml"/><Relationship Id="rId212" Type="http://schemas.openxmlformats.org/officeDocument/2006/relationships/image" Target="media/image132.png"/><Relationship Id="rId233" Type="http://schemas.openxmlformats.org/officeDocument/2006/relationships/image" Target="media/image141.png"/><Relationship Id="rId254" Type="http://schemas.openxmlformats.org/officeDocument/2006/relationships/image" Target="media/image150.png"/><Relationship Id="rId28" Type="http://schemas.openxmlformats.org/officeDocument/2006/relationships/hyperlink" Target="file:///F:\Information%20Technology\Shared\After%20hours%20calls\Priority%20Classification.xlsx" TargetMode="External"/><Relationship Id="rId49" Type="http://schemas.openxmlformats.org/officeDocument/2006/relationships/image" Target="media/image11.jpeg"/><Relationship Id="rId114" Type="http://schemas.openxmlformats.org/officeDocument/2006/relationships/image" Target="media/image67.png"/><Relationship Id="rId275" Type="http://schemas.openxmlformats.org/officeDocument/2006/relationships/hyperlink" Target="http://winphptest.kmtire.local/wise/FixUPC.php" TargetMode="External"/><Relationship Id="rId60" Type="http://schemas.openxmlformats.org/officeDocument/2006/relationships/image" Target="media/image22.png"/><Relationship Id="rId81" Type="http://schemas.openxmlformats.org/officeDocument/2006/relationships/image" Target="media/image40.png"/><Relationship Id="rId135" Type="http://schemas.openxmlformats.org/officeDocument/2006/relationships/image" Target="media/image78.jpeg"/><Relationship Id="rId156" Type="http://schemas.openxmlformats.org/officeDocument/2006/relationships/image" Target="media/image91.png"/><Relationship Id="rId177" Type="http://schemas.openxmlformats.org/officeDocument/2006/relationships/hyperlink" Target="http://10.73.0.10:10091/ZendServer/" TargetMode="External"/><Relationship Id="rId198" Type="http://schemas.openxmlformats.org/officeDocument/2006/relationships/image" Target="media/image121.png"/><Relationship Id="rId202" Type="http://schemas.openxmlformats.org/officeDocument/2006/relationships/image" Target="media/image123.png"/><Relationship Id="rId223" Type="http://schemas.openxmlformats.org/officeDocument/2006/relationships/hyperlink" Target="https://www.connection.com" TargetMode="External"/><Relationship Id="rId244" Type="http://schemas.openxmlformats.org/officeDocument/2006/relationships/hyperlink" Target="https://tireimages.com" TargetMode="External"/><Relationship Id="rId18" Type="http://schemas.openxmlformats.org/officeDocument/2006/relationships/hyperlink" Target="https://login.paylocity.com/Escher/Escher_WebUI/views/employeeportal/employeePortalOrgChart.aspx?area=home&amp;view=coOrgChart" TargetMode="External"/><Relationship Id="rId39" Type="http://schemas.openxmlformats.org/officeDocument/2006/relationships/hyperlink" Target="file:///F:\Information%20Technology\Shared\Product%20Info%20&amp;%20Pricing\Computer,%20phone,%20headset,%20laptop.xlsx" TargetMode="External"/><Relationship Id="rId265" Type="http://schemas.openxmlformats.org/officeDocument/2006/relationships/image" Target="media/image160.png"/><Relationship Id="rId50" Type="http://schemas.openxmlformats.org/officeDocument/2006/relationships/image" Target="media/image12.png"/><Relationship Id="rId104" Type="http://schemas.openxmlformats.org/officeDocument/2006/relationships/image" Target="media/image57.png"/><Relationship Id="rId125" Type="http://schemas.openxmlformats.org/officeDocument/2006/relationships/hyperlink" Target="mailto:Help@kmtire.com" TargetMode="External"/><Relationship Id="rId146" Type="http://schemas.openxmlformats.org/officeDocument/2006/relationships/hyperlink" Target="file:///F:\Information%20Technology\Public\IT%20Project%20Documents\IT%20Development\Project%20Request%20Forms" TargetMode="External"/><Relationship Id="rId167" Type="http://schemas.openxmlformats.org/officeDocument/2006/relationships/image" Target="media/image102.png"/><Relationship Id="rId188" Type="http://schemas.openxmlformats.org/officeDocument/2006/relationships/image" Target="media/image114.png"/><Relationship Id="rId71" Type="http://schemas.openxmlformats.org/officeDocument/2006/relationships/image" Target="cid:image002.jpg@01D8929D.732ADFA0" TargetMode="External"/><Relationship Id="rId92" Type="http://schemas.openxmlformats.org/officeDocument/2006/relationships/image" Target="media/image50.png"/><Relationship Id="rId213" Type="http://schemas.openxmlformats.org/officeDocument/2006/relationships/image" Target="media/image133.emf"/><Relationship Id="rId234" Type="http://schemas.openxmlformats.org/officeDocument/2006/relationships/image" Target="media/image142.png"/><Relationship Id="rId2" Type="http://schemas.openxmlformats.org/officeDocument/2006/relationships/customXml" Target="../customXml/item2.xml"/><Relationship Id="rId29" Type="http://schemas.openxmlformats.org/officeDocument/2006/relationships/hyperlink" Target="file:///F:\Information%20Technology\Shared\After%20hours%20calls\after%20hours%20calls.xlsx" TargetMode="External"/><Relationship Id="rId255" Type="http://schemas.openxmlformats.org/officeDocument/2006/relationships/image" Target="media/image151.png"/><Relationship Id="rId276" Type="http://schemas.openxmlformats.org/officeDocument/2006/relationships/image" Target="media/image164.png"/><Relationship Id="rId40" Type="http://schemas.openxmlformats.org/officeDocument/2006/relationships/hyperlink" Target="https://www.cdw.com/" TargetMode="External"/><Relationship Id="rId115" Type="http://schemas.openxmlformats.org/officeDocument/2006/relationships/image" Target="media/image68.png"/><Relationship Id="rId136" Type="http://schemas.openxmlformats.org/officeDocument/2006/relationships/image" Target="cid:image016.jpg@01D8218D.A0F648B0" TargetMode="External"/><Relationship Id="rId157" Type="http://schemas.openxmlformats.org/officeDocument/2006/relationships/image" Target="media/image92.png"/><Relationship Id="rId178" Type="http://schemas.openxmlformats.org/officeDocument/2006/relationships/hyperlink" Target="http://10.73.0.10:10090/nightlyjobs/WISEInventoryXX.php" TargetMode="External"/><Relationship Id="rId61" Type="http://schemas.openxmlformats.org/officeDocument/2006/relationships/image" Target="media/image23.png"/><Relationship Id="rId82" Type="http://schemas.openxmlformats.org/officeDocument/2006/relationships/image" Target="media/image41.jpeg"/><Relationship Id="rId199" Type="http://schemas.openxmlformats.org/officeDocument/2006/relationships/image" Target="cid:image001.png@01D70F6A.304A88A0" TargetMode="External"/><Relationship Id="rId203" Type="http://schemas.openxmlformats.org/officeDocument/2006/relationships/image" Target="media/image124.png"/><Relationship Id="rId19" Type="http://schemas.openxmlformats.org/officeDocument/2006/relationships/hyperlink" Target="file:///\\file-a.kmtire.local\File%20Server\Information%20Technology\Public\Location%20Contact%20List%20-%20IT.xlsx" TargetMode="External"/><Relationship Id="rId224" Type="http://schemas.openxmlformats.org/officeDocument/2006/relationships/hyperlink" Target="https://www.insight.com/" TargetMode="External"/><Relationship Id="rId245" Type="http://schemas.openxmlformats.org/officeDocument/2006/relationships/hyperlink" Target="http://cpi.mrtireoutlet.com/mrt/cpi/index.html" TargetMode="External"/><Relationship Id="rId266" Type="http://schemas.openxmlformats.org/officeDocument/2006/relationships/image" Target="media/image161.png"/><Relationship Id="rId30" Type="http://schemas.openxmlformats.org/officeDocument/2006/relationships/hyperlink" Target="file:///F:\Information%20Technology\Shared\After%20hours%20calls\Priority%20Classification.xlsx" TargetMode="External"/><Relationship Id="rId105" Type="http://schemas.openxmlformats.org/officeDocument/2006/relationships/image" Target="media/image58.png"/><Relationship Id="rId126" Type="http://schemas.openxmlformats.org/officeDocument/2006/relationships/hyperlink" Target="mailto:help@kmtire.com" TargetMode="External"/><Relationship Id="rId147" Type="http://schemas.openxmlformats.org/officeDocument/2006/relationships/hyperlink" Target="file:///\\file-a.kmtire.local\File%20Server\Information%20Technology\Public\IT%20Project%20Documents\IT%20Development\Project%20Request%20Forms\Project%20Request%20Form%20CURRENT%20VERSION%20v1.xlsx" TargetMode="External"/><Relationship Id="rId168" Type="http://schemas.openxmlformats.org/officeDocument/2006/relationships/image" Target="media/image103.png"/><Relationship Id="rId51" Type="http://schemas.openxmlformats.org/officeDocument/2006/relationships/image" Target="media/image13.png"/><Relationship Id="rId72" Type="http://schemas.openxmlformats.org/officeDocument/2006/relationships/image" Target="media/image31.png"/><Relationship Id="rId93" Type="http://schemas.openxmlformats.org/officeDocument/2006/relationships/hyperlink" Target="http://intranet.kmtire.local/dashboard/sales/insideSales.php?phonenumber=%CallerNumber%25&amp;incoming=1" TargetMode="External"/><Relationship Id="rId189" Type="http://schemas.openxmlformats.org/officeDocument/2006/relationships/hyperlink" Target="https://www.cdw.com/product/Microsoft-Windows-Remote-Desktop-Services-2019-license-1-user-CAL/5301548?" TargetMode="External"/><Relationship Id="rId3" Type="http://schemas.openxmlformats.org/officeDocument/2006/relationships/customXml" Target="../customXml/item3.xml"/><Relationship Id="rId214" Type="http://schemas.openxmlformats.org/officeDocument/2006/relationships/image" Target="media/image134.emf"/><Relationship Id="rId235" Type="http://schemas.openxmlformats.org/officeDocument/2006/relationships/image" Target="media/image143.png"/><Relationship Id="rId256" Type="http://schemas.openxmlformats.org/officeDocument/2006/relationships/image" Target="media/image152.png"/><Relationship Id="rId277" Type="http://schemas.openxmlformats.org/officeDocument/2006/relationships/header" Target="header2.xml"/><Relationship Id="rId116" Type="http://schemas.openxmlformats.org/officeDocument/2006/relationships/image" Target="media/image69.png"/><Relationship Id="rId137" Type="http://schemas.openxmlformats.org/officeDocument/2006/relationships/image" Target="media/image79.jpeg"/><Relationship Id="rId158" Type="http://schemas.openxmlformats.org/officeDocument/2006/relationships/image" Target="media/image93.png"/><Relationship Id="rId20" Type="http://schemas.openxmlformats.org/officeDocument/2006/relationships/hyperlink" Target="file:///F:\SOP\IT\Approved" TargetMode="External"/><Relationship Id="rId41" Type="http://schemas.openxmlformats.org/officeDocument/2006/relationships/hyperlink" Target="https://www.connection.com" TargetMode="External"/><Relationship Id="rId62" Type="http://schemas.openxmlformats.org/officeDocument/2006/relationships/image" Target="media/image24.png"/><Relationship Id="rId83" Type="http://schemas.openxmlformats.org/officeDocument/2006/relationships/image" Target="cid:image003.jpg@01D8929D.732ADFA0" TargetMode="External"/><Relationship Id="rId179" Type="http://schemas.openxmlformats.org/officeDocument/2006/relationships/hyperlink" Target="file:///\\newwmsserver\c$\Roayl4-7.6\db" TargetMode="External"/><Relationship Id="rId190" Type="http://schemas.openxmlformats.org/officeDocument/2006/relationships/hyperlink" Target="onenote://file-a.kmtire.local/File%20Server/Information%20Technology/Shared/OneNote/Procedures/WMS.one" TargetMode="External"/><Relationship Id="rId204" Type="http://schemas.openxmlformats.org/officeDocument/2006/relationships/image" Target="media/image125.png"/><Relationship Id="rId225" Type="http://schemas.openxmlformats.org/officeDocument/2006/relationships/hyperlink" Target="https://www.amazon.com/" TargetMode="External"/><Relationship Id="rId246" Type="http://schemas.openxmlformats.org/officeDocument/2006/relationships/hyperlink" Target="http://deanstire.big3tire.com/b3t/deanstire/index.html" TargetMode="External"/><Relationship Id="rId267" Type="http://schemas.openxmlformats.org/officeDocument/2006/relationships/oleObject" Target="embeddings/oleObject1.bin"/><Relationship Id="rId106" Type="http://schemas.openxmlformats.org/officeDocument/2006/relationships/image" Target="media/image59.png"/><Relationship Id="rId127" Type="http://schemas.openxmlformats.org/officeDocument/2006/relationships/hyperlink" Target="mailto:Help@kmtire.com" TargetMode="External"/><Relationship Id="rId10" Type="http://schemas.openxmlformats.org/officeDocument/2006/relationships/footnotes" Target="footnotes.xml"/><Relationship Id="rId31" Type="http://schemas.openxmlformats.org/officeDocument/2006/relationships/hyperlink" Target="file:///F:\Information%20Technology\Shared\After%20hours%20calls\after%20hours%20calls.xlsx" TargetMode="External"/><Relationship Id="rId52" Type="http://schemas.openxmlformats.org/officeDocument/2006/relationships/image" Target="media/image14.png"/><Relationship Id="rId73" Type="http://schemas.openxmlformats.org/officeDocument/2006/relationships/image" Target="media/image32.png"/><Relationship Id="rId94" Type="http://schemas.openxmlformats.org/officeDocument/2006/relationships/hyperlink" Target="http://intranet.kmtire.local/dashboard/general/general.php?phonenumber=%CallerNumber%25" TargetMode="External"/><Relationship Id="rId148" Type="http://schemas.openxmlformats.org/officeDocument/2006/relationships/image" Target="media/image83.png"/><Relationship Id="rId169" Type="http://schemas.openxmlformats.org/officeDocument/2006/relationships/image" Target="media/image104.png"/><Relationship Id="rId4" Type="http://schemas.openxmlformats.org/officeDocument/2006/relationships/customXml" Target="../customXml/item4.xml"/><Relationship Id="rId180" Type="http://schemas.openxmlformats.org/officeDocument/2006/relationships/hyperlink" Target="onenote://file-a.kmtire.local/File%20Server/Information%20Technology/Shared/OneNote/Procedures/WMS.one" TargetMode="External"/><Relationship Id="rId215" Type="http://schemas.openxmlformats.org/officeDocument/2006/relationships/image" Target="media/image135.emf"/><Relationship Id="rId236" Type="http://schemas.openxmlformats.org/officeDocument/2006/relationships/image" Target="media/image144.png"/><Relationship Id="rId257" Type="http://schemas.openxmlformats.org/officeDocument/2006/relationships/image" Target="media/image153.png"/><Relationship Id="rId278" Type="http://schemas.openxmlformats.org/officeDocument/2006/relationships/footer" Target="footer2.xml"/><Relationship Id="rId42" Type="http://schemas.openxmlformats.org/officeDocument/2006/relationships/hyperlink" Target="https://www.amazon.com/" TargetMode="External"/><Relationship Id="rId84" Type="http://schemas.openxmlformats.org/officeDocument/2006/relationships/image" Target="media/image42.png"/><Relationship Id="rId138" Type="http://schemas.openxmlformats.org/officeDocument/2006/relationships/image" Target="cid:image017.jpg@01D8218D.A0F648B0" TargetMode="External"/><Relationship Id="rId191" Type="http://schemas.openxmlformats.org/officeDocument/2006/relationships/image" Target="media/image115.png"/><Relationship Id="rId205" Type="http://schemas.openxmlformats.org/officeDocument/2006/relationships/image" Target="media/image126.png"/><Relationship Id="rId247" Type="http://schemas.openxmlformats.org/officeDocument/2006/relationships/hyperlink" Target="http://degenhardt.mrtireoutlet.com/mrt/degenhardt/index.html" TargetMode="External"/><Relationship Id="rId107" Type="http://schemas.openxmlformats.org/officeDocument/2006/relationships/image" Target="media/image60.png"/><Relationship Id="rId11" Type="http://schemas.openxmlformats.org/officeDocument/2006/relationships/endnotes" Target="endnotes.xml"/><Relationship Id="rId53" Type="http://schemas.openxmlformats.org/officeDocument/2006/relationships/image" Target="media/image15.png"/><Relationship Id="rId149" Type="http://schemas.openxmlformats.org/officeDocument/2006/relationships/image" Target="media/image84.png"/><Relationship Id="rId95" Type="http://schemas.openxmlformats.org/officeDocument/2006/relationships/hyperlink" Target="http://intranet.kmtire.local/dashboard/credits/credits.php" TargetMode="External"/><Relationship Id="rId160" Type="http://schemas.openxmlformats.org/officeDocument/2006/relationships/image" Target="media/image95.png"/><Relationship Id="rId216" Type="http://schemas.openxmlformats.org/officeDocument/2006/relationships/hyperlink" Target="http://10.73.0.10:10101/ZendSer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4.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5.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623D0CF9-EF17-4B34-824C-A3A6EDBB80AD}">
  <ds:schemaRefs>
    <ds:schemaRef ds:uri="http://schemas.openxmlformats.org/officeDocument/2006/bibliography"/>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4.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5.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XLC Template</Template>
  <TotalTime>1</TotalTime>
  <Pages>177</Pages>
  <Words>31570</Words>
  <Characters>154380</Characters>
  <Application>Microsoft Office Word</Application>
  <DocSecurity>0</DocSecurity>
  <Lines>4980</Lines>
  <Paragraphs>4042</Paragraphs>
  <ScaleCrop>false</ScaleCrop>
  <HeadingPairs>
    <vt:vector size="2" baseType="variant">
      <vt:variant>
        <vt:lpstr>Title</vt:lpstr>
      </vt:variant>
      <vt:variant>
        <vt:i4>1</vt:i4>
      </vt:variant>
    </vt:vector>
  </HeadingPairs>
  <TitlesOfParts>
    <vt:vector size="1" baseType="lpstr">
      <vt:lpstr>User Manual Template</vt:lpstr>
    </vt:vector>
  </TitlesOfParts>
  <Company/>
  <LinksUpToDate>false</LinksUpToDate>
  <CharactersWithSpaces>181908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Kayla Perrine</dc:creator>
  <cp:keywords>CMS, XLC, User Manual, Template, Cautions and Warnings, Set up, Using the System, Exiting the System, Troubleshooting, Support</cp:keywords>
  <dc:description/>
  <cp:lastModifiedBy>Angie Prichard</cp:lastModifiedBy>
  <cp:revision>2</cp:revision>
  <cp:lastPrinted>2002-11-19T18:54:00Z</cp:lastPrinted>
  <dcterms:created xsi:type="dcterms:W3CDTF">2025-10-29T21:27:00Z</dcterms:created>
  <dcterms:modified xsi:type="dcterms:W3CDTF">2025-10-29T21:27:00Z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